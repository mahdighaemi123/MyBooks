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82EF" w14:textId="77FF75FC" w:rsidR="00563310" w:rsidRPr="00962F3B" w:rsidRDefault="00563310" w:rsidP="00E04319">
      <w:pPr>
        <w:pStyle w:val="Title"/>
        <w:rPr>
          <w:sz w:val="72"/>
          <w:szCs w:val="96"/>
        </w:rPr>
      </w:pPr>
      <w:r w:rsidRPr="00962F3B">
        <w:rPr>
          <w:rFonts w:hint="cs"/>
          <w:sz w:val="72"/>
          <w:szCs w:val="96"/>
          <w:rtl/>
        </w:rPr>
        <w:t xml:space="preserve">آموزش </w:t>
      </w:r>
      <w:r w:rsidR="00CB238A">
        <w:rPr>
          <w:sz w:val="72"/>
          <w:szCs w:val="96"/>
        </w:rPr>
        <w:t>ARM</w:t>
      </w:r>
    </w:p>
    <w:p w14:paraId="02F333EF" w14:textId="77777777" w:rsidR="008E3282" w:rsidRDefault="00CB65DD" w:rsidP="00E04319">
      <w:pPr>
        <w:pStyle w:val="Title"/>
        <w:rPr>
          <w:sz w:val="32"/>
          <w:szCs w:val="32"/>
          <w:rtl/>
        </w:rPr>
      </w:pPr>
      <w:r w:rsidRPr="005F0447">
        <w:rPr>
          <w:rFonts w:hint="cs"/>
          <w:sz w:val="32"/>
          <w:szCs w:val="32"/>
          <w:rtl/>
        </w:rPr>
        <w:t>تهیه‌ و تألیف</w:t>
      </w:r>
      <w:r w:rsidR="0085061D" w:rsidRPr="005F0447">
        <w:rPr>
          <w:rFonts w:hint="cs"/>
          <w:sz w:val="32"/>
          <w:szCs w:val="32"/>
          <w:rtl/>
        </w:rPr>
        <w:t xml:space="preserve">: </w:t>
      </w:r>
      <w:r w:rsidR="00563310" w:rsidRPr="005F0447">
        <w:rPr>
          <w:rFonts w:hint="cs"/>
          <w:sz w:val="32"/>
          <w:szCs w:val="32"/>
          <w:rtl/>
        </w:rPr>
        <w:t>محمد مهدی قائمی</w:t>
      </w:r>
    </w:p>
    <w:p w14:paraId="2441B7F9" w14:textId="5BF2FA91" w:rsidR="0007777C" w:rsidRDefault="00DD76FD" w:rsidP="00E04319">
      <w:pPr>
        <w:jc w:val="center"/>
      </w:pPr>
      <w:hyperlink r:id="rId9" w:history="1">
        <w:r w:rsidRPr="00E15616">
          <w:rPr>
            <w:rStyle w:val="Hyperlink"/>
          </w:rPr>
          <w:t>mahdighaemi123@gmail.com</w:t>
        </w:r>
      </w:hyperlink>
    </w:p>
    <w:p w14:paraId="3528359D" w14:textId="733CFA54" w:rsidR="00131341" w:rsidRDefault="00DD76FD" w:rsidP="00E04319">
      <w:pPr>
        <w:jc w:val="center"/>
      </w:pPr>
      <w:r>
        <w:t>c</w:t>
      </w:r>
      <w:r w:rsidR="0007777C">
        <w:t>odewithmahdi.ir</w:t>
      </w:r>
    </w:p>
    <w:p w14:paraId="16D32F85" w14:textId="53A29972" w:rsidR="00131341" w:rsidRDefault="00131341" w:rsidP="00E04319">
      <w:pPr>
        <w:jc w:val="center"/>
        <w:rPr>
          <w:rtl/>
        </w:rPr>
      </w:pPr>
      <w:r>
        <w:t>@codewithmahdi</w:t>
      </w:r>
    </w:p>
    <w:p w14:paraId="7DB54201" w14:textId="534A1FEF" w:rsidR="00E04319" w:rsidRPr="0007777C" w:rsidRDefault="00DD76FD" w:rsidP="00E04319">
      <w:pPr>
        <w:jc w:val="center"/>
        <w:rPr>
          <w:rtl/>
        </w:rPr>
      </w:pPr>
      <w:r>
        <w:t>v</w:t>
      </w:r>
      <w:r w:rsidR="00E04319">
        <w:t>1.0.0</w:t>
      </w:r>
    </w:p>
    <w:p w14:paraId="3F5667D1" w14:textId="7E0EA248" w:rsidR="00E53672" w:rsidRDefault="00360371" w:rsidP="00966C65">
      <w:pPr>
        <w:pStyle w:val="TOCHeading"/>
        <w:bidi/>
        <w:rPr>
          <w:lang w:bidi="fa-IR"/>
        </w:rPr>
      </w:pPr>
      <w:r>
        <w:rPr>
          <w:rFonts w:hint="cs"/>
          <w:rtl/>
        </w:rPr>
        <w:t>ف</w:t>
      </w:r>
      <w:r w:rsidR="00E53672">
        <w:rPr>
          <w:rFonts w:hint="cs"/>
          <w:rtl/>
        </w:rPr>
        <w:t>هرست مطالب</w:t>
      </w:r>
    </w:p>
    <w:p w14:paraId="62C2CB92" w14:textId="23B92AAE" w:rsidR="00955A78" w:rsidRDefault="009147B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r>
        <w:rPr>
          <w:b w:val="0"/>
          <w:bCs w:val="0"/>
          <w:szCs w:val="24"/>
        </w:rPr>
        <w:fldChar w:fldCharType="begin"/>
      </w:r>
      <w:r>
        <w:rPr>
          <w:b w:val="0"/>
          <w:bCs w:val="0"/>
          <w:szCs w:val="24"/>
        </w:rPr>
        <w:instrText xml:space="preserve"> TOC \o "1-6" \h \z \u </w:instrText>
      </w:r>
      <w:r>
        <w:rPr>
          <w:b w:val="0"/>
          <w:bCs w:val="0"/>
          <w:szCs w:val="24"/>
        </w:rPr>
        <w:fldChar w:fldCharType="separate"/>
      </w:r>
      <w:hyperlink w:anchor="_Toc218438441" w:history="1">
        <w:r w:rsidR="00955A78" w:rsidRPr="00885BEB">
          <w:rPr>
            <w:rStyle w:val="Hyperlink"/>
            <w:noProof/>
            <w:rtl/>
          </w:rPr>
          <w:t>فصل ۱: کوچ به سرزم</w:t>
        </w:r>
        <w:r w:rsidR="00955A78" w:rsidRPr="00885BEB">
          <w:rPr>
            <w:rStyle w:val="Hyperlink"/>
            <w:rFonts w:hint="cs"/>
            <w:noProof/>
            <w:rtl/>
          </w:rPr>
          <w:t>ی</w:t>
        </w:r>
        <w:r w:rsidR="00955A78" w:rsidRPr="00885BEB">
          <w:rPr>
            <w:rStyle w:val="Hyperlink"/>
            <w:rFonts w:hint="eastAsia"/>
            <w:noProof/>
            <w:rtl/>
          </w:rPr>
          <w:t>ن</w:t>
        </w:r>
        <w:r w:rsidR="00955A78" w:rsidRPr="00885BEB">
          <w:rPr>
            <w:rStyle w:val="Hyperlink"/>
            <w:noProof/>
            <w:rtl/>
          </w:rPr>
          <w:t xml:space="preserve"> ۳۲ ب</w:t>
        </w:r>
        <w:r w:rsidR="00955A78" w:rsidRPr="00885BEB">
          <w:rPr>
            <w:rStyle w:val="Hyperlink"/>
            <w:rFonts w:hint="cs"/>
            <w:noProof/>
            <w:rtl/>
          </w:rPr>
          <w:t>ی</w:t>
        </w:r>
        <w:r w:rsidR="00955A78" w:rsidRPr="00885BEB">
          <w:rPr>
            <w:rStyle w:val="Hyperlink"/>
            <w:rFonts w:hint="eastAsia"/>
            <w:noProof/>
            <w:rtl/>
          </w:rPr>
          <w:t>ت</w:t>
        </w:r>
        <w:r w:rsidR="00955A78" w:rsidRPr="00885BEB">
          <w:rPr>
            <w:rStyle w:val="Hyperlink"/>
            <w:rFonts w:hint="cs"/>
            <w:noProof/>
            <w:rtl/>
          </w:rPr>
          <w:t>ی</w:t>
        </w:r>
        <w:r w:rsidR="00955A78" w:rsidRPr="00885BEB">
          <w:rPr>
            <w:rStyle w:val="Hyperlink"/>
            <w:rFonts w:hint="eastAsia"/>
            <w:noProof/>
            <w:rtl/>
          </w:rPr>
          <w:t>؛</w:t>
        </w:r>
        <w:r w:rsidR="00955A78" w:rsidRPr="00885BEB">
          <w:rPr>
            <w:rStyle w:val="Hyperlink"/>
            <w:noProof/>
            <w:rtl/>
          </w:rPr>
          <w:t xml:space="preserve"> معمار</w:t>
        </w:r>
        <w:r w:rsidR="00955A78" w:rsidRPr="00885BEB">
          <w:rPr>
            <w:rStyle w:val="Hyperlink"/>
            <w:rFonts w:hint="cs"/>
            <w:noProof/>
            <w:rtl/>
          </w:rPr>
          <w:t>ی</w:t>
        </w:r>
        <w:r w:rsidR="00955A78" w:rsidRPr="00885BEB">
          <w:rPr>
            <w:rStyle w:val="Hyperlink"/>
            <w:noProof/>
          </w:rPr>
          <w:t xml:space="preserve"> ARM </w:t>
        </w:r>
        <w:r w:rsidR="00955A78" w:rsidRPr="00885BEB">
          <w:rPr>
            <w:rStyle w:val="Hyperlink"/>
            <w:noProof/>
            <w:rtl/>
          </w:rPr>
          <w:t>و آماده‌ساز</w:t>
        </w:r>
        <w:r w:rsidR="00955A78" w:rsidRPr="00885BEB">
          <w:rPr>
            <w:rStyle w:val="Hyperlink"/>
            <w:rFonts w:hint="cs"/>
            <w:noProof/>
            <w:rtl/>
          </w:rPr>
          <w:t>ی</w:t>
        </w:r>
        <w:r w:rsidR="00955A78" w:rsidRPr="00885BEB">
          <w:rPr>
            <w:rStyle w:val="Hyperlink"/>
            <w:noProof/>
            <w:rtl/>
          </w:rPr>
          <w:t xml:space="preserve"> آزما</w:t>
        </w:r>
        <w:r w:rsidR="00955A78" w:rsidRPr="00885BEB">
          <w:rPr>
            <w:rStyle w:val="Hyperlink"/>
            <w:rFonts w:hint="cs"/>
            <w:noProof/>
            <w:rtl/>
          </w:rPr>
          <w:t>ی</w:t>
        </w:r>
        <w:r w:rsidR="00955A78" w:rsidRPr="00885BEB">
          <w:rPr>
            <w:rStyle w:val="Hyperlink"/>
            <w:rFonts w:hint="eastAsia"/>
            <w:noProof/>
            <w:rtl/>
          </w:rPr>
          <w:t>شگاه</w:t>
        </w:r>
        <w:r w:rsidR="00955A78">
          <w:rPr>
            <w:noProof/>
            <w:webHidden/>
            <w:rtl/>
          </w:rPr>
          <w:tab/>
        </w:r>
        <w:r w:rsidR="00955A78">
          <w:rPr>
            <w:rStyle w:val="Hyperlink"/>
            <w:noProof/>
            <w:rtl/>
          </w:rPr>
          <w:fldChar w:fldCharType="begin"/>
        </w:r>
        <w:r w:rsidR="00955A78">
          <w:rPr>
            <w:noProof/>
            <w:webHidden/>
            <w:rtl/>
          </w:rPr>
          <w:instrText xml:space="preserve"> </w:instrText>
        </w:r>
        <w:r w:rsidR="00955A78">
          <w:rPr>
            <w:noProof/>
            <w:webHidden/>
          </w:rPr>
          <w:instrText>PAGEREF</w:instrText>
        </w:r>
        <w:r w:rsidR="00955A78">
          <w:rPr>
            <w:noProof/>
            <w:webHidden/>
            <w:rtl/>
          </w:rPr>
          <w:instrText xml:space="preserve"> _</w:instrText>
        </w:r>
        <w:r w:rsidR="00955A78">
          <w:rPr>
            <w:noProof/>
            <w:webHidden/>
          </w:rPr>
          <w:instrText>Toc218438441 \h</w:instrText>
        </w:r>
        <w:r w:rsidR="00955A78">
          <w:rPr>
            <w:noProof/>
            <w:webHidden/>
            <w:rtl/>
          </w:rPr>
          <w:instrText xml:space="preserve"> </w:instrText>
        </w:r>
        <w:r w:rsidR="00955A78">
          <w:rPr>
            <w:rStyle w:val="Hyperlink"/>
            <w:noProof/>
            <w:rtl/>
          </w:rPr>
        </w:r>
        <w:r w:rsidR="00955A78"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</w:t>
        </w:r>
        <w:r w:rsidR="00955A78">
          <w:rPr>
            <w:rStyle w:val="Hyperlink"/>
            <w:noProof/>
            <w:rtl/>
          </w:rPr>
          <w:fldChar w:fldCharType="end"/>
        </w:r>
      </w:hyperlink>
    </w:p>
    <w:p w14:paraId="66089D64" w14:textId="24144A02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2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داستان</w:t>
        </w:r>
        <w:r w:rsidRPr="00885BEB">
          <w:rPr>
            <w:rStyle w:val="Hyperlink"/>
            <w:noProof/>
          </w:rPr>
          <w:t xml:space="preserve"> ARM</w:t>
        </w:r>
        <w:r w:rsidRPr="00885BEB">
          <w:rPr>
            <w:rStyle w:val="Hyperlink"/>
            <w:noProof/>
            <w:rtl/>
          </w:rPr>
          <w:t xml:space="preserve">؛ 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ک</w:t>
        </w:r>
        <w:r w:rsidRPr="00885BEB">
          <w:rPr>
            <w:rStyle w:val="Hyperlink"/>
            <w:noProof/>
            <w:rtl/>
          </w:rPr>
          <w:t xml:space="preserve"> معمار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و نه 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ک</w:t>
        </w:r>
        <w:r w:rsidRPr="00885BEB">
          <w:rPr>
            <w:rStyle w:val="Hyperlink"/>
            <w:noProof/>
            <w:rtl/>
          </w:rPr>
          <w:t xml:space="preserve"> تراشه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</w:t>
        </w:r>
        <w:r>
          <w:rPr>
            <w:rStyle w:val="Hyperlink"/>
            <w:noProof/>
            <w:rtl/>
          </w:rPr>
          <w:fldChar w:fldCharType="end"/>
        </w:r>
      </w:hyperlink>
    </w:p>
    <w:p w14:paraId="738B011B" w14:textId="6687FB12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3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خانواده‌ها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</w:rPr>
          <w:t xml:space="preserve"> ARM</w:t>
        </w:r>
        <w:r w:rsidRPr="00885BEB">
          <w:rPr>
            <w:rStyle w:val="Hyperlink"/>
            <w:noProof/>
            <w:rtl/>
          </w:rPr>
          <w:t>؛ سه تفنگدار پردازش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36B66BB6" w14:textId="6BE963E3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4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جا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گاه</w:t>
        </w:r>
        <w:r w:rsidRPr="00885BEB">
          <w:rPr>
            <w:rStyle w:val="Hyperlink"/>
            <w:noProof/>
          </w:rPr>
          <w:t xml:space="preserve"> STM32 </w:t>
        </w:r>
        <w:r w:rsidRPr="00885BEB">
          <w:rPr>
            <w:rStyle w:val="Hyperlink"/>
            <w:noProof/>
            <w:rtl/>
          </w:rPr>
          <w:t>در 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ن</w:t>
        </w:r>
        <w:r w:rsidRPr="00885BEB">
          <w:rPr>
            <w:rStyle w:val="Hyperlink"/>
            <w:noProof/>
            <w:rtl/>
          </w:rPr>
          <w:t xml:space="preserve"> بازار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0F4EE52F" w14:textId="57BEC82F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5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تفاوت معمار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۸ 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و ۳۲ 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راز آدرس‌ده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۴ 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گابا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7</w:t>
        </w:r>
        <w:r>
          <w:rPr>
            <w:rStyle w:val="Hyperlink"/>
            <w:noProof/>
            <w:rtl/>
          </w:rPr>
          <w:fldChar w:fldCharType="end"/>
        </w:r>
      </w:hyperlink>
    </w:p>
    <w:p w14:paraId="60BAFB2A" w14:textId="5AB7CA0F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6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آماده‌ساز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آزما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شگاه</w:t>
        </w:r>
        <w:r w:rsidRPr="00885BEB">
          <w:rPr>
            <w:rStyle w:val="Hyperlink"/>
            <w:noProof/>
            <w:rtl/>
          </w:rPr>
          <w:t xml:space="preserve"> مجاز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8</w:t>
        </w:r>
        <w:r>
          <w:rPr>
            <w:rStyle w:val="Hyperlink"/>
            <w:noProof/>
            <w:rtl/>
          </w:rPr>
          <w:fldChar w:fldCharType="end"/>
        </w:r>
      </w:hyperlink>
    </w:p>
    <w:p w14:paraId="004251DA" w14:textId="50433A54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47" w:history="1">
        <w:r w:rsidRPr="00885BEB">
          <w:rPr>
            <w:rStyle w:val="Hyperlink"/>
            <w:noProof/>
            <w:rtl/>
          </w:rPr>
          <w:t>فصل ۲: زبان سخت‌افزار؛ نبرد رج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سترها</w:t>
        </w:r>
        <w:r w:rsidRPr="00885BEB">
          <w:rPr>
            <w:rStyle w:val="Hyperlink"/>
            <w:noProof/>
            <w:rtl/>
          </w:rPr>
          <w:t xml:space="preserve"> و درا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ور</w:t>
        </w:r>
        <w:r w:rsidRPr="00885BEB">
          <w:rPr>
            <w:rStyle w:val="Hyperlink"/>
            <w:noProof/>
          </w:rPr>
          <w:t xml:space="preserve"> HAL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10</w:t>
        </w:r>
        <w:r>
          <w:rPr>
            <w:rStyle w:val="Hyperlink"/>
            <w:noProof/>
            <w:rtl/>
          </w:rPr>
          <w:fldChar w:fldCharType="end"/>
        </w:r>
      </w:hyperlink>
    </w:p>
    <w:p w14:paraId="0B4AD8A3" w14:textId="24E941DF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8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چالش مد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noProof/>
            <w:rtl/>
          </w:rPr>
          <w:t xml:space="preserve"> رج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سترها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۳۲ 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10</w:t>
        </w:r>
        <w:r>
          <w:rPr>
            <w:rStyle w:val="Hyperlink"/>
            <w:noProof/>
            <w:rtl/>
          </w:rPr>
          <w:fldChar w:fldCharType="end"/>
        </w:r>
      </w:hyperlink>
    </w:p>
    <w:p w14:paraId="5165A0C9" w14:textId="078E815F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49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راه حل مدرن؛ لا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ه</w:t>
        </w:r>
        <w:r w:rsidRPr="00885BEB">
          <w:rPr>
            <w:rStyle w:val="Hyperlink"/>
            <w:noProof/>
            <w:rtl/>
          </w:rPr>
          <w:t xml:space="preserve"> انتزاع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سخت‌افزار 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ا</w:t>
        </w:r>
        <w:r w:rsidRPr="00885BEB">
          <w:rPr>
            <w:rStyle w:val="Hyperlink"/>
            <w:noProof/>
          </w:rPr>
          <w:t xml:space="preserve"> HAL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11</w:t>
        </w:r>
        <w:r>
          <w:rPr>
            <w:rStyle w:val="Hyperlink"/>
            <w:noProof/>
            <w:rtl/>
          </w:rPr>
          <w:fldChar w:fldCharType="end"/>
        </w:r>
      </w:hyperlink>
    </w:p>
    <w:p w14:paraId="42D61062" w14:textId="57D7C919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0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مقا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سه</w:t>
        </w:r>
        <w:r w:rsidRPr="00885BEB">
          <w:rPr>
            <w:rStyle w:val="Hyperlink"/>
            <w:noProof/>
            <w:rtl/>
          </w:rPr>
          <w:t xml:space="preserve"> عمل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شفاف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noProof/>
            <w:rtl/>
          </w:rPr>
          <w:t xml:space="preserve"> در برابر ابهام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11</w:t>
        </w:r>
        <w:r>
          <w:rPr>
            <w:rStyle w:val="Hyperlink"/>
            <w:noProof/>
            <w:rtl/>
          </w:rPr>
          <w:fldChar w:fldCharType="end"/>
        </w:r>
      </w:hyperlink>
    </w:p>
    <w:p w14:paraId="293F5433" w14:textId="255A06B8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1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ساختار درا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ور</w:t>
        </w:r>
        <w:r w:rsidRPr="00885BEB">
          <w:rPr>
            <w:rStyle w:val="Hyperlink"/>
            <w:noProof/>
            <w:rtl/>
          </w:rPr>
          <w:t xml:space="preserve"> </w:t>
        </w:r>
        <w:r w:rsidRPr="00885BEB">
          <w:rPr>
            <w:rStyle w:val="Hyperlink"/>
            <w:noProof/>
          </w:rPr>
          <w:t xml:space="preserve"> HAL</w:t>
        </w:r>
        <w:r w:rsidRPr="00885BEB">
          <w:rPr>
            <w:rStyle w:val="Hyperlink"/>
            <w:noProof/>
            <w:rtl/>
          </w:rPr>
          <w:t>؛ 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noProof/>
            <w:rtl/>
          </w:rPr>
          <w:t xml:space="preserve"> پوست کد چه م</w:t>
        </w:r>
        <w:r w:rsidRPr="00885BEB">
          <w:rPr>
            <w:rStyle w:val="Hyperlink"/>
            <w:rFonts w:hint="cs"/>
            <w:noProof/>
            <w:rtl/>
          </w:rPr>
          <w:t>ی‌</w:t>
        </w:r>
        <w:r w:rsidRPr="00885BEB">
          <w:rPr>
            <w:rStyle w:val="Hyperlink"/>
            <w:rFonts w:hint="eastAsia"/>
            <w:noProof/>
            <w:rtl/>
          </w:rPr>
          <w:t>گذرد؟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12</w:t>
        </w:r>
        <w:r>
          <w:rPr>
            <w:rStyle w:val="Hyperlink"/>
            <w:noProof/>
            <w:rtl/>
          </w:rPr>
          <w:fldChar w:fldCharType="end"/>
        </w:r>
      </w:hyperlink>
    </w:p>
    <w:p w14:paraId="7D8DDEC6" w14:textId="380D160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2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نت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جه‌گ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انتخاب مس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noProof/>
            <w:rtl/>
          </w:rPr>
          <w:t xml:space="preserve"> مهندس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12</w:t>
        </w:r>
        <w:r>
          <w:rPr>
            <w:rStyle w:val="Hyperlink"/>
            <w:noProof/>
            <w:rtl/>
          </w:rPr>
          <w:fldChar w:fldCharType="end"/>
        </w:r>
      </w:hyperlink>
    </w:p>
    <w:p w14:paraId="46A83F40" w14:textId="0A287002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53" w:history="1">
        <w:r w:rsidRPr="00885BEB">
          <w:rPr>
            <w:rStyle w:val="Hyperlink"/>
            <w:noProof/>
            <w:rtl/>
          </w:rPr>
          <w:t>فصل ۳: اول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ن</w:t>
        </w:r>
        <w:r w:rsidRPr="00885BEB">
          <w:rPr>
            <w:rStyle w:val="Hyperlink"/>
            <w:noProof/>
            <w:rtl/>
          </w:rPr>
          <w:t xml:space="preserve"> ضربان؛ پروژه چشمک‌زن با طعم </w:t>
        </w:r>
        <w:r w:rsidRPr="00885BEB">
          <w:rPr>
            <w:rStyle w:val="Hyperlink"/>
            <w:noProof/>
          </w:rPr>
          <w:t xml:space="preserve"> HAL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13</w:t>
        </w:r>
        <w:r>
          <w:rPr>
            <w:rStyle w:val="Hyperlink"/>
            <w:noProof/>
            <w:rtl/>
          </w:rPr>
          <w:fldChar w:fldCharType="end"/>
        </w:r>
      </w:hyperlink>
    </w:p>
    <w:p w14:paraId="3F8F54B0" w14:textId="40D8F117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4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خداحافظ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با 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مات؛</w:t>
        </w:r>
        <w:r w:rsidRPr="00885BEB">
          <w:rPr>
            <w:rStyle w:val="Hyperlink"/>
            <w:noProof/>
            <w:rtl/>
          </w:rPr>
          <w:t xml:space="preserve"> جادو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</w:rPr>
          <w:t xml:space="preserve"> CubeMX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13</w:t>
        </w:r>
        <w:r>
          <w:rPr>
            <w:rStyle w:val="Hyperlink"/>
            <w:noProof/>
            <w:rtl/>
          </w:rPr>
          <w:fldChar w:fldCharType="end"/>
        </w:r>
      </w:hyperlink>
    </w:p>
    <w:p w14:paraId="78B0C6FD" w14:textId="3D17558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5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  <w:rtl/>
          </w:rPr>
          <w:t xml:space="preserve"> قلب تپنده؛ پ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کربند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کلاک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13</w:t>
        </w:r>
        <w:r>
          <w:rPr>
            <w:rStyle w:val="Hyperlink"/>
            <w:noProof/>
            <w:rtl/>
          </w:rPr>
          <w:fldChar w:fldCharType="end"/>
        </w:r>
      </w:hyperlink>
    </w:p>
    <w:p w14:paraId="30CEDD0F" w14:textId="6EDB1F6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6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تول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د</w:t>
        </w:r>
        <w:r w:rsidRPr="00885BEB">
          <w:rPr>
            <w:rStyle w:val="Hyperlink"/>
            <w:noProof/>
            <w:rtl/>
          </w:rPr>
          <w:t xml:space="preserve"> کد و ورود به مح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ط</w:t>
        </w:r>
        <w:r w:rsidRPr="00885BEB">
          <w:rPr>
            <w:rStyle w:val="Hyperlink"/>
            <w:noProof/>
            <w:rtl/>
          </w:rPr>
          <w:t xml:space="preserve"> برنامه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14</w:t>
        </w:r>
        <w:r>
          <w:rPr>
            <w:rStyle w:val="Hyperlink"/>
            <w:noProof/>
            <w:rtl/>
          </w:rPr>
          <w:fldChar w:fldCharType="end"/>
        </w:r>
      </w:hyperlink>
    </w:p>
    <w:p w14:paraId="0B0359C0" w14:textId="31DB0984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7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فقط ۲ خط</w:t>
        </w:r>
        <w:r w:rsidRPr="00885BEB">
          <w:rPr>
            <w:rStyle w:val="Hyperlink"/>
            <w:noProof/>
          </w:rPr>
          <w:t>!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14</w:t>
        </w:r>
        <w:r>
          <w:rPr>
            <w:rStyle w:val="Hyperlink"/>
            <w:noProof/>
            <w:rtl/>
          </w:rPr>
          <w:fldChar w:fldCharType="end"/>
        </w:r>
      </w:hyperlink>
    </w:p>
    <w:p w14:paraId="1A96D14D" w14:textId="5B381D3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58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شب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ه‌ساز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در پروتئوس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15</w:t>
        </w:r>
        <w:r>
          <w:rPr>
            <w:rStyle w:val="Hyperlink"/>
            <w:noProof/>
            <w:rtl/>
          </w:rPr>
          <w:fldChar w:fldCharType="end"/>
        </w:r>
      </w:hyperlink>
    </w:p>
    <w:p w14:paraId="26E83371" w14:textId="3934B780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59" w:history="1">
        <w:r w:rsidRPr="00885BEB">
          <w:rPr>
            <w:rStyle w:val="Hyperlink"/>
            <w:noProof/>
            <w:rtl/>
          </w:rPr>
          <w:t>فصل ۴: حس کردن مح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ط؛</w:t>
        </w:r>
        <w:r w:rsidRPr="00885BEB">
          <w:rPr>
            <w:rStyle w:val="Hyperlink"/>
            <w:noProof/>
            <w:rtl/>
          </w:rPr>
          <w:t xml:space="preserve"> ورود</w:t>
        </w:r>
        <w:r w:rsidRPr="00885BEB">
          <w:rPr>
            <w:rStyle w:val="Hyperlink"/>
            <w:rFonts w:hint="cs"/>
            <w:noProof/>
            <w:rtl/>
          </w:rPr>
          <w:t>ی‌</w:t>
        </w:r>
        <w:r w:rsidRPr="00885BEB">
          <w:rPr>
            <w:rStyle w:val="Hyperlink"/>
            <w:rFonts w:hint="eastAsia"/>
            <w:noProof/>
            <w:rtl/>
          </w:rPr>
          <w:t>ها</w:t>
        </w:r>
        <w:r w:rsidRPr="00885BEB">
          <w:rPr>
            <w:rStyle w:val="Hyperlink"/>
            <w:noProof/>
            <w:rtl/>
          </w:rPr>
          <w:t xml:space="preserve"> و دکمه‌ها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16</w:t>
        </w:r>
        <w:r>
          <w:rPr>
            <w:rStyle w:val="Hyperlink"/>
            <w:noProof/>
            <w:rtl/>
          </w:rPr>
          <w:fldChar w:fldCharType="end"/>
        </w:r>
      </w:hyperlink>
    </w:p>
    <w:p w14:paraId="350A3FEE" w14:textId="154613F6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0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خداحافظ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با مقاومت‌ها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خارج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مفهوم پول-آپ داخل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16</w:t>
        </w:r>
        <w:r>
          <w:rPr>
            <w:rStyle w:val="Hyperlink"/>
            <w:noProof/>
            <w:rtl/>
          </w:rPr>
          <w:fldChar w:fldCharType="end"/>
        </w:r>
      </w:hyperlink>
    </w:p>
    <w:p w14:paraId="65436B0B" w14:textId="76D0B1A9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1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  <w:rtl/>
          </w:rPr>
          <w:t xml:space="preserve"> در</w:t>
        </w:r>
        <w:r w:rsidRPr="00885BEB">
          <w:rPr>
            <w:rStyle w:val="Hyperlink"/>
            <w:noProof/>
          </w:rPr>
          <w:t xml:space="preserve"> CubeMX</w:t>
        </w:r>
        <w:r w:rsidRPr="00885BEB">
          <w:rPr>
            <w:rStyle w:val="Hyperlink"/>
            <w:noProof/>
            <w:rtl/>
          </w:rPr>
          <w:t>؛ ساده و سر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ع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666E802D" w14:textId="12EA0AE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2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تابع خواندن پ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38382FDD" w14:textId="30F3D853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3" w:history="1">
        <w:r w:rsidRPr="00885BEB">
          <w:rPr>
            <w:rStyle w:val="Hyperlink"/>
            <w:noProof/>
            <w:rtl/>
          </w:rPr>
          <w:t>۴. راهنما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اتصالات در پروتئوس (طبق تصو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19</w:t>
        </w:r>
        <w:r>
          <w:rPr>
            <w:rStyle w:val="Hyperlink"/>
            <w:noProof/>
            <w:rtl/>
          </w:rPr>
          <w:fldChar w:fldCharType="end"/>
        </w:r>
      </w:hyperlink>
    </w:p>
    <w:p w14:paraId="5E91123E" w14:textId="511F6AB7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64" w:history="1">
        <w:r w:rsidRPr="00885BEB">
          <w:rPr>
            <w:rStyle w:val="Hyperlink"/>
            <w:noProof/>
            <w:rtl/>
          </w:rPr>
          <w:t>فصل ۵: نما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شگر</w:t>
        </w:r>
        <w:r w:rsidRPr="00885BEB">
          <w:rPr>
            <w:rStyle w:val="Hyperlink"/>
            <w:noProof/>
            <w:rtl/>
          </w:rPr>
          <w:t xml:space="preserve"> کاراکتر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پورت کردن کتابخانه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7E75B002" w14:textId="6AAEF31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5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سخت‌افزار در پروتئوس؛ 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م‌کش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۴ 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03EE349E" w14:textId="31B64CA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6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</w:rPr>
          <w:t xml:space="preserve"> CubeMX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6465367C" w14:textId="7EE1013C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7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نوشتن درا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ور</w:t>
        </w:r>
        <w:r w:rsidRPr="00885BEB">
          <w:rPr>
            <w:rStyle w:val="Hyperlink"/>
            <w:noProof/>
          </w:rPr>
          <w:t xml:space="preserve"> LCD </w:t>
        </w:r>
        <w:r w:rsidRPr="00885BEB">
          <w:rPr>
            <w:rStyle w:val="Hyperlink"/>
            <w:noProof/>
            <w:rtl/>
          </w:rPr>
          <w:t xml:space="preserve">در دل </w:t>
        </w:r>
        <w:r w:rsidRPr="00885BEB">
          <w:rPr>
            <w:rStyle w:val="Hyperlink"/>
            <w:noProof/>
          </w:rPr>
          <w:t>main.c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19E82FE1" w14:textId="32BA2E70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68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تحل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ل</w:t>
        </w:r>
        <w:r w:rsidRPr="00885BEB">
          <w:rPr>
            <w:rStyle w:val="Hyperlink"/>
            <w:noProof/>
            <w:rtl/>
          </w:rPr>
          <w:t xml:space="preserve"> فن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: تابع </w:t>
        </w:r>
        <w:r w:rsidRPr="00885BEB">
          <w:rPr>
            <w:rStyle w:val="Hyperlink"/>
            <w:noProof/>
          </w:rPr>
          <w:t xml:space="preserve">sprintf </w:t>
        </w:r>
        <w:r w:rsidRPr="00885BEB">
          <w:rPr>
            <w:rStyle w:val="Hyperlink"/>
            <w:noProof/>
            <w:rtl/>
          </w:rPr>
          <w:t xml:space="preserve"> چ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ست؟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7B8195BD" w14:textId="742C2F30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69" w:history="1">
        <w:r w:rsidRPr="00885BEB">
          <w:rPr>
            <w:rStyle w:val="Hyperlink"/>
            <w:noProof/>
            <w:rtl/>
          </w:rPr>
          <w:t>فصل ۶: توقف ممنوع؛ جادو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وقفه‌ها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355A6D0C" w14:textId="555C0DD0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0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سنار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پروژه؛ دوست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خاله خرسه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691622B9" w14:textId="311BE291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1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  <w:rtl/>
          </w:rPr>
          <w:t xml:space="preserve"> در</w:t>
        </w:r>
        <w:r w:rsidRPr="00885BEB">
          <w:rPr>
            <w:rStyle w:val="Hyperlink"/>
            <w:noProof/>
          </w:rPr>
          <w:t xml:space="preserve"> CubeMX</w:t>
        </w:r>
        <w:r w:rsidRPr="00885BEB">
          <w:rPr>
            <w:rStyle w:val="Hyperlink"/>
            <w:noProof/>
            <w:rtl/>
          </w:rPr>
          <w:t>؛ فعال‌ساز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زنگ خطر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113F0A59" w14:textId="56F762B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2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تابع</w:t>
        </w:r>
        <w:r w:rsidRPr="00885BEB">
          <w:rPr>
            <w:rStyle w:val="Hyperlink"/>
            <w:noProof/>
          </w:rPr>
          <w:t xml:space="preserve"> Callback </w:t>
        </w:r>
        <w:r w:rsidRPr="00885BEB">
          <w:rPr>
            <w:rStyle w:val="Hyperlink"/>
            <w:noProof/>
            <w:rtl/>
          </w:rPr>
          <w:t>کجاست؟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26</w:t>
        </w:r>
        <w:r>
          <w:rPr>
            <w:rStyle w:val="Hyperlink"/>
            <w:noProof/>
            <w:rtl/>
          </w:rPr>
          <w:fldChar w:fldCharType="end"/>
        </w:r>
      </w:hyperlink>
    </w:p>
    <w:p w14:paraId="3A7CA477" w14:textId="739F041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3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تحل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ل</w:t>
        </w:r>
        <w:r w:rsidRPr="00885BEB">
          <w:rPr>
            <w:rStyle w:val="Hyperlink"/>
            <w:noProof/>
            <w:rtl/>
          </w:rPr>
          <w:t xml:space="preserve"> فن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چه اتفاق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م</w:t>
        </w:r>
        <w:r w:rsidRPr="00885BEB">
          <w:rPr>
            <w:rStyle w:val="Hyperlink"/>
            <w:rFonts w:hint="cs"/>
            <w:noProof/>
            <w:rtl/>
          </w:rPr>
          <w:t>ی‌</w:t>
        </w:r>
        <w:r w:rsidRPr="00885BEB">
          <w:rPr>
            <w:rStyle w:val="Hyperlink"/>
            <w:rFonts w:hint="eastAsia"/>
            <w:noProof/>
            <w:rtl/>
          </w:rPr>
          <w:t>افتد؟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5ABE428B" w14:textId="7EBB191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4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بستن مدار در پروتئوس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500BBC1E" w14:textId="413723B4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75" w:history="1">
        <w:r w:rsidRPr="00885BEB">
          <w:rPr>
            <w:rStyle w:val="Hyperlink"/>
            <w:noProof/>
            <w:rtl/>
          </w:rPr>
          <w:t xml:space="preserve">فصل ۷: مکالمه دوطرفه؛ ساخت کنسول فرمان با </w:t>
        </w:r>
        <w:r w:rsidRPr="00885BEB">
          <w:rPr>
            <w:rStyle w:val="Hyperlink"/>
            <w:noProof/>
          </w:rPr>
          <w:t xml:space="preserve"> UART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29</w:t>
        </w:r>
        <w:r>
          <w:rPr>
            <w:rStyle w:val="Hyperlink"/>
            <w:noProof/>
            <w:rtl/>
          </w:rPr>
          <w:fldChar w:fldCharType="end"/>
        </w:r>
      </w:hyperlink>
    </w:p>
    <w:p w14:paraId="6D3C9AC5" w14:textId="65B3859E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6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تعر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ف</w:t>
        </w:r>
        <w:r w:rsidRPr="00885BEB">
          <w:rPr>
            <w:rStyle w:val="Hyperlink"/>
            <w:noProof/>
            <w:rtl/>
          </w:rPr>
          <w:t xml:space="preserve"> متغ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رها؛</w:t>
        </w:r>
        <w:r w:rsidRPr="00885BEB">
          <w:rPr>
            <w:rStyle w:val="Hyperlink"/>
            <w:noProof/>
            <w:rtl/>
          </w:rPr>
          <w:t xml:space="preserve"> ظرف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برا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داده‌ها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29</w:t>
        </w:r>
        <w:r>
          <w:rPr>
            <w:rStyle w:val="Hyperlink"/>
            <w:noProof/>
            <w:rtl/>
          </w:rPr>
          <w:fldChar w:fldCharType="end"/>
        </w:r>
      </w:hyperlink>
    </w:p>
    <w:p w14:paraId="490A6988" w14:textId="019AAD0F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7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قلب تپنده پروژه؛ تابع</w:t>
        </w:r>
        <w:r w:rsidRPr="00885BEB">
          <w:rPr>
            <w:rStyle w:val="Hyperlink"/>
            <w:noProof/>
          </w:rPr>
          <w:t xml:space="preserve"> Callback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29</w:t>
        </w:r>
        <w:r>
          <w:rPr>
            <w:rStyle w:val="Hyperlink"/>
            <w:noProof/>
            <w:rtl/>
          </w:rPr>
          <w:fldChar w:fldCharType="end"/>
        </w:r>
      </w:hyperlink>
    </w:p>
    <w:p w14:paraId="2F7F6AE3" w14:textId="30AEFE03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8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شروع برنامه؛ تابع</w:t>
        </w:r>
        <w:r w:rsidRPr="00885BEB">
          <w:rPr>
            <w:rStyle w:val="Hyperlink"/>
            <w:noProof/>
          </w:rPr>
          <w:t xml:space="preserve"> Main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46345032" w14:textId="51AABF10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79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شب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ه‌ساز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نها</w:t>
        </w:r>
        <w:r w:rsidRPr="00885BEB">
          <w:rPr>
            <w:rStyle w:val="Hyperlink"/>
            <w:rFonts w:hint="cs"/>
            <w:noProof/>
            <w:rtl/>
          </w:rPr>
          <w:t>یی</w:t>
        </w:r>
        <w:r w:rsidRPr="00885BEB">
          <w:rPr>
            <w:rStyle w:val="Hyperlink"/>
            <w:noProof/>
            <w:rtl/>
          </w:rPr>
          <w:t xml:space="preserve"> در پروتئوس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5FF55DD0" w14:textId="64E87223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0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راهنما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</w:t>
        </w:r>
        <w:r w:rsidRPr="00885BEB">
          <w:rPr>
            <w:rStyle w:val="Hyperlink"/>
            <w:noProof/>
            <w:rtl/>
          </w:rPr>
          <w:t xml:space="preserve"> دق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ق</w:t>
        </w:r>
        <w:r w:rsidRPr="00885BEB">
          <w:rPr>
            <w:rStyle w:val="Hyperlink"/>
            <w:noProof/>
            <w:rtl/>
          </w:rPr>
          <w:t xml:space="preserve"> کلاک رو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۱۶ مگاهرتز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631CD19F" w14:textId="0651E35B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81" w:history="1">
        <w:r w:rsidRPr="00885BEB">
          <w:rPr>
            <w:rStyle w:val="Hyperlink"/>
            <w:noProof/>
            <w:rtl/>
          </w:rPr>
          <w:t>فصل ۸: مد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noProof/>
            <w:rtl/>
          </w:rPr>
          <w:t xml:space="preserve"> زمان؛ راه انداز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مرها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مستقل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34</w:t>
        </w:r>
        <w:r>
          <w:rPr>
            <w:rStyle w:val="Hyperlink"/>
            <w:noProof/>
            <w:rtl/>
          </w:rPr>
          <w:fldChar w:fldCharType="end"/>
        </w:r>
      </w:hyperlink>
    </w:p>
    <w:p w14:paraId="63A2B187" w14:textId="230E4151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2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مفهوم 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اض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مرها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34</w:t>
        </w:r>
        <w:r>
          <w:rPr>
            <w:rStyle w:val="Hyperlink"/>
            <w:noProof/>
            <w:rtl/>
          </w:rPr>
          <w:fldChar w:fldCharType="end"/>
        </w:r>
      </w:hyperlink>
    </w:p>
    <w:p w14:paraId="7381700A" w14:textId="301E3FF6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3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  <w:rtl/>
          </w:rPr>
          <w:t xml:space="preserve"> در</w:t>
        </w:r>
        <w:r w:rsidRPr="00885BEB">
          <w:rPr>
            <w:rStyle w:val="Hyperlink"/>
            <w:noProof/>
          </w:rPr>
          <w:t xml:space="preserve"> CubeMX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34</w:t>
        </w:r>
        <w:r>
          <w:rPr>
            <w:rStyle w:val="Hyperlink"/>
            <w:noProof/>
            <w:rtl/>
          </w:rPr>
          <w:fldChar w:fldCharType="end"/>
        </w:r>
      </w:hyperlink>
    </w:p>
    <w:p w14:paraId="47B43455" w14:textId="75EAAA77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4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مد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noProof/>
            <w:rtl/>
          </w:rPr>
          <w:t xml:space="preserve"> زمان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67486EBA" w14:textId="3096F2C4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5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شب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ه‌ساز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در پروتئوس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36</w:t>
        </w:r>
        <w:r>
          <w:rPr>
            <w:rStyle w:val="Hyperlink"/>
            <w:noProof/>
            <w:rtl/>
          </w:rPr>
          <w:fldChar w:fldCharType="end"/>
        </w:r>
      </w:hyperlink>
    </w:p>
    <w:p w14:paraId="60CCCB35" w14:textId="61FDDAB2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86" w:history="1">
        <w:r w:rsidRPr="00885BEB">
          <w:rPr>
            <w:rStyle w:val="Hyperlink"/>
            <w:noProof/>
            <w:rtl/>
          </w:rPr>
          <w:t>فصل ۹: هوشمندساز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دما؛ ساخت ترموستات اتومات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ک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2B9C90D7" w14:textId="56825FF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7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سنار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306D40C1" w14:textId="66082BE3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8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سخت‌افزار و اتصالات در پروتئوس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6A59EBE0" w14:textId="2CEDA076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89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  <w:rtl/>
          </w:rPr>
          <w:t xml:space="preserve"> نرم‌افزار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در</w:t>
        </w:r>
        <w:r w:rsidRPr="00885BEB">
          <w:rPr>
            <w:rStyle w:val="Hyperlink"/>
            <w:noProof/>
          </w:rPr>
          <w:t xml:space="preserve"> CubeMX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16BAE052" w14:textId="1119B0D6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0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1A3C6B81" w14:textId="562D3A6F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1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تست نها</w:t>
        </w:r>
        <w:r w:rsidRPr="00885BEB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1AF4F2CE" w14:textId="29F2C282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92" w:history="1">
        <w:r w:rsidRPr="00885BEB">
          <w:rPr>
            <w:rStyle w:val="Hyperlink"/>
            <w:noProof/>
            <w:rtl/>
          </w:rPr>
          <w:t>فصل ۱۰: ورود</w:t>
        </w:r>
        <w:r w:rsidRPr="00885BEB">
          <w:rPr>
            <w:rStyle w:val="Hyperlink"/>
            <w:rFonts w:hint="cs"/>
            <w:noProof/>
            <w:rtl/>
          </w:rPr>
          <w:t>ی‌</w:t>
        </w:r>
        <w:r w:rsidRPr="00885BEB">
          <w:rPr>
            <w:rStyle w:val="Hyperlink"/>
            <w:rFonts w:hint="eastAsia"/>
            <w:noProof/>
            <w:rtl/>
          </w:rPr>
          <w:t>ها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ماتر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؛</w:t>
        </w:r>
        <w:r w:rsidRPr="00885BEB">
          <w:rPr>
            <w:rStyle w:val="Hyperlink"/>
            <w:noProof/>
            <w:rtl/>
          </w:rPr>
          <w:t xml:space="preserve"> اتصال ماش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ن‌حساب</w:t>
        </w:r>
        <w:r w:rsidRPr="00885BEB">
          <w:rPr>
            <w:rStyle w:val="Hyperlink"/>
            <w:noProof/>
            <w:rtl/>
          </w:rPr>
          <w:t xml:space="preserve"> به م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کروکنترلر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4213927E" w14:textId="257D9C2C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3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سخت‌افزار و اتصالات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03E7B475" w14:textId="63A89B01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4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تنظ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مات</w:t>
        </w:r>
        <w:r w:rsidRPr="00885BEB">
          <w:rPr>
            <w:rStyle w:val="Hyperlink"/>
            <w:noProof/>
            <w:rtl/>
          </w:rPr>
          <w:t xml:space="preserve"> نرم‌افزار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در</w:t>
        </w:r>
        <w:r w:rsidRPr="00885BEB">
          <w:rPr>
            <w:rStyle w:val="Hyperlink"/>
            <w:noProof/>
          </w:rPr>
          <w:t xml:space="preserve"> CubeMX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6B02A752" w14:textId="3DD49616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5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5FD9E52E" w14:textId="3D301F90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496" w:history="1">
        <w:r w:rsidRPr="00885BEB">
          <w:rPr>
            <w:rStyle w:val="Hyperlink"/>
            <w:noProof/>
            <w:rtl/>
          </w:rPr>
          <w:t>فصل ۱۱: مد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</w:t>
        </w:r>
        <w:r w:rsidRPr="00885BEB">
          <w:rPr>
            <w:rStyle w:val="Hyperlink"/>
            <w:noProof/>
            <w:rtl/>
          </w:rPr>
          <w:t xml:space="preserve"> همزمان وظا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ف؛</w:t>
        </w:r>
        <w:r w:rsidRPr="00885BEB">
          <w:rPr>
            <w:rStyle w:val="Hyperlink"/>
            <w:noProof/>
            <w:rtl/>
          </w:rPr>
          <w:t xml:space="preserve"> تقابل</w:t>
        </w:r>
        <w:r w:rsidRPr="00885BEB">
          <w:rPr>
            <w:rStyle w:val="Hyperlink"/>
            <w:noProof/>
          </w:rPr>
          <w:t xml:space="preserve"> CMSIS </w:t>
        </w:r>
        <w:r w:rsidRPr="00885BEB">
          <w:rPr>
            <w:rStyle w:val="Hyperlink"/>
            <w:noProof/>
            <w:rtl/>
          </w:rPr>
          <w:t>و</w:t>
        </w:r>
        <w:r w:rsidRPr="00885BEB">
          <w:rPr>
            <w:rStyle w:val="Hyperlink"/>
            <w:noProof/>
          </w:rPr>
          <w:t xml:space="preserve"> Native FreeRTOS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453A013C" w14:textId="42FBF4B7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7" w:history="1">
        <w:r w:rsidRPr="00885BEB">
          <w:rPr>
            <w:rStyle w:val="Hyperlink"/>
            <w:noProof/>
            <w:rtl/>
          </w:rPr>
          <w:t>۱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تعار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ف</w:t>
        </w:r>
        <w:r w:rsidRPr="00885BEB">
          <w:rPr>
            <w:rStyle w:val="Hyperlink"/>
            <w:noProof/>
            <w:rtl/>
          </w:rPr>
          <w:t xml:space="preserve"> اول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ه</w:t>
        </w:r>
        <w:r w:rsidRPr="00885BEB">
          <w:rPr>
            <w:rStyle w:val="Hyperlink"/>
            <w:noProof/>
            <w:rtl/>
          </w:rPr>
          <w:t xml:space="preserve"> و دستگ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ره‌ها</w:t>
        </w:r>
        <w:r w:rsidRPr="00885BEB">
          <w:rPr>
            <w:rStyle w:val="Hyperlink"/>
            <w:noProof/>
            <w:rtl/>
          </w:rPr>
          <w:t xml:space="preserve"> </w:t>
        </w:r>
        <w:r w:rsidRPr="00885BEB">
          <w:rPr>
            <w:rStyle w:val="Hyperlink"/>
            <w:noProof/>
          </w:rPr>
          <w:t xml:space="preserve"> (Handles)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5D4E275F" w14:textId="18F5AA65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8" w:history="1">
        <w:r w:rsidRPr="00885BEB">
          <w:rPr>
            <w:rStyle w:val="Hyperlink"/>
            <w:noProof/>
            <w:rtl/>
          </w:rPr>
          <w:t>۲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ساخت و پ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کربند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تسک‌ها</w:t>
        </w:r>
        <w:r w:rsidRPr="00885BEB">
          <w:rPr>
            <w:rStyle w:val="Hyperlink"/>
            <w:noProof/>
          </w:rPr>
          <w:t xml:space="preserve"> (Task Creation)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1A4959C8" w14:textId="678B8AEC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499" w:history="1">
        <w:r w:rsidRPr="00885BEB">
          <w:rPr>
            <w:rStyle w:val="Hyperlink"/>
            <w:noProof/>
            <w:rtl/>
          </w:rPr>
          <w:t>۳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شروع زمان‌بند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</w:rPr>
          <w:t xml:space="preserve"> (Starting the Scheduler)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Toc218438499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52</w:t>
        </w:r>
        <w:r>
          <w:rPr>
            <w:rStyle w:val="Hyperlink"/>
            <w:noProof/>
            <w:rtl/>
          </w:rPr>
          <w:fldChar w:fldCharType="end"/>
        </w:r>
      </w:hyperlink>
    </w:p>
    <w:p w14:paraId="0B060136" w14:textId="6FEDF846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500" w:history="1">
        <w:r w:rsidRPr="00885BEB">
          <w:rPr>
            <w:rStyle w:val="Hyperlink"/>
            <w:noProof/>
            <w:rtl/>
          </w:rPr>
          <w:t>۴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کد کامل پروژه</w:t>
        </w:r>
        <w:r w:rsidRPr="00885BEB">
          <w:rPr>
            <w:rStyle w:val="Hyperlink"/>
            <w:noProof/>
          </w:rPr>
          <w:t xml:space="preserve"> LED Blinking </w:t>
        </w:r>
        <w:r w:rsidRPr="00885BEB">
          <w:rPr>
            <w:rStyle w:val="Hyperlink"/>
            <w:noProof/>
            <w:rtl/>
          </w:rPr>
          <w:t>با دو سبک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52</w:t>
        </w:r>
        <w:r>
          <w:rPr>
            <w:rStyle w:val="Hyperlink"/>
            <w:noProof/>
            <w:rtl/>
          </w:rPr>
          <w:fldChar w:fldCharType="end"/>
        </w:r>
      </w:hyperlink>
    </w:p>
    <w:p w14:paraId="006926E6" w14:textId="052BE7A4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501" w:history="1">
        <w:r w:rsidRPr="00885BEB">
          <w:rPr>
            <w:rStyle w:val="Hyperlink"/>
            <w:noProof/>
            <w:rtl/>
          </w:rPr>
          <w:t>۵</w:t>
        </w:r>
        <w:r w:rsidRPr="00885BEB">
          <w:rPr>
            <w:rStyle w:val="Hyperlink"/>
            <w:noProof/>
          </w:rPr>
          <w:t xml:space="preserve">. </w:t>
        </w:r>
        <w:r w:rsidRPr="00885BEB">
          <w:rPr>
            <w:rStyle w:val="Hyperlink"/>
            <w:noProof/>
            <w:rtl/>
          </w:rPr>
          <w:t>تحل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ل</w:t>
        </w:r>
        <w:r w:rsidRPr="00885BEB">
          <w:rPr>
            <w:rStyle w:val="Hyperlink"/>
            <w:noProof/>
            <w:rtl/>
          </w:rPr>
          <w:t xml:space="preserve"> فن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تاخ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رها</w:t>
        </w:r>
        <w:r w:rsidRPr="00885BEB">
          <w:rPr>
            <w:rStyle w:val="Hyperlink"/>
            <w:noProof/>
          </w:rPr>
          <w:t xml:space="preserve"> (vTaskDelay vs osDelay)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54</w:t>
        </w:r>
        <w:r>
          <w:rPr>
            <w:rStyle w:val="Hyperlink"/>
            <w:noProof/>
            <w:rtl/>
          </w:rPr>
          <w:fldChar w:fldCharType="end"/>
        </w:r>
      </w:hyperlink>
    </w:p>
    <w:p w14:paraId="5D05F475" w14:textId="54859978" w:rsidR="00955A78" w:rsidRDefault="00955A7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438502" w:history="1">
        <w:r w:rsidRPr="00885BEB">
          <w:rPr>
            <w:rStyle w:val="Hyperlink"/>
            <w:noProof/>
            <w:rtl/>
          </w:rPr>
          <w:t>فصل ۱۲: از کدنو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تا واقع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ت؛</w:t>
        </w:r>
        <w:r w:rsidRPr="00885BEB">
          <w:rPr>
            <w:rStyle w:val="Hyperlink"/>
            <w:noProof/>
            <w:rtl/>
          </w:rPr>
          <w:t xml:space="preserve"> اجرا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پروژه رو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برد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55</w:t>
        </w:r>
        <w:r>
          <w:rPr>
            <w:rStyle w:val="Hyperlink"/>
            <w:noProof/>
            <w:rtl/>
          </w:rPr>
          <w:fldChar w:fldCharType="end"/>
        </w:r>
      </w:hyperlink>
    </w:p>
    <w:p w14:paraId="48802178" w14:textId="30A34F0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503" w:history="1">
        <w:r w:rsidRPr="00885BEB">
          <w:rPr>
            <w:rStyle w:val="Hyperlink"/>
            <w:noProof/>
            <w:rtl/>
          </w:rPr>
          <w:t>قدم اول: کامپا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ل</w:t>
        </w:r>
        <w:r w:rsidRPr="00885BEB">
          <w:rPr>
            <w:rStyle w:val="Hyperlink"/>
            <w:noProof/>
            <w:rtl/>
          </w:rPr>
          <w:t xml:space="preserve"> کردن (مطمئن شو کد سالمه)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55</w:t>
        </w:r>
        <w:r>
          <w:rPr>
            <w:rStyle w:val="Hyperlink"/>
            <w:noProof/>
            <w:rtl/>
          </w:rPr>
          <w:fldChar w:fldCharType="end"/>
        </w:r>
      </w:hyperlink>
    </w:p>
    <w:p w14:paraId="7690CF35" w14:textId="49A3243B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504" w:history="1">
        <w:r w:rsidRPr="00885BEB">
          <w:rPr>
            <w:rStyle w:val="Hyperlink"/>
            <w:noProof/>
            <w:rtl/>
          </w:rPr>
          <w:t>قدم دوم: چ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بخر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م؟</w:t>
        </w:r>
        <w:r w:rsidRPr="00885BEB">
          <w:rPr>
            <w:rStyle w:val="Hyperlink"/>
            <w:noProof/>
            <w:rtl/>
          </w:rPr>
          <w:t xml:space="preserve"> (انتخاب سلاح!)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55</w:t>
        </w:r>
        <w:r>
          <w:rPr>
            <w:rStyle w:val="Hyperlink"/>
            <w:noProof/>
            <w:rtl/>
          </w:rPr>
          <w:fldChar w:fldCharType="end"/>
        </w:r>
      </w:hyperlink>
    </w:p>
    <w:p w14:paraId="2C6A238F" w14:textId="4AFDA82D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505" w:history="1">
        <w:r w:rsidRPr="00885BEB">
          <w:rPr>
            <w:rStyle w:val="Hyperlink"/>
            <w:noProof/>
            <w:rtl/>
          </w:rPr>
          <w:t>قدم سوم: س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م‌کش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و اتصال پروگرمر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7EE2EFCD" w14:textId="589CBB7A" w:rsidR="00955A78" w:rsidRDefault="00955A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438506" w:history="1">
        <w:r w:rsidRPr="00885BEB">
          <w:rPr>
            <w:rStyle w:val="Hyperlink"/>
            <w:noProof/>
            <w:rtl/>
          </w:rPr>
          <w:t>قدم چهارم: ر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rFonts w:hint="eastAsia"/>
            <w:noProof/>
            <w:rtl/>
          </w:rPr>
          <w:t>ختن</w:t>
        </w:r>
        <w:r w:rsidRPr="00885BEB">
          <w:rPr>
            <w:rStyle w:val="Hyperlink"/>
            <w:noProof/>
            <w:rtl/>
          </w:rPr>
          <w:t xml:space="preserve"> برنامه رو</w:t>
        </w:r>
        <w:r w:rsidRPr="00885BEB">
          <w:rPr>
            <w:rStyle w:val="Hyperlink"/>
            <w:rFonts w:hint="cs"/>
            <w:noProof/>
            <w:rtl/>
          </w:rPr>
          <w:t>ی</w:t>
        </w:r>
        <w:r w:rsidRPr="00885BEB">
          <w:rPr>
            <w:rStyle w:val="Hyperlink"/>
            <w:noProof/>
            <w:rtl/>
          </w:rPr>
          <w:t xml:space="preserve"> برد</w:t>
        </w:r>
        <w:r w:rsidRPr="00885BEB">
          <w:rPr>
            <w:rStyle w:val="Hyperlink"/>
            <w:noProof/>
          </w:rPr>
          <w:t xml:space="preserve"> (Program)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Toc218438506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11431F">
          <w:rPr>
            <w:noProof/>
            <w:webHidden/>
            <w:rtl/>
            <w:lang w:bidi="ar-SA"/>
          </w:rPr>
          <w:t>57</w:t>
        </w:r>
        <w:r>
          <w:rPr>
            <w:rStyle w:val="Hyperlink"/>
            <w:noProof/>
            <w:rtl/>
          </w:rPr>
          <w:fldChar w:fldCharType="end"/>
        </w:r>
      </w:hyperlink>
    </w:p>
    <w:p w14:paraId="00474DEF" w14:textId="631676EB" w:rsidR="009D062C" w:rsidRDefault="009147BE" w:rsidP="005F0447">
      <w:pPr>
        <w:rPr>
          <w:noProof/>
        </w:rPr>
        <w:sectPr w:rsidR="009D062C" w:rsidSect="00B92EC0">
          <w:headerReference w:type="default" r:id="rId1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440" w:right="1080" w:bottom="1440" w:left="1080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b/>
          <w:bCs/>
          <w:sz w:val="24"/>
          <w:szCs w:val="24"/>
        </w:rPr>
        <w:fldChar w:fldCharType="end"/>
      </w:r>
    </w:p>
    <w:p w14:paraId="4DE8C7BD" w14:textId="77777777" w:rsidR="00F507BB" w:rsidRDefault="00F507BB" w:rsidP="00F507BB">
      <w:pPr>
        <w:rPr>
          <w:rtl/>
        </w:rPr>
      </w:pPr>
    </w:p>
    <w:p w14:paraId="4763FB7C" w14:textId="77777777" w:rsidR="00F507BB" w:rsidRPr="00F507BB" w:rsidRDefault="00F507BB" w:rsidP="00F507BB">
      <w:pPr>
        <w:pStyle w:val="Heading1"/>
      </w:pPr>
      <w:bookmarkStart w:id="0" w:name="_Toc218438441"/>
      <w:r w:rsidRPr="00F507BB">
        <w:rPr>
          <w:rtl/>
        </w:rPr>
        <w:t>فصل ۱: کوچ به سرزمین ۳۲ بیتی؛ معماری</w:t>
      </w:r>
      <w:r w:rsidRPr="00F507BB">
        <w:t xml:space="preserve"> ARM </w:t>
      </w:r>
      <w:r w:rsidRPr="00F507BB">
        <w:rPr>
          <w:rtl/>
        </w:rPr>
        <w:t xml:space="preserve">و </w:t>
      </w:r>
      <w:proofErr w:type="spellStart"/>
      <w:r w:rsidRPr="00F507BB">
        <w:rPr>
          <w:rtl/>
        </w:rPr>
        <w:t>آماده‌سازی</w:t>
      </w:r>
      <w:proofErr w:type="spellEnd"/>
      <w:r w:rsidRPr="00F507BB">
        <w:rPr>
          <w:rtl/>
        </w:rPr>
        <w:t xml:space="preserve"> آزمایشگاه</w:t>
      </w:r>
      <w:bookmarkEnd w:id="0"/>
    </w:p>
    <w:p w14:paraId="61B3B184" w14:textId="77777777" w:rsidR="00F507BB" w:rsidRPr="00F507BB" w:rsidRDefault="00F507BB" w:rsidP="00F64521">
      <w:pPr>
        <w:pStyle w:val="1stparagraph"/>
      </w:pPr>
      <w:r w:rsidRPr="00F507BB">
        <w:rPr>
          <w:rtl/>
        </w:rPr>
        <w:t>به دنیای قدرتمند</w:t>
      </w:r>
      <w:r w:rsidRPr="00F507BB">
        <w:t xml:space="preserve"> ARM </w:t>
      </w:r>
      <w:r w:rsidRPr="00F507BB">
        <w:rPr>
          <w:rtl/>
        </w:rPr>
        <w:t xml:space="preserve">خوش آمدید. اگر تا امروز تصور </w:t>
      </w:r>
      <w:proofErr w:type="spellStart"/>
      <w:r w:rsidRPr="00F507BB">
        <w:rPr>
          <w:rtl/>
        </w:rPr>
        <w:t>می‌کردید</w:t>
      </w:r>
      <w:proofErr w:type="spellEnd"/>
      <w:r w:rsidRPr="00F507BB">
        <w:rPr>
          <w:rtl/>
        </w:rPr>
        <w:t xml:space="preserve"> که </w:t>
      </w:r>
      <w:proofErr w:type="spellStart"/>
      <w:r w:rsidRPr="00F507BB">
        <w:rPr>
          <w:rtl/>
        </w:rPr>
        <w:t>سخت‌افزار</w:t>
      </w:r>
      <w:proofErr w:type="spellEnd"/>
      <w:r w:rsidRPr="00F507BB">
        <w:rPr>
          <w:rtl/>
        </w:rPr>
        <w:t xml:space="preserve"> محدود به </w:t>
      </w:r>
      <w:proofErr w:type="spellStart"/>
      <w:r w:rsidRPr="00F507BB">
        <w:rPr>
          <w:rtl/>
        </w:rPr>
        <w:t>پردازش‌های</w:t>
      </w:r>
      <w:proofErr w:type="spellEnd"/>
      <w:r w:rsidRPr="00F507BB">
        <w:rPr>
          <w:rtl/>
        </w:rPr>
        <w:t xml:space="preserve"> ساده و کند است، اینجا نقطه عطف یادگیری شماست. در این فصل </w:t>
      </w:r>
      <w:proofErr w:type="spellStart"/>
      <w:r w:rsidRPr="00F507BB">
        <w:rPr>
          <w:rtl/>
        </w:rPr>
        <w:t>می‌خواهیم</w:t>
      </w:r>
      <w:proofErr w:type="spellEnd"/>
      <w:r w:rsidRPr="00F507BB">
        <w:rPr>
          <w:rtl/>
        </w:rPr>
        <w:t xml:space="preserve"> بفهمیم چرا دنیای تکنولوژی به سمت این معماری حرکت کرده است و چطور </w:t>
      </w:r>
      <w:proofErr w:type="spellStart"/>
      <w:r w:rsidRPr="00F507BB">
        <w:rPr>
          <w:rtl/>
        </w:rPr>
        <w:t>می‌توانیم</w:t>
      </w:r>
      <w:proofErr w:type="spellEnd"/>
      <w:r w:rsidRPr="00F507BB">
        <w:rPr>
          <w:rtl/>
        </w:rPr>
        <w:t xml:space="preserve"> آزمایشگاه مجازی خودمان را برای این تراشه قدرتمند آماده کنیم</w:t>
      </w:r>
      <w:r w:rsidRPr="00F507BB">
        <w:t>.</w:t>
      </w:r>
    </w:p>
    <w:p w14:paraId="45ADFD41" w14:textId="77777777" w:rsidR="00F507BB" w:rsidRPr="00F507BB" w:rsidRDefault="00F507BB" w:rsidP="00F507BB">
      <w:pPr>
        <w:pStyle w:val="Heading2"/>
      </w:pPr>
      <w:bookmarkStart w:id="1" w:name="_Toc218438442"/>
      <w:r w:rsidRPr="00F507BB">
        <w:rPr>
          <w:rtl/>
        </w:rPr>
        <w:t>۱</w:t>
      </w:r>
      <w:r w:rsidRPr="00F507BB">
        <w:t xml:space="preserve">. </w:t>
      </w:r>
      <w:r w:rsidRPr="00F507BB">
        <w:rPr>
          <w:rtl/>
        </w:rPr>
        <w:t>داستان</w:t>
      </w:r>
      <w:r w:rsidRPr="00F507BB">
        <w:t xml:space="preserve"> ARM</w:t>
      </w:r>
      <w:r w:rsidRPr="00F507BB">
        <w:rPr>
          <w:rtl/>
        </w:rPr>
        <w:t>؛ یک معماری و نه یک تراشه</w:t>
      </w:r>
      <w:bookmarkEnd w:id="1"/>
    </w:p>
    <w:p w14:paraId="3ED97A75" w14:textId="08218EA3" w:rsidR="00F507BB" w:rsidRPr="00F507BB" w:rsidRDefault="00F507BB" w:rsidP="00F64521">
      <w:pPr>
        <w:pStyle w:val="1stparagraph"/>
      </w:pPr>
      <w:r w:rsidRPr="00F507BB">
        <w:rPr>
          <w:rtl/>
        </w:rPr>
        <w:t xml:space="preserve">اولین و </w:t>
      </w:r>
      <w:proofErr w:type="spellStart"/>
      <w:r w:rsidRPr="00F507BB">
        <w:rPr>
          <w:rtl/>
        </w:rPr>
        <w:t>مهم‌ترین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نکته‌ای</w:t>
      </w:r>
      <w:proofErr w:type="spellEnd"/>
      <w:r w:rsidRPr="00F507BB">
        <w:rPr>
          <w:rtl/>
        </w:rPr>
        <w:t xml:space="preserve"> که </w:t>
      </w:r>
      <w:r>
        <w:rPr>
          <w:rFonts w:hint="cs"/>
          <w:rtl/>
        </w:rPr>
        <w:t>هست</w:t>
      </w:r>
      <w:r w:rsidRPr="00F507BB">
        <w:rPr>
          <w:rtl/>
        </w:rPr>
        <w:t xml:space="preserve"> </w:t>
      </w:r>
      <w:r>
        <w:rPr>
          <w:rFonts w:hint="cs"/>
          <w:rtl/>
        </w:rPr>
        <w:t>اینکه</w:t>
      </w:r>
      <w:r w:rsidRPr="00F507BB">
        <w:t xml:space="preserve"> ARM </w:t>
      </w:r>
      <w:r w:rsidRPr="00F507BB">
        <w:rPr>
          <w:rtl/>
        </w:rPr>
        <w:t>سازنده تراشه نیست. شرکت</w:t>
      </w:r>
      <w:r w:rsidRPr="00F507BB">
        <w:t xml:space="preserve"> ARM </w:t>
      </w:r>
      <w:r w:rsidRPr="00F507BB">
        <w:rPr>
          <w:rtl/>
        </w:rPr>
        <w:t xml:space="preserve">در انگلستان تنها </w:t>
      </w:r>
      <w:proofErr w:type="spellStart"/>
      <w:r w:rsidRPr="00F507BB">
        <w:rPr>
          <w:rtl/>
        </w:rPr>
        <w:t>نقشه‌های</w:t>
      </w:r>
      <w:proofErr w:type="spellEnd"/>
      <w:r w:rsidRPr="00F507BB">
        <w:rPr>
          <w:rtl/>
        </w:rPr>
        <w:t xml:space="preserve"> معماری پردازنده را طراحی </w:t>
      </w:r>
      <w:proofErr w:type="spellStart"/>
      <w:r w:rsidRPr="00F507BB">
        <w:rPr>
          <w:rtl/>
        </w:rPr>
        <w:t>می‌کند</w:t>
      </w:r>
      <w:proofErr w:type="spellEnd"/>
      <w:r w:rsidRPr="00F507BB">
        <w:rPr>
          <w:rtl/>
        </w:rPr>
        <w:t xml:space="preserve"> و </w:t>
      </w:r>
      <w:proofErr w:type="spellStart"/>
      <w:r w:rsidRPr="00F507BB">
        <w:rPr>
          <w:rtl/>
        </w:rPr>
        <w:t>لایسنس</w:t>
      </w:r>
      <w:proofErr w:type="spellEnd"/>
      <w:r w:rsidRPr="00F507BB">
        <w:rPr>
          <w:rtl/>
        </w:rPr>
        <w:t xml:space="preserve"> یا حق امتیاز آن را به </w:t>
      </w:r>
      <w:proofErr w:type="spellStart"/>
      <w:r w:rsidRPr="00F507BB">
        <w:rPr>
          <w:rtl/>
        </w:rPr>
        <w:t>شرکت‌های</w:t>
      </w:r>
      <w:proofErr w:type="spellEnd"/>
      <w:r w:rsidRPr="00F507BB">
        <w:rPr>
          <w:rtl/>
        </w:rPr>
        <w:t xml:space="preserve"> دیگر </w:t>
      </w:r>
      <w:proofErr w:type="spellStart"/>
      <w:r w:rsidRPr="00F507BB">
        <w:rPr>
          <w:rtl/>
        </w:rPr>
        <w:t>می‌فروشد</w:t>
      </w:r>
      <w:proofErr w:type="spellEnd"/>
      <w:r w:rsidRPr="00F507BB">
        <w:t>.</w:t>
      </w:r>
    </w:p>
    <w:p w14:paraId="383BBE29" w14:textId="77777777" w:rsidR="00F507BB" w:rsidRPr="00F507BB" w:rsidRDefault="00F507BB" w:rsidP="00F64521">
      <w:pPr>
        <w:pStyle w:val="1stparagraph"/>
      </w:pPr>
      <w:r w:rsidRPr="00F507BB">
        <w:rPr>
          <w:rtl/>
        </w:rPr>
        <w:t xml:space="preserve">این بدین معناست که </w:t>
      </w:r>
      <w:proofErr w:type="spellStart"/>
      <w:r w:rsidRPr="00F507BB">
        <w:rPr>
          <w:rtl/>
        </w:rPr>
        <w:t>شرکت‌های</w:t>
      </w:r>
      <w:proofErr w:type="spellEnd"/>
      <w:r w:rsidRPr="00F507BB">
        <w:rPr>
          <w:rtl/>
        </w:rPr>
        <w:t xml:space="preserve"> بزرگ تولیدکننده </w:t>
      </w:r>
      <w:proofErr w:type="spellStart"/>
      <w:r w:rsidRPr="00F507BB">
        <w:rPr>
          <w:rtl/>
        </w:rPr>
        <w:t>نیمه‌هادی</w:t>
      </w:r>
      <w:proofErr w:type="spellEnd"/>
      <w:r w:rsidRPr="00F507BB">
        <w:rPr>
          <w:rtl/>
        </w:rPr>
        <w:t xml:space="preserve"> مانند</w:t>
      </w:r>
      <w:r w:rsidRPr="00F507BB">
        <w:t xml:space="preserve"> Apple</w:t>
      </w:r>
      <w:r w:rsidRPr="00F507BB">
        <w:rPr>
          <w:rtl/>
        </w:rPr>
        <w:t xml:space="preserve">، </w:t>
      </w:r>
      <w:r w:rsidRPr="00F507BB">
        <w:t xml:space="preserve">Samsung </w:t>
      </w:r>
      <w:r w:rsidRPr="00F507BB">
        <w:rPr>
          <w:rtl/>
        </w:rPr>
        <w:t>و</w:t>
      </w:r>
      <w:r w:rsidRPr="00F507BB">
        <w:t xml:space="preserve"> STMicroelectronics </w:t>
      </w:r>
      <w:proofErr w:type="spellStart"/>
      <w:r w:rsidRPr="00F507BB">
        <w:rPr>
          <w:rtl/>
        </w:rPr>
        <w:t>نقشه‌های</w:t>
      </w:r>
      <w:proofErr w:type="spellEnd"/>
      <w:r w:rsidRPr="00F507BB">
        <w:rPr>
          <w:rtl/>
        </w:rPr>
        <w:t xml:space="preserve"> طراحی هسته </w:t>
      </w:r>
      <w:proofErr w:type="spellStart"/>
      <w:r w:rsidRPr="00F507BB">
        <w:rPr>
          <w:rtl/>
        </w:rPr>
        <w:t>پردازشی</w:t>
      </w:r>
      <w:proofErr w:type="spellEnd"/>
      <w:r w:rsidRPr="00F507BB">
        <w:rPr>
          <w:rtl/>
        </w:rPr>
        <w:t xml:space="preserve"> را از شرکت</w:t>
      </w:r>
      <w:r w:rsidRPr="00F507BB">
        <w:t xml:space="preserve"> ARM </w:t>
      </w:r>
      <w:r w:rsidRPr="00F507BB">
        <w:rPr>
          <w:rtl/>
        </w:rPr>
        <w:t xml:space="preserve">خریداری </w:t>
      </w:r>
      <w:proofErr w:type="spellStart"/>
      <w:r w:rsidRPr="00F507BB">
        <w:rPr>
          <w:rtl/>
        </w:rPr>
        <w:t>می‌کنند</w:t>
      </w:r>
      <w:proofErr w:type="spellEnd"/>
      <w:r w:rsidRPr="00F507BB">
        <w:rPr>
          <w:rtl/>
        </w:rPr>
        <w:t xml:space="preserve">. سپس امکانات جانبی مورد نیاز خود مانند حافظه، </w:t>
      </w:r>
      <w:proofErr w:type="spellStart"/>
      <w:r w:rsidRPr="00F507BB">
        <w:rPr>
          <w:rtl/>
        </w:rPr>
        <w:t>وای‌فای</w:t>
      </w:r>
      <w:proofErr w:type="spellEnd"/>
      <w:r w:rsidRPr="00F507BB">
        <w:rPr>
          <w:rtl/>
        </w:rPr>
        <w:t xml:space="preserve">، </w:t>
      </w:r>
      <w:proofErr w:type="spellStart"/>
      <w:r w:rsidRPr="00F507BB">
        <w:rPr>
          <w:rtl/>
        </w:rPr>
        <w:t>تایمرها</w:t>
      </w:r>
      <w:proofErr w:type="spellEnd"/>
      <w:r w:rsidRPr="00F507BB">
        <w:rPr>
          <w:rtl/>
        </w:rPr>
        <w:t xml:space="preserve"> و </w:t>
      </w:r>
      <w:proofErr w:type="spellStart"/>
      <w:r w:rsidRPr="00F507BB">
        <w:rPr>
          <w:rtl/>
        </w:rPr>
        <w:t>مبدل‌های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آنالوگ</w:t>
      </w:r>
      <w:proofErr w:type="spellEnd"/>
      <w:r w:rsidRPr="00F507BB">
        <w:rPr>
          <w:rtl/>
        </w:rPr>
        <w:t xml:space="preserve"> را به آن اضافه کرده و </w:t>
      </w:r>
      <w:proofErr w:type="spellStart"/>
      <w:r w:rsidRPr="00F507BB">
        <w:rPr>
          <w:rtl/>
        </w:rPr>
        <w:t>چیپ</w:t>
      </w:r>
      <w:proofErr w:type="spellEnd"/>
      <w:r w:rsidRPr="00F507BB">
        <w:rPr>
          <w:rtl/>
        </w:rPr>
        <w:t xml:space="preserve"> نهایی را تولید </w:t>
      </w:r>
      <w:proofErr w:type="spellStart"/>
      <w:r w:rsidRPr="00F507BB">
        <w:rPr>
          <w:rtl/>
        </w:rPr>
        <w:t>می‌کنند</w:t>
      </w:r>
      <w:proofErr w:type="spellEnd"/>
      <w:r w:rsidRPr="00F507BB">
        <w:t>.</w:t>
      </w:r>
    </w:p>
    <w:p w14:paraId="66FAF4B2" w14:textId="77777777" w:rsidR="00F507BB" w:rsidRPr="00F507BB" w:rsidRDefault="00F507BB" w:rsidP="00F507BB">
      <w:pPr>
        <w:rPr>
          <w:b/>
          <w:bCs/>
        </w:rPr>
      </w:pPr>
      <w:r w:rsidRPr="00F507BB">
        <w:rPr>
          <w:b/>
          <w:bCs/>
          <w:rtl/>
        </w:rPr>
        <w:lastRenderedPageBreak/>
        <w:t>چرا</w:t>
      </w:r>
      <w:r w:rsidRPr="00F507BB">
        <w:rPr>
          <w:b/>
          <w:bCs/>
        </w:rPr>
        <w:t xml:space="preserve"> ARM </w:t>
      </w:r>
      <w:r w:rsidRPr="00F507BB">
        <w:rPr>
          <w:b/>
          <w:bCs/>
          <w:rtl/>
        </w:rPr>
        <w:t>موفق شد؟</w:t>
      </w:r>
    </w:p>
    <w:p w14:paraId="448A4DA5" w14:textId="77777777" w:rsidR="00F507BB" w:rsidRPr="00F507BB" w:rsidRDefault="00F507BB" w:rsidP="00F64521">
      <w:pPr>
        <w:pStyle w:val="1stparagraph"/>
      </w:pPr>
      <w:r w:rsidRPr="00F507BB">
        <w:rPr>
          <w:rtl/>
        </w:rPr>
        <w:t>معماری</w:t>
      </w:r>
      <w:r w:rsidRPr="00F507BB">
        <w:t xml:space="preserve"> ARM </w:t>
      </w:r>
      <w:r w:rsidRPr="00F507BB">
        <w:rPr>
          <w:rtl/>
        </w:rPr>
        <w:t>بر پایه فلسفه</w:t>
      </w:r>
      <w:r w:rsidRPr="00F507BB">
        <w:t xml:space="preserve"> RISC </w:t>
      </w:r>
      <w:r w:rsidRPr="00F507BB">
        <w:rPr>
          <w:rtl/>
        </w:rPr>
        <w:t xml:space="preserve">بنا شده است که به معنی دستورات ساده و مصرف انرژی بسیار پایین است. همین ویژگی کلیدی باعث شد تا تقریبا تمام </w:t>
      </w:r>
      <w:proofErr w:type="spellStart"/>
      <w:r w:rsidRPr="00F507BB">
        <w:rPr>
          <w:rtl/>
        </w:rPr>
        <w:t>گوشی‌های</w:t>
      </w:r>
      <w:proofErr w:type="spellEnd"/>
      <w:r w:rsidRPr="00F507BB">
        <w:rPr>
          <w:rtl/>
        </w:rPr>
        <w:t xml:space="preserve"> هوشمند، </w:t>
      </w:r>
      <w:proofErr w:type="spellStart"/>
      <w:r w:rsidRPr="00F507BB">
        <w:rPr>
          <w:rtl/>
        </w:rPr>
        <w:t>تبلت‌ها</w:t>
      </w:r>
      <w:proofErr w:type="spellEnd"/>
      <w:r w:rsidRPr="00F507BB">
        <w:rPr>
          <w:rtl/>
        </w:rPr>
        <w:t xml:space="preserve"> و حالا </w:t>
      </w:r>
      <w:proofErr w:type="spellStart"/>
      <w:r w:rsidRPr="00F507BB">
        <w:rPr>
          <w:rtl/>
        </w:rPr>
        <w:t>میکروکنترلرهای</w:t>
      </w:r>
      <w:proofErr w:type="spellEnd"/>
      <w:r w:rsidRPr="00F507BB">
        <w:rPr>
          <w:rtl/>
        </w:rPr>
        <w:t xml:space="preserve"> مدرن صنعتی از این معماری استفاده کنند</w:t>
      </w:r>
      <w:r w:rsidRPr="00F507BB">
        <w:t>.</w:t>
      </w:r>
    </w:p>
    <w:p w14:paraId="08D18BE3" w14:textId="77777777" w:rsidR="00F507BB" w:rsidRPr="00F507BB" w:rsidRDefault="00F507BB" w:rsidP="00F507BB">
      <w:pPr>
        <w:pStyle w:val="Heading2"/>
      </w:pPr>
      <w:bookmarkStart w:id="2" w:name="_Toc218438443"/>
      <w:r w:rsidRPr="00F507BB">
        <w:rPr>
          <w:rtl/>
        </w:rPr>
        <w:t>۲</w:t>
      </w:r>
      <w:r w:rsidRPr="00F507BB">
        <w:t xml:space="preserve">. </w:t>
      </w:r>
      <w:proofErr w:type="spellStart"/>
      <w:r w:rsidRPr="00F507BB">
        <w:rPr>
          <w:rtl/>
        </w:rPr>
        <w:t>خانواده‌های</w:t>
      </w:r>
      <w:proofErr w:type="spellEnd"/>
      <w:r w:rsidRPr="00F507BB">
        <w:t xml:space="preserve"> ARM</w:t>
      </w:r>
      <w:r w:rsidRPr="00F507BB">
        <w:rPr>
          <w:rtl/>
        </w:rPr>
        <w:t xml:space="preserve">؛ سه تفنگدار </w:t>
      </w:r>
      <w:proofErr w:type="spellStart"/>
      <w:r w:rsidRPr="00F507BB">
        <w:rPr>
          <w:rtl/>
        </w:rPr>
        <w:t>پردازشی</w:t>
      </w:r>
      <w:bookmarkEnd w:id="2"/>
      <w:proofErr w:type="spellEnd"/>
    </w:p>
    <w:p w14:paraId="69F027E1" w14:textId="77777777" w:rsidR="00F507BB" w:rsidRPr="00F507BB" w:rsidRDefault="00F507BB" w:rsidP="00F64521">
      <w:pPr>
        <w:pStyle w:val="1stparagraph"/>
      </w:pPr>
      <w:r w:rsidRPr="00F507BB">
        <w:rPr>
          <w:rtl/>
        </w:rPr>
        <w:t>شرکت</w:t>
      </w:r>
      <w:r w:rsidRPr="00F507BB">
        <w:t xml:space="preserve"> ARM </w:t>
      </w:r>
      <w:r w:rsidRPr="00F507BB">
        <w:rPr>
          <w:rtl/>
        </w:rPr>
        <w:t xml:space="preserve">برای پوشش دادن تمام نیازهای بازار، </w:t>
      </w:r>
      <w:proofErr w:type="spellStart"/>
      <w:r w:rsidRPr="00F507BB">
        <w:rPr>
          <w:rtl/>
        </w:rPr>
        <w:t>پردازنده‌هایش</w:t>
      </w:r>
      <w:proofErr w:type="spellEnd"/>
      <w:r w:rsidRPr="00F507BB">
        <w:rPr>
          <w:rtl/>
        </w:rPr>
        <w:t xml:space="preserve"> را به سه دسته اصلی تقسیم کرده است که شناخت </w:t>
      </w:r>
      <w:proofErr w:type="spellStart"/>
      <w:r w:rsidRPr="00F507BB">
        <w:rPr>
          <w:rtl/>
        </w:rPr>
        <w:t>آن‌ها</w:t>
      </w:r>
      <w:proofErr w:type="spellEnd"/>
      <w:r w:rsidRPr="00F507BB">
        <w:rPr>
          <w:rtl/>
        </w:rPr>
        <w:t xml:space="preserve"> برای انتخاب قطعه مناسب ضروری است</w:t>
      </w:r>
      <w:r w:rsidRPr="00F507BB">
        <w:t>:</w:t>
      </w:r>
    </w:p>
    <w:p w14:paraId="3D36C738" w14:textId="77777777" w:rsidR="00F507BB" w:rsidRPr="00F507BB" w:rsidRDefault="00F507BB" w:rsidP="00F64521">
      <w:pPr>
        <w:pStyle w:val="1stparagraph"/>
      </w:pPr>
      <w:r w:rsidRPr="00F507BB">
        <w:rPr>
          <w:rtl/>
        </w:rPr>
        <w:t>سری</w:t>
      </w:r>
      <w:r w:rsidRPr="00F507BB">
        <w:t xml:space="preserve"> Cortex-A: </w:t>
      </w:r>
      <w:r w:rsidRPr="00F507BB">
        <w:rPr>
          <w:rtl/>
        </w:rPr>
        <w:t>حرف</w:t>
      </w:r>
      <w:r w:rsidRPr="00F507BB">
        <w:t xml:space="preserve"> A </w:t>
      </w:r>
      <w:r w:rsidRPr="00F507BB">
        <w:rPr>
          <w:rtl/>
        </w:rPr>
        <w:t>از کلمه</w:t>
      </w:r>
      <w:r w:rsidRPr="00F507BB">
        <w:t xml:space="preserve"> Application </w:t>
      </w:r>
      <w:proofErr w:type="spellStart"/>
      <w:r w:rsidRPr="00F507BB">
        <w:rPr>
          <w:rtl/>
        </w:rPr>
        <w:t>می‌آید</w:t>
      </w:r>
      <w:proofErr w:type="spellEnd"/>
      <w:r w:rsidRPr="00F507BB">
        <w:rPr>
          <w:rtl/>
        </w:rPr>
        <w:t xml:space="preserve">. این سری بسیار قدرتمند است و برای اجرای </w:t>
      </w:r>
      <w:proofErr w:type="spellStart"/>
      <w:r w:rsidRPr="00F507BB">
        <w:rPr>
          <w:rtl/>
        </w:rPr>
        <w:t>سیستم‌عامل‌های</w:t>
      </w:r>
      <w:proofErr w:type="spellEnd"/>
      <w:r w:rsidRPr="00F507BB">
        <w:rPr>
          <w:rtl/>
        </w:rPr>
        <w:t xml:space="preserve"> سنگین مانند </w:t>
      </w:r>
      <w:proofErr w:type="spellStart"/>
      <w:r w:rsidRPr="00F507BB">
        <w:rPr>
          <w:rtl/>
        </w:rPr>
        <w:t>اندروید</w:t>
      </w:r>
      <w:proofErr w:type="spellEnd"/>
      <w:r w:rsidRPr="00F507BB">
        <w:rPr>
          <w:rtl/>
        </w:rPr>
        <w:t xml:space="preserve"> و لینوکس طراحی شده است. مغز متفکر </w:t>
      </w:r>
      <w:proofErr w:type="spellStart"/>
      <w:r w:rsidRPr="00F507BB">
        <w:rPr>
          <w:rtl/>
        </w:rPr>
        <w:t>گوشی‌های</w:t>
      </w:r>
      <w:proofErr w:type="spellEnd"/>
      <w:r w:rsidRPr="00F507BB">
        <w:rPr>
          <w:rtl/>
        </w:rPr>
        <w:t xml:space="preserve"> هوشمند و </w:t>
      </w:r>
      <w:proofErr w:type="spellStart"/>
      <w:r w:rsidRPr="00F507BB">
        <w:rPr>
          <w:rtl/>
        </w:rPr>
        <w:t>تبلت‌ها</w:t>
      </w:r>
      <w:proofErr w:type="spellEnd"/>
      <w:r w:rsidRPr="00F507BB">
        <w:rPr>
          <w:rtl/>
        </w:rPr>
        <w:t xml:space="preserve"> همین سری است</w:t>
      </w:r>
      <w:r w:rsidRPr="00F507BB">
        <w:t>.</w:t>
      </w:r>
    </w:p>
    <w:p w14:paraId="79857912" w14:textId="77777777" w:rsidR="00F507BB" w:rsidRPr="00F507BB" w:rsidRDefault="00F507BB" w:rsidP="00F64521">
      <w:pPr>
        <w:pStyle w:val="1stparagraph"/>
      </w:pPr>
      <w:r w:rsidRPr="00F507BB">
        <w:rPr>
          <w:rtl/>
        </w:rPr>
        <w:t>سری</w:t>
      </w:r>
      <w:r w:rsidRPr="00F507BB">
        <w:t xml:space="preserve"> Cortex-R: </w:t>
      </w:r>
      <w:r w:rsidRPr="00F507BB">
        <w:rPr>
          <w:rtl/>
        </w:rPr>
        <w:t>حرف</w:t>
      </w:r>
      <w:r w:rsidRPr="00F507BB">
        <w:t xml:space="preserve"> R </w:t>
      </w:r>
      <w:r w:rsidRPr="00F507BB">
        <w:rPr>
          <w:rtl/>
        </w:rPr>
        <w:t>از کلمه</w:t>
      </w:r>
      <w:r w:rsidRPr="00F507BB">
        <w:t xml:space="preserve"> Real-time </w:t>
      </w:r>
      <w:proofErr w:type="spellStart"/>
      <w:r w:rsidRPr="00F507BB">
        <w:rPr>
          <w:rtl/>
        </w:rPr>
        <w:t>می‌آید</w:t>
      </w:r>
      <w:proofErr w:type="spellEnd"/>
      <w:r w:rsidRPr="00F507BB">
        <w:rPr>
          <w:rtl/>
        </w:rPr>
        <w:t>. این سری در جایی کاربرد دارد که سرعت واکنش به اتفاقات حیاتی است. مانند سیستم ترمز</w:t>
      </w:r>
      <w:r w:rsidRPr="00F507BB">
        <w:t xml:space="preserve"> ABS </w:t>
      </w:r>
      <w:r w:rsidRPr="00F507BB">
        <w:rPr>
          <w:rtl/>
        </w:rPr>
        <w:t xml:space="preserve">خودرو یا </w:t>
      </w:r>
      <w:proofErr w:type="spellStart"/>
      <w:r w:rsidRPr="00F507BB">
        <w:rPr>
          <w:rtl/>
        </w:rPr>
        <w:t>کنترل‌کننده</w:t>
      </w:r>
      <w:proofErr w:type="spellEnd"/>
      <w:r w:rsidRPr="00F507BB">
        <w:rPr>
          <w:rtl/>
        </w:rPr>
        <w:t xml:space="preserve"> هارد دیسک که تاخیر در </w:t>
      </w:r>
      <w:proofErr w:type="spellStart"/>
      <w:r w:rsidRPr="00F507BB">
        <w:rPr>
          <w:rtl/>
        </w:rPr>
        <w:t>آن‌ها</w:t>
      </w:r>
      <w:proofErr w:type="spellEnd"/>
      <w:r w:rsidRPr="00F507BB">
        <w:rPr>
          <w:rtl/>
        </w:rPr>
        <w:t xml:space="preserve"> پذیرفته نیست</w:t>
      </w:r>
      <w:r w:rsidRPr="00F507BB">
        <w:t>.</w:t>
      </w:r>
    </w:p>
    <w:p w14:paraId="10829D8E" w14:textId="77777777" w:rsidR="00F507BB" w:rsidRPr="00F507BB" w:rsidRDefault="00F507BB" w:rsidP="00F64521">
      <w:pPr>
        <w:pStyle w:val="1stparagraph"/>
      </w:pPr>
      <w:r w:rsidRPr="00F507BB">
        <w:rPr>
          <w:rtl/>
        </w:rPr>
        <w:t>سری</w:t>
      </w:r>
      <w:r w:rsidRPr="00F507BB">
        <w:t xml:space="preserve"> Cortex-M: </w:t>
      </w:r>
      <w:r w:rsidRPr="00F507BB">
        <w:rPr>
          <w:rtl/>
        </w:rPr>
        <w:t>حرف</w:t>
      </w:r>
      <w:r w:rsidRPr="00F507BB">
        <w:t xml:space="preserve"> M </w:t>
      </w:r>
      <w:r w:rsidRPr="00F507BB">
        <w:rPr>
          <w:rtl/>
        </w:rPr>
        <w:t>از کلمه</w:t>
      </w:r>
      <w:r w:rsidRPr="00F507BB">
        <w:t xml:space="preserve"> Microcontroller </w:t>
      </w:r>
      <w:proofErr w:type="spellStart"/>
      <w:r w:rsidRPr="00F507BB">
        <w:rPr>
          <w:rtl/>
        </w:rPr>
        <w:t>می‌آید</w:t>
      </w:r>
      <w:proofErr w:type="spellEnd"/>
      <w:r w:rsidRPr="00F507BB">
        <w:rPr>
          <w:rtl/>
        </w:rPr>
        <w:t xml:space="preserve">. این همان سری است که ما در این دوره با آن کار داریم. </w:t>
      </w:r>
      <w:proofErr w:type="spellStart"/>
      <w:r w:rsidRPr="00F507BB">
        <w:rPr>
          <w:rtl/>
        </w:rPr>
        <w:t>پردازنده‌هایی</w:t>
      </w:r>
      <w:proofErr w:type="spellEnd"/>
      <w:r w:rsidRPr="00F507BB">
        <w:rPr>
          <w:rtl/>
        </w:rPr>
        <w:t xml:space="preserve"> ارزان، </w:t>
      </w:r>
      <w:proofErr w:type="spellStart"/>
      <w:r w:rsidRPr="00F507BB">
        <w:rPr>
          <w:rtl/>
        </w:rPr>
        <w:t>کم‌مصرف</w:t>
      </w:r>
      <w:proofErr w:type="spellEnd"/>
      <w:r w:rsidRPr="00F507BB">
        <w:rPr>
          <w:rtl/>
        </w:rPr>
        <w:t xml:space="preserve"> اما قدرتمند که برای کنترل </w:t>
      </w:r>
      <w:proofErr w:type="spellStart"/>
      <w:r w:rsidRPr="00F507BB">
        <w:rPr>
          <w:rtl/>
        </w:rPr>
        <w:t>سخت‌افزار</w:t>
      </w:r>
      <w:proofErr w:type="spellEnd"/>
      <w:r w:rsidRPr="00F507BB">
        <w:rPr>
          <w:rtl/>
        </w:rPr>
        <w:t xml:space="preserve">، </w:t>
      </w:r>
      <w:proofErr w:type="spellStart"/>
      <w:r w:rsidRPr="00F507BB">
        <w:rPr>
          <w:rtl/>
        </w:rPr>
        <w:t>رباتیک</w:t>
      </w:r>
      <w:proofErr w:type="spellEnd"/>
      <w:r w:rsidRPr="00F507BB">
        <w:rPr>
          <w:rtl/>
        </w:rPr>
        <w:t xml:space="preserve"> و اینترنت </w:t>
      </w:r>
      <w:proofErr w:type="spellStart"/>
      <w:r w:rsidRPr="00F507BB">
        <w:rPr>
          <w:rtl/>
        </w:rPr>
        <w:t>اشیاء</w:t>
      </w:r>
      <w:proofErr w:type="spellEnd"/>
      <w:r w:rsidRPr="00F507BB">
        <w:rPr>
          <w:rtl/>
        </w:rPr>
        <w:t xml:space="preserve"> طراحی </w:t>
      </w:r>
      <w:proofErr w:type="spellStart"/>
      <w:r w:rsidRPr="00F507BB">
        <w:rPr>
          <w:rtl/>
        </w:rPr>
        <w:t>شده‌اند</w:t>
      </w:r>
      <w:proofErr w:type="spellEnd"/>
      <w:r w:rsidRPr="00F507BB">
        <w:t>.</w:t>
      </w:r>
    </w:p>
    <w:p w14:paraId="7DE3075B" w14:textId="77777777" w:rsidR="00F507BB" w:rsidRPr="00F507BB" w:rsidRDefault="00F507BB" w:rsidP="00F507BB">
      <w:pPr>
        <w:pStyle w:val="Heading2"/>
      </w:pPr>
      <w:bookmarkStart w:id="3" w:name="_Toc218438444"/>
      <w:r w:rsidRPr="00F507BB">
        <w:rPr>
          <w:rtl/>
        </w:rPr>
        <w:t>۳</w:t>
      </w:r>
      <w:r w:rsidRPr="00F507BB">
        <w:t xml:space="preserve">. </w:t>
      </w:r>
      <w:r w:rsidRPr="00F507BB">
        <w:rPr>
          <w:rtl/>
        </w:rPr>
        <w:t>جایگاه</w:t>
      </w:r>
      <w:r w:rsidRPr="00F507BB">
        <w:t xml:space="preserve"> STM32 </w:t>
      </w:r>
      <w:r w:rsidRPr="00F507BB">
        <w:rPr>
          <w:rtl/>
        </w:rPr>
        <w:t>در این بازار</w:t>
      </w:r>
      <w:bookmarkEnd w:id="3"/>
    </w:p>
    <w:p w14:paraId="099E25CC" w14:textId="77777777" w:rsidR="00F507BB" w:rsidRPr="00F507BB" w:rsidRDefault="00F507BB" w:rsidP="00F64521">
      <w:pPr>
        <w:pStyle w:val="1stparagraph"/>
      </w:pPr>
      <w:r w:rsidRPr="00F507BB">
        <w:rPr>
          <w:rtl/>
        </w:rPr>
        <w:t>شرکت</w:t>
      </w:r>
      <w:r w:rsidRPr="00F507BB">
        <w:t xml:space="preserve"> STMicroelectronics </w:t>
      </w:r>
      <w:r w:rsidRPr="00F507BB">
        <w:rPr>
          <w:rtl/>
        </w:rPr>
        <w:t>یکی از بزرگترین مشتریان و شرکای تجاری</w:t>
      </w:r>
      <w:r w:rsidRPr="00F507BB">
        <w:t xml:space="preserve"> ARM </w:t>
      </w:r>
      <w:r w:rsidRPr="00F507BB">
        <w:rPr>
          <w:rtl/>
        </w:rPr>
        <w:t xml:space="preserve">است. این شرکت هسته </w:t>
      </w:r>
      <w:proofErr w:type="spellStart"/>
      <w:r w:rsidRPr="00F507BB">
        <w:rPr>
          <w:rtl/>
        </w:rPr>
        <w:t>پردازشی</w:t>
      </w:r>
      <w:proofErr w:type="spellEnd"/>
      <w:r w:rsidRPr="00F507BB">
        <w:t xml:space="preserve"> Cortex-M </w:t>
      </w:r>
      <w:r w:rsidRPr="00F507BB">
        <w:rPr>
          <w:rtl/>
        </w:rPr>
        <w:t>را از</w:t>
      </w:r>
      <w:r w:rsidRPr="00F507BB">
        <w:t xml:space="preserve"> ARM </w:t>
      </w:r>
      <w:r w:rsidRPr="00F507BB">
        <w:rPr>
          <w:rtl/>
        </w:rPr>
        <w:t xml:space="preserve">تحویل </w:t>
      </w:r>
      <w:proofErr w:type="spellStart"/>
      <w:r w:rsidRPr="00F507BB">
        <w:rPr>
          <w:rtl/>
        </w:rPr>
        <w:t>می‌گیرد</w:t>
      </w:r>
      <w:proofErr w:type="spellEnd"/>
      <w:r w:rsidRPr="00F507BB">
        <w:rPr>
          <w:rtl/>
        </w:rPr>
        <w:t xml:space="preserve"> و اطراف آن امکانات </w:t>
      </w:r>
      <w:proofErr w:type="spellStart"/>
      <w:r w:rsidRPr="00F507BB">
        <w:rPr>
          <w:rtl/>
        </w:rPr>
        <w:t>فوق‌العاده‌ای</w:t>
      </w:r>
      <w:proofErr w:type="spellEnd"/>
      <w:r w:rsidRPr="00F507BB">
        <w:rPr>
          <w:rtl/>
        </w:rPr>
        <w:t xml:space="preserve"> نظیر </w:t>
      </w:r>
      <w:proofErr w:type="spellStart"/>
      <w:r w:rsidRPr="00F507BB">
        <w:rPr>
          <w:rtl/>
        </w:rPr>
        <w:t>مبدل‌های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آنالوگ</w:t>
      </w:r>
      <w:proofErr w:type="spellEnd"/>
      <w:r w:rsidRPr="00F507BB">
        <w:rPr>
          <w:rtl/>
        </w:rPr>
        <w:t xml:space="preserve"> دقیق، </w:t>
      </w:r>
      <w:proofErr w:type="spellStart"/>
      <w:r w:rsidRPr="00F507BB">
        <w:rPr>
          <w:rtl/>
        </w:rPr>
        <w:t>تایمرهای</w:t>
      </w:r>
      <w:proofErr w:type="spellEnd"/>
      <w:r w:rsidRPr="00F507BB">
        <w:rPr>
          <w:rtl/>
        </w:rPr>
        <w:t xml:space="preserve"> پیشرفته و </w:t>
      </w:r>
      <w:proofErr w:type="spellStart"/>
      <w:r w:rsidRPr="00F507BB">
        <w:rPr>
          <w:rtl/>
        </w:rPr>
        <w:t>پورت‌های</w:t>
      </w:r>
      <w:proofErr w:type="spellEnd"/>
      <w:r w:rsidRPr="00F507BB">
        <w:rPr>
          <w:rtl/>
        </w:rPr>
        <w:t xml:space="preserve"> ارتباطی متنوع </w:t>
      </w:r>
      <w:proofErr w:type="spellStart"/>
      <w:r w:rsidRPr="00F507BB">
        <w:rPr>
          <w:rtl/>
        </w:rPr>
        <w:t>می‌چیند</w:t>
      </w:r>
      <w:proofErr w:type="spellEnd"/>
      <w:r w:rsidRPr="00F507BB">
        <w:rPr>
          <w:rtl/>
        </w:rPr>
        <w:t xml:space="preserve"> و نام تجاری آن را</w:t>
      </w:r>
      <w:r w:rsidRPr="00F507BB">
        <w:t xml:space="preserve"> STM32 </w:t>
      </w:r>
      <w:proofErr w:type="spellStart"/>
      <w:r w:rsidRPr="00F507BB">
        <w:rPr>
          <w:rtl/>
        </w:rPr>
        <w:t>می‌گذارد</w:t>
      </w:r>
      <w:proofErr w:type="spellEnd"/>
      <w:r w:rsidRPr="00F507BB">
        <w:t>.</w:t>
      </w:r>
    </w:p>
    <w:p w14:paraId="131CC0C7" w14:textId="77777777" w:rsidR="00F507BB" w:rsidRPr="00F507BB" w:rsidRDefault="00F507BB" w:rsidP="00F64521">
      <w:pPr>
        <w:pStyle w:val="1stparagraph"/>
      </w:pPr>
      <w:proofErr w:type="spellStart"/>
      <w:r w:rsidRPr="00F507BB">
        <w:rPr>
          <w:rtl/>
        </w:rPr>
        <w:lastRenderedPageBreak/>
        <w:t>تراشه‌ای</w:t>
      </w:r>
      <w:proofErr w:type="spellEnd"/>
      <w:r w:rsidRPr="00F507BB">
        <w:rPr>
          <w:rtl/>
        </w:rPr>
        <w:t xml:space="preserve"> که ما در این دوره به عنوان مرجع استفاده </w:t>
      </w:r>
      <w:proofErr w:type="spellStart"/>
      <w:r w:rsidRPr="00F507BB">
        <w:rPr>
          <w:rtl/>
        </w:rPr>
        <w:t>می‌کنیم</w:t>
      </w:r>
      <w:proofErr w:type="spellEnd"/>
      <w:r w:rsidRPr="00F507BB">
        <w:t xml:space="preserve"> STM32F401RE </w:t>
      </w:r>
      <w:r w:rsidRPr="00F507BB">
        <w:rPr>
          <w:rtl/>
        </w:rPr>
        <w:t>نام دارد. این تراشه از هسته</w:t>
      </w:r>
      <w:r w:rsidRPr="00F507BB">
        <w:t xml:space="preserve"> Cortex-M4 </w:t>
      </w:r>
      <w:r w:rsidRPr="00F507BB">
        <w:rPr>
          <w:rtl/>
        </w:rPr>
        <w:t xml:space="preserve">استفاده </w:t>
      </w:r>
      <w:proofErr w:type="spellStart"/>
      <w:r w:rsidRPr="00F507BB">
        <w:rPr>
          <w:rtl/>
        </w:rPr>
        <w:t>می‌کند</w:t>
      </w:r>
      <w:proofErr w:type="spellEnd"/>
      <w:r w:rsidRPr="00F507BB">
        <w:rPr>
          <w:rtl/>
        </w:rPr>
        <w:t xml:space="preserve"> و دارای واحد محاسبات اعشاری </w:t>
      </w:r>
      <w:proofErr w:type="spellStart"/>
      <w:r w:rsidRPr="00F507BB">
        <w:rPr>
          <w:rtl/>
        </w:rPr>
        <w:t>سخت‌افزاری</w:t>
      </w:r>
      <w:proofErr w:type="spellEnd"/>
      <w:r w:rsidRPr="00F507BB">
        <w:rPr>
          <w:rtl/>
        </w:rPr>
        <w:t xml:space="preserve"> است که قدرت </w:t>
      </w:r>
      <w:proofErr w:type="spellStart"/>
      <w:r w:rsidRPr="00F507BB">
        <w:rPr>
          <w:rtl/>
        </w:rPr>
        <w:t>پردازشی</w:t>
      </w:r>
      <w:proofErr w:type="spellEnd"/>
      <w:r w:rsidRPr="00F507BB">
        <w:rPr>
          <w:rtl/>
        </w:rPr>
        <w:t xml:space="preserve"> بسیار بالایی برای کارهای مهندسی فراهم </w:t>
      </w:r>
      <w:proofErr w:type="spellStart"/>
      <w:r w:rsidRPr="00F507BB">
        <w:rPr>
          <w:rtl/>
        </w:rPr>
        <w:t>می‌کند</w:t>
      </w:r>
      <w:proofErr w:type="spellEnd"/>
      <w:r w:rsidRPr="00F507BB">
        <w:t>.</w:t>
      </w:r>
    </w:p>
    <w:p w14:paraId="511C5893" w14:textId="77777777" w:rsidR="00F507BB" w:rsidRPr="00F507BB" w:rsidRDefault="00F507BB" w:rsidP="00F507BB">
      <w:pPr>
        <w:pStyle w:val="Heading2"/>
      </w:pPr>
      <w:bookmarkStart w:id="4" w:name="_Toc218438445"/>
      <w:r w:rsidRPr="00F507BB">
        <w:rPr>
          <w:rtl/>
        </w:rPr>
        <w:t>۴</w:t>
      </w:r>
      <w:r w:rsidRPr="00F507BB">
        <w:t xml:space="preserve">. </w:t>
      </w:r>
      <w:r w:rsidRPr="00F507BB">
        <w:rPr>
          <w:rtl/>
        </w:rPr>
        <w:t xml:space="preserve">تفاوت معماری ۸ بیتی و ۳۲ بیتی؛ راز </w:t>
      </w:r>
      <w:proofErr w:type="spellStart"/>
      <w:r w:rsidRPr="00F507BB">
        <w:rPr>
          <w:rtl/>
        </w:rPr>
        <w:t>آدرس‌دهی</w:t>
      </w:r>
      <w:proofErr w:type="spellEnd"/>
      <w:r w:rsidRPr="00F507BB">
        <w:rPr>
          <w:rtl/>
        </w:rPr>
        <w:t xml:space="preserve"> ۴ </w:t>
      </w:r>
      <w:proofErr w:type="spellStart"/>
      <w:r w:rsidRPr="00F507BB">
        <w:rPr>
          <w:rtl/>
        </w:rPr>
        <w:t>گیگابایتی</w:t>
      </w:r>
      <w:bookmarkEnd w:id="4"/>
      <w:proofErr w:type="spellEnd"/>
    </w:p>
    <w:p w14:paraId="477EE7C7" w14:textId="74B3088E" w:rsidR="00F507BB" w:rsidRPr="00F507BB" w:rsidRDefault="00F507BB" w:rsidP="00F64521">
      <w:pPr>
        <w:pStyle w:val="1stparagraph"/>
      </w:pPr>
      <w:r w:rsidRPr="00F507BB">
        <w:rPr>
          <w:rtl/>
        </w:rPr>
        <w:t xml:space="preserve">بیایید </w:t>
      </w:r>
      <w:proofErr w:type="spellStart"/>
      <w:r w:rsidRPr="00F507BB">
        <w:rPr>
          <w:rtl/>
        </w:rPr>
        <w:t>معماری‌های</w:t>
      </w:r>
      <w:proofErr w:type="spellEnd"/>
      <w:r w:rsidRPr="00F507BB">
        <w:rPr>
          <w:rtl/>
        </w:rPr>
        <w:t xml:space="preserve"> قدیمی ۸ بیتی مانند</w:t>
      </w:r>
      <w:r w:rsidRPr="00F507BB">
        <w:t xml:space="preserve"> AVR </w:t>
      </w:r>
      <w:r w:rsidRPr="00F507BB">
        <w:rPr>
          <w:rtl/>
        </w:rPr>
        <w:t>را با معماری ۳۲ بیتی</w:t>
      </w:r>
      <w:r w:rsidRPr="00F507BB">
        <w:t xml:space="preserve"> ARM </w:t>
      </w:r>
      <w:r w:rsidRPr="00F507BB">
        <w:rPr>
          <w:rtl/>
        </w:rPr>
        <w:t xml:space="preserve">مقایسه کنیم تا دلیل برتری </w:t>
      </w:r>
      <w:proofErr w:type="spellStart"/>
      <w:r w:rsidRPr="00F507BB">
        <w:rPr>
          <w:rtl/>
        </w:rPr>
        <w:t>مطلق</w:t>
      </w:r>
      <w:proofErr w:type="spellEnd"/>
      <w:r w:rsidRPr="00F507BB">
        <w:t xml:space="preserve"> ARM </w:t>
      </w:r>
      <w:r w:rsidRPr="00F507BB">
        <w:rPr>
          <w:rtl/>
        </w:rPr>
        <w:t>روشن شود</w:t>
      </w:r>
      <w:r w:rsidRPr="00F507BB">
        <w:t>.</w:t>
      </w:r>
    </w:p>
    <w:p w14:paraId="6A8E981B" w14:textId="77777777" w:rsidR="00F507BB" w:rsidRPr="00F507BB" w:rsidRDefault="00F507BB" w:rsidP="00F507BB">
      <w:pPr>
        <w:rPr>
          <w:b/>
          <w:bCs/>
        </w:rPr>
      </w:pPr>
      <w:r w:rsidRPr="00F507BB">
        <w:rPr>
          <w:b/>
          <w:bCs/>
          <w:rtl/>
        </w:rPr>
        <w:t>محدودیت دنیای ۸ بیتی</w:t>
      </w:r>
      <w:r w:rsidRPr="00F507BB">
        <w:rPr>
          <w:b/>
          <w:bCs/>
        </w:rPr>
        <w:t>:</w:t>
      </w:r>
    </w:p>
    <w:p w14:paraId="7B6E2357" w14:textId="77777777" w:rsidR="00F507BB" w:rsidRPr="00F507BB" w:rsidRDefault="00F507BB" w:rsidP="00F64521">
      <w:pPr>
        <w:pStyle w:val="1stparagraph"/>
      </w:pPr>
      <w:r w:rsidRPr="00F507BB">
        <w:rPr>
          <w:rtl/>
        </w:rPr>
        <w:t xml:space="preserve">در یک معماری ۸ بیتی تمام </w:t>
      </w:r>
      <w:proofErr w:type="spellStart"/>
      <w:r w:rsidRPr="00F507BB">
        <w:rPr>
          <w:rtl/>
        </w:rPr>
        <w:t>رجیسترها</w:t>
      </w:r>
      <w:proofErr w:type="spellEnd"/>
      <w:r w:rsidRPr="00F507BB">
        <w:rPr>
          <w:rtl/>
        </w:rPr>
        <w:t xml:space="preserve"> و متغیرهای اصلی ۸ بیت عرض دارند. یعنی </w:t>
      </w:r>
      <w:proofErr w:type="spellStart"/>
      <w:r w:rsidRPr="00F507BB">
        <w:rPr>
          <w:rtl/>
        </w:rPr>
        <w:t>نهایتاً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می‌توانند</w:t>
      </w:r>
      <w:proofErr w:type="spellEnd"/>
      <w:r w:rsidRPr="00F507BB">
        <w:rPr>
          <w:rtl/>
        </w:rPr>
        <w:t xml:space="preserve"> عدد ۲۵۵ را در خود جا دهند. اگر بخواهید دو عدد بزرگ مانند ۱۰۰۰ را با هم جمع کنید، پردازنده باید در چندین مرحله و با صرف زمان زیاد این کار را انجام دهد چون </w:t>
      </w:r>
      <w:proofErr w:type="spellStart"/>
      <w:r w:rsidRPr="00F507BB">
        <w:rPr>
          <w:rtl/>
        </w:rPr>
        <w:t>ظرفش</w:t>
      </w:r>
      <w:proofErr w:type="spellEnd"/>
      <w:r w:rsidRPr="00F507BB">
        <w:rPr>
          <w:rtl/>
        </w:rPr>
        <w:t xml:space="preserve"> کوچک است</w:t>
      </w:r>
      <w:r w:rsidRPr="00F507BB">
        <w:t>.</w:t>
      </w:r>
    </w:p>
    <w:p w14:paraId="4B4EB126" w14:textId="77777777" w:rsidR="00F507BB" w:rsidRPr="00F507BB" w:rsidRDefault="00F507BB" w:rsidP="00F507BB">
      <w:pPr>
        <w:rPr>
          <w:b/>
          <w:bCs/>
        </w:rPr>
      </w:pPr>
      <w:r w:rsidRPr="00F507BB">
        <w:rPr>
          <w:b/>
          <w:bCs/>
          <w:rtl/>
        </w:rPr>
        <w:t>قدرت دنیای ۳۲ بیتی</w:t>
      </w:r>
      <w:r w:rsidRPr="00F507BB">
        <w:rPr>
          <w:b/>
          <w:bCs/>
        </w:rPr>
        <w:t>:</w:t>
      </w:r>
    </w:p>
    <w:p w14:paraId="24EED20D" w14:textId="77777777" w:rsidR="00F507BB" w:rsidRPr="00F507BB" w:rsidRDefault="00F507BB" w:rsidP="00F64521">
      <w:pPr>
        <w:pStyle w:val="1stparagraph"/>
      </w:pPr>
      <w:r w:rsidRPr="00F507BB">
        <w:rPr>
          <w:rtl/>
        </w:rPr>
        <w:t>در</w:t>
      </w:r>
      <w:r w:rsidRPr="00F507BB">
        <w:t xml:space="preserve"> ARM </w:t>
      </w:r>
      <w:proofErr w:type="spellStart"/>
      <w:r w:rsidRPr="00F507BB">
        <w:rPr>
          <w:rtl/>
        </w:rPr>
        <w:t>رجیسترها</w:t>
      </w:r>
      <w:proofErr w:type="spellEnd"/>
      <w:r w:rsidRPr="00F507BB">
        <w:rPr>
          <w:rtl/>
        </w:rPr>
        <w:t xml:space="preserve"> ۳۲ بیتی هستند. یعنی </w:t>
      </w:r>
      <w:proofErr w:type="spellStart"/>
      <w:r w:rsidRPr="00F507BB">
        <w:rPr>
          <w:rtl/>
        </w:rPr>
        <w:t>می‌توانند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اعدادی</w:t>
      </w:r>
      <w:proofErr w:type="spellEnd"/>
      <w:r w:rsidRPr="00F507BB">
        <w:rPr>
          <w:rtl/>
        </w:rPr>
        <w:t xml:space="preserve"> تا حدود ۴ میلیارد را تنها در یک سیکل ساعت پردازش کنند. این یعنی سرعت بسیار بالا در محاسبات ریاضی و پردازش سیگنال</w:t>
      </w:r>
      <w:r w:rsidRPr="00F507BB">
        <w:t>.</w:t>
      </w:r>
    </w:p>
    <w:p w14:paraId="78FD0EFE" w14:textId="77777777" w:rsidR="00F507BB" w:rsidRPr="00F507BB" w:rsidRDefault="00F507BB" w:rsidP="00F507BB">
      <w:pPr>
        <w:rPr>
          <w:b/>
          <w:bCs/>
        </w:rPr>
      </w:pPr>
      <w:r w:rsidRPr="00F507BB">
        <w:rPr>
          <w:b/>
          <w:bCs/>
          <w:rtl/>
        </w:rPr>
        <w:t xml:space="preserve">جادوی فضای </w:t>
      </w:r>
      <w:proofErr w:type="spellStart"/>
      <w:r w:rsidRPr="00F507BB">
        <w:rPr>
          <w:b/>
          <w:bCs/>
          <w:rtl/>
        </w:rPr>
        <w:t>آدرس‌دهی</w:t>
      </w:r>
      <w:proofErr w:type="spellEnd"/>
      <w:r w:rsidRPr="00F507BB">
        <w:rPr>
          <w:b/>
          <w:bCs/>
        </w:rPr>
        <w:t>:</w:t>
      </w:r>
    </w:p>
    <w:p w14:paraId="1F35110C" w14:textId="77777777" w:rsidR="00F507BB" w:rsidRPr="00F507BB" w:rsidRDefault="00F507BB" w:rsidP="00F64521">
      <w:pPr>
        <w:pStyle w:val="1stparagraph"/>
      </w:pPr>
      <w:proofErr w:type="spellStart"/>
      <w:r w:rsidRPr="00F507BB">
        <w:rPr>
          <w:rtl/>
        </w:rPr>
        <w:t>مهم‌ترین</w:t>
      </w:r>
      <w:proofErr w:type="spellEnd"/>
      <w:r w:rsidRPr="00F507BB">
        <w:rPr>
          <w:rtl/>
        </w:rPr>
        <w:t xml:space="preserve"> تفاوت در باس آدرس یا</w:t>
      </w:r>
      <w:r w:rsidRPr="00F507BB">
        <w:t xml:space="preserve"> Address Bus </w:t>
      </w:r>
      <w:r w:rsidRPr="00F507BB">
        <w:rPr>
          <w:rtl/>
        </w:rPr>
        <w:t>است. پردازنده برای دسترسی به هر خانه حافظه باید آدرس آن را صدا بزند</w:t>
      </w:r>
      <w:r w:rsidRPr="00F507BB">
        <w:t>.</w:t>
      </w:r>
    </w:p>
    <w:p w14:paraId="51DBCD0E" w14:textId="77777777" w:rsidR="00F507BB" w:rsidRPr="00F507BB" w:rsidRDefault="00F507BB" w:rsidP="00F64521">
      <w:pPr>
        <w:pStyle w:val="1stparagraph"/>
      </w:pPr>
      <w:r w:rsidRPr="00F507BB">
        <w:rPr>
          <w:rtl/>
        </w:rPr>
        <w:t xml:space="preserve">در یک سیستم ۳۲ بیتی، پردازنده </w:t>
      </w:r>
      <w:proofErr w:type="spellStart"/>
      <w:r w:rsidRPr="00F507BB">
        <w:rPr>
          <w:rtl/>
        </w:rPr>
        <w:t>می‌تواند</w:t>
      </w:r>
      <w:proofErr w:type="spellEnd"/>
      <w:r w:rsidRPr="00F507BB">
        <w:rPr>
          <w:rtl/>
        </w:rPr>
        <w:t xml:space="preserve"> ۲ به توان ۳۲ خانه حافظه را </w:t>
      </w:r>
      <w:proofErr w:type="spellStart"/>
      <w:r w:rsidRPr="00F507BB">
        <w:rPr>
          <w:rtl/>
        </w:rPr>
        <w:t>آدرس‌دهی</w:t>
      </w:r>
      <w:proofErr w:type="spellEnd"/>
      <w:r w:rsidRPr="00F507BB">
        <w:rPr>
          <w:rtl/>
        </w:rPr>
        <w:t xml:space="preserve"> کند</w:t>
      </w:r>
      <w:r w:rsidRPr="00F507BB">
        <w:t>.</w:t>
      </w:r>
    </w:p>
    <w:p w14:paraId="785667CD" w14:textId="77777777" w:rsidR="00F507BB" w:rsidRDefault="00F507BB" w:rsidP="00F64521">
      <w:pPr>
        <w:pStyle w:val="1stparagraph"/>
        <w:rPr>
          <w:rtl/>
        </w:rPr>
      </w:pPr>
      <w:r w:rsidRPr="00F507BB">
        <w:rPr>
          <w:rtl/>
        </w:rPr>
        <w:t xml:space="preserve">اگر محاسبه کنید متوجه </w:t>
      </w:r>
      <w:proofErr w:type="spellStart"/>
      <w:r w:rsidRPr="00F507BB">
        <w:rPr>
          <w:rtl/>
        </w:rPr>
        <w:t>می‌شوید</w:t>
      </w:r>
      <w:proofErr w:type="spellEnd"/>
      <w:r w:rsidRPr="00F507BB">
        <w:rPr>
          <w:rtl/>
        </w:rPr>
        <w:t xml:space="preserve"> که ۲ به توان ۳۲ بایت دقیقاً برابر است با ۴ </w:t>
      </w:r>
      <w:proofErr w:type="spellStart"/>
      <w:r w:rsidRPr="00F507BB">
        <w:rPr>
          <w:rtl/>
        </w:rPr>
        <w:t>گیگابایت</w:t>
      </w:r>
      <w:proofErr w:type="spellEnd"/>
      <w:r w:rsidRPr="00F507BB">
        <w:t>.</w:t>
      </w:r>
    </w:p>
    <w:p w14:paraId="28A795D1" w14:textId="15D13E7A" w:rsidR="00F507BB" w:rsidRPr="00F507BB" w:rsidRDefault="00F507BB" w:rsidP="00F64521">
      <w:pPr>
        <w:pStyle w:val="1stparagraph"/>
        <w:jc w:val="right"/>
        <w:rPr>
          <w:rtl/>
        </w:rPr>
      </w:pPr>
      <w:r w:rsidRPr="00F507BB">
        <w:t xml:space="preserve">2^32 Bytes = </w:t>
      </w:r>
      <w:proofErr w:type="gramStart"/>
      <w:r w:rsidRPr="00F507BB">
        <w:t>4,294,967,296  Bytes</w:t>
      </w:r>
      <w:proofErr w:type="gramEnd"/>
      <w:r w:rsidRPr="00F507BB">
        <w:t xml:space="preserve"> = </w:t>
      </w:r>
      <w:proofErr w:type="gramStart"/>
      <w:r w:rsidRPr="00F507BB">
        <w:t>4  GB</w:t>
      </w:r>
      <w:proofErr w:type="gramEnd"/>
    </w:p>
    <w:p w14:paraId="071C8FEE" w14:textId="77777777" w:rsidR="00F507BB" w:rsidRPr="00F507BB" w:rsidRDefault="00F507BB" w:rsidP="00F507BB">
      <w:pPr>
        <w:rPr>
          <w:b/>
          <w:bCs/>
        </w:rPr>
      </w:pPr>
    </w:p>
    <w:p w14:paraId="150F830C" w14:textId="77777777" w:rsidR="00F507BB" w:rsidRPr="00F507BB" w:rsidRDefault="00F507BB" w:rsidP="00F507BB">
      <w:pPr>
        <w:rPr>
          <w:b/>
          <w:bCs/>
        </w:rPr>
      </w:pPr>
      <w:r w:rsidRPr="00F507BB">
        <w:rPr>
          <w:b/>
          <w:bCs/>
          <w:rtl/>
        </w:rPr>
        <w:t>نتیجه چیست؟</w:t>
      </w:r>
    </w:p>
    <w:p w14:paraId="0F2323F3" w14:textId="77777777" w:rsidR="00F507BB" w:rsidRPr="00F507BB" w:rsidRDefault="00F507BB" w:rsidP="00F64521">
      <w:pPr>
        <w:pStyle w:val="1stparagraph"/>
      </w:pPr>
      <w:r w:rsidRPr="00F507BB">
        <w:rPr>
          <w:rtl/>
        </w:rPr>
        <w:lastRenderedPageBreak/>
        <w:t>این یعنی در</w:t>
      </w:r>
      <w:r w:rsidRPr="00F507BB">
        <w:t xml:space="preserve"> STM32 </w:t>
      </w:r>
      <w:r w:rsidRPr="00F507BB">
        <w:rPr>
          <w:rtl/>
        </w:rPr>
        <w:t xml:space="preserve">تمام حافظه </w:t>
      </w:r>
      <w:proofErr w:type="spellStart"/>
      <w:r w:rsidRPr="00F507BB">
        <w:rPr>
          <w:rtl/>
        </w:rPr>
        <w:t>فلش</w:t>
      </w:r>
      <w:proofErr w:type="spellEnd"/>
      <w:r w:rsidRPr="00F507BB">
        <w:rPr>
          <w:rtl/>
        </w:rPr>
        <w:t xml:space="preserve">، حافظه رم و تمام </w:t>
      </w:r>
      <w:proofErr w:type="spellStart"/>
      <w:r w:rsidRPr="00F507BB">
        <w:rPr>
          <w:rtl/>
        </w:rPr>
        <w:t>رجیسترهای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سخت‌افزاری</w:t>
      </w:r>
      <w:proofErr w:type="spellEnd"/>
      <w:r w:rsidRPr="00F507BB">
        <w:rPr>
          <w:rtl/>
        </w:rPr>
        <w:t xml:space="preserve">، همگی در یک نقشه حافظه خطی و یکپارچه ۴ </w:t>
      </w:r>
      <w:proofErr w:type="spellStart"/>
      <w:r w:rsidRPr="00F507BB">
        <w:rPr>
          <w:rtl/>
        </w:rPr>
        <w:t>گیگابایتی</w:t>
      </w:r>
      <w:proofErr w:type="spellEnd"/>
      <w:r w:rsidRPr="00F507BB">
        <w:rPr>
          <w:rtl/>
        </w:rPr>
        <w:t xml:space="preserve"> قرار دارند. پردازنده به تمام اجزای سیستم دسترسی مستقیم دارد و دیگر نیازی به </w:t>
      </w:r>
      <w:proofErr w:type="spellStart"/>
      <w:r w:rsidRPr="00F507BB">
        <w:rPr>
          <w:rtl/>
        </w:rPr>
        <w:t>تکنیک‌های</w:t>
      </w:r>
      <w:proofErr w:type="spellEnd"/>
      <w:r w:rsidRPr="00F507BB">
        <w:rPr>
          <w:rtl/>
        </w:rPr>
        <w:t xml:space="preserve"> قدیمی مانند </w:t>
      </w:r>
      <w:proofErr w:type="spellStart"/>
      <w:r w:rsidRPr="00F507BB">
        <w:rPr>
          <w:rtl/>
        </w:rPr>
        <w:t>بانک‌بندی</w:t>
      </w:r>
      <w:proofErr w:type="spellEnd"/>
      <w:r w:rsidRPr="00F507BB">
        <w:rPr>
          <w:rtl/>
        </w:rPr>
        <w:t xml:space="preserve"> حافظه نیست. این ویژگی کار </w:t>
      </w:r>
      <w:proofErr w:type="spellStart"/>
      <w:r w:rsidRPr="00F507BB">
        <w:rPr>
          <w:rtl/>
        </w:rPr>
        <w:t>برنامه‌نویس</w:t>
      </w:r>
      <w:proofErr w:type="spellEnd"/>
      <w:r w:rsidRPr="00F507BB">
        <w:rPr>
          <w:rtl/>
        </w:rPr>
        <w:t xml:space="preserve"> را بسیار ساده و کد را بهینه </w:t>
      </w:r>
      <w:proofErr w:type="spellStart"/>
      <w:r w:rsidRPr="00F507BB">
        <w:rPr>
          <w:rtl/>
        </w:rPr>
        <w:t>می‌کند</w:t>
      </w:r>
      <w:proofErr w:type="spellEnd"/>
      <w:r w:rsidRPr="00F507BB">
        <w:t>.</w:t>
      </w:r>
    </w:p>
    <w:p w14:paraId="5226EAC8" w14:textId="77777777" w:rsidR="00F507BB" w:rsidRPr="00F507BB" w:rsidRDefault="00F507BB" w:rsidP="00F507BB">
      <w:pPr>
        <w:pStyle w:val="Heading2"/>
      </w:pPr>
      <w:bookmarkStart w:id="5" w:name="_Toc218438446"/>
      <w:r w:rsidRPr="00F507BB">
        <w:rPr>
          <w:rtl/>
        </w:rPr>
        <w:t>۵</w:t>
      </w:r>
      <w:r w:rsidRPr="00F507BB">
        <w:t xml:space="preserve">. </w:t>
      </w:r>
      <w:proofErr w:type="spellStart"/>
      <w:r w:rsidRPr="00F507BB">
        <w:rPr>
          <w:rtl/>
        </w:rPr>
        <w:t>آماده‌سازی</w:t>
      </w:r>
      <w:proofErr w:type="spellEnd"/>
      <w:r w:rsidRPr="00F507BB">
        <w:rPr>
          <w:rtl/>
        </w:rPr>
        <w:t xml:space="preserve"> آزمایشگاه مجازی</w:t>
      </w:r>
      <w:bookmarkEnd w:id="5"/>
    </w:p>
    <w:p w14:paraId="3A09DBC4" w14:textId="77777777" w:rsidR="00F507BB" w:rsidRPr="00F507BB" w:rsidRDefault="00F507BB" w:rsidP="00F64521">
      <w:pPr>
        <w:pStyle w:val="1stparagraph"/>
      </w:pPr>
      <w:r w:rsidRPr="00F507BB">
        <w:rPr>
          <w:rtl/>
        </w:rPr>
        <w:t xml:space="preserve">برای شروع کار ما به دو ابزار </w:t>
      </w:r>
      <w:proofErr w:type="spellStart"/>
      <w:r w:rsidRPr="00F507BB">
        <w:rPr>
          <w:rtl/>
        </w:rPr>
        <w:t>نرم‌افزاری</w:t>
      </w:r>
      <w:proofErr w:type="spellEnd"/>
      <w:r w:rsidRPr="00F507BB">
        <w:rPr>
          <w:rtl/>
        </w:rPr>
        <w:t xml:space="preserve"> قدرتمند نیاز داریم. یکی برای نوشتن کد و دیگری برای تست مدار قبل از ساخت واقعی</w:t>
      </w:r>
      <w:r w:rsidRPr="00F507BB">
        <w:t>.</w:t>
      </w:r>
    </w:p>
    <w:p w14:paraId="2740B144" w14:textId="77777777" w:rsidR="00F507BB" w:rsidRPr="00F507BB" w:rsidRDefault="00F507BB" w:rsidP="00F64521">
      <w:pPr>
        <w:pStyle w:val="1stparagraph"/>
      </w:pPr>
      <w:r w:rsidRPr="00F507BB">
        <w:rPr>
          <w:rtl/>
        </w:rPr>
        <w:t>الف: نصب محیط توسعه</w:t>
      </w:r>
      <w:r w:rsidRPr="00F507BB">
        <w:t xml:space="preserve"> STM32CubeIDE</w:t>
      </w:r>
    </w:p>
    <w:p w14:paraId="77DD46FB" w14:textId="77777777" w:rsidR="00F507BB" w:rsidRPr="00F507BB" w:rsidRDefault="00F507BB" w:rsidP="00F64521">
      <w:pPr>
        <w:pStyle w:val="1stparagraph"/>
      </w:pPr>
      <w:r w:rsidRPr="00F507BB">
        <w:rPr>
          <w:rtl/>
        </w:rPr>
        <w:t xml:space="preserve">برخلاف </w:t>
      </w:r>
      <w:proofErr w:type="spellStart"/>
      <w:r w:rsidRPr="00F507BB">
        <w:rPr>
          <w:rtl/>
        </w:rPr>
        <w:t>میکروکنترلرهای</w:t>
      </w:r>
      <w:proofErr w:type="spellEnd"/>
      <w:r w:rsidRPr="00F507BB">
        <w:rPr>
          <w:rtl/>
        </w:rPr>
        <w:t xml:space="preserve"> قدیمی که باید همه چیز را از صفر </w:t>
      </w:r>
      <w:proofErr w:type="spellStart"/>
      <w:r w:rsidRPr="00F507BB">
        <w:rPr>
          <w:rtl/>
        </w:rPr>
        <w:t>می‌نوشتیم</w:t>
      </w:r>
      <w:proofErr w:type="spellEnd"/>
      <w:r w:rsidRPr="00F507BB">
        <w:rPr>
          <w:rtl/>
        </w:rPr>
        <w:t>، شرکت</w:t>
      </w:r>
      <w:r w:rsidRPr="00F507BB">
        <w:t xml:space="preserve"> ST </w:t>
      </w:r>
      <w:r w:rsidRPr="00F507BB">
        <w:rPr>
          <w:rtl/>
        </w:rPr>
        <w:t xml:space="preserve">محیطی </w:t>
      </w:r>
      <w:proofErr w:type="spellStart"/>
      <w:r w:rsidRPr="00F507BB">
        <w:rPr>
          <w:rtl/>
        </w:rPr>
        <w:t>حرفه‌ای</w:t>
      </w:r>
      <w:proofErr w:type="spellEnd"/>
      <w:r w:rsidRPr="00F507BB">
        <w:rPr>
          <w:rtl/>
        </w:rPr>
        <w:t xml:space="preserve"> بر پایه</w:t>
      </w:r>
      <w:r w:rsidRPr="00F507BB">
        <w:t xml:space="preserve"> Eclipse </w:t>
      </w:r>
      <w:r w:rsidRPr="00F507BB">
        <w:rPr>
          <w:rtl/>
        </w:rPr>
        <w:t>ارائه کرده است</w:t>
      </w:r>
      <w:r w:rsidRPr="00F507BB">
        <w:t>.</w:t>
      </w:r>
    </w:p>
    <w:p w14:paraId="7EF8FDBF" w14:textId="77777777" w:rsidR="00F507BB" w:rsidRDefault="00F507BB" w:rsidP="00F64521">
      <w:pPr>
        <w:pStyle w:val="1stparagraph"/>
        <w:rPr>
          <w:rtl/>
        </w:rPr>
      </w:pPr>
      <w:r w:rsidRPr="00F507BB">
        <w:rPr>
          <w:rtl/>
        </w:rPr>
        <w:t xml:space="preserve">این </w:t>
      </w:r>
      <w:proofErr w:type="spellStart"/>
      <w:r w:rsidRPr="00F507BB">
        <w:rPr>
          <w:rtl/>
        </w:rPr>
        <w:t>نرم‌افزار</w:t>
      </w:r>
      <w:proofErr w:type="spellEnd"/>
      <w:r w:rsidRPr="00F507BB">
        <w:rPr>
          <w:rtl/>
        </w:rPr>
        <w:t xml:space="preserve"> یک ویژگی جادویی به نام</w:t>
      </w:r>
      <w:r w:rsidRPr="00F507BB">
        <w:t xml:space="preserve"> </w:t>
      </w:r>
      <w:proofErr w:type="spellStart"/>
      <w:r w:rsidRPr="00F507BB">
        <w:t>CubeMX</w:t>
      </w:r>
      <w:proofErr w:type="spellEnd"/>
      <w:r w:rsidRPr="00F507BB">
        <w:t xml:space="preserve"> </w:t>
      </w:r>
      <w:r w:rsidRPr="00F507BB">
        <w:rPr>
          <w:rtl/>
        </w:rPr>
        <w:t>در دل خود دارد</w:t>
      </w:r>
      <w:r w:rsidRPr="00F507BB">
        <w:t xml:space="preserve">. </w:t>
      </w:r>
      <w:proofErr w:type="spellStart"/>
      <w:r w:rsidRPr="00F507BB">
        <w:t>CubeMX</w:t>
      </w:r>
      <w:proofErr w:type="spellEnd"/>
      <w:r w:rsidRPr="00F507BB">
        <w:t xml:space="preserve"> </w:t>
      </w:r>
      <w:r w:rsidRPr="00F507BB">
        <w:rPr>
          <w:rtl/>
        </w:rPr>
        <w:t xml:space="preserve">یک محیط </w:t>
      </w:r>
      <w:proofErr w:type="spellStart"/>
      <w:r w:rsidRPr="00F507BB">
        <w:rPr>
          <w:rtl/>
        </w:rPr>
        <w:t>گرافیکی</w:t>
      </w:r>
      <w:proofErr w:type="spellEnd"/>
      <w:r w:rsidRPr="00F507BB">
        <w:rPr>
          <w:rtl/>
        </w:rPr>
        <w:t xml:space="preserve"> است که شکل </w:t>
      </w:r>
      <w:proofErr w:type="spellStart"/>
      <w:r w:rsidRPr="00F507BB">
        <w:rPr>
          <w:rtl/>
        </w:rPr>
        <w:t>میکروکنترلر</w:t>
      </w:r>
      <w:proofErr w:type="spellEnd"/>
      <w:r w:rsidRPr="00F507BB">
        <w:rPr>
          <w:rtl/>
        </w:rPr>
        <w:t xml:space="preserve"> را به شما نشان </w:t>
      </w:r>
      <w:proofErr w:type="spellStart"/>
      <w:r w:rsidRPr="00F507BB">
        <w:rPr>
          <w:rtl/>
        </w:rPr>
        <w:t>می‌دهد</w:t>
      </w:r>
      <w:proofErr w:type="spellEnd"/>
      <w:r w:rsidRPr="00F507BB">
        <w:rPr>
          <w:rtl/>
        </w:rPr>
        <w:t xml:space="preserve">. شما روی </w:t>
      </w:r>
      <w:proofErr w:type="spellStart"/>
      <w:r w:rsidRPr="00F507BB">
        <w:rPr>
          <w:rtl/>
        </w:rPr>
        <w:t>پایه‌ها</w:t>
      </w:r>
      <w:proofErr w:type="spellEnd"/>
      <w:r w:rsidRPr="00F507BB">
        <w:rPr>
          <w:rtl/>
        </w:rPr>
        <w:t xml:space="preserve"> کلیک </w:t>
      </w:r>
      <w:proofErr w:type="spellStart"/>
      <w:r w:rsidRPr="00F507BB">
        <w:rPr>
          <w:rtl/>
        </w:rPr>
        <w:t>می‌کنید</w:t>
      </w:r>
      <w:proofErr w:type="spellEnd"/>
      <w:r w:rsidRPr="00F507BB">
        <w:rPr>
          <w:rtl/>
        </w:rPr>
        <w:t xml:space="preserve"> و </w:t>
      </w:r>
      <w:proofErr w:type="spellStart"/>
      <w:r w:rsidRPr="00F507BB">
        <w:rPr>
          <w:rtl/>
        </w:rPr>
        <w:t>می‌گویید</w:t>
      </w:r>
      <w:proofErr w:type="spellEnd"/>
      <w:r w:rsidRPr="00F507BB">
        <w:rPr>
          <w:rtl/>
        </w:rPr>
        <w:t xml:space="preserve"> این پایه ورودی باشد و آن یکی خروجی. سپس </w:t>
      </w:r>
      <w:proofErr w:type="spellStart"/>
      <w:r w:rsidRPr="00F507BB">
        <w:rPr>
          <w:rtl/>
        </w:rPr>
        <w:t>نرم‌افزار</w:t>
      </w:r>
      <w:proofErr w:type="spellEnd"/>
      <w:r w:rsidRPr="00F507BB">
        <w:rPr>
          <w:rtl/>
        </w:rPr>
        <w:t xml:space="preserve"> به صورت خودکار هزاران خط کد اولیه و </w:t>
      </w:r>
      <w:proofErr w:type="spellStart"/>
      <w:r w:rsidRPr="00F507BB">
        <w:rPr>
          <w:rtl/>
        </w:rPr>
        <w:t>تنظیمات</w:t>
      </w:r>
      <w:proofErr w:type="spellEnd"/>
      <w:r w:rsidRPr="00F507BB">
        <w:rPr>
          <w:rtl/>
        </w:rPr>
        <w:t xml:space="preserve"> پیچیده را برای شما تولید </w:t>
      </w:r>
      <w:proofErr w:type="spellStart"/>
      <w:r w:rsidRPr="00F507BB">
        <w:rPr>
          <w:rtl/>
        </w:rPr>
        <w:t>می‌کند</w:t>
      </w:r>
      <w:proofErr w:type="spellEnd"/>
      <w:r w:rsidRPr="00F507BB">
        <w:rPr>
          <w:rtl/>
        </w:rPr>
        <w:t xml:space="preserve"> تا شما فقط روی منطق اصلی برنامه تمرکز کنید</w:t>
      </w:r>
      <w:r w:rsidRPr="00F507BB">
        <w:t>.</w:t>
      </w:r>
    </w:p>
    <w:p w14:paraId="70627F03" w14:textId="77777777" w:rsidR="00F64521" w:rsidRPr="00F507BB" w:rsidRDefault="00F64521" w:rsidP="00F64521">
      <w:pPr>
        <w:pStyle w:val="1stparagraph"/>
      </w:pPr>
    </w:p>
    <w:p w14:paraId="312B7E40" w14:textId="77777777" w:rsidR="00F507BB" w:rsidRPr="00F507BB" w:rsidRDefault="00F507BB" w:rsidP="00F507BB">
      <w:pPr>
        <w:rPr>
          <w:b/>
          <w:bCs/>
        </w:rPr>
      </w:pPr>
      <w:r w:rsidRPr="00F507BB">
        <w:rPr>
          <w:b/>
          <w:bCs/>
          <w:rtl/>
        </w:rPr>
        <w:t>مراحل نصب</w:t>
      </w:r>
      <w:r w:rsidRPr="00F507BB">
        <w:rPr>
          <w:b/>
          <w:bCs/>
        </w:rPr>
        <w:t>:</w:t>
      </w:r>
    </w:p>
    <w:p w14:paraId="6C972C72" w14:textId="77777777" w:rsidR="00F507BB" w:rsidRPr="00F507BB" w:rsidRDefault="00F507BB" w:rsidP="00F507BB">
      <w:r w:rsidRPr="00F507BB">
        <w:rPr>
          <w:rtl/>
        </w:rPr>
        <w:t>کافیست نام</w:t>
      </w:r>
      <w:r w:rsidRPr="00F507BB">
        <w:t xml:space="preserve"> STM32CubeIDE </w:t>
      </w:r>
      <w:r w:rsidRPr="00F507BB">
        <w:rPr>
          <w:rtl/>
        </w:rPr>
        <w:t xml:space="preserve">را جستجو کرده و آخرین نسخه را نصب کنید. این </w:t>
      </w:r>
      <w:proofErr w:type="spellStart"/>
      <w:r w:rsidRPr="00F507BB">
        <w:rPr>
          <w:rtl/>
        </w:rPr>
        <w:t>نرم‌افزار</w:t>
      </w:r>
      <w:proofErr w:type="spellEnd"/>
      <w:r w:rsidRPr="00F507BB">
        <w:rPr>
          <w:rtl/>
        </w:rPr>
        <w:t xml:space="preserve"> کاملاً رایگان است و تمام ابزارهای لازم از جمله </w:t>
      </w:r>
      <w:proofErr w:type="spellStart"/>
      <w:r w:rsidRPr="00F507BB">
        <w:rPr>
          <w:rtl/>
        </w:rPr>
        <w:t>کامپایلر</w:t>
      </w:r>
      <w:proofErr w:type="spellEnd"/>
      <w:r w:rsidRPr="00F507BB">
        <w:rPr>
          <w:rtl/>
        </w:rPr>
        <w:t xml:space="preserve"> و </w:t>
      </w:r>
      <w:proofErr w:type="spellStart"/>
      <w:r w:rsidRPr="00F507BB">
        <w:rPr>
          <w:rtl/>
        </w:rPr>
        <w:t>دیباگر</w:t>
      </w:r>
      <w:proofErr w:type="spellEnd"/>
      <w:r w:rsidRPr="00F507BB">
        <w:rPr>
          <w:rtl/>
        </w:rPr>
        <w:t xml:space="preserve"> را همراه خود دارد</w:t>
      </w:r>
      <w:r w:rsidRPr="00F507BB">
        <w:t>.</w:t>
      </w:r>
    </w:p>
    <w:p w14:paraId="7E911163" w14:textId="77777777" w:rsidR="00F507BB" w:rsidRPr="00F507BB" w:rsidRDefault="00F507BB" w:rsidP="00F507BB">
      <w:r w:rsidRPr="00F507BB">
        <w:rPr>
          <w:rtl/>
        </w:rPr>
        <w:t xml:space="preserve">ب: </w:t>
      </w:r>
      <w:proofErr w:type="spellStart"/>
      <w:r w:rsidRPr="00F507BB">
        <w:rPr>
          <w:rtl/>
        </w:rPr>
        <w:t>آماده‌سازی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شبیه‌ساز</w:t>
      </w:r>
      <w:proofErr w:type="spellEnd"/>
      <w:r w:rsidRPr="00F507BB">
        <w:rPr>
          <w:rtl/>
        </w:rPr>
        <w:t xml:space="preserve"> </w:t>
      </w:r>
      <w:proofErr w:type="spellStart"/>
      <w:r w:rsidRPr="00F507BB">
        <w:rPr>
          <w:rtl/>
        </w:rPr>
        <w:t>پروتئوس</w:t>
      </w:r>
      <w:proofErr w:type="spellEnd"/>
    </w:p>
    <w:p w14:paraId="1E550C76" w14:textId="77777777" w:rsidR="00F507BB" w:rsidRPr="00F507BB" w:rsidRDefault="00F507BB" w:rsidP="00F507BB">
      <w:r w:rsidRPr="00F507BB">
        <w:rPr>
          <w:rtl/>
        </w:rPr>
        <w:t xml:space="preserve">از آنجایی که </w:t>
      </w:r>
      <w:proofErr w:type="spellStart"/>
      <w:r w:rsidRPr="00F507BB">
        <w:rPr>
          <w:rtl/>
        </w:rPr>
        <w:t>برد‌های</w:t>
      </w:r>
      <w:proofErr w:type="spellEnd"/>
      <w:r w:rsidRPr="00F507BB">
        <w:rPr>
          <w:rtl/>
        </w:rPr>
        <w:t xml:space="preserve"> آموزشی</w:t>
      </w:r>
      <w:r w:rsidRPr="00F507BB">
        <w:t xml:space="preserve"> STM32 </w:t>
      </w:r>
      <w:r w:rsidRPr="00F507BB">
        <w:rPr>
          <w:rtl/>
        </w:rPr>
        <w:t xml:space="preserve">ممکن است همیشه در دسترس نباشند، ما از </w:t>
      </w:r>
      <w:proofErr w:type="spellStart"/>
      <w:r w:rsidRPr="00F507BB">
        <w:rPr>
          <w:rtl/>
        </w:rPr>
        <w:t>نرم‌افزار</w:t>
      </w:r>
      <w:proofErr w:type="spellEnd"/>
      <w:r w:rsidRPr="00F507BB">
        <w:t xml:space="preserve"> Proteus </w:t>
      </w:r>
      <w:r w:rsidRPr="00F507BB">
        <w:rPr>
          <w:rtl/>
        </w:rPr>
        <w:t xml:space="preserve">برای </w:t>
      </w:r>
      <w:proofErr w:type="spellStart"/>
      <w:r w:rsidRPr="00F507BB">
        <w:rPr>
          <w:rtl/>
        </w:rPr>
        <w:t>شبیه‌سازی</w:t>
      </w:r>
      <w:proofErr w:type="spellEnd"/>
      <w:r w:rsidRPr="00F507BB">
        <w:rPr>
          <w:rtl/>
        </w:rPr>
        <w:t xml:space="preserve"> استفاده </w:t>
      </w:r>
      <w:proofErr w:type="spellStart"/>
      <w:r w:rsidRPr="00F507BB">
        <w:rPr>
          <w:rtl/>
        </w:rPr>
        <w:t>می‌کنیم</w:t>
      </w:r>
      <w:proofErr w:type="spellEnd"/>
      <w:r w:rsidRPr="00F507BB">
        <w:rPr>
          <w:rtl/>
        </w:rPr>
        <w:t>. نسخه ۸.۹ به بالا از سری</w:t>
      </w:r>
      <w:r w:rsidRPr="00F507BB">
        <w:t xml:space="preserve"> STM32F4 </w:t>
      </w:r>
      <w:r w:rsidRPr="00F507BB">
        <w:rPr>
          <w:rtl/>
        </w:rPr>
        <w:t xml:space="preserve">پشتیبانی </w:t>
      </w:r>
      <w:proofErr w:type="spellStart"/>
      <w:r w:rsidRPr="00F507BB">
        <w:rPr>
          <w:rtl/>
        </w:rPr>
        <w:t>می‌کند</w:t>
      </w:r>
      <w:proofErr w:type="spellEnd"/>
      <w:r w:rsidRPr="00F507BB">
        <w:t>.</w:t>
      </w:r>
    </w:p>
    <w:p w14:paraId="3FCBCA55" w14:textId="77777777" w:rsidR="00F507BB" w:rsidRPr="00F507BB" w:rsidRDefault="00F507BB" w:rsidP="00F507BB">
      <w:r w:rsidRPr="00F507BB">
        <w:rPr>
          <w:rtl/>
        </w:rPr>
        <w:lastRenderedPageBreak/>
        <w:t xml:space="preserve">پس از نصب </w:t>
      </w:r>
      <w:proofErr w:type="spellStart"/>
      <w:r w:rsidRPr="00F507BB">
        <w:rPr>
          <w:rtl/>
        </w:rPr>
        <w:t>پروتئوس</w:t>
      </w:r>
      <w:proofErr w:type="spellEnd"/>
      <w:r w:rsidRPr="00F507BB">
        <w:rPr>
          <w:rtl/>
        </w:rPr>
        <w:t xml:space="preserve">، باید مطمئن شوید که </w:t>
      </w:r>
      <w:proofErr w:type="spellStart"/>
      <w:r w:rsidRPr="00F507BB">
        <w:rPr>
          <w:rtl/>
        </w:rPr>
        <w:t>کتابخانه‌های</w:t>
      </w:r>
      <w:proofErr w:type="spellEnd"/>
      <w:r w:rsidRPr="00F507BB">
        <w:rPr>
          <w:rtl/>
        </w:rPr>
        <w:t xml:space="preserve"> سری</w:t>
      </w:r>
      <w:r w:rsidRPr="00F507BB">
        <w:t xml:space="preserve"> F401 </w:t>
      </w:r>
      <w:r w:rsidRPr="00F507BB">
        <w:rPr>
          <w:rtl/>
        </w:rPr>
        <w:t xml:space="preserve">نصب هستند تا بتوانید </w:t>
      </w:r>
      <w:proofErr w:type="spellStart"/>
      <w:r w:rsidRPr="00F507BB">
        <w:rPr>
          <w:rtl/>
        </w:rPr>
        <w:t>میکروکنترلر</w:t>
      </w:r>
      <w:proofErr w:type="spellEnd"/>
      <w:r w:rsidRPr="00F507BB">
        <w:rPr>
          <w:rtl/>
        </w:rPr>
        <w:t xml:space="preserve"> را در لیست قطعات پیدا کنید</w:t>
      </w:r>
      <w:r w:rsidRPr="00F507BB">
        <w:t>.</w:t>
      </w:r>
    </w:p>
    <w:p w14:paraId="081DF2F4" w14:textId="77777777" w:rsidR="00F507BB" w:rsidRPr="00F507BB" w:rsidRDefault="00F507BB" w:rsidP="00F507BB">
      <w:r w:rsidRPr="00F507BB">
        <w:rPr>
          <w:rtl/>
        </w:rPr>
        <w:t>ج: پل ارتباطی؛ ساخت فایل</w:t>
      </w:r>
      <w:r w:rsidRPr="00F507BB">
        <w:t xml:space="preserve"> Hex</w:t>
      </w:r>
    </w:p>
    <w:p w14:paraId="7FFE2678" w14:textId="77777777" w:rsidR="00F507BB" w:rsidRPr="00F507BB" w:rsidRDefault="00F507BB" w:rsidP="00F507BB">
      <w:r w:rsidRPr="00F507BB">
        <w:rPr>
          <w:rtl/>
        </w:rPr>
        <w:t>برای اینکه کدی که در</w:t>
      </w:r>
      <w:r w:rsidRPr="00F507BB">
        <w:t xml:space="preserve"> </w:t>
      </w:r>
      <w:proofErr w:type="spellStart"/>
      <w:r w:rsidRPr="00F507BB">
        <w:t>CubeIDE</w:t>
      </w:r>
      <w:proofErr w:type="spellEnd"/>
      <w:r w:rsidRPr="00F507BB">
        <w:t xml:space="preserve"> </w:t>
      </w:r>
      <w:proofErr w:type="spellStart"/>
      <w:r w:rsidRPr="00F507BB">
        <w:rPr>
          <w:rtl/>
        </w:rPr>
        <w:t>نوشته‌اید</w:t>
      </w:r>
      <w:proofErr w:type="spellEnd"/>
      <w:r w:rsidRPr="00F507BB">
        <w:rPr>
          <w:rtl/>
        </w:rPr>
        <w:t xml:space="preserve"> در </w:t>
      </w:r>
      <w:proofErr w:type="spellStart"/>
      <w:r w:rsidRPr="00F507BB">
        <w:rPr>
          <w:rtl/>
        </w:rPr>
        <w:t>پروتئوس</w:t>
      </w:r>
      <w:proofErr w:type="spellEnd"/>
      <w:r w:rsidRPr="00F507BB">
        <w:rPr>
          <w:rtl/>
        </w:rPr>
        <w:t xml:space="preserve"> اجرا شود، باید فایل خروجی با پسوند</w:t>
      </w:r>
      <w:r w:rsidRPr="00F507BB">
        <w:t xml:space="preserve"> hex </w:t>
      </w:r>
      <w:r w:rsidRPr="00F507BB">
        <w:rPr>
          <w:rtl/>
        </w:rPr>
        <w:t xml:space="preserve">تولید کنید. به صورت </w:t>
      </w:r>
      <w:proofErr w:type="spellStart"/>
      <w:r w:rsidRPr="00F507BB">
        <w:rPr>
          <w:rtl/>
        </w:rPr>
        <w:t>پیش‌فرض</w:t>
      </w:r>
      <w:proofErr w:type="spellEnd"/>
      <w:r w:rsidRPr="00F507BB">
        <w:rPr>
          <w:rtl/>
        </w:rPr>
        <w:t xml:space="preserve"> این قابلیت در</w:t>
      </w:r>
      <w:r w:rsidRPr="00F507BB">
        <w:t xml:space="preserve"> </w:t>
      </w:r>
      <w:proofErr w:type="spellStart"/>
      <w:r w:rsidRPr="00F507BB">
        <w:t>CubeIDE</w:t>
      </w:r>
      <w:proofErr w:type="spellEnd"/>
      <w:r w:rsidRPr="00F507BB">
        <w:t xml:space="preserve"> </w:t>
      </w:r>
      <w:r w:rsidRPr="00F507BB">
        <w:rPr>
          <w:rtl/>
        </w:rPr>
        <w:t>غیرفعال است</w:t>
      </w:r>
      <w:r w:rsidRPr="00F507BB">
        <w:t>.</w:t>
      </w:r>
    </w:p>
    <w:p w14:paraId="5416D3C3" w14:textId="77777777" w:rsidR="00F507BB" w:rsidRPr="00F507BB" w:rsidRDefault="00F507BB" w:rsidP="00F507BB">
      <w:r w:rsidRPr="00F507BB">
        <w:rPr>
          <w:rtl/>
        </w:rPr>
        <w:t xml:space="preserve">روش </w:t>
      </w:r>
      <w:proofErr w:type="spellStart"/>
      <w:r w:rsidRPr="00F507BB">
        <w:rPr>
          <w:rtl/>
        </w:rPr>
        <w:t>فعال‌سازی</w:t>
      </w:r>
      <w:proofErr w:type="spellEnd"/>
      <w:r w:rsidRPr="00F507BB">
        <w:rPr>
          <w:rtl/>
        </w:rPr>
        <w:t xml:space="preserve"> تولید</w:t>
      </w:r>
      <w:r w:rsidRPr="00F507BB">
        <w:t xml:space="preserve"> Hex:</w:t>
      </w:r>
    </w:p>
    <w:p w14:paraId="0AC6B796" w14:textId="6920D8DA" w:rsidR="00F507BB" w:rsidRPr="00F507BB" w:rsidRDefault="00F507BB" w:rsidP="00F507BB">
      <w:pPr>
        <w:numPr>
          <w:ilvl w:val="0"/>
          <w:numId w:val="125"/>
        </w:numPr>
      </w:pPr>
      <w:r w:rsidRPr="00F507BB">
        <w:rPr>
          <w:rtl/>
        </w:rPr>
        <w:t>در محیط</w:t>
      </w:r>
      <w:r w:rsidRPr="00F507BB">
        <w:t xml:space="preserve"> </w:t>
      </w:r>
      <w:proofErr w:type="spellStart"/>
      <w:r w:rsidRPr="00F507BB">
        <w:t>CubeIDE</w:t>
      </w:r>
      <w:proofErr w:type="spellEnd"/>
      <w:r w:rsidRPr="00F507BB">
        <w:t xml:space="preserve"> </w:t>
      </w:r>
      <w:r w:rsidRPr="00F507BB">
        <w:rPr>
          <w:rtl/>
        </w:rPr>
        <w:t xml:space="preserve">روی نام پروژه راست کلیک کنید و گزینه </w:t>
      </w:r>
      <w:r w:rsidR="000D3521">
        <w:t xml:space="preserve"> </w:t>
      </w:r>
      <w:r w:rsidRPr="00F507BB">
        <w:t xml:space="preserve">Properties </w:t>
      </w:r>
      <w:r w:rsidRPr="00F507BB">
        <w:rPr>
          <w:rtl/>
        </w:rPr>
        <w:t>را انتخاب کنید</w:t>
      </w:r>
      <w:r w:rsidRPr="00F507BB">
        <w:t>.</w:t>
      </w:r>
    </w:p>
    <w:p w14:paraId="047D9D82" w14:textId="22D44146" w:rsidR="00F507BB" w:rsidRPr="00F507BB" w:rsidRDefault="00F507BB" w:rsidP="00F507BB">
      <w:pPr>
        <w:numPr>
          <w:ilvl w:val="0"/>
          <w:numId w:val="125"/>
        </w:numPr>
      </w:pPr>
      <w:r w:rsidRPr="00F507BB">
        <w:rPr>
          <w:rtl/>
        </w:rPr>
        <w:t xml:space="preserve">به بخش </w:t>
      </w:r>
      <w:r w:rsidRPr="00F507BB">
        <w:t xml:space="preserve">C/C++ Build </w:t>
      </w:r>
      <w:r w:rsidR="001922C9">
        <w:rPr>
          <w:rFonts w:hint="cs"/>
          <w:rtl/>
        </w:rPr>
        <w:t xml:space="preserve"> </w:t>
      </w:r>
      <w:r w:rsidRPr="00F507BB">
        <w:rPr>
          <w:rtl/>
        </w:rPr>
        <w:t xml:space="preserve">و سپس </w:t>
      </w:r>
      <w:r w:rsidR="000D3521">
        <w:t xml:space="preserve"> </w:t>
      </w:r>
      <w:r w:rsidRPr="00F507BB">
        <w:t xml:space="preserve">Settings </w:t>
      </w:r>
      <w:r w:rsidRPr="00F507BB">
        <w:rPr>
          <w:rtl/>
        </w:rPr>
        <w:t>بروید</w:t>
      </w:r>
      <w:r w:rsidRPr="00F507BB">
        <w:t>.</w:t>
      </w:r>
    </w:p>
    <w:p w14:paraId="6210378D" w14:textId="147CA09C" w:rsidR="00F507BB" w:rsidRPr="00F507BB" w:rsidRDefault="00F507BB" w:rsidP="00F507BB">
      <w:pPr>
        <w:numPr>
          <w:ilvl w:val="0"/>
          <w:numId w:val="125"/>
        </w:numPr>
      </w:pPr>
      <w:r w:rsidRPr="00F507BB">
        <w:rPr>
          <w:rtl/>
        </w:rPr>
        <w:t xml:space="preserve">در </w:t>
      </w:r>
      <w:proofErr w:type="spellStart"/>
      <w:r w:rsidRPr="00F507BB">
        <w:rPr>
          <w:rtl/>
        </w:rPr>
        <w:t>سربرگ</w:t>
      </w:r>
      <w:proofErr w:type="spellEnd"/>
      <w:r w:rsidRPr="00F507BB">
        <w:rPr>
          <w:rtl/>
        </w:rPr>
        <w:t xml:space="preserve"> </w:t>
      </w:r>
      <w:r w:rsidR="000D3521">
        <w:t xml:space="preserve"> </w:t>
      </w:r>
      <w:r w:rsidRPr="00F507BB">
        <w:t xml:space="preserve">Tool Settings </w:t>
      </w:r>
      <w:r w:rsidRPr="00F507BB">
        <w:rPr>
          <w:rtl/>
        </w:rPr>
        <w:t xml:space="preserve">گزینه </w:t>
      </w:r>
      <w:r w:rsidR="000D3521">
        <w:t xml:space="preserve"> </w:t>
      </w:r>
      <w:r w:rsidRPr="00F507BB">
        <w:t xml:space="preserve">MCU Post build outputs </w:t>
      </w:r>
      <w:r w:rsidRPr="00F507BB">
        <w:rPr>
          <w:rtl/>
        </w:rPr>
        <w:t>را پیدا کنید</w:t>
      </w:r>
      <w:r w:rsidRPr="00F507BB">
        <w:t>.</w:t>
      </w:r>
    </w:p>
    <w:p w14:paraId="23300653" w14:textId="06CF54F2" w:rsidR="00F507BB" w:rsidRPr="00F507BB" w:rsidRDefault="00F507BB" w:rsidP="00F507BB">
      <w:pPr>
        <w:numPr>
          <w:ilvl w:val="0"/>
          <w:numId w:val="125"/>
        </w:numPr>
      </w:pPr>
      <w:r w:rsidRPr="00F507BB">
        <w:rPr>
          <w:rtl/>
        </w:rPr>
        <w:t xml:space="preserve">تیک گزینه </w:t>
      </w:r>
      <w:r w:rsidR="000D3521">
        <w:t xml:space="preserve"> </w:t>
      </w:r>
      <w:r w:rsidRPr="00F507BB">
        <w:t xml:space="preserve">Convert to Intel Hex file </w:t>
      </w:r>
      <w:r w:rsidRPr="00F507BB">
        <w:rPr>
          <w:rtl/>
        </w:rPr>
        <w:t>را فعال کنید</w:t>
      </w:r>
      <w:r w:rsidRPr="00F507BB">
        <w:t>.</w:t>
      </w:r>
    </w:p>
    <w:p w14:paraId="046F596D" w14:textId="77777777" w:rsidR="00F507BB" w:rsidRPr="00F507BB" w:rsidRDefault="00F507BB" w:rsidP="00F507BB">
      <w:r w:rsidRPr="00F507BB">
        <w:rPr>
          <w:rtl/>
        </w:rPr>
        <w:t>حالا هر بار که دکمه</w:t>
      </w:r>
      <w:r w:rsidRPr="00F507BB">
        <w:t xml:space="preserve"> Build </w:t>
      </w:r>
      <w:r w:rsidRPr="00F507BB">
        <w:rPr>
          <w:rtl/>
        </w:rPr>
        <w:t>یا چکش را بزنید، در پوشه</w:t>
      </w:r>
      <w:r w:rsidRPr="00F507BB">
        <w:t xml:space="preserve"> Debug </w:t>
      </w:r>
      <w:r w:rsidRPr="00F507BB">
        <w:rPr>
          <w:rtl/>
        </w:rPr>
        <w:t>پروژه شما یک فایل</w:t>
      </w:r>
      <w:r w:rsidRPr="00F507BB">
        <w:t xml:space="preserve"> Hex </w:t>
      </w:r>
      <w:r w:rsidRPr="00F507BB">
        <w:rPr>
          <w:rtl/>
        </w:rPr>
        <w:t xml:space="preserve">ساخته </w:t>
      </w:r>
      <w:proofErr w:type="spellStart"/>
      <w:r w:rsidRPr="00F507BB">
        <w:rPr>
          <w:rtl/>
        </w:rPr>
        <w:t>می‌شود</w:t>
      </w:r>
      <w:proofErr w:type="spellEnd"/>
      <w:r w:rsidRPr="00F507BB">
        <w:rPr>
          <w:rtl/>
        </w:rPr>
        <w:t xml:space="preserve"> که </w:t>
      </w:r>
      <w:proofErr w:type="spellStart"/>
      <w:r w:rsidRPr="00F507BB">
        <w:rPr>
          <w:rtl/>
        </w:rPr>
        <w:t>می‌توانید</w:t>
      </w:r>
      <w:proofErr w:type="spellEnd"/>
      <w:r w:rsidRPr="00F507BB">
        <w:rPr>
          <w:rtl/>
        </w:rPr>
        <w:t xml:space="preserve"> آن را به </w:t>
      </w:r>
      <w:proofErr w:type="spellStart"/>
      <w:r w:rsidRPr="00F507BB">
        <w:rPr>
          <w:rtl/>
        </w:rPr>
        <w:t>پروتئوس</w:t>
      </w:r>
      <w:proofErr w:type="spellEnd"/>
      <w:r w:rsidRPr="00F507BB">
        <w:rPr>
          <w:rtl/>
        </w:rPr>
        <w:t xml:space="preserve"> بدهید تا مدار شما زنده شود</w:t>
      </w:r>
      <w:r w:rsidRPr="00F507BB">
        <w:t>.</w:t>
      </w:r>
    </w:p>
    <w:p w14:paraId="3EC651B6" w14:textId="77777777" w:rsidR="00F507BB" w:rsidRPr="00F507BB" w:rsidRDefault="00F507BB" w:rsidP="00F507BB">
      <w:r w:rsidRPr="00F507BB">
        <w:rPr>
          <w:rtl/>
        </w:rPr>
        <w:t xml:space="preserve">با تکمیل این مراحل، شما یک آزمایشگاه کامل مهندسی روی سیستم خود دارید و </w:t>
      </w:r>
      <w:proofErr w:type="spellStart"/>
      <w:r w:rsidRPr="00F507BB">
        <w:rPr>
          <w:rtl/>
        </w:rPr>
        <w:t>آماده‌اید</w:t>
      </w:r>
      <w:proofErr w:type="spellEnd"/>
      <w:r w:rsidRPr="00F507BB">
        <w:rPr>
          <w:rtl/>
        </w:rPr>
        <w:t xml:space="preserve"> تا اولین پروژه ۳۲ بیتی خود را آغاز کنید</w:t>
      </w:r>
      <w:r w:rsidRPr="00F507BB">
        <w:t>.</w:t>
      </w:r>
    </w:p>
    <w:p w14:paraId="1718267C" w14:textId="77777777" w:rsidR="00F507BB" w:rsidRDefault="00F507BB" w:rsidP="00F507BB">
      <w:pPr>
        <w:rPr>
          <w:b/>
          <w:bCs/>
          <w:rtl/>
        </w:rPr>
      </w:pPr>
    </w:p>
    <w:p w14:paraId="5444D2C0" w14:textId="4DD4E2D9" w:rsidR="00F64521" w:rsidRDefault="00F64521" w:rsidP="00F507BB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7B0F7752" w14:textId="77777777" w:rsidR="00F64521" w:rsidRPr="00F64521" w:rsidRDefault="00F64521" w:rsidP="00F507BB">
      <w:pPr>
        <w:rPr>
          <w:b/>
          <w:bCs/>
        </w:rPr>
      </w:pPr>
    </w:p>
    <w:p w14:paraId="3183BF45" w14:textId="77777777" w:rsidR="00562A20" w:rsidRPr="00562A20" w:rsidRDefault="00562A20" w:rsidP="00562A20">
      <w:pPr>
        <w:pStyle w:val="Heading1"/>
      </w:pPr>
      <w:bookmarkStart w:id="6" w:name="_Toc218438447"/>
      <w:r w:rsidRPr="00562A20">
        <w:rPr>
          <w:rtl/>
        </w:rPr>
        <w:t xml:space="preserve">فصل ۲: زبان </w:t>
      </w:r>
      <w:proofErr w:type="spellStart"/>
      <w:r w:rsidRPr="00562A20">
        <w:rPr>
          <w:rtl/>
        </w:rPr>
        <w:t>سخت‌افزار</w:t>
      </w:r>
      <w:proofErr w:type="spellEnd"/>
      <w:r w:rsidRPr="00562A20">
        <w:rPr>
          <w:rtl/>
        </w:rPr>
        <w:t xml:space="preserve">؛ نبرد </w:t>
      </w:r>
      <w:proofErr w:type="spellStart"/>
      <w:r w:rsidRPr="00562A20">
        <w:rPr>
          <w:rtl/>
        </w:rPr>
        <w:t>رجیسترها</w:t>
      </w:r>
      <w:proofErr w:type="spellEnd"/>
      <w:r w:rsidRPr="00562A20">
        <w:rPr>
          <w:rtl/>
        </w:rPr>
        <w:t xml:space="preserve"> و </w:t>
      </w:r>
      <w:proofErr w:type="spellStart"/>
      <w:r w:rsidRPr="00562A20">
        <w:rPr>
          <w:rtl/>
        </w:rPr>
        <w:t>درایور</w:t>
      </w:r>
      <w:proofErr w:type="spellEnd"/>
      <w:r w:rsidRPr="00562A20">
        <w:t xml:space="preserve"> HAL</w:t>
      </w:r>
      <w:bookmarkEnd w:id="6"/>
    </w:p>
    <w:p w14:paraId="264D9076" w14:textId="77777777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در </w:t>
      </w:r>
      <w:proofErr w:type="spellStart"/>
      <w:r w:rsidRPr="00562A20">
        <w:rPr>
          <w:szCs w:val="23"/>
          <w:rtl/>
        </w:rPr>
        <w:t>معماری‌های</w:t>
      </w:r>
      <w:proofErr w:type="spellEnd"/>
      <w:r w:rsidRPr="00562A20">
        <w:rPr>
          <w:szCs w:val="23"/>
          <w:rtl/>
        </w:rPr>
        <w:t xml:space="preserve"> ۳2 بیتی مدرن مانند</w:t>
      </w:r>
      <w:r w:rsidRPr="00562A20">
        <w:rPr>
          <w:szCs w:val="23"/>
        </w:rPr>
        <w:t xml:space="preserve"> ARM </w:t>
      </w:r>
      <w:r w:rsidRPr="00562A20">
        <w:rPr>
          <w:szCs w:val="23"/>
          <w:rtl/>
        </w:rPr>
        <w:t xml:space="preserve">با </w:t>
      </w:r>
      <w:proofErr w:type="spellStart"/>
      <w:r w:rsidRPr="00562A20">
        <w:rPr>
          <w:szCs w:val="23"/>
          <w:rtl/>
        </w:rPr>
        <w:t>سخت‌افزاری</w:t>
      </w:r>
      <w:proofErr w:type="spellEnd"/>
      <w:r w:rsidRPr="00562A20">
        <w:rPr>
          <w:szCs w:val="23"/>
          <w:rtl/>
        </w:rPr>
        <w:t xml:space="preserve"> روبرو هستیم که هزاران امکانات و </w:t>
      </w:r>
      <w:proofErr w:type="spellStart"/>
      <w:r w:rsidRPr="00562A20">
        <w:rPr>
          <w:szCs w:val="23"/>
          <w:rtl/>
        </w:rPr>
        <w:t>تنظیمات</w:t>
      </w:r>
      <w:proofErr w:type="spellEnd"/>
      <w:r w:rsidRPr="00562A20">
        <w:rPr>
          <w:szCs w:val="23"/>
          <w:rtl/>
        </w:rPr>
        <w:t xml:space="preserve"> مختلف دارد. مدیریت این حجم از پیچیدگی نیازمند یک استراتژی </w:t>
      </w:r>
      <w:proofErr w:type="spellStart"/>
      <w:r w:rsidRPr="00562A20">
        <w:rPr>
          <w:szCs w:val="23"/>
          <w:rtl/>
        </w:rPr>
        <w:t>نرم‌افزاری</w:t>
      </w:r>
      <w:proofErr w:type="spellEnd"/>
      <w:r w:rsidRPr="00562A20">
        <w:rPr>
          <w:szCs w:val="23"/>
          <w:rtl/>
        </w:rPr>
        <w:t xml:space="preserve"> هوشمندانه است. در این فصل بررسی </w:t>
      </w:r>
      <w:proofErr w:type="spellStart"/>
      <w:r w:rsidRPr="00562A20">
        <w:rPr>
          <w:szCs w:val="23"/>
          <w:rtl/>
        </w:rPr>
        <w:t>می‌کنیم</w:t>
      </w:r>
      <w:proofErr w:type="spellEnd"/>
      <w:r w:rsidRPr="00562A20">
        <w:rPr>
          <w:szCs w:val="23"/>
          <w:rtl/>
        </w:rPr>
        <w:t xml:space="preserve"> که چرا مهندسان </w:t>
      </w:r>
      <w:proofErr w:type="spellStart"/>
      <w:r w:rsidRPr="00562A20">
        <w:rPr>
          <w:szCs w:val="23"/>
          <w:rtl/>
        </w:rPr>
        <w:t>حرفه‌ای</w:t>
      </w:r>
      <w:proofErr w:type="spellEnd"/>
      <w:r w:rsidRPr="00562A20">
        <w:rPr>
          <w:szCs w:val="23"/>
          <w:rtl/>
        </w:rPr>
        <w:t xml:space="preserve"> به جای درگیر شدن مستقیم با </w:t>
      </w:r>
      <w:proofErr w:type="spellStart"/>
      <w:r w:rsidRPr="00562A20">
        <w:rPr>
          <w:szCs w:val="23"/>
          <w:rtl/>
        </w:rPr>
        <w:t>بیت‌ها</w:t>
      </w:r>
      <w:proofErr w:type="spellEnd"/>
      <w:r w:rsidRPr="00562A20">
        <w:rPr>
          <w:szCs w:val="23"/>
          <w:rtl/>
        </w:rPr>
        <w:t xml:space="preserve"> و </w:t>
      </w:r>
      <w:proofErr w:type="spellStart"/>
      <w:r w:rsidRPr="00562A20">
        <w:rPr>
          <w:szCs w:val="23"/>
          <w:rtl/>
        </w:rPr>
        <w:t>آدرس‌های</w:t>
      </w:r>
      <w:proofErr w:type="spellEnd"/>
      <w:r w:rsidRPr="00562A20">
        <w:rPr>
          <w:szCs w:val="23"/>
          <w:rtl/>
        </w:rPr>
        <w:t xml:space="preserve"> حافظه، از </w:t>
      </w:r>
      <w:proofErr w:type="spellStart"/>
      <w:r w:rsidRPr="00562A20">
        <w:rPr>
          <w:szCs w:val="23"/>
          <w:rtl/>
        </w:rPr>
        <w:t>لایه‌های</w:t>
      </w:r>
      <w:proofErr w:type="spellEnd"/>
      <w:r w:rsidRPr="00562A20">
        <w:rPr>
          <w:szCs w:val="23"/>
          <w:rtl/>
        </w:rPr>
        <w:t xml:space="preserve"> انتزاعی یا</w:t>
      </w:r>
      <w:r w:rsidRPr="00562A20">
        <w:rPr>
          <w:szCs w:val="23"/>
        </w:rPr>
        <w:t xml:space="preserve"> Abstraction </w:t>
      </w:r>
      <w:r w:rsidRPr="00562A20">
        <w:rPr>
          <w:szCs w:val="23"/>
          <w:rtl/>
        </w:rPr>
        <w:t xml:space="preserve">استفاده </w:t>
      </w:r>
      <w:proofErr w:type="spellStart"/>
      <w:r w:rsidRPr="00562A20">
        <w:rPr>
          <w:szCs w:val="23"/>
          <w:rtl/>
        </w:rPr>
        <w:t>می‌کنند</w:t>
      </w:r>
      <w:proofErr w:type="spellEnd"/>
      <w:r w:rsidRPr="00562A20">
        <w:rPr>
          <w:szCs w:val="23"/>
        </w:rPr>
        <w:t>.</w:t>
      </w:r>
    </w:p>
    <w:p w14:paraId="08ABC2E8" w14:textId="77777777" w:rsidR="00562A20" w:rsidRPr="00562A20" w:rsidRDefault="00562A20" w:rsidP="00562A20">
      <w:pPr>
        <w:pStyle w:val="Heading2"/>
      </w:pPr>
      <w:bookmarkStart w:id="7" w:name="_Toc218438448"/>
      <w:r w:rsidRPr="00562A20">
        <w:rPr>
          <w:rtl/>
        </w:rPr>
        <w:t>۱</w:t>
      </w:r>
      <w:r w:rsidRPr="00562A20">
        <w:t xml:space="preserve">. </w:t>
      </w:r>
      <w:r w:rsidRPr="00562A20">
        <w:rPr>
          <w:rtl/>
        </w:rPr>
        <w:t xml:space="preserve">چالش مدیریت </w:t>
      </w:r>
      <w:proofErr w:type="spellStart"/>
      <w:r w:rsidRPr="00562A20">
        <w:rPr>
          <w:rtl/>
        </w:rPr>
        <w:t>رجیسترهای</w:t>
      </w:r>
      <w:proofErr w:type="spellEnd"/>
      <w:r w:rsidRPr="00562A20">
        <w:rPr>
          <w:rtl/>
        </w:rPr>
        <w:t xml:space="preserve"> ۳۲ بیتی</w:t>
      </w:r>
      <w:bookmarkEnd w:id="7"/>
    </w:p>
    <w:p w14:paraId="4060EF0F" w14:textId="77777777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در یک </w:t>
      </w:r>
      <w:proofErr w:type="spellStart"/>
      <w:r w:rsidRPr="00562A20">
        <w:rPr>
          <w:szCs w:val="23"/>
          <w:rtl/>
        </w:rPr>
        <w:t>میکروکنترلر</w:t>
      </w:r>
      <w:proofErr w:type="spellEnd"/>
      <w:r w:rsidRPr="00562A20">
        <w:rPr>
          <w:szCs w:val="23"/>
          <w:rtl/>
        </w:rPr>
        <w:t xml:space="preserve"> پیشرفته هر بخش </w:t>
      </w:r>
      <w:proofErr w:type="spellStart"/>
      <w:r w:rsidRPr="00562A20">
        <w:rPr>
          <w:szCs w:val="23"/>
          <w:rtl/>
        </w:rPr>
        <w:t>سخت‌افزاری</w:t>
      </w:r>
      <w:proofErr w:type="spellEnd"/>
      <w:r w:rsidRPr="00562A20">
        <w:rPr>
          <w:szCs w:val="23"/>
          <w:rtl/>
        </w:rPr>
        <w:t xml:space="preserve"> توسط تعدادی </w:t>
      </w:r>
      <w:proofErr w:type="spellStart"/>
      <w:r w:rsidRPr="00562A20">
        <w:rPr>
          <w:szCs w:val="23"/>
          <w:rtl/>
        </w:rPr>
        <w:t>رجیستر</w:t>
      </w:r>
      <w:proofErr w:type="spellEnd"/>
      <w:r w:rsidRPr="00562A20">
        <w:rPr>
          <w:szCs w:val="23"/>
          <w:rtl/>
        </w:rPr>
        <w:t xml:space="preserve"> کنترل </w:t>
      </w:r>
      <w:proofErr w:type="spellStart"/>
      <w:r w:rsidRPr="00562A20">
        <w:rPr>
          <w:szCs w:val="23"/>
          <w:rtl/>
        </w:rPr>
        <w:t>می‌شود</w:t>
      </w:r>
      <w:proofErr w:type="spellEnd"/>
      <w:r w:rsidRPr="00562A20">
        <w:rPr>
          <w:szCs w:val="23"/>
          <w:rtl/>
        </w:rPr>
        <w:t xml:space="preserve">. در معماری ۳۲ بیتی هر </w:t>
      </w:r>
      <w:proofErr w:type="spellStart"/>
      <w:r w:rsidRPr="00562A20">
        <w:rPr>
          <w:szCs w:val="23"/>
          <w:rtl/>
        </w:rPr>
        <w:t>رجیستر</w:t>
      </w:r>
      <w:proofErr w:type="spellEnd"/>
      <w:r w:rsidRPr="00562A20">
        <w:rPr>
          <w:szCs w:val="23"/>
          <w:rtl/>
        </w:rPr>
        <w:t xml:space="preserve"> ۳۲ خانه حافظه یا بیت دارد. این یعنی برای تنظیم یک بخش ساده باید حواسمان به ۳۲ کلید مختلف باشد</w:t>
      </w:r>
      <w:r w:rsidRPr="00562A20">
        <w:rPr>
          <w:szCs w:val="23"/>
        </w:rPr>
        <w:t>.</w:t>
      </w:r>
    </w:p>
    <w:p w14:paraId="61BFF5CD" w14:textId="77777777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مشکل زمانی بزرگتر </w:t>
      </w:r>
      <w:proofErr w:type="spellStart"/>
      <w:r w:rsidRPr="00562A20">
        <w:rPr>
          <w:szCs w:val="23"/>
          <w:rtl/>
        </w:rPr>
        <w:t>می‌شود</w:t>
      </w:r>
      <w:proofErr w:type="spellEnd"/>
      <w:r w:rsidRPr="00562A20">
        <w:rPr>
          <w:szCs w:val="23"/>
          <w:rtl/>
        </w:rPr>
        <w:t xml:space="preserve"> که بدانیم برای </w:t>
      </w:r>
      <w:proofErr w:type="spellStart"/>
      <w:r w:rsidRPr="00562A20">
        <w:rPr>
          <w:szCs w:val="23"/>
          <w:rtl/>
        </w:rPr>
        <w:t>راه‌اندازی</w:t>
      </w:r>
      <w:proofErr w:type="spellEnd"/>
      <w:r w:rsidRPr="00562A20">
        <w:rPr>
          <w:szCs w:val="23"/>
          <w:rtl/>
        </w:rPr>
        <w:t xml:space="preserve"> یک امکان ساده مانند یک پین خروجی، دیگر یک </w:t>
      </w:r>
      <w:proofErr w:type="spellStart"/>
      <w:r w:rsidRPr="00562A20">
        <w:rPr>
          <w:szCs w:val="23"/>
          <w:rtl/>
        </w:rPr>
        <w:t>رجیستر</w:t>
      </w:r>
      <w:proofErr w:type="spellEnd"/>
      <w:r w:rsidRPr="00562A20">
        <w:rPr>
          <w:szCs w:val="23"/>
          <w:rtl/>
        </w:rPr>
        <w:t xml:space="preserve"> کافی نیست. معماری</w:t>
      </w:r>
      <w:r w:rsidRPr="00562A20">
        <w:rPr>
          <w:szCs w:val="23"/>
        </w:rPr>
        <w:t xml:space="preserve"> ARM </w:t>
      </w:r>
      <w:r w:rsidRPr="00562A20">
        <w:rPr>
          <w:szCs w:val="23"/>
          <w:rtl/>
        </w:rPr>
        <w:t xml:space="preserve">برای </w:t>
      </w:r>
      <w:proofErr w:type="spellStart"/>
      <w:r w:rsidRPr="00562A20">
        <w:rPr>
          <w:szCs w:val="23"/>
          <w:rtl/>
        </w:rPr>
        <w:t>انعطاف‌پذیری</w:t>
      </w:r>
      <w:proofErr w:type="spellEnd"/>
      <w:r w:rsidRPr="00562A20">
        <w:rPr>
          <w:szCs w:val="23"/>
          <w:rtl/>
        </w:rPr>
        <w:t xml:space="preserve"> بیشتر، </w:t>
      </w:r>
      <w:proofErr w:type="spellStart"/>
      <w:r w:rsidRPr="00562A20">
        <w:rPr>
          <w:szCs w:val="23"/>
          <w:rtl/>
        </w:rPr>
        <w:t>تنظیمات</w:t>
      </w:r>
      <w:proofErr w:type="spellEnd"/>
      <w:r w:rsidRPr="00562A20">
        <w:rPr>
          <w:szCs w:val="23"/>
          <w:rtl/>
        </w:rPr>
        <w:t xml:space="preserve"> را بین چندین </w:t>
      </w:r>
      <w:proofErr w:type="spellStart"/>
      <w:r w:rsidRPr="00562A20">
        <w:rPr>
          <w:szCs w:val="23"/>
          <w:rtl/>
        </w:rPr>
        <w:t>رجیستر</w:t>
      </w:r>
      <w:proofErr w:type="spellEnd"/>
      <w:r w:rsidRPr="00562A20">
        <w:rPr>
          <w:szCs w:val="23"/>
          <w:rtl/>
        </w:rPr>
        <w:t xml:space="preserve"> تقسیم کرده است</w:t>
      </w:r>
      <w:r w:rsidRPr="00562A20">
        <w:rPr>
          <w:szCs w:val="23"/>
        </w:rPr>
        <w:t>:</w:t>
      </w:r>
    </w:p>
    <w:p w14:paraId="1C45B422" w14:textId="77777777" w:rsidR="00562A20" w:rsidRPr="00562A20" w:rsidRDefault="00562A20" w:rsidP="00562A20">
      <w:pPr>
        <w:pStyle w:val="1stparagraph"/>
        <w:numPr>
          <w:ilvl w:val="0"/>
          <w:numId w:val="126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t>رجیستر</w:t>
      </w:r>
      <w:proofErr w:type="spellEnd"/>
      <w:r w:rsidRPr="00562A20">
        <w:rPr>
          <w:b/>
          <w:bCs/>
          <w:szCs w:val="23"/>
          <w:rtl/>
        </w:rPr>
        <w:t xml:space="preserve"> کلاک</w:t>
      </w:r>
      <w:r w:rsidRPr="00562A20">
        <w:rPr>
          <w:b/>
          <w:bCs/>
          <w:szCs w:val="23"/>
        </w:rPr>
        <w:t xml:space="preserve"> RCC: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>ابتدا باید برق آن بخش را وصل کنید</w:t>
      </w:r>
      <w:r w:rsidRPr="00562A20">
        <w:rPr>
          <w:szCs w:val="23"/>
        </w:rPr>
        <w:t>.</w:t>
      </w:r>
    </w:p>
    <w:p w14:paraId="391C3D17" w14:textId="77777777" w:rsidR="00562A20" w:rsidRPr="00562A20" w:rsidRDefault="00562A20" w:rsidP="00562A20">
      <w:pPr>
        <w:pStyle w:val="1stparagraph"/>
        <w:numPr>
          <w:ilvl w:val="0"/>
          <w:numId w:val="126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t>رجیستر</w:t>
      </w:r>
      <w:proofErr w:type="spellEnd"/>
      <w:r w:rsidRPr="00562A20">
        <w:rPr>
          <w:b/>
          <w:bCs/>
          <w:szCs w:val="23"/>
        </w:rPr>
        <w:t xml:space="preserve"> MODER: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>باید تعیین کنید پین ورودی است یا خروجی</w:t>
      </w:r>
      <w:r w:rsidRPr="00562A20">
        <w:rPr>
          <w:szCs w:val="23"/>
        </w:rPr>
        <w:t>.</w:t>
      </w:r>
    </w:p>
    <w:p w14:paraId="0B6072CD" w14:textId="77777777" w:rsidR="00562A20" w:rsidRPr="00562A20" w:rsidRDefault="00562A20" w:rsidP="00562A20">
      <w:pPr>
        <w:pStyle w:val="1stparagraph"/>
        <w:numPr>
          <w:ilvl w:val="0"/>
          <w:numId w:val="126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t>رجیستر</w:t>
      </w:r>
      <w:proofErr w:type="spellEnd"/>
      <w:r w:rsidRPr="00562A20">
        <w:rPr>
          <w:b/>
          <w:bCs/>
          <w:szCs w:val="23"/>
        </w:rPr>
        <w:t xml:space="preserve"> OTYPER: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>باید نوع ترانزیستور خروجی را تعیین کنید</w:t>
      </w:r>
      <w:r w:rsidRPr="00562A20">
        <w:rPr>
          <w:szCs w:val="23"/>
        </w:rPr>
        <w:t>.</w:t>
      </w:r>
    </w:p>
    <w:p w14:paraId="0E20D4FA" w14:textId="77777777" w:rsidR="00562A20" w:rsidRPr="00562A20" w:rsidRDefault="00562A20" w:rsidP="00562A20">
      <w:pPr>
        <w:pStyle w:val="1stparagraph"/>
        <w:numPr>
          <w:ilvl w:val="0"/>
          <w:numId w:val="126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t>رجیستر</w:t>
      </w:r>
      <w:proofErr w:type="spellEnd"/>
      <w:r w:rsidRPr="00562A20">
        <w:rPr>
          <w:b/>
          <w:bCs/>
          <w:szCs w:val="23"/>
        </w:rPr>
        <w:t xml:space="preserve"> OSPEEDR: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باید سرعت </w:t>
      </w:r>
      <w:proofErr w:type="spellStart"/>
      <w:r w:rsidRPr="00562A20">
        <w:rPr>
          <w:szCs w:val="23"/>
          <w:rtl/>
        </w:rPr>
        <w:t>سوئیچینگ</w:t>
      </w:r>
      <w:proofErr w:type="spellEnd"/>
      <w:r w:rsidRPr="00562A20">
        <w:rPr>
          <w:szCs w:val="23"/>
          <w:rtl/>
        </w:rPr>
        <w:t xml:space="preserve"> پین را تنظیم کنید</w:t>
      </w:r>
      <w:r w:rsidRPr="00562A20">
        <w:rPr>
          <w:szCs w:val="23"/>
        </w:rPr>
        <w:t>.</w:t>
      </w:r>
    </w:p>
    <w:p w14:paraId="1C973EA2" w14:textId="77777777" w:rsidR="00562A20" w:rsidRPr="00562A20" w:rsidRDefault="00562A20" w:rsidP="00562A20">
      <w:pPr>
        <w:pStyle w:val="1stparagraph"/>
        <w:numPr>
          <w:ilvl w:val="0"/>
          <w:numId w:val="126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t>رجیستر</w:t>
      </w:r>
      <w:proofErr w:type="spellEnd"/>
      <w:r w:rsidRPr="00562A20">
        <w:rPr>
          <w:b/>
          <w:bCs/>
          <w:szCs w:val="23"/>
        </w:rPr>
        <w:t xml:space="preserve"> PUPDR: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باید وضعیت </w:t>
      </w:r>
      <w:proofErr w:type="spellStart"/>
      <w:r w:rsidRPr="00562A20">
        <w:rPr>
          <w:szCs w:val="23"/>
          <w:rtl/>
        </w:rPr>
        <w:t>مقاومت‌های</w:t>
      </w:r>
      <w:proofErr w:type="spellEnd"/>
      <w:r w:rsidRPr="00562A20">
        <w:rPr>
          <w:szCs w:val="23"/>
          <w:rtl/>
        </w:rPr>
        <w:t xml:space="preserve"> داخلی را مشخص کنید</w:t>
      </w:r>
      <w:r w:rsidRPr="00562A20">
        <w:rPr>
          <w:szCs w:val="23"/>
        </w:rPr>
        <w:t>.</w:t>
      </w:r>
    </w:p>
    <w:p w14:paraId="714A8F16" w14:textId="77777777" w:rsidR="00562A20" w:rsidRPr="00562A20" w:rsidRDefault="00562A20" w:rsidP="00562A20">
      <w:pPr>
        <w:pStyle w:val="1stparagraph"/>
        <w:numPr>
          <w:ilvl w:val="0"/>
          <w:numId w:val="126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lastRenderedPageBreak/>
        <w:t>رجیستر</w:t>
      </w:r>
      <w:proofErr w:type="spellEnd"/>
      <w:r w:rsidRPr="00562A20">
        <w:rPr>
          <w:b/>
          <w:bCs/>
          <w:szCs w:val="23"/>
        </w:rPr>
        <w:t xml:space="preserve"> ODR: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>در نهایت داده را روی پین بنویسید</w:t>
      </w:r>
      <w:r w:rsidRPr="00562A20">
        <w:rPr>
          <w:szCs w:val="23"/>
        </w:rPr>
        <w:t>.</w:t>
      </w:r>
    </w:p>
    <w:p w14:paraId="54602EB6" w14:textId="77777777" w:rsidR="00562A20" w:rsidRDefault="00562A20" w:rsidP="00562A20">
      <w:pPr>
        <w:pStyle w:val="1stparagraph"/>
        <w:rPr>
          <w:szCs w:val="23"/>
          <w:rtl/>
        </w:rPr>
      </w:pPr>
      <w:r w:rsidRPr="00562A20">
        <w:rPr>
          <w:szCs w:val="23"/>
          <w:rtl/>
        </w:rPr>
        <w:t xml:space="preserve">اگر بخواهیم به روش سنتی و با </w:t>
      </w:r>
      <w:proofErr w:type="spellStart"/>
      <w:r w:rsidRPr="00562A20">
        <w:rPr>
          <w:szCs w:val="23"/>
          <w:rtl/>
        </w:rPr>
        <w:t>مقداردهی</w:t>
      </w:r>
      <w:proofErr w:type="spellEnd"/>
      <w:r w:rsidRPr="00562A20">
        <w:rPr>
          <w:szCs w:val="23"/>
          <w:rtl/>
        </w:rPr>
        <w:t xml:space="preserve"> مستقیم به </w:t>
      </w:r>
      <w:proofErr w:type="spellStart"/>
      <w:r w:rsidRPr="00562A20">
        <w:rPr>
          <w:szCs w:val="23"/>
          <w:rtl/>
        </w:rPr>
        <w:t>آدرس‌های</w:t>
      </w:r>
      <w:proofErr w:type="spellEnd"/>
      <w:r w:rsidRPr="00562A20">
        <w:rPr>
          <w:szCs w:val="23"/>
          <w:rtl/>
        </w:rPr>
        <w:t xml:space="preserve"> حافظه این کار را انجام دهیم، کدی شبیه به این خواهیم داشت</w:t>
      </w:r>
      <w:r w:rsidRPr="00562A20">
        <w:rPr>
          <w:szCs w:val="23"/>
        </w:rPr>
        <w:t>:</w:t>
      </w:r>
    </w:p>
    <w:p w14:paraId="54537002" w14:textId="77777777" w:rsidR="00562A20" w:rsidRPr="00562A20" w:rsidRDefault="00562A20" w:rsidP="00562A20">
      <w:pPr>
        <w:pStyle w:val="1stparagraph"/>
        <w:rPr>
          <w:szCs w:val="23"/>
        </w:rPr>
      </w:pPr>
    </w:p>
    <w:p w14:paraId="77A8AC66" w14:textId="77777777" w:rsidR="00562A20" w:rsidRDefault="00562A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3178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Register Level Code - The Hard Way</w:t>
      </w:r>
    </w:p>
    <w:p w14:paraId="1CEABC1E" w14:textId="77777777" w:rsidR="00562A20" w:rsidRDefault="00562A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3178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RCC-&gt;AHB1ENR |= </w:t>
      </w:r>
      <w:r>
        <w:rPr>
          <w:rFonts w:ascii="Consolas" w:hAnsi="Consolas" w:cs="Courier New"/>
          <w:color w:val="008000"/>
          <w:sz w:val="17"/>
          <w:szCs w:val="17"/>
        </w:rPr>
        <w:t>0x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00000001</w:t>
      </w:r>
      <w:r>
        <w:rPr>
          <w:rFonts w:ascii="Consolas" w:hAnsi="Consolas" w:cs="Courier New"/>
          <w:color w:val="545454"/>
          <w:sz w:val="17"/>
          <w:szCs w:val="17"/>
        </w:rPr>
        <w:t xml:space="preserve">;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Enable Clock for Port A</w:t>
      </w:r>
    </w:p>
    <w:p w14:paraId="743F9680" w14:textId="77777777" w:rsidR="00562A20" w:rsidRDefault="00562A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3178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GPIOA-&gt;MODER |= </w:t>
      </w:r>
      <w:r>
        <w:rPr>
          <w:rFonts w:ascii="Consolas" w:hAnsi="Consolas" w:cs="Courier New"/>
          <w:color w:val="008000"/>
          <w:sz w:val="17"/>
          <w:szCs w:val="17"/>
        </w:rPr>
        <w:t>0x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00000400</w:t>
      </w:r>
      <w:r>
        <w:rPr>
          <w:rFonts w:ascii="Consolas" w:hAnsi="Consolas" w:cs="Courier New"/>
          <w:color w:val="545454"/>
          <w:sz w:val="17"/>
          <w:szCs w:val="17"/>
        </w:rPr>
        <w:t xml:space="preserve">;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Set Pin 5 to Output Mode</w:t>
      </w:r>
    </w:p>
    <w:p w14:paraId="467D90E7" w14:textId="77777777" w:rsidR="00562A20" w:rsidRDefault="00562A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3178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GPIOA-&gt;ODR   |= </w:t>
      </w:r>
      <w:r>
        <w:rPr>
          <w:rFonts w:ascii="Consolas" w:hAnsi="Consolas" w:cs="Courier New"/>
          <w:color w:val="008000"/>
          <w:sz w:val="17"/>
          <w:szCs w:val="17"/>
        </w:rPr>
        <w:t>0x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00000020</w:t>
      </w:r>
      <w:r>
        <w:rPr>
          <w:rFonts w:ascii="Consolas" w:hAnsi="Consolas" w:cs="Courier New"/>
          <w:color w:val="545454"/>
          <w:sz w:val="17"/>
          <w:szCs w:val="17"/>
        </w:rPr>
        <w:t xml:space="preserve">;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Set Pin 5 High</w:t>
      </w:r>
    </w:p>
    <w:p w14:paraId="7BA564C1" w14:textId="77777777" w:rsidR="00562A20" w:rsidRDefault="00562A20" w:rsidP="00562A20">
      <w:pPr>
        <w:pStyle w:val="1stparagraph"/>
        <w:rPr>
          <w:szCs w:val="23"/>
          <w:rtl/>
        </w:rPr>
      </w:pPr>
    </w:p>
    <w:p w14:paraId="3A635EF2" w14:textId="0323489D" w:rsidR="00562A20" w:rsidRDefault="00562A20" w:rsidP="00562A20">
      <w:pPr>
        <w:pStyle w:val="1stparagraph"/>
        <w:rPr>
          <w:szCs w:val="23"/>
          <w:rtl/>
        </w:rPr>
      </w:pPr>
      <w:r w:rsidRPr="00562A20">
        <w:rPr>
          <w:szCs w:val="23"/>
          <w:rtl/>
        </w:rPr>
        <w:t xml:space="preserve">مشکل این روش کاملاً واضح است. این اعداد </w:t>
      </w:r>
      <w:proofErr w:type="spellStart"/>
      <w:r w:rsidRPr="00562A20">
        <w:rPr>
          <w:szCs w:val="23"/>
          <w:rtl/>
        </w:rPr>
        <w:t>هگزادسیمال</w:t>
      </w:r>
      <w:proofErr w:type="spellEnd"/>
      <w:r w:rsidRPr="00562A20">
        <w:rPr>
          <w:szCs w:val="23"/>
          <w:rtl/>
        </w:rPr>
        <w:t xml:space="preserve"> مثل </w:t>
      </w:r>
      <w:r w:rsidRPr="00562A20">
        <w:rPr>
          <w:szCs w:val="23"/>
        </w:rPr>
        <w:t xml:space="preserve">0x400 </w:t>
      </w:r>
      <w:r w:rsidRPr="00562A20">
        <w:rPr>
          <w:szCs w:val="23"/>
          <w:rtl/>
        </w:rPr>
        <w:t xml:space="preserve">هیچ معنای خاصی برای انسان ندارند. اگر شش ماه بعد به این کد نگاه کنید، بدون داشتن دفترچه راهنمای هزار </w:t>
      </w:r>
      <w:proofErr w:type="spellStart"/>
      <w:r w:rsidRPr="00562A20">
        <w:rPr>
          <w:szCs w:val="23"/>
          <w:rtl/>
        </w:rPr>
        <w:t>صفحه‌ای</w:t>
      </w:r>
      <w:proofErr w:type="spellEnd"/>
      <w:r w:rsidRPr="00562A20">
        <w:rPr>
          <w:szCs w:val="23"/>
          <w:rtl/>
        </w:rPr>
        <w:t xml:space="preserve"> تراشه، محال است بفهمید این خطوط چه کاری انجام </w:t>
      </w:r>
      <w:proofErr w:type="spellStart"/>
      <w:r w:rsidRPr="00562A20">
        <w:rPr>
          <w:szCs w:val="23"/>
          <w:rtl/>
        </w:rPr>
        <w:t>می‌دهند</w:t>
      </w:r>
      <w:proofErr w:type="spellEnd"/>
      <w:r w:rsidRPr="00562A20">
        <w:rPr>
          <w:szCs w:val="23"/>
          <w:rtl/>
        </w:rPr>
        <w:t xml:space="preserve">. همچنین احتمال خطای انسانی در محاسبه </w:t>
      </w:r>
      <w:proofErr w:type="spellStart"/>
      <w:r w:rsidRPr="00562A20">
        <w:rPr>
          <w:szCs w:val="23"/>
          <w:rtl/>
        </w:rPr>
        <w:t>باینری</w:t>
      </w:r>
      <w:proofErr w:type="spellEnd"/>
      <w:r w:rsidRPr="00562A20">
        <w:rPr>
          <w:szCs w:val="23"/>
          <w:rtl/>
        </w:rPr>
        <w:t xml:space="preserve"> این اعداد بسیار بالاست</w:t>
      </w:r>
      <w:r w:rsidRPr="00562A20">
        <w:rPr>
          <w:szCs w:val="23"/>
        </w:rPr>
        <w:t>.</w:t>
      </w:r>
    </w:p>
    <w:p w14:paraId="32334C72" w14:textId="77777777" w:rsidR="00562A20" w:rsidRPr="00562A20" w:rsidRDefault="00562A20" w:rsidP="00562A20">
      <w:pPr>
        <w:pStyle w:val="1stparagraph"/>
        <w:rPr>
          <w:szCs w:val="23"/>
        </w:rPr>
      </w:pPr>
    </w:p>
    <w:p w14:paraId="113E3FC9" w14:textId="77777777" w:rsidR="00562A20" w:rsidRPr="00562A20" w:rsidRDefault="00562A20" w:rsidP="00562A20">
      <w:pPr>
        <w:pStyle w:val="Heading2"/>
      </w:pPr>
      <w:bookmarkStart w:id="8" w:name="_Toc218438449"/>
      <w:r w:rsidRPr="00562A20">
        <w:rPr>
          <w:rtl/>
        </w:rPr>
        <w:t>۲</w:t>
      </w:r>
      <w:r w:rsidRPr="00562A20">
        <w:t xml:space="preserve">. </w:t>
      </w:r>
      <w:r w:rsidRPr="00562A20">
        <w:rPr>
          <w:rtl/>
        </w:rPr>
        <w:t xml:space="preserve">راه حل مدرن؛ لایه انتزاعی </w:t>
      </w:r>
      <w:proofErr w:type="spellStart"/>
      <w:r w:rsidRPr="00562A20">
        <w:rPr>
          <w:rtl/>
        </w:rPr>
        <w:t>سخت‌افزار</w:t>
      </w:r>
      <w:proofErr w:type="spellEnd"/>
      <w:r w:rsidRPr="00562A20">
        <w:rPr>
          <w:rtl/>
        </w:rPr>
        <w:t xml:space="preserve"> یا</w:t>
      </w:r>
      <w:r w:rsidRPr="00562A20">
        <w:t xml:space="preserve"> HAL</w:t>
      </w:r>
      <w:bookmarkEnd w:id="8"/>
    </w:p>
    <w:p w14:paraId="1C21BBA4" w14:textId="40FC766F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>شرکت</w:t>
      </w:r>
      <w:r w:rsidRPr="00562A20">
        <w:rPr>
          <w:szCs w:val="23"/>
        </w:rPr>
        <w:t xml:space="preserve"> STMicroelectronics </w:t>
      </w:r>
      <w:r w:rsidRPr="00562A20">
        <w:rPr>
          <w:szCs w:val="23"/>
          <w:rtl/>
        </w:rPr>
        <w:t xml:space="preserve">برای حل این پیچیدگی، </w:t>
      </w:r>
      <w:proofErr w:type="spellStart"/>
      <w:r w:rsidRPr="00562A20">
        <w:rPr>
          <w:szCs w:val="23"/>
          <w:rtl/>
        </w:rPr>
        <w:t>راهکاری</w:t>
      </w:r>
      <w:proofErr w:type="spellEnd"/>
      <w:r w:rsidRPr="00562A20">
        <w:rPr>
          <w:szCs w:val="23"/>
          <w:rtl/>
        </w:rPr>
        <w:t xml:space="preserve"> استاندارد ارائه کرده است که به آن </w:t>
      </w:r>
      <w:r>
        <w:rPr>
          <w:b/>
          <w:bCs/>
          <w:szCs w:val="23"/>
        </w:rPr>
        <w:t xml:space="preserve"> </w:t>
      </w:r>
      <w:r w:rsidRPr="00562A20">
        <w:rPr>
          <w:b/>
          <w:bCs/>
          <w:szCs w:val="23"/>
        </w:rPr>
        <w:t>HAL</w:t>
      </w:r>
      <w:r w:rsidRPr="00562A20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562A20">
        <w:rPr>
          <w:szCs w:val="23"/>
          <w:rtl/>
        </w:rPr>
        <w:t xml:space="preserve">یا </w:t>
      </w:r>
      <w:r>
        <w:rPr>
          <w:b/>
          <w:bCs/>
          <w:szCs w:val="23"/>
        </w:rPr>
        <w:t xml:space="preserve"> </w:t>
      </w:r>
      <w:r w:rsidRPr="00562A20">
        <w:rPr>
          <w:b/>
          <w:bCs/>
          <w:szCs w:val="23"/>
        </w:rPr>
        <w:t>Hardware Abstraction Layer</w:t>
      </w:r>
      <w:r w:rsidRPr="00562A20">
        <w:rPr>
          <w:szCs w:val="23"/>
        </w:rPr>
        <w:t xml:space="preserve"> </w:t>
      </w:r>
      <w:proofErr w:type="spellStart"/>
      <w:r w:rsidRPr="00562A20">
        <w:rPr>
          <w:szCs w:val="23"/>
          <w:rtl/>
        </w:rPr>
        <w:t>می‌گویند</w:t>
      </w:r>
      <w:proofErr w:type="spellEnd"/>
      <w:r w:rsidRPr="00562A20">
        <w:rPr>
          <w:szCs w:val="23"/>
        </w:rPr>
        <w:t>.</w:t>
      </w:r>
    </w:p>
    <w:p w14:paraId="55285034" w14:textId="77777777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>فلسفه</w:t>
      </w:r>
      <w:r w:rsidRPr="00562A20">
        <w:rPr>
          <w:szCs w:val="23"/>
        </w:rPr>
        <w:t xml:space="preserve"> HAL </w:t>
      </w:r>
      <w:r w:rsidRPr="00562A20">
        <w:rPr>
          <w:szCs w:val="23"/>
          <w:rtl/>
        </w:rPr>
        <w:t xml:space="preserve">پنهان کردن </w:t>
      </w:r>
      <w:proofErr w:type="spellStart"/>
      <w:r w:rsidRPr="00562A20">
        <w:rPr>
          <w:szCs w:val="23"/>
          <w:rtl/>
        </w:rPr>
        <w:t>پیچیدگی‌های</w:t>
      </w:r>
      <w:proofErr w:type="spellEnd"/>
      <w:r w:rsidRPr="00562A20">
        <w:rPr>
          <w:szCs w:val="23"/>
          <w:rtl/>
        </w:rPr>
        <w:t xml:space="preserve"> </w:t>
      </w:r>
      <w:proofErr w:type="spellStart"/>
      <w:r w:rsidRPr="00562A20">
        <w:rPr>
          <w:szCs w:val="23"/>
          <w:rtl/>
        </w:rPr>
        <w:t>سخت‌افزاری</w:t>
      </w:r>
      <w:proofErr w:type="spellEnd"/>
      <w:r w:rsidRPr="00562A20">
        <w:rPr>
          <w:szCs w:val="23"/>
          <w:rtl/>
        </w:rPr>
        <w:t xml:space="preserve"> پشت توابع استاندارد زبان</w:t>
      </w:r>
      <w:r w:rsidRPr="00562A20">
        <w:rPr>
          <w:szCs w:val="23"/>
        </w:rPr>
        <w:t xml:space="preserve"> C </w:t>
      </w:r>
      <w:r w:rsidRPr="00562A20">
        <w:rPr>
          <w:szCs w:val="23"/>
          <w:rtl/>
        </w:rPr>
        <w:t xml:space="preserve">است. این لایه مانند یک واسط هوشمند عمل </w:t>
      </w:r>
      <w:proofErr w:type="spellStart"/>
      <w:r w:rsidRPr="00562A20">
        <w:rPr>
          <w:szCs w:val="23"/>
          <w:rtl/>
        </w:rPr>
        <w:t>می‌کند</w:t>
      </w:r>
      <w:proofErr w:type="spellEnd"/>
      <w:r w:rsidRPr="00562A20">
        <w:rPr>
          <w:szCs w:val="23"/>
          <w:rtl/>
        </w:rPr>
        <w:t xml:space="preserve">. شما به عنوان </w:t>
      </w:r>
      <w:proofErr w:type="spellStart"/>
      <w:r w:rsidRPr="00562A20">
        <w:rPr>
          <w:szCs w:val="23"/>
          <w:rtl/>
        </w:rPr>
        <w:t>برنامه‌نویس</w:t>
      </w:r>
      <w:proofErr w:type="spellEnd"/>
      <w:r w:rsidRPr="00562A20">
        <w:rPr>
          <w:szCs w:val="23"/>
          <w:rtl/>
        </w:rPr>
        <w:t xml:space="preserve"> فقط قصد و نیت خود را بیان </w:t>
      </w:r>
      <w:proofErr w:type="spellStart"/>
      <w:r w:rsidRPr="00562A20">
        <w:rPr>
          <w:szCs w:val="23"/>
          <w:rtl/>
        </w:rPr>
        <w:t>می‌کنید</w:t>
      </w:r>
      <w:proofErr w:type="spellEnd"/>
      <w:r w:rsidRPr="00562A20">
        <w:rPr>
          <w:szCs w:val="23"/>
          <w:rtl/>
        </w:rPr>
        <w:t xml:space="preserve"> و کتابخانه</w:t>
      </w:r>
      <w:r w:rsidRPr="00562A20">
        <w:rPr>
          <w:szCs w:val="23"/>
        </w:rPr>
        <w:t xml:space="preserve"> HAL </w:t>
      </w:r>
      <w:r w:rsidRPr="00562A20">
        <w:rPr>
          <w:szCs w:val="23"/>
          <w:rtl/>
        </w:rPr>
        <w:t xml:space="preserve">زحمت محاسبه </w:t>
      </w:r>
      <w:proofErr w:type="spellStart"/>
      <w:r w:rsidRPr="00562A20">
        <w:rPr>
          <w:szCs w:val="23"/>
          <w:rtl/>
        </w:rPr>
        <w:t>بیت‌ها</w:t>
      </w:r>
      <w:proofErr w:type="spellEnd"/>
      <w:r w:rsidRPr="00562A20">
        <w:rPr>
          <w:szCs w:val="23"/>
          <w:rtl/>
        </w:rPr>
        <w:t xml:space="preserve"> و </w:t>
      </w:r>
      <w:proofErr w:type="spellStart"/>
      <w:r w:rsidRPr="00562A20">
        <w:rPr>
          <w:szCs w:val="23"/>
          <w:rtl/>
        </w:rPr>
        <w:t>آدرس‌ها</w:t>
      </w:r>
      <w:proofErr w:type="spellEnd"/>
      <w:r w:rsidRPr="00562A20">
        <w:rPr>
          <w:szCs w:val="23"/>
          <w:rtl/>
        </w:rPr>
        <w:t xml:space="preserve"> را </w:t>
      </w:r>
      <w:proofErr w:type="spellStart"/>
      <w:r w:rsidRPr="00562A20">
        <w:rPr>
          <w:szCs w:val="23"/>
          <w:rtl/>
        </w:rPr>
        <w:t>می‌کشد</w:t>
      </w:r>
      <w:proofErr w:type="spellEnd"/>
      <w:r w:rsidRPr="00562A20">
        <w:rPr>
          <w:szCs w:val="23"/>
        </w:rPr>
        <w:t>.</w:t>
      </w:r>
    </w:p>
    <w:p w14:paraId="0699BBA0" w14:textId="77777777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این دقیقاً مشابه مفهوم کلاس و متد در </w:t>
      </w:r>
      <w:proofErr w:type="spellStart"/>
      <w:r w:rsidRPr="00562A20">
        <w:rPr>
          <w:szCs w:val="23"/>
          <w:rtl/>
        </w:rPr>
        <w:t>برنامه‌نویسی</w:t>
      </w:r>
      <w:proofErr w:type="spellEnd"/>
      <w:r w:rsidRPr="00562A20">
        <w:rPr>
          <w:szCs w:val="23"/>
          <w:rtl/>
        </w:rPr>
        <w:t xml:space="preserve"> </w:t>
      </w:r>
      <w:proofErr w:type="spellStart"/>
      <w:r w:rsidRPr="00562A20">
        <w:rPr>
          <w:szCs w:val="23"/>
          <w:rtl/>
        </w:rPr>
        <w:t>شی‌ءگرا</w:t>
      </w:r>
      <w:proofErr w:type="spellEnd"/>
      <w:r w:rsidRPr="00562A20">
        <w:rPr>
          <w:szCs w:val="23"/>
          <w:rtl/>
        </w:rPr>
        <w:t xml:space="preserve"> است. شما نیازی ندارید بدانید داخل متد چه </w:t>
      </w:r>
      <w:proofErr w:type="spellStart"/>
      <w:r w:rsidRPr="00562A20">
        <w:rPr>
          <w:szCs w:val="23"/>
          <w:rtl/>
        </w:rPr>
        <w:t>می‌گذرد</w:t>
      </w:r>
      <w:proofErr w:type="spellEnd"/>
      <w:r w:rsidRPr="00562A20">
        <w:rPr>
          <w:szCs w:val="23"/>
          <w:rtl/>
        </w:rPr>
        <w:t>، فقط باید بدانید ورودی و خروجی آن چیست</w:t>
      </w:r>
      <w:r w:rsidRPr="00562A20">
        <w:rPr>
          <w:szCs w:val="23"/>
        </w:rPr>
        <w:t>.</w:t>
      </w:r>
    </w:p>
    <w:p w14:paraId="52BFAFB5" w14:textId="77777777" w:rsidR="00562A20" w:rsidRPr="00562A20" w:rsidRDefault="00562A20" w:rsidP="00562A20">
      <w:pPr>
        <w:pStyle w:val="Heading2"/>
      </w:pPr>
      <w:bookmarkStart w:id="9" w:name="_Toc218438450"/>
      <w:r w:rsidRPr="00562A20">
        <w:rPr>
          <w:rtl/>
        </w:rPr>
        <w:t>۳</w:t>
      </w:r>
      <w:r w:rsidRPr="00562A20">
        <w:t xml:space="preserve">. </w:t>
      </w:r>
      <w:r w:rsidRPr="00562A20">
        <w:rPr>
          <w:rtl/>
        </w:rPr>
        <w:t>مقایسه عملی؛ شفافیت در برابر ابهام</w:t>
      </w:r>
      <w:bookmarkEnd w:id="9"/>
    </w:p>
    <w:p w14:paraId="1EC490A4" w14:textId="77777777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بیایید همان عملیات روشن کردن پین شماره ۵ از </w:t>
      </w:r>
      <w:proofErr w:type="spellStart"/>
      <w:r w:rsidRPr="00562A20">
        <w:rPr>
          <w:szCs w:val="23"/>
          <w:rtl/>
        </w:rPr>
        <w:t>پورت</w:t>
      </w:r>
      <w:proofErr w:type="spellEnd"/>
      <w:r w:rsidRPr="00562A20">
        <w:rPr>
          <w:szCs w:val="23"/>
        </w:rPr>
        <w:t xml:space="preserve"> A </w:t>
      </w:r>
      <w:r w:rsidRPr="00562A20">
        <w:rPr>
          <w:szCs w:val="23"/>
          <w:rtl/>
        </w:rPr>
        <w:t>را این بار با زبان</w:t>
      </w:r>
      <w:r w:rsidRPr="00562A20">
        <w:rPr>
          <w:szCs w:val="23"/>
        </w:rPr>
        <w:t xml:space="preserve"> HAL </w:t>
      </w:r>
      <w:r w:rsidRPr="00562A20">
        <w:rPr>
          <w:szCs w:val="23"/>
          <w:rtl/>
        </w:rPr>
        <w:t>بنویسیم</w:t>
      </w:r>
      <w:r w:rsidRPr="00562A20">
        <w:rPr>
          <w:szCs w:val="23"/>
        </w:rPr>
        <w:t>:</w:t>
      </w:r>
    </w:p>
    <w:p w14:paraId="189D7848" w14:textId="77777777" w:rsidR="00562A20" w:rsidRDefault="00562A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3505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HAL Library - The Smart Way</w:t>
      </w:r>
    </w:p>
    <w:p w14:paraId="6C1C1EB2" w14:textId="77777777" w:rsidR="00562A20" w:rsidRDefault="00562A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73505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GPIO_PIN_5, GPIO_PIN_SET);</w:t>
      </w:r>
    </w:p>
    <w:p w14:paraId="7EDFD12A" w14:textId="77777777" w:rsidR="00562A20" w:rsidRDefault="00562A20" w:rsidP="00562A20">
      <w:pPr>
        <w:pStyle w:val="1stparagraph"/>
        <w:rPr>
          <w:szCs w:val="23"/>
          <w:rtl/>
        </w:rPr>
      </w:pPr>
    </w:p>
    <w:p w14:paraId="26E23AC5" w14:textId="77777777" w:rsidR="00562A20" w:rsidRDefault="00562A20" w:rsidP="00562A20">
      <w:pPr>
        <w:pStyle w:val="1stparagraph"/>
        <w:rPr>
          <w:szCs w:val="23"/>
          <w:rtl/>
        </w:rPr>
      </w:pPr>
    </w:p>
    <w:p w14:paraId="584C8C96" w14:textId="1D1AC41C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lastRenderedPageBreak/>
        <w:t>تفاوت چشمگیر است</w:t>
      </w:r>
      <w:r w:rsidRPr="00562A20">
        <w:rPr>
          <w:szCs w:val="23"/>
        </w:rPr>
        <w:t>:</w:t>
      </w:r>
    </w:p>
    <w:p w14:paraId="0BBA4491" w14:textId="77777777" w:rsidR="00562A20" w:rsidRPr="00562A20" w:rsidRDefault="00562A20" w:rsidP="00562A20">
      <w:pPr>
        <w:pStyle w:val="1stparagraph"/>
        <w:numPr>
          <w:ilvl w:val="0"/>
          <w:numId w:val="127"/>
        </w:numPr>
        <w:rPr>
          <w:szCs w:val="23"/>
        </w:rPr>
      </w:pPr>
      <w:r w:rsidRPr="00562A20">
        <w:rPr>
          <w:b/>
          <w:bCs/>
          <w:szCs w:val="23"/>
          <w:rtl/>
        </w:rPr>
        <w:t>خوانایی</w:t>
      </w:r>
      <w:r w:rsidRPr="00562A20">
        <w:rPr>
          <w:b/>
          <w:bCs/>
          <w:szCs w:val="23"/>
        </w:rPr>
        <w:t>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کد مثل زبان انگلیسی خوانده </w:t>
      </w:r>
      <w:proofErr w:type="spellStart"/>
      <w:r w:rsidRPr="00562A20">
        <w:rPr>
          <w:szCs w:val="23"/>
          <w:rtl/>
        </w:rPr>
        <w:t>می‌شود</w:t>
      </w:r>
      <w:proofErr w:type="spellEnd"/>
      <w:r w:rsidRPr="00562A20">
        <w:rPr>
          <w:szCs w:val="23"/>
          <w:rtl/>
        </w:rPr>
        <w:t xml:space="preserve">. "روی پین ۵ از </w:t>
      </w:r>
      <w:proofErr w:type="spellStart"/>
      <w:r w:rsidRPr="00562A20">
        <w:rPr>
          <w:szCs w:val="23"/>
          <w:rtl/>
        </w:rPr>
        <w:t>پورت</w:t>
      </w:r>
      <w:proofErr w:type="spellEnd"/>
      <w:r w:rsidRPr="00562A20">
        <w:rPr>
          <w:szCs w:val="23"/>
        </w:rPr>
        <w:t xml:space="preserve"> A </w:t>
      </w:r>
      <w:r w:rsidRPr="00562A20">
        <w:rPr>
          <w:szCs w:val="23"/>
          <w:rtl/>
        </w:rPr>
        <w:t>مقدار</w:t>
      </w:r>
      <w:r w:rsidRPr="00562A20">
        <w:rPr>
          <w:szCs w:val="23"/>
        </w:rPr>
        <w:t xml:space="preserve"> SET </w:t>
      </w:r>
      <w:r w:rsidRPr="00562A20">
        <w:rPr>
          <w:szCs w:val="23"/>
          <w:rtl/>
        </w:rPr>
        <w:t>را بنویس</w:t>
      </w:r>
      <w:r w:rsidRPr="00562A20">
        <w:rPr>
          <w:szCs w:val="23"/>
        </w:rPr>
        <w:t>".</w:t>
      </w:r>
    </w:p>
    <w:p w14:paraId="03E51BA3" w14:textId="77777777" w:rsidR="00562A20" w:rsidRPr="00562A20" w:rsidRDefault="00562A20" w:rsidP="00562A20">
      <w:pPr>
        <w:pStyle w:val="1stparagraph"/>
        <w:numPr>
          <w:ilvl w:val="0"/>
          <w:numId w:val="127"/>
        </w:numPr>
        <w:rPr>
          <w:szCs w:val="23"/>
        </w:rPr>
      </w:pPr>
      <w:r w:rsidRPr="00562A20">
        <w:rPr>
          <w:b/>
          <w:bCs/>
          <w:szCs w:val="23"/>
          <w:rtl/>
        </w:rPr>
        <w:t>قابلیت حمل</w:t>
      </w:r>
      <w:r w:rsidRPr="00562A20">
        <w:rPr>
          <w:b/>
          <w:bCs/>
          <w:szCs w:val="23"/>
        </w:rPr>
        <w:t>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اگر بخواهید این کد را روی یک </w:t>
      </w:r>
      <w:proofErr w:type="spellStart"/>
      <w:r w:rsidRPr="00562A20">
        <w:rPr>
          <w:szCs w:val="23"/>
          <w:rtl/>
        </w:rPr>
        <w:t>میکروکنترلر</w:t>
      </w:r>
      <w:proofErr w:type="spellEnd"/>
      <w:r w:rsidRPr="00562A20">
        <w:rPr>
          <w:szCs w:val="23"/>
          <w:rtl/>
        </w:rPr>
        <w:t xml:space="preserve"> دیگر از خانواده</w:t>
      </w:r>
      <w:r w:rsidRPr="00562A20">
        <w:rPr>
          <w:szCs w:val="23"/>
        </w:rPr>
        <w:t xml:space="preserve"> STM32 </w:t>
      </w:r>
      <w:r w:rsidRPr="00562A20">
        <w:rPr>
          <w:szCs w:val="23"/>
          <w:rtl/>
        </w:rPr>
        <w:t xml:space="preserve">اجرا کنید، نیازی به تغییر </w:t>
      </w:r>
      <w:proofErr w:type="spellStart"/>
      <w:r w:rsidRPr="00562A20">
        <w:rPr>
          <w:szCs w:val="23"/>
          <w:rtl/>
        </w:rPr>
        <w:t>آدرس‌های</w:t>
      </w:r>
      <w:proofErr w:type="spellEnd"/>
      <w:r w:rsidRPr="00562A20">
        <w:rPr>
          <w:szCs w:val="23"/>
          <w:rtl/>
        </w:rPr>
        <w:t xml:space="preserve"> حافظه نیست و توابع</w:t>
      </w:r>
      <w:r w:rsidRPr="00562A20">
        <w:rPr>
          <w:szCs w:val="23"/>
        </w:rPr>
        <w:t xml:space="preserve"> HAL </w:t>
      </w:r>
      <w:r w:rsidRPr="00562A20">
        <w:rPr>
          <w:szCs w:val="23"/>
          <w:rtl/>
        </w:rPr>
        <w:t xml:space="preserve">در تمام </w:t>
      </w:r>
      <w:proofErr w:type="spellStart"/>
      <w:r w:rsidRPr="00562A20">
        <w:rPr>
          <w:szCs w:val="23"/>
          <w:rtl/>
        </w:rPr>
        <w:t>مدل‌ها</w:t>
      </w:r>
      <w:proofErr w:type="spellEnd"/>
      <w:r w:rsidRPr="00562A20">
        <w:rPr>
          <w:szCs w:val="23"/>
          <w:rtl/>
        </w:rPr>
        <w:t xml:space="preserve"> یکسان هستند</w:t>
      </w:r>
      <w:r w:rsidRPr="00562A20">
        <w:rPr>
          <w:szCs w:val="23"/>
        </w:rPr>
        <w:t>.</w:t>
      </w:r>
    </w:p>
    <w:p w14:paraId="0761EF18" w14:textId="77777777" w:rsidR="00562A20" w:rsidRPr="00562A20" w:rsidRDefault="00562A20" w:rsidP="00562A20">
      <w:pPr>
        <w:pStyle w:val="1stparagraph"/>
        <w:numPr>
          <w:ilvl w:val="0"/>
          <w:numId w:val="127"/>
        </w:numPr>
        <w:rPr>
          <w:szCs w:val="23"/>
        </w:rPr>
      </w:pPr>
      <w:proofErr w:type="spellStart"/>
      <w:r w:rsidRPr="00562A20">
        <w:rPr>
          <w:b/>
          <w:bCs/>
          <w:szCs w:val="23"/>
          <w:rtl/>
        </w:rPr>
        <w:t>عیب‌یابی</w:t>
      </w:r>
      <w:proofErr w:type="spellEnd"/>
      <w:r w:rsidRPr="00562A20">
        <w:rPr>
          <w:b/>
          <w:bCs/>
          <w:szCs w:val="23"/>
        </w:rPr>
        <w:t>: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>احتمال خطا تقریباً صفر است چون شما با اعداد سروکار ندارید</w:t>
      </w:r>
      <w:r w:rsidRPr="00562A20">
        <w:rPr>
          <w:szCs w:val="23"/>
        </w:rPr>
        <w:t>.</w:t>
      </w:r>
    </w:p>
    <w:p w14:paraId="531E2C02" w14:textId="4D99C3EC" w:rsidR="00562A20" w:rsidRPr="00562A20" w:rsidRDefault="00562A20" w:rsidP="008D081C">
      <w:pPr>
        <w:pStyle w:val="Heading2"/>
      </w:pPr>
      <w:bookmarkStart w:id="10" w:name="_Toc218438451"/>
      <w:r w:rsidRPr="00562A20">
        <w:rPr>
          <w:rtl/>
        </w:rPr>
        <w:t>۴</w:t>
      </w:r>
      <w:r w:rsidRPr="00562A20">
        <w:t xml:space="preserve">. </w:t>
      </w:r>
      <w:r w:rsidRPr="00562A20">
        <w:rPr>
          <w:rtl/>
        </w:rPr>
        <w:t xml:space="preserve">ساختار </w:t>
      </w:r>
      <w:proofErr w:type="spellStart"/>
      <w:r w:rsidRPr="00562A20">
        <w:rPr>
          <w:rtl/>
        </w:rPr>
        <w:t>درایور</w:t>
      </w:r>
      <w:proofErr w:type="spellEnd"/>
      <w:r w:rsidR="008D081C">
        <w:rPr>
          <w:rFonts w:hint="cs"/>
          <w:rtl/>
        </w:rPr>
        <w:t xml:space="preserve"> </w:t>
      </w:r>
      <w:r w:rsidRPr="00562A20">
        <w:t xml:space="preserve"> HAL</w:t>
      </w:r>
      <w:r w:rsidRPr="00562A20">
        <w:rPr>
          <w:rtl/>
        </w:rPr>
        <w:t xml:space="preserve">؛ زیر پوست کد چه </w:t>
      </w:r>
      <w:proofErr w:type="spellStart"/>
      <w:r w:rsidRPr="00562A20">
        <w:rPr>
          <w:rtl/>
        </w:rPr>
        <w:t>می‌گذرد</w:t>
      </w:r>
      <w:proofErr w:type="spellEnd"/>
      <w:r w:rsidRPr="00562A20">
        <w:rPr>
          <w:rtl/>
        </w:rPr>
        <w:t>؟</w:t>
      </w:r>
      <w:bookmarkEnd w:id="10"/>
    </w:p>
    <w:p w14:paraId="478B1CB9" w14:textId="2DCF3032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شاید </w:t>
      </w:r>
      <w:proofErr w:type="spellStart"/>
      <w:r w:rsidRPr="00562A20">
        <w:rPr>
          <w:szCs w:val="23"/>
          <w:rtl/>
        </w:rPr>
        <w:t>برایتان</w:t>
      </w:r>
      <w:proofErr w:type="spellEnd"/>
      <w:r w:rsidRPr="00562A20">
        <w:rPr>
          <w:szCs w:val="23"/>
          <w:rtl/>
        </w:rPr>
        <w:t xml:space="preserve"> سوال شود که این توابع کجا تعریف </w:t>
      </w:r>
      <w:proofErr w:type="spellStart"/>
      <w:r w:rsidRPr="00562A20">
        <w:rPr>
          <w:szCs w:val="23"/>
          <w:rtl/>
        </w:rPr>
        <w:t>شده‌اند</w:t>
      </w:r>
      <w:proofErr w:type="spellEnd"/>
      <w:r w:rsidRPr="00562A20">
        <w:rPr>
          <w:szCs w:val="23"/>
          <w:rtl/>
        </w:rPr>
        <w:t>. وقتی با ابزار</w:t>
      </w:r>
      <w:r w:rsidRPr="00562A20">
        <w:rPr>
          <w:szCs w:val="23"/>
        </w:rPr>
        <w:t xml:space="preserve"> </w:t>
      </w:r>
      <w:proofErr w:type="spellStart"/>
      <w:r w:rsidRPr="00562A20">
        <w:rPr>
          <w:szCs w:val="23"/>
        </w:rPr>
        <w:t>CubeMX</w:t>
      </w:r>
      <w:proofErr w:type="spellEnd"/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پروژه </w:t>
      </w:r>
      <w:proofErr w:type="spellStart"/>
      <w:r w:rsidRPr="00562A20">
        <w:rPr>
          <w:szCs w:val="23"/>
          <w:rtl/>
        </w:rPr>
        <w:t>می‌سازیم</w:t>
      </w:r>
      <w:proofErr w:type="spellEnd"/>
      <w:r w:rsidRPr="00562A20">
        <w:rPr>
          <w:szCs w:val="23"/>
          <w:rtl/>
        </w:rPr>
        <w:t xml:space="preserve">، تعدادی فایل با پسوند </w:t>
      </w:r>
      <w:r w:rsidR="008D081C">
        <w:rPr>
          <w:szCs w:val="23"/>
        </w:rPr>
        <w:t xml:space="preserve"> </w:t>
      </w:r>
      <w:r w:rsidRPr="00562A20">
        <w:rPr>
          <w:szCs w:val="23"/>
        </w:rPr>
        <w:t xml:space="preserve">.c </w:t>
      </w:r>
      <w:r w:rsidRPr="00562A20">
        <w:rPr>
          <w:szCs w:val="23"/>
          <w:rtl/>
        </w:rPr>
        <w:t xml:space="preserve">به پروژه اضافه </w:t>
      </w:r>
      <w:proofErr w:type="spellStart"/>
      <w:r w:rsidRPr="00562A20">
        <w:rPr>
          <w:szCs w:val="23"/>
          <w:rtl/>
        </w:rPr>
        <w:t>می‌شوند</w:t>
      </w:r>
      <w:proofErr w:type="spellEnd"/>
      <w:r w:rsidRPr="00562A20">
        <w:rPr>
          <w:szCs w:val="23"/>
          <w:rtl/>
        </w:rPr>
        <w:t xml:space="preserve">. برای مثال فایل </w:t>
      </w:r>
      <w:r w:rsidRPr="00562A20">
        <w:rPr>
          <w:szCs w:val="23"/>
        </w:rPr>
        <w:t xml:space="preserve">stm32f4xx_hal_gpio.c </w:t>
      </w:r>
      <w:r w:rsidR="008D081C">
        <w:rPr>
          <w:rFonts w:hint="cs"/>
          <w:szCs w:val="23"/>
          <w:rtl/>
        </w:rPr>
        <w:t xml:space="preserve"> </w:t>
      </w:r>
      <w:r w:rsidRPr="00562A20">
        <w:rPr>
          <w:szCs w:val="23"/>
          <w:rtl/>
        </w:rPr>
        <w:t xml:space="preserve">حاوی تمام توابع مربوط به </w:t>
      </w:r>
      <w:proofErr w:type="spellStart"/>
      <w:r w:rsidRPr="00562A20">
        <w:rPr>
          <w:szCs w:val="23"/>
          <w:rtl/>
        </w:rPr>
        <w:t>پورت‌های</w:t>
      </w:r>
      <w:proofErr w:type="spellEnd"/>
      <w:r w:rsidRPr="00562A20">
        <w:rPr>
          <w:szCs w:val="23"/>
          <w:rtl/>
        </w:rPr>
        <w:t xml:space="preserve"> ورودی و خروجی است</w:t>
      </w:r>
      <w:r w:rsidRPr="00562A20">
        <w:rPr>
          <w:szCs w:val="23"/>
        </w:rPr>
        <w:t>.</w:t>
      </w:r>
    </w:p>
    <w:p w14:paraId="3ED9B06F" w14:textId="65A3289C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وقتی شما تابع </w:t>
      </w:r>
      <w:r w:rsidR="008D081C">
        <w:rPr>
          <w:szCs w:val="23"/>
        </w:rPr>
        <w:t xml:space="preserve"> </w:t>
      </w:r>
      <w:proofErr w:type="spellStart"/>
      <w:r w:rsidRPr="00562A20">
        <w:rPr>
          <w:szCs w:val="23"/>
        </w:rPr>
        <w:t>HAL_GPIO_WritePin</w:t>
      </w:r>
      <w:proofErr w:type="spellEnd"/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را صدا </w:t>
      </w:r>
      <w:proofErr w:type="spellStart"/>
      <w:r w:rsidRPr="00562A20">
        <w:rPr>
          <w:szCs w:val="23"/>
          <w:rtl/>
        </w:rPr>
        <w:t>می‌زنید</w:t>
      </w:r>
      <w:proofErr w:type="spellEnd"/>
      <w:r w:rsidRPr="00562A20">
        <w:rPr>
          <w:szCs w:val="23"/>
          <w:rtl/>
        </w:rPr>
        <w:t xml:space="preserve">، پردازنده به داخل این فایل </w:t>
      </w:r>
      <w:proofErr w:type="spellStart"/>
      <w:r w:rsidRPr="00562A20">
        <w:rPr>
          <w:szCs w:val="23"/>
          <w:rtl/>
        </w:rPr>
        <w:t>می‌رود</w:t>
      </w:r>
      <w:proofErr w:type="spellEnd"/>
      <w:r w:rsidRPr="00562A20">
        <w:rPr>
          <w:szCs w:val="23"/>
          <w:rtl/>
        </w:rPr>
        <w:t xml:space="preserve">. در آنجا </w:t>
      </w:r>
      <w:proofErr w:type="spellStart"/>
      <w:r w:rsidRPr="00562A20">
        <w:rPr>
          <w:szCs w:val="23"/>
          <w:rtl/>
        </w:rPr>
        <w:t>کدهایی</w:t>
      </w:r>
      <w:proofErr w:type="spellEnd"/>
      <w:r w:rsidRPr="00562A20">
        <w:rPr>
          <w:szCs w:val="23"/>
          <w:rtl/>
        </w:rPr>
        <w:t xml:space="preserve"> نوشته شده است که همان عملیات بیتی و </w:t>
      </w:r>
      <w:proofErr w:type="spellStart"/>
      <w:r w:rsidRPr="00562A20">
        <w:rPr>
          <w:szCs w:val="23"/>
          <w:rtl/>
        </w:rPr>
        <w:t>مقداردهی</w:t>
      </w:r>
      <w:proofErr w:type="spellEnd"/>
      <w:r w:rsidRPr="00562A20">
        <w:rPr>
          <w:szCs w:val="23"/>
          <w:rtl/>
        </w:rPr>
        <w:t xml:space="preserve"> به </w:t>
      </w:r>
      <w:proofErr w:type="spellStart"/>
      <w:r w:rsidRPr="00562A20">
        <w:rPr>
          <w:szCs w:val="23"/>
          <w:rtl/>
        </w:rPr>
        <w:t>رجیسترها</w:t>
      </w:r>
      <w:proofErr w:type="spellEnd"/>
      <w:r w:rsidRPr="00562A20">
        <w:rPr>
          <w:szCs w:val="23"/>
          <w:rtl/>
        </w:rPr>
        <w:t xml:space="preserve"> را انجام </w:t>
      </w:r>
      <w:proofErr w:type="spellStart"/>
      <w:r w:rsidRPr="00562A20">
        <w:rPr>
          <w:szCs w:val="23"/>
          <w:rtl/>
        </w:rPr>
        <w:t>می‌دهند</w:t>
      </w:r>
      <w:proofErr w:type="spellEnd"/>
      <w:r w:rsidRPr="00562A20">
        <w:rPr>
          <w:szCs w:val="23"/>
          <w:rtl/>
        </w:rPr>
        <w:t>. پس در واقع</w:t>
      </w:r>
      <w:r w:rsidRPr="00562A20">
        <w:rPr>
          <w:szCs w:val="23"/>
        </w:rPr>
        <w:t xml:space="preserve"> HAL </w:t>
      </w:r>
      <w:r w:rsidR="008D081C">
        <w:rPr>
          <w:rFonts w:hint="cs"/>
          <w:szCs w:val="23"/>
          <w:rtl/>
        </w:rPr>
        <w:t xml:space="preserve"> </w:t>
      </w:r>
      <w:r w:rsidRPr="00562A20">
        <w:rPr>
          <w:szCs w:val="23"/>
          <w:rtl/>
        </w:rPr>
        <w:t xml:space="preserve">جادو </w:t>
      </w:r>
      <w:proofErr w:type="spellStart"/>
      <w:r w:rsidRPr="00562A20">
        <w:rPr>
          <w:szCs w:val="23"/>
          <w:rtl/>
        </w:rPr>
        <w:t>نمی‌کند</w:t>
      </w:r>
      <w:proofErr w:type="spellEnd"/>
      <w:r w:rsidRPr="00562A20">
        <w:rPr>
          <w:szCs w:val="23"/>
          <w:rtl/>
        </w:rPr>
        <w:t xml:space="preserve">، بلکه فقط </w:t>
      </w:r>
      <w:proofErr w:type="spellStart"/>
      <w:r w:rsidRPr="00562A20">
        <w:rPr>
          <w:szCs w:val="23"/>
          <w:rtl/>
        </w:rPr>
        <w:t>کدهای</w:t>
      </w:r>
      <w:proofErr w:type="spellEnd"/>
      <w:r w:rsidRPr="00562A20">
        <w:rPr>
          <w:szCs w:val="23"/>
          <w:rtl/>
        </w:rPr>
        <w:t xml:space="preserve"> سطح پایین و سخت را </w:t>
      </w:r>
      <w:proofErr w:type="spellStart"/>
      <w:r w:rsidRPr="00562A20">
        <w:rPr>
          <w:szCs w:val="23"/>
          <w:rtl/>
        </w:rPr>
        <w:t>بسته‌بندی</w:t>
      </w:r>
      <w:proofErr w:type="spellEnd"/>
      <w:r w:rsidRPr="00562A20">
        <w:rPr>
          <w:szCs w:val="23"/>
          <w:rtl/>
        </w:rPr>
        <w:t xml:space="preserve"> کرده و با یک برچسب تمیز به ما تحویل </w:t>
      </w:r>
      <w:proofErr w:type="spellStart"/>
      <w:r w:rsidRPr="00562A20">
        <w:rPr>
          <w:szCs w:val="23"/>
          <w:rtl/>
        </w:rPr>
        <w:t>می‌دهد</w:t>
      </w:r>
      <w:proofErr w:type="spellEnd"/>
      <w:r w:rsidRPr="00562A20">
        <w:rPr>
          <w:szCs w:val="23"/>
        </w:rPr>
        <w:t>.</w:t>
      </w:r>
    </w:p>
    <w:p w14:paraId="40527A40" w14:textId="77777777" w:rsidR="00562A20" w:rsidRPr="00562A20" w:rsidRDefault="00562A20" w:rsidP="008D081C">
      <w:pPr>
        <w:pStyle w:val="Heading2"/>
      </w:pPr>
      <w:bookmarkStart w:id="11" w:name="_Toc218438452"/>
      <w:r w:rsidRPr="00562A20">
        <w:rPr>
          <w:rtl/>
        </w:rPr>
        <w:t>۵</w:t>
      </w:r>
      <w:r w:rsidRPr="00562A20">
        <w:t xml:space="preserve">. </w:t>
      </w:r>
      <w:proofErr w:type="spellStart"/>
      <w:r w:rsidRPr="00562A20">
        <w:rPr>
          <w:rtl/>
        </w:rPr>
        <w:t>نتیجه‌گیری</w:t>
      </w:r>
      <w:proofErr w:type="spellEnd"/>
      <w:r w:rsidRPr="00562A20">
        <w:rPr>
          <w:rtl/>
        </w:rPr>
        <w:t>؛ انتخاب مسیر مهندسی</w:t>
      </w:r>
      <w:bookmarkEnd w:id="11"/>
    </w:p>
    <w:p w14:paraId="3728C09E" w14:textId="6E0450CA" w:rsidR="00562A20" w:rsidRPr="00562A20" w:rsidRDefault="00562A20" w:rsidP="00562A20">
      <w:pPr>
        <w:pStyle w:val="1stparagraph"/>
        <w:rPr>
          <w:szCs w:val="23"/>
        </w:rPr>
      </w:pPr>
      <w:r w:rsidRPr="00562A20">
        <w:rPr>
          <w:szCs w:val="23"/>
          <w:rtl/>
        </w:rPr>
        <w:t xml:space="preserve">در این دوره آموزشی ما مسیر </w:t>
      </w:r>
      <w:r w:rsidR="000D3521">
        <w:rPr>
          <w:b/>
          <w:bCs/>
          <w:szCs w:val="23"/>
        </w:rPr>
        <w:t xml:space="preserve"> </w:t>
      </w:r>
      <w:r w:rsidRPr="00562A20">
        <w:rPr>
          <w:b/>
          <w:bCs/>
          <w:szCs w:val="23"/>
        </w:rPr>
        <w:t>HAL</w:t>
      </w:r>
      <w:r w:rsidRPr="00562A20">
        <w:rPr>
          <w:szCs w:val="23"/>
        </w:rPr>
        <w:t xml:space="preserve"> </w:t>
      </w:r>
      <w:r w:rsidRPr="00562A20">
        <w:rPr>
          <w:szCs w:val="23"/>
          <w:rtl/>
        </w:rPr>
        <w:t xml:space="preserve">را انتخاب </w:t>
      </w:r>
      <w:proofErr w:type="spellStart"/>
      <w:r w:rsidRPr="00562A20">
        <w:rPr>
          <w:szCs w:val="23"/>
          <w:rtl/>
        </w:rPr>
        <w:t>می‌کنیم</w:t>
      </w:r>
      <w:proofErr w:type="spellEnd"/>
      <w:r w:rsidRPr="00562A20">
        <w:rPr>
          <w:szCs w:val="23"/>
        </w:rPr>
        <w:t xml:space="preserve">. </w:t>
      </w:r>
      <w:r w:rsidRPr="00562A20">
        <w:rPr>
          <w:szCs w:val="23"/>
          <w:rtl/>
        </w:rPr>
        <w:t xml:space="preserve">اگرچه دسترسی مستقیم به </w:t>
      </w:r>
      <w:proofErr w:type="spellStart"/>
      <w:r w:rsidRPr="00562A20">
        <w:rPr>
          <w:szCs w:val="23"/>
          <w:rtl/>
        </w:rPr>
        <w:t>رجیسترها</w:t>
      </w:r>
      <w:proofErr w:type="spellEnd"/>
      <w:r w:rsidRPr="00562A20">
        <w:rPr>
          <w:szCs w:val="23"/>
          <w:rtl/>
        </w:rPr>
        <w:t xml:space="preserve"> سرعت اجرای بالاتری دارد و حجم کد کمتری تولید </w:t>
      </w:r>
      <w:proofErr w:type="spellStart"/>
      <w:r w:rsidRPr="00562A20">
        <w:rPr>
          <w:szCs w:val="23"/>
          <w:rtl/>
        </w:rPr>
        <w:t>می‌کند</w:t>
      </w:r>
      <w:proofErr w:type="spellEnd"/>
      <w:r w:rsidRPr="00562A20">
        <w:rPr>
          <w:szCs w:val="23"/>
          <w:rtl/>
        </w:rPr>
        <w:t xml:space="preserve">، اما در </w:t>
      </w:r>
      <w:proofErr w:type="spellStart"/>
      <w:r w:rsidRPr="00562A20">
        <w:rPr>
          <w:szCs w:val="23"/>
          <w:rtl/>
        </w:rPr>
        <w:t>پروژه‌های</w:t>
      </w:r>
      <w:proofErr w:type="spellEnd"/>
      <w:r w:rsidRPr="00562A20">
        <w:rPr>
          <w:szCs w:val="23"/>
          <w:rtl/>
        </w:rPr>
        <w:t xml:space="preserve"> مدرن و پیچیده، </w:t>
      </w:r>
      <w:r w:rsidRPr="00562A20">
        <w:rPr>
          <w:b/>
          <w:bCs/>
          <w:szCs w:val="23"/>
          <w:rtl/>
        </w:rPr>
        <w:t>زمان توسعه</w:t>
      </w:r>
      <w:r w:rsidRPr="00562A20">
        <w:rPr>
          <w:szCs w:val="23"/>
          <w:rtl/>
        </w:rPr>
        <w:t xml:space="preserve"> و </w:t>
      </w:r>
      <w:r w:rsidRPr="00562A20">
        <w:rPr>
          <w:b/>
          <w:bCs/>
          <w:szCs w:val="23"/>
          <w:rtl/>
        </w:rPr>
        <w:t>قابلیت نگهداری کد</w:t>
      </w:r>
      <w:r w:rsidRPr="00562A20">
        <w:rPr>
          <w:szCs w:val="23"/>
          <w:rtl/>
        </w:rPr>
        <w:t xml:space="preserve"> اهمیت بیشتری دارد. استفاده از</w:t>
      </w:r>
      <w:r w:rsidRPr="00562A20">
        <w:rPr>
          <w:szCs w:val="23"/>
        </w:rPr>
        <w:t xml:space="preserve"> HAL </w:t>
      </w:r>
      <w:r w:rsidRPr="00562A20">
        <w:rPr>
          <w:szCs w:val="23"/>
          <w:rtl/>
        </w:rPr>
        <w:t xml:space="preserve">به ما اجازه </w:t>
      </w:r>
      <w:proofErr w:type="spellStart"/>
      <w:r w:rsidRPr="00562A20">
        <w:rPr>
          <w:szCs w:val="23"/>
          <w:rtl/>
        </w:rPr>
        <w:t>می‌دهد</w:t>
      </w:r>
      <w:proofErr w:type="spellEnd"/>
      <w:r w:rsidRPr="00562A20">
        <w:rPr>
          <w:szCs w:val="23"/>
          <w:rtl/>
        </w:rPr>
        <w:t xml:space="preserve"> تا به جای درگیر شدن با جزئیات بیتی، روی منطق اصلی برنامه و </w:t>
      </w:r>
      <w:proofErr w:type="spellStart"/>
      <w:r w:rsidRPr="00562A20">
        <w:rPr>
          <w:szCs w:val="23"/>
          <w:rtl/>
        </w:rPr>
        <w:t>الگوریتم‌های</w:t>
      </w:r>
      <w:proofErr w:type="spellEnd"/>
      <w:r w:rsidRPr="00562A20">
        <w:rPr>
          <w:szCs w:val="23"/>
          <w:rtl/>
        </w:rPr>
        <w:t xml:space="preserve"> هوشمند تمرکز کنیم</w:t>
      </w:r>
      <w:r w:rsidRPr="00562A20">
        <w:rPr>
          <w:szCs w:val="23"/>
        </w:rPr>
        <w:t>.</w:t>
      </w:r>
    </w:p>
    <w:p w14:paraId="31723F4C" w14:textId="19CB6D96" w:rsidR="00DA75D5" w:rsidRDefault="00562A20" w:rsidP="00562A20">
      <w:pPr>
        <w:pStyle w:val="1stparagraph"/>
        <w:rPr>
          <w:szCs w:val="23"/>
          <w:rtl/>
        </w:rPr>
      </w:pPr>
      <w:r w:rsidRPr="00562A20">
        <w:rPr>
          <w:szCs w:val="23"/>
          <w:rtl/>
        </w:rPr>
        <w:t xml:space="preserve">اکنون که زبان مشترک خود با </w:t>
      </w:r>
      <w:proofErr w:type="spellStart"/>
      <w:r w:rsidRPr="00562A20">
        <w:rPr>
          <w:szCs w:val="23"/>
          <w:rtl/>
        </w:rPr>
        <w:t>سخت‌افزار</w:t>
      </w:r>
      <w:proofErr w:type="spellEnd"/>
      <w:r w:rsidRPr="00562A20">
        <w:rPr>
          <w:szCs w:val="23"/>
          <w:rtl/>
        </w:rPr>
        <w:t xml:space="preserve"> را پیدا کردیم، </w:t>
      </w:r>
      <w:proofErr w:type="spellStart"/>
      <w:r w:rsidRPr="00562A20">
        <w:rPr>
          <w:szCs w:val="23"/>
          <w:rtl/>
        </w:rPr>
        <w:t>آماده‌ایم</w:t>
      </w:r>
      <w:proofErr w:type="spellEnd"/>
      <w:r w:rsidRPr="00562A20">
        <w:rPr>
          <w:szCs w:val="23"/>
          <w:rtl/>
        </w:rPr>
        <w:t xml:space="preserve"> تا در فصل بعد اولین پروژه عملی خود را آغاز کنیم</w:t>
      </w:r>
      <w:r w:rsidRPr="00562A20">
        <w:rPr>
          <w:szCs w:val="23"/>
        </w:rPr>
        <w:t>.</w:t>
      </w:r>
      <w:r w:rsidR="00DA75D5">
        <w:rPr>
          <w:szCs w:val="23"/>
          <w:rtl/>
        </w:rPr>
        <w:br w:type="page"/>
      </w:r>
    </w:p>
    <w:p w14:paraId="0B164333" w14:textId="2D8A2E6B" w:rsidR="00DA75D5" w:rsidRPr="00DA75D5" w:rsidRDefault="00DA75D5" w:rsidP="00DA75D5">
      <w:pPr>
        <w:pStyle w:val="Heading1"/>
      </w:pPr>
      <w:bookmarkStart w:id="12" w:name="_Toc218438453"/>
      <w:r w:rsidRPr="00DA75D5">
        <w:rPr>
          <w:rtl/>
        </w:rPr>
        <w:lastRenderedPageBreak/>
        <w:t xml:space="preserve">فصل ۳: اولین ضربان؛ پروژه </w:t>
      </w:r>
      <w:proofErr w:type="spellStart"/>
      <w:r w:rsidRPr="00DA75D5">
        <w:rPr>
          <w:rtl/>
        </w:rPr>
        <w:t>چشمک‌زن</w:t>
      </w:r>
      <w:proofErr w:type="spellEnd"/>
      <w:r w:rsidRPr="00DA75D5">
        <w:rPr>
          <w:rtl/>
        </w:rPr>
        <w:t xml:space="preserve"> با طعم</w:t>
      </w:r>
      <w:r>
        <w:rPr>
          <w:rFonts w:hint="cs"/>
          <w:rtl/>
        </w:rPr>
        <w:t xml:space="preserve"> </w:t>
      </w:r>
      <w:r w:rsidRPr="00DA75D5">
        <w:t xml:space="preserve"> HAL</w:t>
      </w:r>
      <w:bookmarkEnd w:id="12"/>
    </w:p>
    <w:p w14:paraId="701CB54B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 xml:space="preserve">در دنیای </w:t>
      </w:r>
      <w:proofErr w:type="spellStart"/>
      <w:r w:rsidRPr="00DA75D5">
        <w:rPr>
          <w:szCs w:val="23"/>
          <w:rtl/>
        </w:rPr>
        <w:t>برنامه‌نویسی</w:t>
      </w:r>
      <w:proofErr w:type="spellEnd"/>
      <w:r w:rsidRPr="00DA75D5">
        <w:rPr>
          <w:szCs w:val="23"/>
          <w:rtl/>
        </w:rPr>
        <w:t xml:space="preserve"> کامپیوتر اولین برنامه همیشه چاپ کردن</w:t>
      </w:r>
      <w:r w:rsidRPr="00DA75D5">
        <w:rPr>
          <w:szCs w:val="23"/>
        </w:rPr>
        <w:t xml:space="preserve"> Hello World </w:t>
      </w:r>
      <w:r w:rsidRPr="00DA75D5">
        <w:rPr>
          <w:szCs w:val="23"/>
          <w:rtl/>
        </w:rPr>
        <w:t xml:space="preserve">است. در دنیای </w:t>
      </w:r>
      <w:proofErr w:type="spellStart"/>
      <w:r w:rsidRPr="00DA75D5">
        <w:rPr>
          <w:szCs w:val="23"/>
          <w:rtl/>
        </w:rPr>
        <w:t>میکروکنترلرها</w:t>
      </w:r>
      <w:proofErr w:type="spellEnd"/>
      <w:r w:rsidRPr="00DA75D5">
        <w:rPr>
          <w:szCs w:val="23"/>
          <w:rtl/>
        </w:rPr>
        <w:t>، سلام کردن به دنیا با روشن و خاموش کردن یک</w:t>
      </w:r>
      <w:r w:rsidRPr="00DA75D5">
        <w:rPr>
          <w:szCs w:val="23"/>
        </w:rPr>
        <w:t xml:space="preserve"> LED </w:t>
      </w:r>
      <w:r w:rsidRPr="00DA75D5">
        <w:rPr>
          <w:szCs w:val="23"/>
          <w:rtl/>
        </w:rPr>
        <w:t xml:space="preserve">انجام </w:t>
      </w:r>
      <w:proofErr w:type="spellStart"/>
      <w:r w:rsidRPr="00DA75D5">
        <w:rPr>
          <w:szCs w:val="23"/>
          <w:rtl/>
        </w:rPr>
        <w:t>می‌شود</w:t>
      </w:r>
      <w:proofErr w:type="spellEnd"/>
      <w:r w:rsidRPr="00DA75D5">
        <w:rPr>
          <w:szCs w:val="23"/>
          <w:rtl/>
        </w:rPr>
        <w:t>. ما قصد داریم یک</w:t>
      </w:r>
      <w:r w:rsidRPr="00DA75D5">
        <w:rPr>
          <w:szCs w:val="23"/>
        </w:rPr>
        <w:t xml:space="preserve"> LED </w:t>
      </w:r>
      <w:r w:rsidRPr="00DA75D5">
        <w:rPr>
          <w:szCs w:val="23"/>
          <w:rtl/>
        </w:rPr>
        <w:t>متصل به پایه</w:t>
      </w:r>
      <w:r w:rsidRPr="00DA75D5">
        <w:rPr>
          <w:szCs w:val="23"/>
        </w:rPr>
        <w:t xml:space="preserve"> PA5 </w:t>
      </w:r>
      <w:r w:rsidRPr="00DA75D5">
        <w:rPr>
          <w:szCs w:val="23"/>
          <w:rtl/>
        </w:rPr>
        <w:t xml:space="preserve">را با فاصله زمانی دقیق ۵۰۰ </w:t>
      </w:r>
      <w:proofErr w:type="spellStart"/>
      <w:r w:rsidRPr="00DA75D5">
        <w:rPr>
          <w:szCs w:val="23"/>
          <w:rtl/>
        </w:rPr>
        <w:t>میلی‌ثانیه</w:t>
      </w:r>
      <w:proofErr w:type="spellEnd"/>
      <w:r w:rsidRPr="00DA75D5">
        <w:rPr>
          <w:szCs w:val="23"/>
          <w:rtl/>
        </w:rPr>
        <w:t xml:space="preserve"> روشن و خاموش کنیم</w:t>
      </w:r>
      <w:r w:rsidRPr="00DA75D5">
        <w:rPr>
          <w:szCs w:val="23"/>
        </w:rPr>
        <w:t>.</w:t>
      </w:r>
    </w:p>
    <w:p w14:paraId="1864002D" w14:textId="77777777" w:rsidR="00DA75D5" w:rsidRPr="00DA75D5" w:rsidRDefault="00DA75D5" w:rsidP="00DA75D5">
      <w:pPr>
        <w:pStyle w:val="Heading2"/>
      </w:pPr>
      <w:bookmarkStart w:id="13" w:name="_Toc218438454"/>
      <w:r w:rsidRPr="00DA75D5">
        <w:rPr>
          <w:rtl/>
        </w:rPr>
        <w:t>۱</w:t>
      </w:r>
      <w:r w:rsidRPr="00DA75D5">
        <w:t xml:space="preserve">. </w:t>
      </w:r>
      <w:r w:rsidRPr="00DA75D5">
        <w:rPr>
          <w:rtl/>
        </w:rPr>
        <w:t xml:space="preserve">خداحافظی با </w:t>
      </w:r>
      <w:proofErr w:type="spellStart"/>
      <w:r w:rsidRPr="00DA75D5">
        <w:rPr>
          <w:rtl/>
        </w:rPr>
        <w:t>کدنویسی</w:t>
      </w:r>
      <w:proofErr w:type="spellEnd"/>
      <w:r w:rsidRPr="00DA75D5">
        <w:rPr>
          <w:rtl/>
        </w:rPr>
        <w:t xml:space="preserve"> </w:t>
      </w:r>
      <w:proofErr w:type="spellStart"/>
      <w:r w:rsidRPr="00DA75D5">
        <w:rPr>
          <w:rtl/>
        </w:rPr>
        <w:t>تنظیمات</w:t>
      </w:r>
      <w:proofErr w:type="spellEnd"/>
      <w:r w:rsidRPr="00DA75D5">
        <w:rPr>
          <w:rtl/>
        </w:rPr>
        <w:t>؛ جادوی</w:t>
      </w:r>
      <w:r w:rsidRPr="00DA75D5">
        <w:t xml:space="preserve"> </w:t>
      </w:r>
      <w:proofErr w:type="spellStart"/>
      <w:r w:rsidRPr="00DA75D5">
        <w:t>CubeMX</w:t>
      </w:r>
      <w:bookmarkEnd w:id="13"/>
      <w:proofErr w:type="spellEnd"/>
    </w:p>
    <w:p w14:paraId="4F6770A0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 xml:space="preserve">در </w:t>
      </w:r>
      <w:proofErr w:type="spellStart"/>
      <w:r w:rsidRPr="00DA75D5">
        <w:rPr>
          <w:szCs w:val="23"/>
          <w:rtl/>
        </w:rPr>
        <w:t>معماری‌های</w:t>
      </w:r>
      <w:proofErr w:type="spellEnd"/>
      <w:r w:rsidRPr="00DA75D5">
        <w:rPr>
          <w:szCs w:val="23"/>
          <w:rtl/>
        </w:rPr>
        <w:t xml:space="preserve"> قدیمی برای اینکه یک پایه را خروجی کنید، باید </w:t>
      </w:r>
      <w:proofErr w:type="spellStart"/>
      <w:r w:rsidRPr="00DA75D5">
        <w:rPr>
          <w:szCs w:val="23"/>
          <w:rtl/>
        </w:rPr>
        <w:t>بیت‌های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رجیستر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جهت‌نما</w:t>
      </w:r>
      <w:proofErr w:type="spellEnd"/>
      <w:r w:rsidRPr="00DA75D5">
        <w:rPr>
          <w:szCs w:val="23"/>
          <w:rtl/>
        </w:rPr>
        <w:t xml:space="preserve"> را پیدا کرده و </w:t>
      </w:r>
      <w:proofErr w:type="spellStart"/>
      <w:r w:rsidRPr="00DA75D5">
        <w:rPr>
          <w:szCs w:val="23"/>
          <w:rtl/>
        </w:rPr>
        <w:t>مقداردهی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می‌کردید</w:t>
      </w:r>
      <w:proofErr w:type="spellEnd"/>
      <w:r w:rsidRPr="00DA75D5">
        <w:rPr>
          <w:szCs w:val="23"/>
          <w:rtl/>
        </w:rPr>
        <w:t>. اما در</w:t>
      </w:r>
      <w:r w:rsidRPr="00DA75D5">
        <w:rPr>
          <w:szCs w:val="23"/>
        </w:rPr>
        <w:t xml:space="preserve"> STM32 </w:t>
      </w:r>
      <w:r w:rsidRPr="00DA75D5">
        <w:rPr>
          <w:szCs w:val="23"/>
          <w:rtl/>
        </w:rPr>
        <w:t>ما ابزاری به نام</w:t>
      </w:r>
      <w:r w:rsidRPr="00DA75D5">
        <w:rPr>
          <w:szCs w:val="23"/>
        </w:rPr>
        <w:t xml:space="preserve"> </w:t>
      </w:r>
      <w:proofErr w:type="spellStart"/>
      <w:r w:rsidRPr="00DA75D5">
        <w:rPr>
          <w:szCs w:val="23"/>
        </w:rPr>
        <w:t>CubeMX</w:t>
      </w:r>
      <w:proofErr w:type="spellEnd"/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داریم که بخشی از محیط </w:t>
      </w:r>
      <w:proofErr w:type="spellStart"/>
      <w:r w:rsidRPr="00DA75D5">
        <w:rPr>
          <w:szCs w:val="23"/>
          <w:rtl/>
        </w:rPr>
        <w:t>برنامه‌نویسی</w:t>
      </w:r>
      <w:proofErr w:type="spellEnd"/>
      <w:r w:rsidRPr="00DA75D5">
        <w:rPr>
          <w:szCs w:val="23"/>
          <w:rtl/>
        </w:rPr>
        <w:t xml:space="preserve"> شماست</w:t>
      </w:r>
      <w:r w:rsidRPr="00DA75D5">
        <w:rPr>
          <w:szCs w:val="23"/>
        </w:rPr>
        <w:t>.</w:t>
      </w:r>
    </w:p>
    <w:p w14:paraId="4E587F65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b/>
          <w:bCs/>
          <w:szCs w:val="23"/>
          <w:rtl/>
        </w:rPr>
        <w:t xml:space="preserve">مراحل تنظیم </w:t>
      </w:r>
      <w:proofErr w:type="spellStart"/>
      <w:r w:rsidRPr="00DA75D5">
        <w:rPr>
          <w:b/>
          <w:bCs/>
          <w:szCs w:val="23"/>
          <w:rtl/>
        </w:rPr>
        <w:t>سخت‌افزار</w:t>
      </w:r>
      <w:proofErr w:type="spellEnd"/>
      <w:r w:rsidRPr="00DA75D5">
        <w:rPr>
          <w:b/>
          <w:bCs/>
          <w:szCs w:val="23"/>
          <w:rtl/>
        </w:rPr>
        <w:t xml:space="preserve"> به روش </w:t>
      </w:r>
      <w:proofErr w:type="spellStart"/>
      <w:r w:rsidRPr="00DA75D5">
        <w:rPr>
          <w:b/>
          <w:bCs/>
          <w:szCs w:val="23"/>
          <w:rtl/>
        </w:rPr>
        <w:t>گرافیکی</w:t>
      </w:r>
      <w:proofErr w:type="spellEnd"/>
      <w:r w:rsidRPr="00DA75D5">
        <w:rPr>
          <w:b/>
          <w:bCs/>
          <w:szCs w:val="23"/>
        </w:rPr>
        <w:t>:</w:t>
      </w:r>
    </w:p>
    <w:p w14:paraId="341C144B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۱</w:t>
      </w:r>
      <w:r w:rsidRPr="00DA75D5">
        <w:rPr>
          <w:szCs w:val="23"/>
        </w:rPr>
        <w:t xml:space="preserve">. </w:t>
      </w:r>
      <w:proofErr w:type="spellStart"/>
      <w:r w:rsidRPr="00DA75D5">
        <w:rPr>
          <w:szCs w:val="23"/>
          <w:rtl/>
        </w:rPr>
        <w:t>نرم‌افزار</w:t>
      </w:r>
      <w:proofErr w:type="spellEnd"/>
      <w:r w:rsidRPr="00DA75D5">
        <w:rPr>
          <w:szCs w:val="23"/>
        </w:rPr>
        <w:t xml:space="preserve"> STM32CubeIDE </w:t>
      </w:r>
      <w:r w:rsidRPr="00DA75D5">
        <w:rPr>
          <w:szCs w:val="23"/>
          <w:rtl/>
        </w:rPr>
        <w:t xml:space="preserve">را باز کنید و یک پروژه جدید با انتخاب </w:t>
      </w:r>
      <w:proofErr w:type="spellStart"/>
      <w:r w:rsidRPr="00DA75D5">
        <w:rPr>
          <w:szCs w:val="23"/>
          <w:rtl/>
        </w:rPr>
        <w:t>چیپ</w:t>
      </w:r>
      <w:proofErr w:type="spellEnd"/>
      <w:r w:rsidRPr="00DA75D5">
        <w:rPr>
          <w:szCs w:val="23"/>
        </w:rPr>
        <w:t xml:space="preserve"> STM32F401RE </w:t>
      </w:r>
      <w:r w:rsidRPr="00DA75D5">
        <w:rPr>
          <w:szCs w:val="23"/>
          <w:rtl/>
        </w:rPr>
        <w:t>بسازید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۲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پس از چند لحظه تصویر </w:t>
      </w:r>
      <w:proofErr w:type="spellStart"/>
      <w:r w:rsidRPr="00DA75D5">
        <w:rPr>
          <w:szCs w:val="23"/>
          <w:rtl/>
        </w:rPr>
        <w:t>گرافیکی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چیپ</w:t>
      </w:r>
      <w:proofErr w:type="spellEnd"/>
      <w:r w:rsidRPr="00DA75D5">
        <w:rPr>
          <w:szCs w:val="23"/>
          <w:rtl/>
        </w:rPr>
        <w:t xml:space="preserve"> را </w:t>
      </w:r>
      <w:proofErr w:type="spellStart"/>
      <w:r w:rsidRPr="00DA75D5">
        <w:rPr>
          <w:szCs w:val="23"/>
          <w:rtl/>
        </w:rPr>
        <w:t>می‌بینید</w:t>
      </w:r>
      <w:proofErr w:type="spellEnd"/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۳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پایه</w:t>
      </w:r>
      <w:r w:rsidRPr="00DA75D5">
        <w:rPr>
          <w:szCs w:val="23"/>
        </w:rPr>
        <w:t xml:space="preserve"> PA5 </w:t>
      </w:r>
      <w:r w:rsidRPr="00DA75D5">
        <w:rPr>
          <w:szCs w:val="23"/>
          <w:rtl/>
        </w:rPr>
        <w:t>را روی تصویر پیدا کنید و روی آن کلیک چپ کنید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۴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از </w:t>
      </w:r>
      <w:proofErr w:type="spellStart"/>
      <w:r w:rsidRPr="00DA75D5">
        <w:rPr>
          <w:szCs w:val="23"/>
          <w:rtl/>
        </w:rPr>
        <w:t>لیستی</w:t>
      </w:r>
      <w:proofErr w:type="spellEnd"/>
      <w:r w:rsidRPr="00DA75D5">
        <w:rPr>
          <w:szCs w:val="23"/>
          <w:rtl/>
        </w:rPr>
        <w:t xml:space="preserve"> که باز </w:t>
      </w:r>
      <w:proofErr w:type="spellStart"/>
      <w:r w:rsidRPr="00DA75D5">
        <w:rPr>
          <w:szCs w:val="23"/>
          <w:rtl/>
        </w:rPr>
        <w:t>می‌شود</w:t>
      </w:r>
      <w:proofErr w:type="spellEnd"/>
      <w:r w:rsidRPr="00DA75D5">
        <w:rPr>
          <w:szCs w:val="23"/>
          <w:rtl/>
        </w:rPr>
        <w:t xml:space="preserve"> گزینه </w:t>
      </w:r>
      <w:proofErr w:type="spellStart"/>
      <w:r w:rsidRPr="00DA75D5">
        <w:rPr>
          <w:b/>
          <w:bCs/>
          <w:szCs w:val="23"/>
        </w:rPr>
        <w:t>GPIO_Output</w:t>
      </w:r>
      <w:proofErr w:type="spellEnd"/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را انتخاب کنید</w:t>
      </w:r>
      <w:r w:rsidRPr="00DA75D5">
        <w:rPr>
          <w:szCs w:val="23"/>
        </w:rPr>
        <w:t>.</w:t>
      </w:r>
    </w:p>
    <w:p w14:paraId="3443497A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 xml:space="preserve">تمام شد. با همین چند کلیک ساده، شما هزاران خط کد مربوط به </w:t>
      </w:r>
      <w:proofErr w:type="spellStart"/>
      <w:r w:rsidRPr="00DA75D5">
        <w:rPr>
          <w:szCs w:val="23"/>
          <w:rtl/>
        </w:rPr>
        <w:t>فعال‌سازی</w:t>
      </w:r>
      <w:proofErr w:type="spellEnd"/>
      <w:r w:rsidRPr="00DA75D5">
        <w:rPr>
          <w:szCs w:val="23"/>
          <w:rtl/>
        </w:rPr>
        <w:t xml:space="preserve"> کلاک </w:t>
      </w:r>
      <w:proofErr w:type="spellStart"/>
      <w:r w:rsidRPr="00DA75D5">
        <w:rPr>
          <w:szCs w:val="23"/>
          <w:rtl/>
        </w:rPr>
        <w:t>پورت</w:t>
      </w:r>
      <w:proofErr w:type="spellEnd"/>
      <w:r w:rsidRPr="00DA75D5">
        <w:rPr>
          <w:szCs w:val="23"/>
        </w:rPr>
        <w:t xml:space="preserve"> A </w:t>
      </w:r>
      <w:r w:rsidRPr="00DA75D5">
        <w:rPr>
          <w:szCs w:val="23"/>
          <w:rtl/>
        </w:rPr>
        <w:t xml:space="preserve">و </w:t>
      </w:r>
      <w:proofErr w:type="spellStart"/>
      <w:r w:rsidRPr="00DA75D5">
        <w:rPr>
          <w:szCs w:val="23"/>
          <w:rtl/>
        </w:rPr>
        <w:t>تنظیمات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رجیستر</w:t>
      </w:r>
      <w:proofErr w:type="spellEnd"/>
      <w:r w:rsidRPr="00DA75D5">
        <w:rPr>
          <w:szCs w:val="23"/>
        </w:rPr>
        <w:t xml:space="preserve"> MODER </w:t>
      </w:r>
      <w:r w:rsidRPr="00DA75D5">
        <w:rPr>
          <w:szCs w:val="23"/>
          <w:rtl/>
        </w:rPr>
        <w:t xml:space="preserve">را انجام دادید. رنگ پایه سبز </w:t>
      </w:r>
      <w:proofErr w:type="spellStart"/>
      <w:r w:rsidRPr="00DA75D5">
        <w:rPr>
          <w:szCs w:val="23"/>
          <w:rtl/>
        </w:rPr>
        <w:t>می‌شود</w:t>
      </w:r>
      <w:proofErr w:type="spellEnd"/>
      <w:r w:rsidRPr="00DA75D5">
        <w:rPr>
          <w:szCs w:val="23"/>
          <w:rtl/>
        </w:rPr>
        <w:t xml:space="preserve"> که </w:t>
      </w:r>
      <w:proofErr w:type="spellStart"/>
      <w:r w:rsidRPr="00DA75D5">
        <w:rPr>
          <w:szCs w:val="23"/>
          <w:rtl/>
        </w:rPr>
        <w:t>نشان‌دهنده</w:t>
      </w:r>
      <w:proofErr w:type="spellEnd"/>
      <w:r w:rsidRPr="00DA75D5">
        <w:rPr>
          <w:szCs w:val="23"/>
          <w:rtl/>
        </w:rPr>
        <w:t xml:space="preserve"> تنظیم شدن آن است</w:t>
      </w:r>
      <w:r w:rsidRPr="00DA75D5">
        <w:rPr>
          <w:szCs w:val="23"/>
        </w:rPr>
        <w:t>.</w:t>
      </w:r>
    </w:p>
    <w:p w14:paraId="1466AB0F" w14:textId="77777777" w:rsidR="00DA75D5" w:rsidRPr="00DA75D5" w:rsidRDefault="00DA75D5" w:rsidP="00DA75D5">
      <w:pPr>
        <w:pStyle w:val="Heading2"/>
      </w:pPr>
      <w:bookmarkStart w:id="14" w:name="_Toc218438455"/>
      <w:r w:rsidRPr="00DA75D5">
        <w:rPr>
          <w:rtl/>
        </w:rPr>
        <w:t>۲</w:t>
      </w:r>
      <w:r w:rsidRPr="00DA75D5">
        <w:t xml:space="preserve">. </w:t>
      </w:r>
      <w:proofErr w:type="spellStart"/>
      <w:r w:rsidRPr="00DA75D5">
        <w:rPr>
          <w:rtl/>
        </w:rPr>
        <w:t>تنظیمات</w:t>
      </w:r>
      <w:proofErr w:type="spellEnd"/>
      <w:r w:rsidRPr="00DA75D5">
        <w:rPr>
          <w:rtl/>
        </w:rPr>
        <w:t xml:space="preserve"> قلب تپنده؛ </w:t>
      </w:r>
      <w:proofErr w:type="spellStart"/>
      <w:r w:rsidRPr="00DA75D5">
        <w:rPr>
          <w:rtl/>
        </w:rPr>
        <w:t>پیکربندی</w:t>
      </w:r>
      <w:proofErr w:type="spellEnd"/>
      <w:r w:rsidRPr="00DA75D5">
        <w:rPr>
          <w:rtl/>
        </w:rPr>
        <w:t xml:space="preserve"> کلاک</w:t>
      </w:r>
      <w:bookmarkEnd w:id="14"/>
    </w:p>
    <w:p w14:paraId="41BD1AD7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 xml:space="preserve">یکی از </w:t>
      </w:r>
      <w:proofErr w:type="spellStart"/>
      <w:r w:rsidRPr="00DA75D5">
        <w:rPr>
          <w:szCs w:val="23"/>
          <w:rtl/>
        </w:rPr>
        <w:t>مهم‌ترین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بخش‌ها</w:t>
      </w:r>
      <w:proofErr w:type="spellEnd"/>
      <w:r w:rsidRPr="00DA75D5">
        <w:rPr>
          <w:szCs w:val="23"/>
          <w:rtl/>
        </w:rPr>
        <w:t xml:space="preserve"> در </w:t>
      </w:r>
      <w:proofErr w:type="spellStart"/>
      <w:r w:rsidRPr="00DA75D5">
        <w:rPr>
          <w:szCs w:val="23"/>
          <w:rtl/>
        </w:rPr>
        <w:t>میکروکنترلرهای</w:t>
      </w:r>
      <w:proofErr w:type="spellEnd"/>
      <w:r w:rsidRPr="00DA75D5">
        <w:rPr>
          <w:szCs w:val="23"/>
        </w:rPr>
        <w:t xml:space="preserve"> ARM </w:t>
      </w:r>
      <w:r w:rsidRPr="00DA75D5">
        <w:rPr>
          <w:szCs w:val="23"/>
          <w:rtl/>
        </w:rPr>
        <w:t>تنظیم سرعت کلاک است. برخلاف</w:t>
      </w:r>
      <w:r w:rsidRPr="00DA75D5">
        <w:rPr>
          <w:szCs w:val="23"/>
        </w:rPr>
        <w:t xml:space="preserve"> AVR </w:t>
      </w:r>
      <w:r w:rsidRPr="00DA75D5">
        <w:rPr>
          <w:szCs w:val="23"/>
          <w:rtl/>
        </w:rPr>
        <w:t xml:space="preserve">که معمولاً روی ۱ </w:t>
      </w:r>
      <w:proofErr w:type="spellStart"/>
      <w:r w:rsidRPr="00DA75D5">
        <w:rPr>
          <w:szCs w:val="23"/>
          <w:rtl/>
        </w:rPr>
        <w:t>مگاهرتز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پیش‌فرض</w:t>
      </w:r>
      <w:proofErr w:type="spellEnd"/>
      <w:r w:rsidRPr="00DA75D5">
        <w:rPr>
          <w:szCs w:val="23"/>
          <w:rtl/>
        </w:rPr>
        <w:t xml:space="preserve"> کار </w:t>
      </w:r>
      <w:proofErr w:type="spellStart"/>
      <w:r w:rsidRPr="00DA75D5">
        <w:rPr>
          <w:szCs w:val="23"/>
          <w:rtl/>
        </w:rPr>
        <w:t>می‌کرد</w:t>
      </w:r>
      <w:proofErr w:type="spellEnd"/>
      <w:r w:rsidRPr="00DA75D5">
        <w:rPr>
          <w:szCs w:val="23"/>
          <w:rtl/>
        </w:rPr>
        <w:t xml:space="preserve">، اینجا ما قدرت مانور بسیار بالایی داریم. برای اینکه </w:t>
      </w:r>
      <w:proofErr w:type="spellStart"/>
      <w:r w:rsidRPr="00DA75D5">
        <w:rPr>
          <w:szCs w:val="23"/>
          <w:rtl/>
        </w:rPr>
        <w:t>شبیه‌سازی</w:t>
      </w:r>
      <w:proofErr w:type="spellEnd"/>
      <w:r w:rsidRPr="00DA75D5">
        <w:rPr>
          <w:szCs w:val="23"/>
          <w:rtl/>
        </w:rPr>
        <w:t xml:space="preserve"> ما در </w:t>
      </w:r>
      <w:proofErr w:type="spellStart"/>
      <w:r w:rsidRPr="00DA75D5">
        <w:rPr>
          <w:szCs w:val="23"/>
          <w:rtl/>
        </w:rPr>
        <w:t>پروتئوس</w:t>
      </w:r>
      <w:proofErr w:type="spellEnd"/>
      <w:r w:rsidRPr="00DA75D5">
        <w:rPr>
          <w:szCs w:val="23"/>
          <w:rtl/>
        </w:rPr>
        <w:t xml:space="preserve"> دقیق کار کند، باید سرعت را روی عدد مشخصی تنظیم کنیم</w:t>
      </w:r>
      <w:r w:rsidRPr="00DA75D5">
        <w:rPr>
          <w:szCs w:val="23"/>
        </w:rPr>
        <w:t>.</w:t>
      </w:r>
    </w:p>
    <w:p w14:paraId="0EBB9362" w14:textId="248FA2C4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۱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در منوی سمت چپ وارد بخش </w:t>
      </w:r>
      <w:r w:rsidRPr="00DA75D5">
        <w:rPr>
          <w:b/>
          <w:bCs/>
          <w:szCs w:val="23"/>
        </w:rPr>
        <w:t>System Core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شوید و گزینه </w:t>
      </w:r>
      <w:r w:rsidRPr="00DA75D5">
        <w:rPr>
          <w:b/>
          <w:bCs/>
          <w:szCs w:val="23"/>
        </w:rPr>
        <w:t>RCC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را انتخاب کنید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۲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در قسمت</w:t>
      </w:r>
      <w:r w:rsidRPr="00DA75D5">
        <w:rPr>
          <w:szCs w:val="23"/>
        </w:rPr>
        <w:t xml:space="preserve"> High Speed Clock </w:t>
      </w:r>
      <w:r w:rsidRPr="00DA75D5">
        <w:rPr>
          <w:szCs w:val="23"/>
          <w:rtl/>
        </w:rPr>
        <w:t xml:space="preserve">گزینه </w:t>
      </w:r>
      <w:r w:rsidRPr="00DA75D5">
        <w:rPr>
          <w:b/>
          <w:bCs/>
          <w:szCs w:val="23"/>
        </w:rPr>
        <w:t>Crystal/Ceramic Resonator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را انتخاب کنید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۳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حالا </w:t>
      </w:r>
      <w:r w:rsidRPr="00DA75D5">
        <w:rPr>
          <w:szCs w:val="23"/>
          <w:rtl/>
        </w:rPr>
        <w:lastRenderedPageBreak/>
        <w:t xml:space="preserve">به تب </w:t>
      </w:r>
      <w:r w:rsidRPr="00DA75D5">
        <w:rPr>
          <w:b/>
          <w:bCs/>
          <w:szCs w:val="23"/>
        </w:rPr>
        <w:t>Clock Configuration</w:t>
      </w:r>
      <w:r w:rsidRPr="00DA75D5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A75D5">
        <w:rPr>
          <w:szCs w:val="23"/>
          <w:rtl/>
        </w:rPr>
        <w:t>در بالای صفحه بروید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۴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در کادر وسط صفحه که نوشته شده</w:t>
      </w:r>
      <w:r w:rsidRPr="00DA75D5">
        <w:rPr>
          <w:szCs w:val="23"/>
        </w:rPr>
        <w:t xml:space="preserve"> HCLK</w:t>
      </w:r>
      <w:r w:rsidRPr="00DA75D5">
        <w:rPr>
          <w:szCs w:val="23"/>
          <w:rtl/>
        </w:rPr>
        <w:t xml:space="preserve">، عدد </w:t>
      </w:r>
      <w:r>
        <w:rPr>
          <w:b/>
          <w:bCs/>
          <w:szCs w:val="23"/>
        </w:rPr>
        <w:t xml:space="preserve"> </w:t>
      </w:r>
      <w:r w:rsidRPr="00DA75D5">
        <w:rPr>
          <w:b/>
          <w:bCs/>
          <w:szCs w:val="23"/>
        </w:rPr>
        <w:t>84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را تایپ کرده و </w:t>
      </w:r>
      <w:proofErr w:type="spellStart"/>
      <w:r w:rsidRPr="00DA75D5">
        <w:rPr>
          <w:szCs w:val="23"/>
          <w:rtl/>
        </w:rPr>
        <w:t>اینتر</w:t>
      </w:r>
      <w:proofErr w:type="spellEnd"/>
      <w:r w:rsidRPr="00DA75D5">
        <w:rPr>
          <w:szCs w:val="23"/>
          <w:rtl/>
        </w:rPr>
        <w:t xml:space="preserve"> بزنید</w:t>
      </w:r>
      <w:r w:rsidRPr="00DA75D5">
        <w:rPr>
          <w:szCs w:val="23"/>
        </w:rPr>
        <w:t>.</w:t>
      </w:r>
    </w:p>
    <w:p w14:paraId="4D11D1F2" w14:textId="77777777" w:rsidR="00DA75D5" w:rsidRPr="00DA75D5" w:rsidRDefault="00DA75D5" w:rsidP="00DA75D5">
      <w:pPr>
        <w:pStyle w:val="1stparagraph"/>
        <w:rPr>
          <w:szCs w:val="23"/>
        </w:rPr>
      </w:pPr>
      <w:proofErr w:type="spellStart"/>
      <w:r w:rsidRPr="00DA75D5">
        <w:rPr>
          <w:szCs w:val="23"/>
          <w:rtl/>
        </w:rPr>
        <w:t>نرم‌افزار</w:t>
      </w:r>
      <w:proofErr w:type="spellEnd"/>
      <w:r w:rsidRPr="00DA75D5">
        <w:rPr>
          <w:szCs w:val="23"/>
          <w:rtl/>
        </w:rPr>
        <w:t xml:space="preserve"> به صورت خودکار تمام </w:t>
      </w:r>
      <w:proofErr w:type="spellStart"/>
      <w:r w:rsidRPr="00DA75D5">
        <w:rPr>
          <w:szCs w:val="23"/>
          <w:rtl/>
        </w:rPr>
        <w:t>ضرب‌کننده‌ها</w:t>
      </w:r>
      <w:proofErr w:type="spellEnd"/>
      <w:r w:rsidRPr="00DA75D5">
        <w:rPr>
          <w:szCs w:val="23"/>
          <w:rtl/>
        </w:rPr>
        <w:t xml:space="preserve"> و </w:t>
      </w:r>
      <w:proofErr w:type="spellStart"/>
      <w:r w:rsidRPr="00DA75D5">
        <w:rPr>
          <w:szCs w:val="23"/>
          <w:rtl/>
        </w:rPr>
        <w:t>تقسیم‌کننده‌های</w:t>
      </w:r>
      <w:proofErr w:type="spellEnd"/>
      <w:r w:rsidRPr="00DA75D5">
        <w:rPr>
          <w:szCs w:val="23"/>
          <w:rtl/>
        </w:rPr>
        <w:t xml:space="preserve"> داخلی</w:t>
      </w:r>
      <w:r w:rsidRPr="00DA75D5">
        <w:rPr>
          <w:szCs w:val="23"/>
        </w:rPr>
        <w:t xml:space="preserve"> (PLL) </w:t>
      </w:r>
      <w:r w:rsidRPr="00DA75D5">
        <w:rPr>
          <w:szCs w:val="23"/>
          <w:rtl/>
        </w:rPr>
        <w:t xml:space="preserve">را محاسبه </w:t>
      </w:r>
      <w:proofErr w:type="spellStart"/>
      <w:r w:rsidRPr="00DA75D5">
        <w:rPr>
          <w:szCs w:val="23"/>
          <w:rtl/>
        </w:rPr>
        <w:t>می‌کند</w:t>
      </w:r>
      <w:proofErr w:type="spellEnd"/>
      <w:r w:rsidRPr="00DA75D5">
        <w:rPr>
          <w:szCs w:val="23"/>
          <w:rtl/>
        </w:rPr>
        <w:t xml:space="preserve"> تا سرعت پردازنده دقیقاً روی ۸۴ </w:t>
      </w:r>
      <w:proofErr w:type="spellStart"/>
      <w:r w:rsidRPr="00DA75D5">
        <w:rPr>
          <w:szCs w:val="23"/>
          <w:rtl/>
        </w:rPr>
        <w:t>مگاهرتز</w:t>
      </w:r>
      <w:proofErr w:type="spellEnd"/>
      <w:r w:rsidRPr="00DA75D5">
        <w:rPr>
          <w:szCs w:val="23"/>
          <w:rtl/>
        </w:rPr>
        <w:t xml:space="preserve"> تنظیم شود</w:t>
      </w:r>
      <w:r w:rsidRPr="00DA75D5">
        <w:rPr>
          <w:szCs w:val="23"/>
        </w:rPr>
        <w:t>.</w:t>
      </w:r>
    </w:p>
    <w:p w14:paraId="3FB0055C" w14:textId="77777777" w:rsidR="00DA75D5" w:rsidRPr="00DA75D5" w:rsidRDefault="00DA75D5" w:rsidP="00134DAB">
      <w:pPr>
        <w:pStyle w:val="Heading2"/>
      </w:pPr>
      <w:bookmarkStart w:id="15" w:name="_Toc218438456"/>
      <w:r w:rsidRPr="00DA75D5">
        <w:rPr>
          <w:rtl/>
        </w:rPr>
        <w:t>۳</w:t>
      </w:r>
      <w:r w:rsidRPr="00DA75D5">
        <w:t xml:space="preserve">. </w:t>
      </w:r>
      <w:r w:rsidRPr="00DA75D5">
        <w:rPr>
          <w:rtl/>
        </w:rPr>
        <w:t>تولید کد و ورود به محیط برنامه</w:t>
      </w:r>
      <w:bookmarkEnd w:id="15"/>
    </w:p>
    <w:p w14:paraId="5ECA6918" w14:textId="47DFB72C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حالا کلیدهای</w:t>
      </w:r>
      <w:r w:rsidRPr="00DA75D5">
        <w:rPr>
          <w:szCs w:val="23"/>
        </w:rPr>
        <w:t xml:space="preserve"> </w:t>
      </w:r>
      <w:proofErr w:type="spellStart"/>
      <w:r w:rsidRPr="00DA75D5">
        <w:rPr>
          <w:szCs w:val="23"/>
        </w:rPr>
        <w:t>Ctrl+S</w:t>
      </w:r>
      <w:proofErr w:type="spellEnd"/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را فشار دهید. </w:t>
      </w:r>
      <w:proofErr w:type="spellStart"/>
      <w:r w:rsidRPr="00DA75D5">
        <w:rPr>
          <w:szCs w:val="23"/>
          <w:rtl/>
        </w:rPr>
        <w:t>نرم‌افزار</w:t>
      </w:r>
      <w:proofErr w:type="spellEnd"/>
      <w:r w:rsidRPr="00DA75D5">
        <w:rPr>
          <w:szCs w:val="23"/>
          <w:rtl/>
        </w:rPr>
        <w:t xml:space="preserve"> از شما </w:t>
      </w:r>
      <w:proofErr w:type="spellStart"/>
      <w:r w:rsidRPr="00DA75D5">
        <w:rPr>
          <w:szCs w:val="23"/>
          <w:rtl/>
        </w:rPr>
        <w:t>می‌پرسد</w:t>
      </w:r>
      <w:proofErr w:type="spellEnd"/>
      <w:r w:rsidRPr="00DA75D5">
        <w:rPr>
          <w:szCs w:val="23"/>
          <w:rtl/>
        </w:rPr>
        <w:t xml:space="preserve"> که آیا کدها را تولید کند؟ بله را انتخاب کنید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فایل </w:t>
      </w:r>
      <w:proofErr w:type="spellStart"/>
      <w:r w:rsidRPr="00DA75D5">
        <w:rPr>
          <w:szCs w:val="23"/>
        </w:rPr>
        <w:t>main.c</w:t>
      </w:r>
      <w:proofErr w:type="spellEnd"/>
      <w:r w:rsidRPr="00DA75D5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A75D5">
        <w:rPr>
          <w:szCs w:val="23"/>
          <w:rtl/>
        </w:rPr>
        <w:t xml:space="preserve">باز </w:t>
      </w:r>
      <w:proofErr w:type="spellStart"/>
      <w:r w:rsidRPr="00DA75D5">
        <w:rPr>
          <w:szCs w:val="23"/>
          <w:rtl/>
        </w:rPr>
        <w:t>می‌شود</w:t>
      </w:r>
      <w:proofErr w:type="spellEnd"/>
      <w:r w:rsidRPr="00DA75D5">
        <w:rPr>
          <w:szCs w:val="23"/>
          <w:rtl/>
        </w:rPr>
        <w:t xml:space="preserve">. اگر پایین بروید </w:t>
      </w:r>
      <w:proofErr w:type="spellStart"/>
      <w:r w:rsidRPr="00DA75D5">
        <w:rPr>
          <w:szCs w:val="23"/>
          <w:rtl/>
        </w:rPr>
        <w:t>می‌بینید</w:t>
      </w:r>
      <w:proofErr w:type="spellEnd"/>
      <w:r w:rsidRPr="00DA75D5">
        <w:rPr>
          <w:szCs w:val="23"/>
          <w:rtl/>
        </w:rPr>
        <w:t xml:space="preserve"> که توابع </w:t>
      </w:r>
      <w:proofErr w:type="spellStart"/>
      <w:r w:rsidRPr="00DA75D5">
        <w:rPr>
          <w:szCs w:val="23"/>
          <w:rtl/>
        </w:rPr>
        <w:t>تنظیمات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سخت‌افزار</w:t>
      </w:r>
      <w:proofErr w:type="spellEnd"/>
      <w:r w:rsidRPr="00DA75D5">
        <w:rPr>
          <w:szCs w:val="23"/>
          <w:rtl/>
        </w:rPr>
        <w:t xml:space="preserve"> به صورت خودکار نوشته </w:t>
      </w:r>
      <w:proofErr w:type="spellStart"/>
      <w:r w:rsidRPr="00DA75D5">
        <w:rPr>
          <w:szCs w:val="23"/>
          <w:rtl/>
        </w:rPr>
        <w:t>شده‌اند</w:t>
      </w:r>
      <w:proofErr w:type="spellEnd"/>
      <w:r w:rsidRPr="00DA75D5">
        <w:rPr>
          <w:szCs w:val="23"/>
        </w:rPr>
        <w:t>.</w:t>
      </w:r>
    </w:p>
    <w:p w14:paraId="162EB349" w14:textId="4A4E66FF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b/>
          <w:bCs/>
          <w:szCs w:val="23"/>
          <w:rtl/>
        </w:rPr>
        <w:t xml:space="preserve">نکته حیاتی برای </w:t>
      </w:r>
      <w:proofErr w:type="spellStart"/>
      <w:r w:rsidRPr="00DA75D5">
        <w:rPr>
          <w:b/>
          <w:bCs/>
          <w:szCs w:val="23"/>
          <w:rtl/>
        </w:rPr>
        <w:t>برنامه‌نویسان</w:t>
      </w:r>
      <w:proofErr w:type="spellEnd"/>
      <w:r w:rsidRPr="00DA75D5">
        <w:rPr>
          <w:b/>
          <w:bCs/>
          <w:szCs w:val="23"/>
        </w:rPr>
        <w:t>: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در </w:t>
      </w:r>
      <w:proofErr w:type="spellStart"/>
      <w:r w:rsidRPr="00DA75D5">
        <w:rPr>
          <w:szCs w:val="23"/>
          <w:rtl/>
        </w:rPr>
        <w:t>کدهای</w:t>
      </w:r>
      <w:proofErr w:type="spellEnd"/>
      <w:r w:rsidRPr="00DA75D5">
        <w:rPr>
          <w:szCs w:val="23"/>
          <w:rtl/>
        </w:rPr>
        <w:t xml:space="preserve"> تولید شده، </w:t>
      </w:r>
      <w:proofErr w:type="spellStart"/>
      <w:r w:rsidRPr="00DA75D5">
        <w:rPr>
          <w:szCs w:val="23"/>
          <w:rtl/>
        </w:rPr>
        <w:t>بخش‌هایی</w:t>
      </w:r>
      <w:proofErr w:type="spellEnd"/>
      <w:r w:rsidRPr="00DA75D5">
        <w:rPr>
          <w:szCs w:val="23"/>
          <w:rtl/>
        </w:rPr>
        <w:t xml:space="preserve"> با کامنت </w:t>
      </w:r>
      <w:r w:rsidRPr="00DA75D5">
        <w:rPr>
          <w:szCs w:val="23"/>
        </w:rPr>
        <w:t xml:space="preserve">USER CODE BEGIN </w:t>
      </w:r>
      <w:r w:rsidRPr="00DA75D5">
        <w:rPr>
          <w:szCs w:val="23"/>
          <w:rtl/>
        </w:rPr>
        <w:t xml:space="preserve">و </w:t>
      </w:r>
      <w:r>
        <w:rPr>
          <w:szCs w:val="23"/>
        </w:rPr>
        <w:t xml:space="preserve"> </w:t>
      </w:r>
      <w:r w:rsidRPr="00DA75D5">
        <w:rPr>
          <w:szCs w:val="23"/>
        </w:rPr>
        <w:t xml:space="preserve">USER CODE END </w:t>
      </w:r>
      <w:r w:rsidRPr="00DA75D5">
        <w:rPr>
          <w:szCs w:val="23"/>
          <w:rtl/>
        </w:rPr>
        <w:t xml:space="preserve">مشخص </w:t>
      </w:r>
      <w:proofErr w:type="spellStart"/>
      <w:r w:rsidRPr="00DA75D5">
        <w:rPr>
          <w:szCs w:val="23"/>
          <w:rtl/>
        </w:rPr>
        <w:t>شده‌اند</w:t>
      </w:r>
      <w:proofErr w:type="spellEnd"/>
      <w:r w:rsidRPr="00DA75D5">
        <w:rPr>
          <w:szCs w:val="23"/>
          <w:rtl/>
        </w:rPr>
        <w:t xml:space="preserve">. همیشه </w:t>
      </w:r>
      <w:proofErr w:type="spellStart"/>
      <w:r w:rsidRPr="00DA75D5">
        <w:rPr>
          <w:szCs w:val="23"/>
          <w:rtl/>
        </w:rPr>
        <w:t>کدهای</w:t>
      </w:r>
      <w:proofErr w:type="spellEnd"/>
      <w:r w:rsidRPr="00DA75D5">
        <w:rPr>
          <w:szCs w:val="23"/>
          <w:rtl/>
        </w:rPr>
        <w:t xml:space="preserve"> خودتان را </w:t>
      </w:r>
      <w:r w:rsidRPr="00DA75D5">
        <w:rPr>
          <w:b/>
          <w:bCs/>
          <w:szCs w:val="23"/>
          <w:rtl/>
        </w:rPr>
        <w:t>فقط</w:t>
      </w:r>
      <w:r w:rsidRPr="00DA75D5">
        <w:rPr>
          <w:szCs w:val="23"/>
          <w:rtl/>
        </w:rPr>
        <w:t xml:space="preserve"> در بین این خطوط بنویسید. اگر جای دیگری کد بنویسید، با هر بار تغییر </w:t>
      </w:r>
      <w:proofErr w:type="spellStart"/>
      <w:r w:rsidRPr="00DA75D5">
        <w:rPr>
          <w:szCs w:val="23"/>
          <w:rtl/>
        </w:rPr>
        <w:t>تنظیمات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گرافیکی</w:t>
      </w:r>
      <w:proofErr w:type="spellEnd"/>
      <w:r w:rsidRPr="00DA75D5">
        <w:rPr>
          <w:szCs w:val="23"/>
          <w:rtl/>
        </w:rPr>
        <w:t xml:space="preserve">، </w:t>
      </w:r>
      <w:proofErr w:type="spellStart"/>
      <w:r w:rsidRPr="00DA75D5">
        <w:rPr>
          <w:szCs w:val="23"/>
          <w:rtl/>
        </w:rPr>
        <w:t>کدهای</w:t>
      </w:r>
      <w:proofErr w:type="spellEnd"/>
      <w:r w:rsidRPr="00DA75D5">
        <w:rPr>
          <w:szCs w:val="23"/>
          <w:rtl/>
        </w:rPr>
        <w:t xml:space="preserve"> شما پاک خواهند شد</w:t>
      </w:r>
      <w:r w:rsidRPr="00DA75D5">
        <w:rPr>
          <w:szCs w:val="23"/>
        </w:rPr>
        <w:t>.</w:t>
      </w:r>
    </w:p>
    <w:p w14:paraId="18A0AAC6" w14:textId="77777777" w:rsidR="00DA75D5" w:rsidRPr="00DA75D5" w:rsidRDefault="00DA75D5" w:rsidP="00134DAB">
      <w:pPr>
        <w:pStyle w:val="Heading2"/>
      </w:pPr>
      <w:bookmarkStart w:id="16" w:name="_Toc218438457"/>
      <w:r w:rsidRPr="00DA75D5">
        <w:rPr>
          <w:rtl/>
        </w:rPr>
        <w:t>۴</w:t>
      </w:r>
      <w:r w:rsidRPr="00DA75D5">
        <w:t xml:space="preserve">. </w:t>
      </w:r>
      <w:proofErr w:type="spellStart"/>
      <w:r w:rsidRPr="00DA75D5">
        <w:rPr>
          <w:rtl/>
        </w:rPr>
        <w:t>کدنویسی</w:t>
      </w:r>
      <w:proofErr w:type="spellEnd"/>
      <w:r w:rsidRPr="00DA75D5">
        <w:rPr>
          <w:rtl/>
        </w:rPr>
        <w:t>؛ فقط ۲ خط</w:t>
      </w:r>
      <w:r w:rsidRPr="00DA75D5">
        <w:t>!</w:t>
      </w:r>
      <w:bookmarkEnd w:id="16"/>
    </w:p>
    <w:p w14:paraId="66C42AB2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 xml:space="preserve">حالا به داخل تابع </w:t>
      </w:r>
      <w:r w:rsidRPr="00DA75D5">
        <w:rPr>
          <w:szCs w:val="23"/>
        </w:rPr>
        <w:t xml:space="preserve">main </w:t>
      </w:r>
      <w:r w:rsidRPr="00DA75D5">
        <w:rPr>
          <w:szCs w:val="23"/>
          <w:rtl/>
        </w:rPr>
        <w:t xml:space="preserve">و حلقه </w:t>
      </w:r>
      <w:r w:rsidRPr="00DA75D5">
        <w:rPr>
          <w:szCs w:val="23"/>
        </w:rPr>
        <w:t xml:space="preserve">while(1) </w:t>
      </w:r>
      <w:r w:rsidRPr="00DA75D5">
        <w:rPr>
          <w:szCs w:val="23"/>
          <w:rtl/>
        </w:rPr>
        <w:t xml:space="preserve">بروید. ما </w:t>
      </w:r>
      <w:proofErr w:type="spellStart"/>
      <w:r w:rsidRPr="00DA75D5">
        <w:rPr>
          <w:szCs w:val="23"/>
          <w:rtl/>
        </w:rPr>
        <w:t>می‌خواهیم</w:t>
      </w:r>
      <w:proofErr w:type="spellEnd"/>
      <w:r w:rsidRPr="00DA75D5">
        <w:rPr>
          <w:szCs w:val="23"/>
        </w:rPr>
        <w:t xml:space="preserve"> LED </w:t>
      </w:r>
      <w:r w:rsidRPr="00DA75D5">
        <w:rPr>
          <w:szCs w:val="23"/>
          <w:rtl/>
        </w:rPr>
        <w:t>را خاموش و روشن کنیم. کتابخانه</w:t>
      </w:r>
      <w:r w:rsidRPr="00DA75D5">
        <w:rPr>
          <w:szCs w:val="23"/>
        </w:rPr>
        <w:t xml:space="preserve"> HAL </w:t>
      </w:r>
      <w:r w:rsidRPr="00DA75D5">
        <w:rPr>
          <w:szCs w:val="23"/>
          <w:rtl/>
        </w:rPr>
        <w:t xml:space="preserve">دو تابع قدرتمند برای این کار به ما </w:t>
      </w:r>
      <w:proofErr w:type="spellStart"/>
      <w:r w:rsidRPr="00DA75D5">
        <w:rPr>
          <w:szCs w:val="23"/>
          <w:rtl/>
        </w:rPr>
        <w:t>می‌دهد</w:t>
      </w:r>
      <w:proofErr w:type="spellEnd"/>
      <w:r w:rsidRPr="00DA75D5">
        <w:rPr>
          <w:szCs w:val="23"/>
        </w:rPr>
        <w:t>.</w:t>
      </w:r>
    </w:p>
    <w:p w14:paraId="0EA6D46C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b/>
          <w:bCs/>
          <w:szCs w:val="23"/>
          <w:rtl/>
        </w:rPr>
        <w:t>تابع اول: تغییر وضعیت پین</w:t>
      </w:r>
      <w:r w:rsidRPr="00DA75D5">
        <w:rPr>
          <w:szCs w:val="23"/>
          <w:rtl/>
        </w:rPr>
        <w:t xml:space="preserve"> به جای اینکه بنویسیم "اگر صفر بود یک کن و اگر یک بود صفر کن"، از تابع</w:t>
      </w:r>
      <w:r w:rsidRPr="00DA75D5">
        <w:rPr>
          <w:szCs w:val="23"/>
        </w:rPr>
        <w:t xml:space="preserve"> Toggle </w:t>
      </w:r>
      <w:r w:rsidRPr="00DA75D5">
        <w:rPr>
          <w:szCs w:val="23"/>
          <w:rtl/>
        </w:rPr>
        <w:t xml:space="preserve">استفاده </w:t>
      </w:r>
      <w:proofErr w:type="spellStart"/>
      <w:r w:rsidRPr="00DA75D5">
        <w:rPr>
          <w:szCs w:val="23"/>
          <w:rtl/>
        </w:rPr>
        <w:t>می‌کنیم</w:t>
      </w:r>
      <w:proofErr w:type="spellEnd"/>
      <w:r w:rsidRPr="00DA75D5">
        <w:rPr>
          <w:szCs w:val="23"/>
          <w:rtl/>
        </w:rPr>
        <w:t xml:space="preserve"> که وضعیت پین را معکوس </w:t>
      </w:r>
      <w:proofErr w:type="spellStart"/>
      <w:r w:rsidRPr="00DA75D5">
        <w:rPr>
          <w:szCs w:val="23"/>
          <w:rtl/>
        </w:rPr>
        <w:t>می‌کند</w:t>
      </w:r>
      <w:proofErr w:type="spellEnd"/>
      <w:r w:rsidRPr="00DA75D5">
        <w:rPr>
          <w:szCs w:val="23"/>
        </w:rPr>
        <w:t>:</w:t>
      </w:r>
    </w:p>
    <w:p w14:paraId="439E82DA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8391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TogglePin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GPIO_PIN_5);</w:t>
      </w:r>
    </w:p>
    <w:p w14:paraId="46CCBE5C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 xml:space="preserve">این دستور به سادگی </w:t>
      </w:r>
      <w:proofErr w:type="spellStart"/>
      <w:r w:rsidRPr="00DA75D5">
        <w:rPr>
          <w:szCs w:val="23"/>
          <w:rtl/>
        </w:rPr>
        <w:t>می‌گوید</w:t>
      </w:r>
      <w:proofErr w:type="spellEnd"/>
      <w:r w:rsidRPr="00DA75D5">
        <w:rPr>
          <w:szCs w:val="23"/>
          <w:rtl/>
        </w:rPr>
        <w:t xml:space="preserve">: در </w:t>
      </w:r>
      <w:proofErr w:type="spellStart"/>
      <w:r w:rsidRPr="00DA75D5">
        <w:rPr>
          <w:szCs w:val="23"/>
          <w:rtl/>
        </w:rPr>
        <w:t>پورت</w:t>
      </w:r>
      <w:proofErr w:type="spellEnd"/>
      <w:r w:rsidRPr="00DA75D5">
        <w:rPr>
          <w:szCs w:val="23"/>
        </w:rPr>
        <w:t xml:space="preserve"> A</w:t>
      </w:r>
      <w:r w:rsidRPr="00DA75D5">
        <w:rPr>
          <w:szCs w:val="23"/>
          <w:rtl/>
        </w:rPr>
        <w:t>، پین شماره ۵ را معکوس کن</w:t>
      </w:r>
      <w:r w:rsidRPr="00DA75D5">
        <w:rPr>
          <w:szCs w:val="23"/>
        </w:rPr>
        <w:t>.</w:t>
      </w:r>
    </w:p>
    <w:p w14:paraId="37AFAAAF" w14:textId="315184EA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b/>
          <w:bCs/>
          <w:szCs w:val="23"/>
          <w:rtl/>
        </w:rPr>
        <w:t>تابع دوم: ایجاد تاخیر دقیق</w:t>
      </w:r>
      <w:r w:rsidRPr="00DA75D5">
        <w:rPr>
          <w:szCs w:val="23"/>
          <w:rtl/>
        </w:rPr>
        <w:t xml:space="preserve"> در </w:t>
      </w:r>
      <w:proofErr w:type="spellStart"/>
      <w:r w:rsidRPr="00DA75D5">
        <w:rPr>
          <w:szCs w:val="23"/>
          <w:rtl/>
        </w:rPr>
        <w:t>معماری‌های</w:t>
      </w:r>
      <w:proofErr w:type="spellEnd"/>
      <w:r w:rsidRPr="00DA75D5">
        <w:rPr>
          <w:szCs w:val="23"/>
          <w:rtl/>
        </w:rPr>
        <w:t xml:space="preserve"> ساده، تابع</w:t>
      </w:r>
      <w:r w:rsidRPr="00DA75D5">
        <w:rPr>
          <w:szCs w:val="23"/>
        </w:rPr>
        <w:t xml:space="preserve"> delay </w:t>
      </w:r>
      <w:r w:rsidRPr="00DA75D5">
        <w:rPr>
          <w:szCs w:val="23"/>
          <w:rtl/>
        </w:rPr>
        <w:t xml:space="preserve">معمولاً پردازنده را در یک حلقه خالی نگه </w:t>
      </w:r>
      <w:proofErr w:type="spellStart"/>
      <w:r w:rsidRPr="00DA75D5">
        <w:rPr>
          <w:szCs w:val="23"/>
          <w:rtl/>
        </w:rPr>
        <w:t>می‌داشت</w:t>
      </w:r>
      <w:proofErr w:type="spellEnd"/>
      <w:r w:rsidRPr="00DA75D5">
        <w:rPr>
          <w:szCs w:val="23"/>
          <w:rtl/>
        </w:rPr>
        <w:t xml:space="preserve"> و دقت پایینی داشت. اما تابع </w:t>
      </w:r>
      <w:r w:rsidR="00134DAB">
        <w:rPr>
          <w:szCs w:val="23"/>
        </w:rPr>
        <w:t xml:space="preserve"> </w:t>
      </w:r>
      <w:proofErr w:type="spellStart"/>
      <w:r w:rsidRPr="00DA75D5">
        <w:rPr>
          <w:szCs w:val="23"/>
        </w:rPr>
        <w:t>HAL_Delay</w:t>
      </w:r>
      <w:proofErr w:type="spellEnd"/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در اینجا از یک </w:t>
      </w:r>
      <w:proofErr w:type="spellStart"/>
      <w:r w:rsidRPr="00DA75D5">
        <w:rPr>
          <w:szCs w:val="23"/>
          <w:rtl/>
        </w:rPr>
        <w:t>تایمر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سخت‌افزاری</w:t>
      </w:r>
      <w:proofErr w:type="spellEnd"/>
      <w:r w:rsidRPr="00DA75D5">
        <w:rPr>
          <w:szCs w:val="23"/>
          <w:rtl/>
        </w:rPr>
        <w:t xml:space="preserve"> دقیق به نام</w:t>
      </w:r>
      <w:r w:rsidRPr="00DA75D5">
        <w:rPr>
          <w:szCs w:val="23"/>
        </w:rPr>
        <w:t xml:space="preserve"> </w:t>
      </w:r>
      <w:proofErr w:type="spellStart"/>
      <w:r w:rsidRPr="00DA75D5">
        <w:rPr>
          <w:szCs w:val="23"/>
        </w:rPr>
        <w:t>SysTick</w:t>
      </w:r>
      <w:proofErr w:type="spellEnd"/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استفاده </w:t>
      </w:r>
      <w:proofErr w:type="spellStart"/>
      <w:r w:rsidRPr="00DA75D5">
        <w:rPr>
          <w:szCs w:val="23"/>
          <w:rtl/>
        </w:rPr>
        <w:t>می‌کند</w:t>
      </w:r>
      <w:proofErr w:type="spellEnd"/>
      <w:r w:rsidRPr="00DA75D5">
        <w:rPr>
          <w:szCs w:val="23"/>
          <w:rtl/>
        </w:rPr>
        <w:t xml:space="preserve"> که در </w:t>
      </w:r>
      <w:proofErr w:type="spellStart"/>
      <w:r w:rsidRPr="00DA75D5">
        <w:rPr>
          <w:szCs w:val="23"/>
          <w:rtl/>
        </w:rPr>
        <w:t>پس‌زمینه</w:t>
      </w:r>
      <w:proofErr w:type="spellEnd"/>
      <w:r w:rsidRPr="00DA75D5">
        <w:rPr>
          <w:szCs w:val="23"/>
          <w:rtl/>
        </w:rPr>
        <w:t xml:space="preserve"> سیستم </w:t>
      </w:r>
      <w:proofErr w:type="spellStart"/>
      <w:r w:rsidRPr="00DA75D5">
        <w:rPr>
          <w:szCs w:val="23"/>
          <w:rtl/>
        </w:rPr>
        <w:t>می‌شمارد</w:t>
      </w:r>
      <w:proofErr w:type="spellEnd"/>
      <w:r w:rsidRPr="00DA75D5">
        <w:rPr>
          <w:szCs w:val="23"/>
        </w:rPr>
        <w:t>.</w:t>
      </w:r>
    </w:p>
    <w:p w14:paraId="0B33A022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66099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DBAD5C4" w14:textId="77777777" w:rsidR="00DA75D5" w:rsidRDefault="00DA75D5" w:rsidP="00DA75D5">
      <w:pPr>
        <w:pStyle w:val="1stparagraph"/>
        <w:rPr>
          <w:szCs w:val="23"/>
          <w:rtl/>
        </w:rPr>
      </w:pPr>
      <w:r w:rsidRPr="00DA75D5">
        <w:rPr>
          <w:szCs w:val="23"/>
          <w:rtl/>
        </w:rPr>
        <w:t xml:space="preserve">این دستور دقیقاً ۵۰۰ </w:t>
      </w:r>
      <w:proofErr w:type="spellStart"/>
      <w:r w:rsidRPr="00DA75D5">
        <w:rPr>
          <w:szCs w:val="23"/>
          <w:rtl/>
        </w:rPr>
        <w:t>میلی‌ثانیه</w:t>
      </w:r>
      <w:proofErr w:type="spellEnd"/>
      <w:r w:rsidRPr="00DA75D5">
        <w:rPr>
          <w:szCs w:val="23"/>
          <w:rtl/>
        </w:rPr>
        <w:t xml:space="preserve"> صبر </w:t>
      </w:r>
      <w:proofErr w:type="spellStart"/>
      <w:r w:rsidRPr="00DA75D5">
        <w:rPr>
          <w:szCs w:val="23"/>
          <w:rtl/>
        </w:rPr>
        <w:t>می‌کند</w:t>
      </w:r>
      <w:proofErr w:type="spellEnd"/>
      <w:r w:rsidRPr="00DA75D5">
        <w:rPr>
          <w:szCs w:val="23"/>
        </w:rPr>
        <w:t>.</w:t>
      </w:r>
    </w:p>
    <w:p w14:paraId="68E16272" w14:textId="77777777" w:rsidR="00DA75D5" w:rsidRDefault="00DA75D5" w:rsidP="00DA75D5">
      <w:pPr>
        <w:pStyle w:val="1stparagraph"/>
        <w:rPr>
          <w:szCs w:val="23"/>
          <w:rtl/>
        </w:rPr>
      </w:pPr>
    </w:p>
    <w:p w14:paraId="7F1D73A1" w14:textId="77777777" w:rsidR="00DA75D5" w:rsidRPr="00DA75D5" w:rsidRDefault="00DA75D5" w:rsidP="00DA75D5">
      <w:pPr>
        <w:pStyle w:val="1stparagraph"/>
        <w:rPr>
          <w:szCs w:val="23"/>
        </w:rPr>
      </w:pPr>
    </w:p>
    <w:p w14:paraId="53A76F68" w14:textId="77777777" w:rsidR="00DA75D5" w:rsidRDefault="00DA75D5" w:rsidP="00DA75D5">
      <w:pPr>
        <w:pStyle w:val="1stparagraph"/>
        <w:rPr>
          <w:szCs w:val="23"/>
          <w:rtl/>
        </w:rPr>
      </w:pPr>
      <w:r w:rsidRPr="00DA75D5">
        <w:rPr>
          <w:b/>
          <w:bCs/>
          <w:szCs w:val="23"/>
          <w:rtl/>
        </w:rPr>
        <w:lastRenderedPageBreak/>
        <w:t>کد نهایی در حلقه</w:t>
      </w:r>
      <w:r w:rsidRPr="00DA75D5">
        <w:rPr>
          <w:b/>
          <w:bCs/>
          <w:szCs w:val="23"/>
        </w:rPr>
        <w:t xml:space="preserve"> while:</w:t>
      </w:r>
    </w:p>
    <w:p w14:paraId="41817E63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  </w:t>
      </w:r>
      <w:r>
        <w:rPr>
          <w:rFonts w:ascii="Consolas" w:hAnsi="Consolas" w:cs="Courier New"/>
          <w:color w:val="696969"/>
          <w:sz w:val="17"/>
          <w:szCs w:val="17"/>
        </w:rPr>
        <w:t>/* Infinite loop */</w:t>
      </w:r>
    </w:p>
    <w:p w14:paraId="1FDA6852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</w:t>
      </w:r>
      <w:r>
        <w:rPr>
          <w:rFonts w:ascii="Consolas" w:hAnsi="Consolas" w:cs="Courier New"/>
          <w:color w:val="696969"/>
          <w:sz w:val="17"/>
          <w:szCs w:val="17"/>
        </w:rPr>
        <w:t>/* USER CODE BEGIN WHILE */</w:t>
      </w:r>
    </w:p>
    <w:p w14:paraId="18E0C8CA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283AD4D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109C1421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/* USER CODE END WHILE */</w:t>
      </w:r>
    </w:p>
    <w:p w14:paraId="4EBCEF76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413B588F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696969"/>
          <w:sz w:val="17"/>
          <w:szCs w:val="17"/>
        </w:rPr>
        <w:t>/* USER CODE BEGIN 3 */</w:t>
      </w:r>
    </w:p>
    <w:p w14:paraId="1CC145DC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ab/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TogglePin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GPIO_PIN_5);</w:t>
      </w:r>
    </w:p>
    <w:p w14:paraId="3DA1CF94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ab/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3A545A0" w14:textId="77777777" w:rsidR="00DA75D5" w:rsidRDefault="00DA75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5E7D0F43" w14:textId="78E926D9" w:rsidR="00DA75D5" w:rsidRPr="00DA75D5" w:rsidRDefault="00DA75D5" w:rsidP="00374B4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010006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r>
        <w:rPr>
          <w:rFonts w:ascii="Consolas" w:hAnsi="Consolas" w:cs="Courier New"/>
          <w:color w:val="696969"/>
          <w:sz w:val="17"/>
          <w:szCs w:val="17"/>
        </w:rPr>
        <w:t>/* USER CODE END 3 */</w:t>
      </w:r>
    </w:p>
    <w:p w14:paraId="398B1569" w14:textId="77777777" w:rsidR="00DA75D5" w:rsidRPr="00DA75D5" w:rsidRDefault="00DA75D5" w:rsidP="00DA75D5">
      <w:pPr>
        <w:pStyle w:val="Heading2"/>
      </w:pPr>
      <w:bookmarkStart w:id="17" w:name="_Toc218438458"/>
      <w:r w:rsidRPr="00DA75D5">
        <w:rPr>
          <w:rtl/>
        </w:rPr>
        <w:t>۵</w:t>
      </w:r>
      <w:r w:rsidRPr="00DA75D5">
        <w:t xml:space="preserve">. </w:t>
      </w:r>
      <w:proofErr w:type="spellStart"/>
      <w:r w:rsidRPr="00DA75D5">
        <w:rPr>
          <w:rtl/>
        </w:rPr>
        <w:t>شبیه‌سازی</w:t>
      </w:r>
      <w:proofErr w:type="spellEnd"/>
      <w:r w:rsidRPr="00DA75D5">
        <w:rPr>
          <w:rtl/>
        </w:rPr>
        <w:t xml:space="preserve"> در </w:t>
      </w:r>
      <w:proofErr w:type="spellStart"/>
      <w:r w:rsidRPr="00DA75D5">
        <w:rPr>
          <w:rtl/>
        </w:rPr>
        <w:t>پروتئوس</w:t>
      </w:r>
      <w:bookmarkEnd w:id="17"/>
      <w:proofErr w:type="spellEnd"/>
    </w:p>
    <w:p w14:paraId="27C13BC8" w14:textId="77777777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حالا که فایل</w:t>
      </w:r>
      <w:r w:rsidRPr="00DA75D5">
        <w:rPr>
          <w:szCs w:val="23"/>
        </w:rPr>
        <w:t xml:space="preserve"> Hex </w:t>
      </w:r>
      <w:r w:rsidRPr="00DA75D5">
        <w:rPr>
          <w:szCs w:val="23"/>
          <w:rtl/>
        </w:rPr>
        <w:t>را ساختید (طبق آموزش فصل ۱)، وقت آن است که نتیجه را ببینیم</w:t>
      </w:r>
      <w:r w:rsidRPr="00DA75D5">
        <w:rPr>
          <w:szCs w:val="23"/>
        </w:rPr>
        <w:t>.</w:t>
      </w:r>
    </w:p>
    <w:p w14:paraId="11B9B752" w14:textId="77777777" w:rsid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۱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در </w:t>
      </w:r>
      <w:proofErr w:type="spellStart"/>
      <w:r w:rsidRPr="00DA75D5">
        <w:rPr>
          <w:szCs w:val="23"/>
          <w:rtl/>
        </w:rPr>
        <w:t>پروتئوس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میکروکنترلر</w:t>
      </w:r>
      <w:proofErr w:type="spellEnd"/>
      <w:r w:rsidRPr="00DA75D5">
        <w:rPr>
          <w:szCs w:val="23"/>
        </w:rPr>
        <w:t xml:space="preserve"> STM32F401 </w:t>
      </w:r>
      <w:r w:rsidRPr="00DA75D5">
        <w:rPr>
          <w:szCs w:val="23"/>
          <w:rtl/>
        </w:rPr>
        <w:t>را بیاورید</w:t>
      </w:r>
      <w:r w:rsidRPr="00DA75D5">
        <w:rPr>
          <w:szCs w:val="23"/>
        </w:rPr>
        <w:t>.</w:t>
      </w:r>
    </w:p>
    <w:p w14:paraId="03101C97" w14:textId="77777777" w:rsid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۲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>یک</w:t>
      </w:r>
      <w:r w:rsidRPr="00DA75D5">
        <w:rPr>
          <w:szCs w:val="23"/>
        </w:rPr>
        <w:t xml:space="preserve"> LED </w:t>
      </w:r>
      <w:r w:rsidRPr="00DA75D5">
        <w:rPr>
          <w:szCs w:val="23"/>
          <w:rtl/>
        </w:rPr>
        <w:t>و یک مقاومت ۲۲۰ اهم به پایه</w:t>
      </w:r>
      <w:r w:rsidRPr="00DA75D5">
        <w:rPr>
          <w:szCs w:val="23"/>
        </w:rPr>
        <w:t xml:space="preserve"> PA5 </w:t>
      </w:r>
      <w:r w:rsidRPr="00DA75D5">
        <w:rPr>
          <w:szCs w:val="23"/>
          <w:rtl/>
        </w:rPr>
        <w:t>وصل کنید</w:t>
      </w:r>
      <w:r w:rsidRPr="00DA75D5">
        <w:rPr>
          <w:szCs w:val="23"/>
        </w:rPr>
        <w:t>.</w:t>
      </w:r>
    </w:p>
    <w:p w14:paraId="4AE96277" w14:textId="77777777" w:rsid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۳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روی </w:t>
      </w:r>
      <w:proofErr w:type="spellStart"/>
      <w:r w:rsidRPr="00DA75D5">
        <w:rPr>
          <w:szCs w:val="23"/>
          <w:rtl/>
        </w:rPr>
        <w:t>میکروکنترلر</w:t>
      </w:r>
      <w:proofErr w:type="spellEnd"/>
      <w:r w:rsidRPr="00DA75D5">
        <w:rPr>
          <w:szCs w:val="23"/>
          <w:rtl/>
        </w:rPr>
        <w:t xml:space="preserve"> </w:t>
      </w:r>
      <w:proofErr w:type="spellStart"/>
      <w:r w:rsidRPr="00DA75D5">
        <w:rPr>
          <w:szCs w:val="23"/>
          <w:rtl/>
        </w:rPr>
        <w:t>دابل</w:t>
      </w:r>
      <w:proofErr w:type="spellEnd"/>
      <w:r w:rsidRPr="00DA75D5">
        <w:rPr>
          <w:szCs w:val="23"/>
          <w:rtl/>
        </w:rPr>
        <w:t xml:space="preserve"> کلیک کنید</w:t>
      </w:r>
      <w:r w:rsidRPr="00DA75D5">
        <w:rPr>
          <w:szCs w:val="23"/>
        </w:rPr>
        <w:t xml:space="preserve">. </w:t>
      </w:r>
    </w:p>
    <w:p w14:paraId="57DFDB69" w14:textId="34B6C478" w:rsid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۴</w:t>
      </w:r>
      <w:r w:rsidRPr="00DA75D5">
        <w:rPr>
          <w:szCs w:val="23"/>
        </w:rPr>
        <w:t xml:space="preserve">. </w:t>
      </w:r>
      <w:r w:rsidRPr="00DA75D5">
        <w:rPr>
          <w:szCs w:val="23"/>
          <w:rtl/>
        </w:rPr>
        <w:t xml:space="preserve">در بخش </w:t>
      </w:r>
      <w:r>
        <w:rPr>
          <w:b/>
          <w:bCs/>
          <w:szCs w:val="23"/>
        </w:rPr>
        <w:t xml:space="preserve"> </w:t>
      </w:r>
      <w:r w:rsidRPr="00DA75D5">
        <w:rPr>
          <w:b/>
          <w:bCs/>
          <w:szCs w:val="23"/>
        </w:rPr>
        <w:t>Program File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آدرس فایل</w:t>
      </w:r>
      <w:r w:rsidRPr="00DA75D5">
        <w:rPr>
          <w:szCs w:val="23"/>
        </w:rPr>
        <w:t xml:space="preserve"> Hex </w:t>
      </w:r>
      <w:r w:rsidRPr="00DA75D5">
        <w:rPr>
          <w:szCs w:val="23"/>
          <w:rtl/>
        </w:rPr>
        <w:t>خود را بدهید</w:t>
      </w:r>
      <w:r w:rsidRPr="00DA75D5">
        <w:rPr>
          <w:szCs w:val="23"/>
        </w:rPr>
        <w:t xml:space="preserve">. </w:t>
      </w:r>
    </w:p>
    <w:p w14:paraId="3B1F2AF1" w14:textId="25AB4FFA" w:rsidR="00DA75D5" w:rsidRPr="00DA75D5" w:rsidRDefault="00DA75D5" w:rsidP="00DA75D5">
      <w:pPr>
        <w:pStyle w:val="1stparagraph"/>
        <w:rPr>
          <w:szCs w:val="23"/>
        </w:rPr>
      </w:pPr>
      <w:r w:rsidRPr="00DA75D5">
        <w:rPr>
          <w:szCs w:val="23"/>
          <w:rtl/>
        </w:rPr>
        <w:t>۵</w:t>
      </w:r>
      <w:r w:rsidRPr="00DA75D5">
        <w:rPr>
          <w:szCs w:val="23"/>
        </w:rPr>
        <w:t xml:space="preserve">. </w:t>
      </w:r>
      <w:r w:rsidRPr="00DA75D5">
        <w:rPr>
          <w:b/>
          <w:bCs/>
          <w:szCs w:val="23"/>
          <w:rtl/>
        </w:rPr>
        <w:t>نکته بسیار مهم</w:t>
      </w:r>
      <w:r w:rsidRPr="00DA75D5">
        <w:rPr>
          <w:b/>
          <w:bCs/>
          <w:szCs w:val="23"/>
        </w:rPr>
        <w:t>: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>در بخش</w:t>
      </w:r>
      <w:r>
        <w:rPr>
          <w:b/>
          <w:bCs/>
          <w:szCs w:val="23"/>
        </w:rPr>
        <w:t xml:space="preserve"> </w:t>
      </w:r>
      <w:r w:rsidRPr="00DA75D5">
        <w:rPr>
          <w:b/>
          <w:bCs/>
          <w:szCs w:val="23"/>
        </w:rPr>
        <w:t>Crystal Frequency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باید دقیقاً همان عددی را بنویسید که در </w:t>
      </w:r>
      <w:proofErr w:type="spellStart"/>
      <w:r w:rsidRPr="00DA75D5">
        <w:rPr>
          <w:szCs w:val="23"/>
          <w:rtl/>
        </w:rPr>
        <w:t>تنظیمات</w:t>
      </w:r>
      <w:proofErr w:type="spellEnd"/>
      <w:r w:rsidRPr="00DA75D5">
        <w:rPr>
          <w:szCs w:val="23"/>
          <w:rtl/>
        </w:rPr>
        <w:t xml:space="preserve"> کلاک وارد کردید. یعنی</w:t>
      </w:r>
      <w:r>
        <w:rPr>
          <w:b/>
          <w:bCs/>
          <w:szCs w:val="23"/>
        </w:rPr>
        <w:t xml:space="preserve"> </w:t>
      </w:r>
      <w:r w:rsidRPr="00DA75D5">
        <w:rPr>
          <w:b/>
          <w:bCs/>
          <w:szCs w:val="23"/>
        </w:rPr>
        <w:t>84MHz</w:t>
      </w:r>
      <w:r w:rsidRPr="00DA75D5">
        <w:rPr>
          <w:szCs w:val="23"/>
        </w:rPr>
        <w:t xml:space="preserve"> </w:t>
      </w:r>
      <w:r w:rsidRPr="00DA75D5">
        <w:rPr>
          <w:szCs w:val="23"/>
          <w:rtl/>
        </w:rPr>
        <w:t xml:space="preserve">اگر این عدد متفاوت باشد، سرعت چشمک زدن در </w:t>
      </w:r>
      <w:proofErr w:type="spellStart"/>
      <w:r w:rsidRPr="00DA75D5">
        <w:rPr>
          <w:szCs w:val="23"/>
          <w:rtl/>
        </w:rPr>
        <w:t>شبیه‌سازی</w:t>
      </w:r>
      <w:proofErr w:type="spellEnd"/>
      <w:r w:rsidRPr="00DA75D5">
        <w:rPr>
          <w:szCs w:val="23"/>
          <w:rtl/>
        </w:rPr>
        <w:t xml:space="preserve"> کند یا تند خواهد شد</w:t>
      </w:r>
      <w:r w:rsidRPr="00DA75D5">
        <w:rPr>
          <w:szCs w:val="23"/>
        </w:rPr>
        <w:t>.</w:t>
      </w:r>
    </w:p>
    <w:p w14:paraId="35BF3DBD" w14:textId="77777777" w:rsidR="00DA75D5" w:rsidRDefault="00DA75D5" w:rsidP="00DA75D5">
      <w:pPr>
        <w:pStyle w:val="1stparagraph"/>
        <w:rPr>
          <w:szCs w:val="23"/>
          <w:rtl/>
        </w:rPr>
      </w:pPr>
      <w:r w:rsidRPr="00DA75D5">
        <w:rPr>
          <w:szCs w:val="23"/>
          <w:rtl/>
        </w:rPr>
        <w:t>دکمه</w:t>
      </w:r>
      <w:r w:rsidRPr="00DA75D5">
        <w:rPr>
          <w:szCs w:val="23"/>
        </w:rPr>
        <w:t xml:space="preserve"> Play </w:t>
      </w:r>
      <w:r w:rsidRPr="00DA75D5">
        <w:rPr>
          <w:szCs w:val="23"/>
          <w:rtl/>
        </w:rPr>
        <w:t xml:space="preserve">را بزنید. تبریک </w:t>
      </w:r>
      <w:proofErr w:type="spellStart"/>
      <w:r w:rsidRPr="00DA75D5">
        <w:rPr>
          <w:szCs w:val="23"/>
          <w:rtl/>
        </w:rPr>
        <w:t>می‌گویم</w:t>
      </w:r>
      <w:proofErr w:type="spellEnd"/>
      <w:r w:rsidRPr="00DA75D5">
        <w:rPr>
          <w:szCs w:val="23"/>
          <w:rtl/>
        </w:rPr>
        <w:t xml:space="preserve">! اولین پروژه ۳۲ بیتی شما با موفقیت اجرا شد. شما اکنون با موفقیت از سد </w:t>
      </w:r>
      <w:proofErr w:type="spellStart"/>
      <w:r w:rsidRPr="00DA75D5">
        <w:rPr>
          <w:szCs w:val="23"/>
          <w:rtl/>
        </w:rPr>
        <w:t>تنظیمات</w:t>
      </w:r>
      <w:proofErr w:type="spellEnd"/>
      <w:r w:rsidRPr="00DA75D5">
        <w:rPr>
          <w:szCs w:val="23"/>
          <w:rtl/>
        </w:rPr>
        <w:t xml:space="preserve"> پیچیده </w:t>
      </w:r>
      <w:proofErr w:type="spellStart"/>
      <w:r w:rsidRPr="00DA75D5">
        <w:rPr>
          <w:szCs w:val="23"/>
          <w:rtl/>
        </w:rPr>
        <w:t>سخت‌افزاری</w:t>
      </w:r>
      <w:proofErr w:type="spellEnd"/>
      <w:r w:rsidRPr="00DA75D5">
        <w:rPr>
          <w:szCs w:val="23"/>
          <w:rtl/>
        </w:rPr>
        <w:t xml:space="preserve"> عبور کردید و وارد دنیای</w:t>
      </w:r>
      <w:r w:rsidRPr="00DA75D5">
        <w:rPr>
          <w:szCs w:val="23"/>
        </w:rPr>
        <w:t xml:space="preserve"> HAL </w:t>
      </w:r>
      <w:r w:rsidRPr="00DA75D5">
        <w:rPr>
          <w:szCs w:val="23"/>
          <w:rtl/>
        </w:rPr>
        <w:t>شدید</w:t>
      </w:r>
      <w:r w:rsidRPr="00DA75D5">
        <w:rPr>
          <w:szCs w:val="23"/>
        </w:rPr>
        <w:t>.</w:t>
      </w:r>
    </w:p>
    <w:p w14:paraId="57F15431" w14:textId="77777777" w:rsidR="00374B47" w:rsidRDefault="00374B47" w:rsidP="00DA75D5">
      <w:pPr>
        <w:pStyle w:val="1stparagraph"/>
        <w:rPr>
          <w:szCs w:val="23"/>
          <w:rtl/>
        </w:rPr>
      </w:pPr>
    </w:p>
    <w:p w14:paraId="47357D14" w14:textId="47139EB1" w:rsidR="001922C9" w:rsidRDefault="00374B47" w:rsidP="00374B47">
      <w:pPr>
        <w:pStyle w:val="1stparagraph"/>
        <w:jc w:val="center"/>
        <w:rPr>
          <w:szCs w:val="23"/>
          <w:rtl/>
        </w:rPr>
      </w:pPr>
      <w:r w:rsidRPr="00DA75D5">
        <w:rPr>
          <w:noProof/>
          <w:szCs w:val="23"/>
          <w:rtl/>
        </w:rPr>
        <w:drawing>
          <wp:inline distT="0" distB="0" distL="0" distR="0" wp14:anchorId="336D09E3" wp14:editId="0B99C4A3">
            <wp:extent cx="1067547" cy="1505041"/>
            <wp:effectExtent l="0" t="0" r="0" b="0"/>
            <wp:docPr id="43476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64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8329" cy="15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B47">
        <w:rPr>
          <w:noProof/>
        </w:rPr>
        <w:t xml:space="preserve"> </w:t>
      </w:r>
      <w:r w:rsidRPr="00374B47">
        <w:rPr>
          <w:noProof/>
          <w:szCs w:val="23"/>
          <w:rtl/>
        </w:rPr>
        <w:drawing>
          <wp:inline distT="0" distB="0" distL="0" distR="0" wp14:anchorId="5ABC9550" wp14:editId="358C069D">
            <wp:extent cx="1485348" cy="1499796"/>
            <wp:effectExtent l="0" t="0" r="635" b="5715"/>
            <wp:docPr id="15648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13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001" cy="15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A6A8" w14:textId="77777777" w:rsidR="00134DAB" w:rsidRPr="00134DAB" w:rsidRDefault="00134DAB" w:rsidP="00134DAB">
      <w:pPr>
        <w:pStyle w:val="Heading1"/>
      </w:pPr>
      <w:bookmarkStart w:id="18" w:name="_Toc218438459"/>
      <w:r w:rsidRPr="00134DAB">
        <w:rPr>
          <w:rtl/>
        </w:rPr>
        <w:lastRenderedPageBreak/>
        <w:t xml:space="preserve">فصل ۴: حس کردن محیط؛ </w:t>
      </w:r>
      <w:proofErr w:type="spellStart"/>
      <w:r w:rsidRPr="00134DAB">
        <w:rPr>
          <w:rtl/>
        </w:rPr>
        <w:t>ورودی‌ها</w:t>
      </w:r>
      <w:proofErr w:type="spellEnd"/>
      <w:r w:rsidRPr="00134DAB">
        <w:rPr>
          <w:rtl/>
        </w:rPr>
        <w:t xml:space="preserve"> و </w:t>
      </w:r>
      <w:proofErr w:type="spellStart"/>
      <w:r w:rsidRPr="00134DAB">
        <w:rPr>
          <w:rtl/>
        </w:rPr>
        <w:t>دکمه‌ها</w:t>
      </w:r>
      <w:bookmarkEnd w:id="18"/>
      <w:proofErr w:type="spellEnd"/>
    </w:p>
    <w:p w14:paraId="3AB4461C" w14:textId="77777777" w:rsidR="00134DAB" w:rsidRDefault="00134DAB" w:rsidP="00134DAB">
      <w:pPr>
        <w:pStyle w:val="1stparagraph"/>
        <w:rPr>
          <w:szCs w:val="23"/>
          <w:rtl/>
        </w:rPr>
      </w:pPr>
      <w:r w:rsidRPr="00134DAB">
        <w:rPr>
          <w:szCs w:val="23"/>
          <w:rtl/>
        </w:rPr>
        <w:t xml:space="preserve">در دنیای دیجیتال همه چیز به دو وضعیت صفر و یک ختم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. خواندن ورودی یعنی اینکه </w:t>
      </w:r>
      <w:proofErr w:type="spellStart"/>
      <w:r w:rsidRPr="00134DAB">
        <w:rPr>
          <w:szCs w:val="23"/>
          <w:rtl/>
        </w:rPr>
        <w:t>میکروکنترلر</w:t>
      </w:r>
      <w:proofErr w:type="spellEnd"/>
      <w:r w:rsidRPr="00134DAB">
        <w:rPr>
          <w:szCs w:val="23"/>
          <w:rtl/>
        </w:rPr>
        <w:t xml:space="preserve"> تشخیص دهد ولتاژ روی یک پایه خاص ۳.۳ ولت یا همان یک منطقی است یا اینکه صفر ولت یا همان زمین است. ما </w:t>
      </w:r>
      <w:proofErr w:type="spellStart"/>
      <w:r w:rsidRPr="00134DAB">
        <w:rPr>
          <w:szCs w:val="23"/>
          <w:rtl/>
        </w:rPr>
        <w:t>می‌خواهیم</w:t>
      </w:r>
      <w:proofErr w:type="spellEnd"/>
      <w:r w:rsidRPr="00134DAB">
        <w:rPr>
          <w:szCs w:val="23"/>
          <w:rtl/>
        </w:rPr>
        <w:t xml:space="preserve"> </w:t>
      </w:r>
      <w:proofErr w:type="spellStart"/>
      <w:r w:rsidRPr="00134DAB">
        <w:rPr>
          <w:szCs w:val="23"/>
          <w:rtl/>
        </w:rPr>
        <w:t>پروژه‌ای</w:t>
      </w:r>
      <w:proofErr w:type="spellEnd"/>
      <w:r w:rsidRPr="00134DAB">
        <w:rPr>
          <w:szCs w:val="23"/>
          <w:rtl/>
        </w:rPr>
        <w:t xml:space="preserve"> بسازیم که با فشردن دکمه</w:t>
      </w:r>
      <w:r w:rsidRPr="00134DAB">
        <w:rPr>
          <w:szCs w:val="23"/>
        </w:rPr>
        <w:t xml:space="preserve"> LED </w:t>
      </w:r>
      <w:r w:rsidRPr="00134DAB">
        <w:rPr>
          <w:szCs w:val="23"/>
          <w:rtl/>
        </w:rPr>
        <w:t>روشن شود و با رها کردن آن خاموش گردد</w:t>
      </w:r>
      <w:r w:rsidRPr="00134DAB">
        <w:rPr>
          <w:szCs w:val="23"/>
        </w:rPr>
        <w:t>.</w:t>
      </w:r>
    </w:p>
    <w:p w14:paraId="657FE2C0" w14:textId="77777777" w:rsidR="00F05F58" w:rsidRDefault="00F05F58" w:rsidP="00134DAB">
      <w:pPr>
        <w:pStyle w:val="1stparagraph"/>
        <w:rPr>
          <w:szCs w:val="23"/>
          <w:rtl/>
        </w:rPr>
      </w:pPr>
    </w:p>
    <w:p w14:paraId="7288D6A2" w14:textId="77777777" w:rsidR="00F05F58" w:rsidRPr="00134DAB" w:rsidRDefault="00F05F58" w:rsidP="00134DAB">
      <w:pPr>
        <w:pStyle w:val="1stparagraph"/>
        <w:rPr>
          <w:szCs w:val="23"/>
        </w:rPr>
      </w:pPr>
    </w:p>
    <w:p w14:paraId="30F27A29" w14:textId="77777777" w:rsidR="00134DAB" w:rsidRPr="00134DAB" w:rsidRDefault="00134DAB" w:rsidP="00134DAB">
      <w:pPr>
        <w:pStyle w:val="Heading2"/>
      </w:pPr>
      <w:bookmarkStart w:id="19" w:name="_Toc218438460"/>
      <w:r w:rsidRPr="00134DAB">
        <w:rPr>
          <w:rtl/>
        </w:rPr>
        <w:t>۱</w:t>
      </w:r>
      <w:r w:rsidRPr="00134DAB">
        <w:t xml:space="preserve">. </w:t>
      </w:r>
      <w:r w:rsidRPr="00134DAB">
        <w:rPr>
          <w:rtl/>
        </w:rPr>
        <w:t xml:space="preserve">خداحافظی با </w:t>
      </w:r>
      <w:proofErr w:type="spellStart"/>
      <w:r w:rsidRPr="00134DAB">
        <w:rPr>
          <w:rtl/>
        </w:rPr>
        <w:t>مقاومت‌های</w:t>
      </w:r>
      <w:proofErr w:type="spellEnd"/>
      <w:r w:rsidRPr="00134DAB">
        <w:rPr>
          <w:rtl/>
        </w:rPr>
        <w:t xml:space="preserve"> خارجی؛ مفهوم پول-آپ داخلی</w:t>
      </w:r>
      <w:bookmarkEnd w:id="19"/>
    </w:p>
    <w:p w14:paraId="61455680" w14:textId="77777777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  <w:rtl/>
        </w:rPr>
        <w:t xml:space="preserve">شما به عنوان مهندس کامپیوتر </w:t>
      </w:r>
      <w:proofErr w:type="spellStart"/>
      <w:r w:rsidRPr="00134DAB">
        <w:rPr>
          <w:szCs w:val="23"/>
          <w:rtl/>
        </w:rPr>
        <w:t>می‌دانید</w:t>
      </w:r>
      <w:proofErr w:type="spellEnd"/>
      <w:r w:rsidRPr="00134DAB">
        <w:rPr>
          <w:szCs w:val="23"/>
          <w:rtl/>
        </w:rPr>
        <w:t xml:space="preserve"> که وضعیت نامشخص در منطق دیجیتال معنایی ندارد. اگر یک پایه ورودی را به هیچ کجا وصل نکنید و رها باشد </w:t>
      </w:r>
      <w:proofErr w:type="spellStart"/>
      <w:r w:rsidRPr="00134DAB">
        <w:rPr>
          <w:szCs w:val="23"/>
          <w:rtl/>
        </w:rPr>
        <w:t>اصطلاحاً</w:t>
      </w:r>
      <w:proofErr w:type="spellEnd"/>
      <w:r w:rsidRPr="00134DAB">
        <w:rPr>
          <w:szCs w:val="23"/>
          <w:rtl/>
        </w:rPr>
        <w:t xml:space="preserve"> شناور یا</w:t>
      </w:r>
      <w:r w:rsidRPr="00134DAB">
        <w:rPr>
          <w:szCs w:val="23"/>
        </w:rPr>
        <w:t xml:space="preserve"> Floating </w:t>
      </w:r>
      <w:r w:rsidRPr="00134DAB">
        <w:rPr>
          <w:szCs w:val="23"/>
          <w:rtl/>
        </w:rPr>
        <w:t xml:space="preserve">نامیده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. در این حالت پایه مثل آنتن عمل کرده و </w:t>
      </w:r>
      <w:proofErr w:type="spellStart"/>
      <w:r w:rsidRPr="00134DAB">
        <w:rPr>
          <w:szCs w:val="23"/>
          <w:rtl/>
        </w:rPr>
        <w:t>نویز</w:t>
      </w:r>
      <w:proofErr w:type="spellEnd"/>
      <w:r w:rsidRPr="00134DAB">
        <w:rPr>
          <w:szCs w:val="23"/>
          <w:rtl/>
        </w:rPr>
        <w:t xml:space="preserve"> محیط را جذب </w:t>
      </w:r>
      <w:proofErr w:type="spellStart"/>
      <w:r w:rsidRPr="00134DAB">
        <w:rPr>
          <w:szCs w:val="23"/>
          <w:rtl/>
        </w:rPr>
        <w:t>می‌کند</w:t>
      </w:r>
      <w:proofErr w:type="spellEnd"/>
      <w:r w:rsidRPr="00134DAB">
        <w:rPr>
          <w:szCs w:val="23"/>
          <w:rtl/>
        </w:rPr>
        <w:t xml:space="preserve"> که باعث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 </w:t>
      </w:r>
      <w:proofErr w:type="spellStart"/>
      <w:r w:rsidRPr="00134DAB">
        <w:rPr>
          <w:szCs w:val="23"/>
          <w:rtl/>
        </w:rPr>
        <w:t>میکروکنترلر</w:t>
      </w:r>
      <w:proofErr w:type="spellEnd"/>
      <w:r w:rsidRPr="00134DAB">
        <w:rPr>
          <w:szCs w:val="23"/>
          <w:rtl/>
        </w:rPr>
        <w:t xml:space="preserve"> به اشتباه گاهی یک و گاهی صفر بخواند</w:t>
      </w:r>
      <w:r w:rsidRPr="00134DAB">
        <w:rPr>
          <w:szCs w:val="23"/>
        </w:rPr>
        <w:t>.</w:t>
      </w:r>
    </w:p>
    <w:p w14:paraId="3C146403" w14:textId="77777777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  <w:rtl/>
        </w:rPr>
        <w:t>برای رفع این مشکل در مدارهای قدیمی مجبور بودیم از یک مقاومت فیزیکی استفاده کنیم تا پایه را در حالت عادی به برق مثبت یا منفی متصل نگه داریم</w:t>
      </w:r>
      <w:r w:rsidRPr="00134DAB">
        <w:rPr>
          <w:szCs w:val="23"/>
        </w:rPr>
        <w:t>.</w:t>
      </w:r>
    </w:p>
    <w:p w14:paraId="754D9610" w14:textId="77777777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b/>
          <w:bCs/>
          <w:szCs w:val="23"/>
          <w:rtl/>
        </w:rPr>
        <w:t>خبر خوب در</w:t>
      </w:r>
      <w:r w:rsidRPr="00134DAB">
        <w:rPr>
          <w:b/>
          <w:bCs/>
          <w:szCs w:val="23"/>
        </w:rPr>
        <w:t xml:space="preserve"> STM32: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معماری</w:t>
      </w:r>
      <w:r w:rsidRPr="00134DAB">
        <w:rPr>
          <w:szCs w:val="23"/>
        </w:rPr>
        <w:t xml:space="preserve"> ARM </w:t>
      </w:r>
      <w:r w:rsidRPr="00134DAB">
        <w:rPr>
          <w:szCs w:val="23"/>
          <w:rtl/>
        </w:rPr>
        <w:t xml:space="preserve">فکر همه جا را کرده است. داخل </w:t>
      </w:r>
      <w:proofErr w:type="spellStart"/>
      <w:r w:rsidRPr="00134DAB">
        <w:rPr>
          <w:szCs w:val="23"/>
          <w:rtl/>
        </w:rPr>
        <w:t>چیپ</w:t>
      </w:r>
      <w:proofErr w:type="spellEnd"/>
      <w:r w:rsidRPr="00134DAB">
        <w:rPr>
          <w:szCs w:val="23"/>
          <w:rtl/>
        </w:rPr>
        <w:t xml:space="preserve"> برای تک </w:t>
      </w:r>
      <w:proofErr w:type="spellStart"/>
      <w:r w:rsidRPr="00134DAB">
        <w:rPr>
          <w:szCs w:val="23"/>
          <w:rtl/>
        </w:rPr>
        <w:t>تک</w:t>
      </w:r>
      <w:proofErr w:type="spellEnd"/>
      <w:r w:rsidRPr="00134DAB">
        <w:rPr>
          <w:szCs w:val="23"/>
          <w:rtl/>
        </w:rPr>
        <w:t xml:space="preserve"> </w:t>
      </w:r>
      <w:proofErr w:type="spellStart"/>
      <w:r w:rsidRPr="00134DAB">
        <w:rPr>
          <w:szCs w:val="23"/>
          <w:rtl/>
        </w:rPr>
        <w:t>پایه‌ها</w:t>
      </w:r>
      <w:proofErr w:type="spellEnd"/>
      <w:r w:rsidRPr="00134DAB">
        <w:rPr>
          <w:szCs w:val="23"/>
          <w:rtl/>
        </w:rPr>
        <w:t xml:space="preserve"> </w:t>
      </w:r>
      <w:proofErr w:type="spellStart"/>
      <w:r w:rsidRPr="00134DAB">
        <w:rPr>
          <w:szCs w:val="23"/>
          <w:rtl/>
        </w:rPr>
        <w:t>مقاومت‌های</w:t>
      </w:r>
      <w:proofErr w:type="spellEnd"/>
      <w:r w:rsidRPr="00134DAB">
        <w:rPr>
          <w:szCs w:val="23"/>
          <w:rtl/>
        </w:rPr>
        <w:t xml:space="preserve"> داخلی تعبیه شده است که ما </w:t>
      </w:r>
      <w:proofErr w:type="spellStart"/>
      <w:r w:rsidRPr="00134DAB">
        <w:rPr>
          <w:szCs w:val="23"/>
          <w:rtl/>
        </w:rPr>
        <w:t>می‌توانیم</w:t>
      </w:r>
      <w:proofErr w:type="spellEnd"/>
      <w:r w:rsidRPr="00134DAB">
        <w:rPr>
          <w:szCs w:val="23"/>
          <w:rtl/>
        </w:rPr>
        <w:t xml:space="preserve"> با </w:t>
      </w:r>
      <w:proofErr w:type="spellStart"/>
      <w:r w:rsidRPr="00134DAB">
        <w:rPr>
          <w:szCs w:val="23"/>
          <w:rtl/>
        </w:rPr>
        <w:t>نرم‌افزار</w:t>
      </w:r>
      <w:proofErr w:type="spellEnd"/>
      <w:r w:rsidRPr="00134DAB">
        <w:rPr>
          <w:szCs w:val="23"/>
          <w:rtl/>
        </w:rPr>
        <w:t xml:space="preserve"> </w:t>
      </w:r>
      <w:proofErr w:type="spellStart"/>
      <w:r w:rsidRPr="00134DAB">
        <w:rPr>
          <w:szCs w:val="23"/>
          <w:rtl/>
        </w:rPr>
        <w:t>آن‌ها</w:t>
      </w:r>
      <w:proofErr w:type="spellEnd"/>
      <w:r w:rsidRPr="00134DAB">
        <w:rPr>
          <w:szCs w:val="23"/>
          <w:rtl/>
        </w:rPr>
        <w:t xml:space="preserve"> را فعال کنیم</w:t>
      </w:r>
      <w:r w:rsidRPr="00134DAB">
        <w:rPr>
          <w:szCs w:val="23"/>
        </w:rPr>
        <w:t>.</w:t>
      </w:r>
    </w:p>
    <w:p w14:paraId="3C82CEE3" w14:textId="77777777" w:rsidR="00134DAB" w:rsidRPr="00134DAB" w:rsidRDefault="00134DAB" w:rsidP="00134DAB">
      <w:pPr>
        <w:pStyle w:val="1stparagraph"/>
        <w:numPr>
          <w:ilvl w:val="0"/>
          <w:numId w:val="128"/>
        </w:numPr>
        <w:rPr>
          <w:szCs w:val="23"/>
        </w:rPr>
      </w:pPr>
      <w:r w:rsidRPr="00134DAB">
        <w:rPr>
          <w:b/>
          <w:bCs/>
          <w:szCs w:val="23"/>
          <w:rtl/>
        </w:rPr>
        <w:t>حالت</w:t>
      </w:r>
      <w:r w:rsidRPr="00134DAB">
        <w:rPr>
          <w:b/>
          <w:bCs/>
          <w:szCs w:val="23"/>
        </w:rPr>
        <w:t xml:space="preserve"> Pull-up: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 xml:space="preserve">پایه از داخل به برق مثبت وصل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. در حالت عادی مقدار یک خوانده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 و ما دکمه را طوری </w:t>
      </w:r>
      <w:proofErr w:type="spellStart"/>
      <w:r w:rsidRPr="00134DAB">
        <w:rPr>
          <w:szCs w:val="23"/>
          <w:rtl/>
        </w:rPr>
        <w:t>می‌بندیم</w:t>
      </w:r>
      <w:proofErr w:type="spellEnd"/>
      <w:r w:rsidRPr="00134DAB">
        <w:rPr>
          <w:szCs w:val="23"/>
          <w:rtl/>
        </w:rPr>
        <w:t xml:space="preserve"> که با فشردن آن پایه به منفی وصل شود</w:t>
      </w:r>
      <w:r w:rsidRPr="00134DAB">
        <w:rPr>
          <w:szCs w:val="23"/>
        </w:rPr>
        <w:t>.</w:t>
      </w:r>
    </w:p>
    <w:p w14:paraId="0147A3AD" w14:textId="77777777" w:rsidR="00134DAB" w:rsidRPr="00134DAB" w:rsidRDefault="00134DAB" w:rsidP="00134DAB">
      <w:pPr>
        <w:pStyle w:val="1stparagraph"/>
        <w:numPr>
          <w:ilvl w:val="0"/>
          <w:numId w:val="128"/>
        </w:numPr>
        <w:rPr>
          <w:szCs w:val="23"/>
        </w:rPr>
      </w:pPr>
      <w:r w:rsidRPr="00134DAB">
        <w:rPr>
          <w:b/>
          <w:bCs/>
          <w:szCs w:val="23"/>
          <w:rtl/>
        </w:rPr>
        <w:t>حالت</w:t>
      </w:r>
      <w:r w:rsidRPr="00134DAB">
        <w:rPr>
          <w:b/>
          <w:bCs/>
          <w:szCs w:val="23"/>
        </w:rPr>
        <w:t xml:space="preserve"> Pull-down: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 xml:space="preserve">پایه از داخل به زمین وصل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. در حالت عادی مقدار صفر خوانده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 و دکمه باید برق مثبت را به پایه برساند</w:t>
      </w:r>
      <w:r w:rsidRPr="00134DAB">
        <w:rPr>
          <w:szCs w:val="23"/>
        </w:rPr>
        <w:t>.</w:t>
      </w:r>
    </w:p>
    <w:p w14:paraId="345EC2B8" w14:textId="77777777" w:rsidR="00134DAB" w:rsidRDefault="00134DAB" w:rsidP="00134DAB">
      <w:pPr>
        <w:pStyle w:val="1stparagraph"/>
        <w:rPr>
          <w:szCs w:val="23"/>
          <w:rtl/>
        </w:rPr>
      </w:pPr>
      <w:r w:rsidRPr="00134DAB">
        <w:rPr>
          <w:szCs w:val="23"/>
          <w:rtl/>
        </w:rPr>
        <w:t xml:space="preserve">ما در این پروژه از روش استاندارد صنعتی یعنی </w:t>
      </w:r>
      <w:r w:rsidRPr="00134DAB">
        <w:rPr>
          <w:b/>
          <w:bCs/>
          <w:szCs w:val="23"/>
          <w:rtl/>
        </w:rPr>
        <w:t>پول-آپ داخلی</w:t>
      </w:r>
      <w:r w:rsidRPr="00134DAB">
        <w:rPr>
          <w:szCs w:val="23"/>
          <w:rtl/>
        </w:rPr>
        <w:t xml:space="preserve"> استفاده </w:t>
      </w:r>
      <w:proofErr w:type="spellStart"/>
      <w:r w:rsidRPr="00134DAB">
        <w:rPr>
          <w:szCs w:val="23"/>
          <w:rtl/>
        </w:rPr>
        <w:t>می‌کنیم</w:t>
      </w:r>
      <w:proofErr w:type="spellEnd"/>
      <w:r w:rsidRPr="00134DAB">
        <w:rPr>
          <w:szCs w:val="23"/>
        </w:rPr>
        <w:t>.</w:t>
      </w:r>
    </w:p>
    <w:p w14:paraId="56F06E3A" w14:textId="77777777" w:rsidR="00F05F58" w:rsidRPr="00134DAB" w:rsidRDefault="00F05F58" w:rsidP="00134DAB">
      <w:pPr>
        <w:pStyle w:val="1stparagraph"/>
        <w:rPr>
          <w:szCs w:val="23"/>
          <w:rtl/>
        </w:rPr>
      </w:pPr>
    </w:p>
    <w:p w14:paraId="3260E064" w14:textId="77777777" w:rsidR="00134DAB" w:rsidRPr="00134DAB" w:rsidRDefault="00134DAB" w:rsidP="00134DAB">
      <w:pPr>
        <w:pStyle w:val="Heading2"/>
      </w:pPr>
      <w:bookmarkStart w:id="20" w:name="_Toc218438461"/>
      <w:r w:rsidRPr="00134DAB">
        <w:rPr>
          <w:rtl/>
        </w:rPr>
        <w:lastRenderedPageBreak/>
        <w:t>۲</w:t>
      </w:r>
      <w:r w:rsidRPr="00134DAB">
        <w:t xml:space="preserve">. </w:t>
      </w:r>
      <w:proofErr w:type="spellStart"/>
      <w:r w:rsidRPr="00134DAB">
        <w:rPr>
          <w:rtl/>
        </w:rPr>
        <w:t>تنظیمات</w:t>
      </w:r>
      <w:proofErr w:type="spellEnd"/>
      <w:r w:rsidRPr="00134DAB">
        <w:rPr>
          <w:rtl/>
        </w:rPr>
        <w:t xml:space="preserve"> در</w:t>
      </w:r>
      <w:r w:rsidRPr="00134DAB">
        <w:t xml:space="preserve"> </w:t>
      </w:r>
      <w:proofErr w:type="spellStart"/>
      <w:r w:rsidRPr="00134DAB">
        <w:t>CubeMX</w:t>
      </w:r>
      <w:proofErr w:type="spellEnd"/>
      <w:r w:rsidRPr="00134DAB">
        <w:rPr>
          <w:rtl/>
        </w:rPr>
        <w:t>؛ ساده و سریع</w:t>
      </w:r>
      <w:bookmarkEnd w:id="20"/>
    </w:p>
    <w:p w14:paraId="498D2F9C" w14:textId="235C243E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  <w:rtl/>
        </w:rPr>
        <w:t xml:space="preserve">پروژه قبلی را باز کنید یا پروژه جدیدی بسازید. ما فرض </w:t>
      </w:r>
      <w:proofErr w:type="spellStart"/>
      <w:r w:rsidRPr="00134DAB">
        <w:rPr>
          <w:szCs w:val="23"/>
          <w:rtl/>
        </w:rPr>
        <w:t>می‌کنیم</w:t>
      </w:r>
      <w:proofErr w:type="spellEnd"/>
      <w:r w:rsidRPr="00134DAB">
        <w:rPr>
          <w:szCs w:val="23"/>
        </w:rPr>
        <w:t xml:space="preserve"> LED </w:t>
      </w:r>
      <w:r w:rsidRPr="00134DAB">
        <w:rPr>
          <w:szCs w:val="23"/>
          <w:rtl/>
        </w:rPr>
        <w:t>همچنان به پایه</w:t>
      </w:r>
      <w:r w:rsidRPr="00134DAB">
        <w:rPr>
          <w:szCs w:val="23"/>
        </w:rPr>
        <w:t xml:space="preserve"> PA5 </w:t>
      </w:r>
      <w:r w:rsidRPr="00134DAB">
        <w:rPr>
          <w:szCs w:val="23"/>
          <w:rtl/>
        </w:rPr>
        <w:t xml:space="preserve">متصل است. حالا </w:t>
      </w:r>
      <w:proofErr w:type="spellStart"/>
      <w:r w:rsidRPr="00134DAB">
        <w:rPr>
          <w:szCs w:val="23"/>
          <w:rtl/>
        </w:rPr>
        <w:t>می‌خواهیم</w:t>
      </w:r>
      <w:proofErr w:type="spellEnd"/>
      <w:r w:rsidRPr="00134DAB">
        <w:rPr>
          <w:szCs w:val="23"/>
          <w:rtl/>
        </w:rPr>
        <w:t xml:space="preserve"> </w:t>
      </w:r>
      <w:proofErr w:type="spellStart"/>
      <w:r w:rsidRPr="00134DAB">
        <w:rPr>
          <w:szCs w:val="23"/>
          <w:rtl/>
        </w:rPr>
        <w:t>دکمه‌ای</w:t>
      </w:r>
      <w:proofErr w:type="spellEnd"/>
      <w:r w:rsidRPr="00134DAB">
        <w:rPr>
          <w:szCs w:val="23"/>
          <w:rtl/>
        </w:rPr>
        <w:t xml:space="preserve"> به پایه </w:t>
      </w:r>
      <w:r w:rsidR="0011450C">
        <w:rPr>
          <w:b/>
          <w:bCs/>
          <w:szCs w:val="23"/>
        </w:rPr>
        <w:t xml:space="preserve"> </w:t>
      </w:r>
      <w:r w:rsidRPr="00134DAB">
        <w:rPr>
          <w:b/>
          <w:bCs/>
          <w:szCs w:val="23"/>
        </w:rPr>
        <w:t>PC13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وصل کنیم</w:t>
      </w:r>
      <w:r w:rsidRPr="00134DAB">
        <w:rPr>
          <w:szCs w:val="23"/>
        </w:rPr>
        <w:t>.</w:t>
      </w:r>
    </w:p>
    <w:p w14:paraId="4D161212" w14:textId="77777777" w:rsid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  <w:rtl/>
        </w:rPr>
        <w:t>۱</w:t>
      </w:r>
      <w:r w:rsidRPr="00134DAB">
        <w:rPr>
          <w:szCs w:val="23"/>
        </w:rPr>
        <w:t xml:space="preserve">. </w:t>
      </w:r>
      <w:r w:rsidRPr="00134DAB">
        <w:rPr>
          <w:szCs w:val="23"/>
          <w:rtl/>
        </w:rPr>
        <w:t xml:space="preserve">روی پایه </w:t>
      </w:r>
      <w:r w:rsidRPr="00134DAB">
        <w:rPr>
          <w:b/>
          <w:bCs/>
          <w:szCs w:val="23"/>
        </w:rPr>
        <w:t>PC13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کلیک چپ کنید</w:t>
      </w:r>
      <w:r w:rsidRPr="00134DAB">
        <w:rPr>
          <w:szCs w:val="23"/>
        </w:rPr>
        <w:t>.</w:t>
      </w:r>
    </w:p>
    <w:p w14:paraId="5A9D678A" w14:textId="77777777" w:rsid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۲</w:t>
      </w:r>
      <w:r w:rsidRPr="00134DAB">
        <w:rPr>
          <w:szCs w:val="23"/>
        </w:rPr>
        <w:t xml:space="preserve">. </w:t>
      </w:r>
      <w:r w:rsidRPr="00134DAB">
        <w:rPr>
          <w:szCs w:val="23"/>
          <w:rtl/>
        </w:rPr>
        <w:t xml:space="preserve">گزینه </w:t>
      </w:r>
      <w:proofErr w:type="spellStart"/>
      <w:r w:rsidRPr="00134DAB">
        <w:rPr>
          <w:b/>
          <w:bCs/>
          <w:szCs w:val="23"/>
        </w:rPr>
        <w:t>GPIO_Input</w:t>
      </w:r>
      <w:proofErr w:type="spellEnd"/>
      <w:r w:rsidRPr="00134DAB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134DAB">
        <w:rPr>
          <w:szCs w:val="23"/>
          <w:rtl/>
        </w:rPr>
        <w:t>را انتخاب کنید</w:t>
      </w:r>
      <w:r w:rsidRPr="00134DAB">
        <w:rPr>
          <w:szCs w:val="23"/>
        </w:rPr>
        <w:t>.</w:t>
      </w:r>
    </w:p>
    <w:p w14:paraId="087D5A58" w14:textId="4BFD6683" w:rsid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۳</w:t>
      </w:r>
      <w:r w:rsidRPr="00134DAB">
        <w:rPr>
          <w:szCs w:val="23"/>
        </w:rPr>
        <w:t xml:space="preserve">. </w:t>
      </w:r>
      <w:r w:rsidRPr="00134DAB">
        <w:rPr>
          <w:szCs w:val="23"/>
          <w:rtl/>
        </w:rPr>
        <w:t xml:space="preserve">حالا نوبت تنظیم مقاومت داخلی است. از منوی سمت چپ وارد بخش </w:t>
      </w:r>
      <w:r w:rsidRPr="00134DAB">
        <w:rPr>
          <w:b/>
          <w:bCs/>
          <w:szCs w:val="23"/>
        </w:rPr>
        <w:t>System Core</w:t>
      </w:r>
      <w:r w:rsidRPr="00134DAB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134DAB">
        <w:rPr>
          <w:szCs w:val="23"/>
          <w:rtl/>
        </w:rPr>
        <w:t xml:space="preserve">و سپس </w:t>
      </w:r>
      <w:r>
        <w:rPr>
          <w:b/>
          <w:bCs/>
          <w:szCs w:val="23"/>
        </w:rPr>
        <w:t xml:space="preserve"> </w:t>
      </w:r>
      <w:r w:rsidR="0011450C">
        <w:rPr>
          <w:b/>
          <w:bCs/>
          <w:szCs w:val="23"/>
        </w:rPr>
        <w:t xml:space="preserve">  </w:t>
      </w:r>
      <w:r w:rsidR="0011450C" w:rsidRPr="00134DAB">
        <w:rPr>
          <w:b/>
          <w:bCs/>
          <w:szCs w:val="23"/>
        </w:rPr>
        <w:t>GPIO</w:t>
      </w:r>
      <w:r w:rsidR="0011450C" w:rsidRPr="00134DAB">
        <w:rPr>
          <w:szCs w:val="23"/>
        </w:rPr>
        <w:t xml:space="preserve"> </w:t>
      </w:r>
      <w:r w:rsidR="0011450C">
        <w:rPr>
          <w:rFonts w:hint="cs"/>
          <w:szCs w:val="23"/>
          <w:rtl/>
        </w:rPr>
        <w:t xml:space="preserve"> </w:t>
      </w:r>
      <w:r w:rsidRPr="00134DAB">
        <w:rPr>
          <w:szCs w:val="23"/>
          <w:rtl/>
        </w:rPr>
        <w:t>شوید</w:t>
      </w:r>
      <w:r w:rsidRPr="00134DAB">
        <w:rPr>
          <w:szCs w:val="23"/>
        </w:rPr>
        <w:t>.</w:t>
      </w:r>
    </w:p>
    <w:p w14:paraId="6719A44A" w14:textId="77777777" w:rsid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۴</w:t>
      </w:r>
      <w:r w:rsidRPr="00134DAB">
        <w:rPr>
          <w:szCs w:val="23"/>
        </w:rPr>
        <w:t xml:space="preserve">. </w:t>
      </w:r>
      <w:r w:rsidRPr="00134DAB">
        <w:rPr>
          <w:szCs w:val="23"/>
          <w:rtl/>
        </w:rPr>
        <w:t>در وسط صفحه روی ردیف مربوط به</w:t>
      </w:r>
      <w:r w:rsidRPr="00134DAB">
        <w:rPr>
          <w:szCs w:val="23"/>
        </w:rPr>
        <w:t xml:space="preserve"> PC13 </w:t>
      </w:r>
      <w:r w:rsidRPr="00134DAB">
        <w:rPr>
          <w:szCs w:val="23"/>
          <w:rtl/>
        </w:rPr>
        <w:t>کلیک کنید</w:t>
      </w:r>
      <w:r w:rsidRPr="00134DAB">
        <w:rPr>
          <w:szCs w:val="23"/>
        </w:rPr>
        <w:t>.</w:t>
      </w:r>
    </w:p>
    <w:p w14:paraId="48685C9C" w14:textId="2A1421D4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۵</w:t>
      </w:r>
      <w:r w:rsidRPr="00134DAB">
        <w:rPr>
          <w:szCs w:val="23"/>
        </w:rPr>
        <w:t xml:space="preserve">. </w:t>
      </w:r>
      <w:r w:rsidRPr="00134DAB">
        <w:rPr>
          <w:szCs w:val="23"/>
          <w:rtl/>
        </w:rPr>
        <w:t xml:space="preserve">در پنجره پایین صفحه بخشی به نام </w:t>
      </w:r>
      <w:r w:rsidRPr="00134DAB">
        <w:rPr>
          <w:b/>
          <w:bCs/>
          <w:szCs w:val="23"/>
        </w:rPr>
        <w:t>GPIO Pull-up/Pull-down</w:t>
      </w:r>
      <w:r w:rsidRPr="00134DAB">
        <w:rPr>
          <w:szCs w:val="23"/>
        </w:rPr>
        <w:t xml:space="preserve"> </w:t>
      </w:r>
      <w:r w:rsidR="0011450C">
        <w:rPr>
          <w:rFonts w:hint="cs"/>
          <w:szCs w:val="23"/>
          <w:rtl/>
        </w:rPr>
        <w:t xml:space="preserve"> </w:t>
      </w:r>
      <w:r w:rsidRPr="00134DAB">
        <w:rPr>
          <w:szCs w:val="23"/>
          <w:rtl/>
        </w:rPr>
        <w:t xml:space="preserve">وجود دارد. آن را روی حالت </w:t>
      </w:r>
      <w:r w:rsidR="0011450C">
        <w:rPr>
          <w:b/>
          <w:bCs/>
          <w:szCs w:val="23"/>
        </w:rPr>
        <w:t xml:space="preserve"> </w:t>
      </w:r>
      <w:r w:rsidR="0011450C" w:rsidRPr="00134DAB">
        <w:rPr>
          <w:b/>
          <w:bCs/>
          <w:szCs w:val="23"/>
        </w:rPr>
        <w:t>Pull-up</w:t>
      </w:r>
      <w:r w:rsidR="0011450C" w:rsidRPr="00134DAB">
        <w:rPr>
          <w:szCs w:val="23"/>
        </w:rPr>
        <w:t xml:space="preserve"> </w:t>
      </w:r>
      <w:r w:rsidR="0011450C">
        <w:rPr>
          <w:rFonts w:hint="cs"/>
          <w:szCs w:val="23"/>
          <w:rtl/>
        </w:rPr>
        <w:t xml:space="preserve"> </w:t>
      </w:r>
      <w:r w:rsidRPr="00134DAB">
        <w:rPr>
          <w:szCs w:val="23"/>
          <w:rtl/>
        </w:rPr>
        <w:t>قرار دهید</w:t>
      </w:r>
      <w:r w:rsidRPr="00134DAB">
        <w:rPr>
          <w:szCs w:val="23"/>
        </w:rPr>
        <w:t>.</w:t>
      </w:r>
    </w:p>
    <w:p w14:paraId="66B5A23D" w14:textId="77777777" w:rsidR="00134DAB" w:rsidRDefault="00134DAB" w:rsidP="00134DAB">
      <w:pPr>
        <w:pStyle w:val="1stparagraph"/>
        <w:rPr>
          <w:szCs w:val="23"/>
          <w:rtl/>
        </w:rPr>
      </w:pPr>
      <w:r w:rsidRPr="00134DAB">
        <w:rPr>
          <w:szCs w:val="23"/>
          <w:rtl/>
        </w:rPr>
        <w:t xml:space="preserve">با این کار به </w:t>
      </w:r>
      <w:proofErr w:type="spellStart"/>
      <w:r w:rsidRPr="00134DAB">
        <w:rPr>
          <w:szCs w:val="23"/>
          <w:rtl/>
        </w:rPr>
        <w:t>میکروکنترلر</w:t>
      </w:r>
      <w:proofErr w:type="spellEnd"/>
      <w:r w:rsidRPr="00134DAB">
        <w:rPr>
          <w:szCs w:val="23"/>
          <w:rtl/>
        </w:rPr>
        <w:t xml:space="preserve"> دستور دادید که مقاومت داخلی متصل به ۳.۳ ولت را برای این پایه فعال کند. حالا کد را تولید کنید</w:t>
      </w:r>
      <w:r w:rsidRPr="00134DAB">
        <w:rPr>
          <w:szCs w:val="23"/>
        </w:rPr>
        <w:t>.</w:t>
      </w:r>
    </w:p>
    <w:p w14:paraId="6FF65554" w14:textId="679DCBAF" w:rsidR="00F05F58" w:rsidRDefault="00F05F58" w:rsidP="00374B47">
      <w:pPr>
        <w:pStyle w:val="1stparagraph"/>
        <w:rPr>
          <w:szCs w:val="23"/>
          <w:rtl/>
        </w:rPr>
      </w:pPr>
    </w:p>
    <w:p w14:paraId="2F90F6AC" w14:textId="77777777" w:rsidR="00374B47" w:rsidRDefault="00374B47" w:rsidP="00374B47">
      <w:pPr>
        <w:pStyle w:val="1stparagraph"/>
        <w:rPr>
          <w:szCs w:val="23"/>
          <w:rtl/>
        </w:rPr>
      </w:pPr>
    </w:p>
    <w:p w14:paraId="1681B999" w14:textId="77777777" w:rsidR="00374B47" w:rsidRDefault="00374B47" w:rsidP="00374B47">
      <w:pPr>
        <w:pStyle w:val="1stparagraph"/>
        <w:rPr>
          <w:szCs w:val="23"/>
          <w:rtl/>
        </w:rPr>
      </w:pPr>
    </w:p>
    <w:p w14:paraId="64D9B6FE" w14:textId="77777777" w:rsidR="00374B47" w:rsidRDefault="00374B47" w:rsidP="00374B47">
      <w:pPr>
        <w:pStyle w:val="1stparagraph"/>
        <w:rPr>
          <w:szCs w:val="23"/>
          <w:rtl/>
        </w:rPr>
      </w:pPr>
    </w:p>
    <w:p w14:paraId="44ACB96B" w14:textId="77777777" w:rsidR="00374B47" w:rsidRDefault="00374B47" w:rsidP="00374B47">
      <w:pPr>
        <w:pStyle w:val="1stparagraph"/>
        <w:rPr>
          <w:szCs w:val="23"/>
          <w:rtl/>
        </w:rPr>
      </w:pPr>
    </w:p>
    <w:p w14:paraId="52FFB280" w14:textId="77777777" w:rsidR="00374B47" w:rsidRDefault="00374B47" w:rsidP="00374B47">
      <w:pPr>
        <w:pStyle w:val="1stparagraph"/>
        <w:rPr>
          <w:szCs w:val="23"/>
          <w:rtl/>
        </w:rPr>
      </w:pPr>
    </w:p>
    <w:p w14:paraId="185B7698" w14:textId="77777777" w:rsidR="00374B47" w:rsidRDefault="00374B47" w:rsidP="00374B47">
      <w:pPr>
        <w:pStyle w:val="1stparagraph"/>
        <w:rPr>
          <w:szCs w:val="23"/>
          <w:rtl/>
        </w:rPr>
      </w:pPr>
    </w:p>
    <w:p w14:paraId="7826CECB" w14:textId="77777777" w:rsidR="00374B47" w:rsidRDefault="00374B47" w:rsidP="00374B47">
      <w:pPr>
        <w:pStyle w:val="1stparagraph"/>
        <w:rPr>
          <w:szCs w:val="23"/>
          <w:rtl/>
        </w:rPr>
      </w:pPr>
    </w:p>
    <w:p w14:paraId="4F250237" w14:textId="77777777" w:rsidR="00374B47" w:rsidRDefault="00374B47" w:rsidP="00374B47">
      <w:pPr>
        <w:pStyle w:val="1stparagraph"/>
        <w:rPr>
          <w:szCs w:val="23"/>
          <w:rtl/>
        </w:rPr>
      </w:pPr>
    </w:p>
    <w:p w14:paraId="54AA196C" w14:textId="77777777" w:rsidR="00374B47" w:rsidRDefault="00374B47" w:rsidP="00374B47">
      <w:pPr>
        <w:pStyle w:val="1stparagraph"/>
        <w:rPr>
          <w:szCs w:val="23"/>
          <w:rtl/>
        </w:rPr>
      </w:pPr>
    </w:p>
    <w:p w14:paraId="53082219" w14:textId="77777777" w:rsidR="00374B47" w:rsidRDefault="00374B47" w:rsidP="00374B47">
      <w:pPr>
        <w:pStyle w:val="1stparagraph"/>
        <w:rPr>
          <w:szCs w:val="23"/>
          <w:rtl/>
        </w:rPr>
      </w:pPr>
    </w:p>
    <w:p w14:paraId="508B49C6" w14:textId="77777777" w:rsidR="00374B47" w:rsidRDefault="00374B47" w:rsidP="00374B47">
      <w:pPr>
        <w:pStyle w:val="1stparagraph"/>
        <w:rPr>
          <w:szCs w:val="23"/>
          <w:rtl/>
        </w:rPr>
      </w:pPr>
    </w:p>
    <w:p w14:paraId="4B081155" w14:textId="77777777" w:rsidR="00374B47" w:rsidRPr="00134DAB" w:rsidRDefault="00374B47" w:rsidP="00374B47">
      <w:pPr>
        <w:pStyle w:val="1stparagraph"/>
        <w:rPr>
          <w:szCs w:val="23"/>
        </w:rPr>
      </w:pPr>
    </w:p>
    <w:p w14:paraId="611DE8A2" w14:textId="77777777" w:rsidR="00134DAB" w:rsidRPr="00134DAB" w:rsidRDefault="00134DAB" w:rsidP="00134DAB">
      <w:pPr>
        <w:pStyle w:val="Heading2"/>
      </w:pPr>
      <w:bookmarkStart w:id="21" w:name="_Toc218438462"/>
      <w:r w:rsidRPr="00134DAB">
        <w:rPr>
          <w:rtl/>
        </w:rPr>
        <w:lastRenderedPageBreak/>
        <w:t>۳</w:t>
      </w:r>
      <w:r w:rsidRPr="00134DAB">
        <w:t xml:space="preserve">. </w:t>
      </w:r>
      <w:proofErr w:type="spellStart"/>
      <w:r w:rsidRPr="00134DAB">
        <w:rPr>
          <w:rtl/>
        </w:rPr>
        <w:t>کدنویسی</w:t>
      </w:r>
      <w:proofErr w:type="spellEnd"/>
      <w:r w:rsidRPr="00134DAB">
        <w:rPr>
          <w:rtl/>
        </w:rPr>
        <w:t>؛ تابع خواندن پین</w:t>
      </w:r>
      <w:bookmarkEnd w:id="21"/>
    </w:p>
    <w:p w14:paraId="53726CF6" w14:textId="1FEA2DB1" w:rsidR="00134DAB" w:rsidRDefault="00134DAB" w:rsidP="00134DAB">
      <w:pPr>
        <w:pStyle w:val="1stparagraph"/>
        <w:rPr>
          <w:szCs w:val="23"/>
          <w:rtl/>
        </w:rPr>
      </w:pPr>
      <w:r w:rsidRPr="00134DAB">
        <w:rPr>
          <w:szCs w:val="23"/>
          <w:rtl/>
        </w:rPr>
        <w:t>در کتابخانه</w:t>
      </w:r>
      <w:r w:rsidRPr="00134DAB">
        <w:rPr>
          <w:szCs w:val="23"/>
        </w:rPr>
        <w:t xml:space="preserve"> HAL </w:t>
      </w:r>
      <w:proofErr w:type="spellStart"/>
      <w:r w:rsidRPr="00134DAB">
        <w:rPr>
          <w:szCs w:val="23"/>
          <w:rtl/>
        </w:rPr>
        <w:t>تابعی</w:t>
      </w:r>
      <w:proofErr w:type="spellEnd"/>
      <w:r w:rsidRPr="00134DAB">
        <w:rPr>
          <w:szCs w:val="23"/>
          <w:rtl/>
        </w:rPr>
        <w:t xml:space="preserve"> برای خواندن وضعیت </w:t>
      </w:r>
      <w:proofErr w:type="spellStart"/>
      <w:r w:rsidRPr="00134DAB">
        <w:rPr>
          <w:szCs w:val="23"/>
          <w:rtl/>
        </w:rPr>
        <w:t>پین‌ها</w:t>
      </w:r>
      <w:proofErr w:type="spellEnd"/>
      <w:r w:rsidRPr="00134DAB">
        <w:rPr>
          <w:szCs w:val="23"/>
          <w:rtl/>
        </w:rPr>
        <w:t xml:space="preserve"> وجود دارد که خروجی آن یا </w:t>
      </w:r>
      <w:r w:rsidR="00F05F58">
        <w:rPr>
          <w:b/>
          <w:bCs/>
          <w:szCs w:val="23"/>
        </w:rPr>
        <w:t xml:space="preserve"> </w:t>
      </w:r>
      <w:r w:rsidRPr="00134DAB">
        <w:rPr>
          <w:b/>
          <w:bCs/>
          <w:szCs w:val="23"/>
        </w:rPr>
        <w:t>GPIO_PIN_SET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 xml:space="preserve">به معنای یک و یا </w:t>
      </w:r>
      <w:r w:rsidR="00F05F58">
        <w:rPr>
          <w:b/>
          <w:bCs/>
          <w:szCs w:val="23"/>
        </w:rPr>
        <w:t xml:space="preserve"> </w:t>
      </w:r>
      <w:r w:rsidRPr="00134DAB">
        <w:rPr>
          <w:b/>
          <w:bCs/>
          <w:szCs w:val="23"/>
        </w:rPr>
        <w:t>GPIO_PIN_RESET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به معنای صفر است</w:t>
      </w:r>
      <w:r w:rsidRPr="00134DAB">
        <w:rPr>
          <w:szCs w:val="23"/>
        </w:rPr>
        <w:t>.</w:t>
      </w:r>
    </w:p>
    <w:p w14:paraId="6F9F62EA" w14:textId="77777777" w:rsidR="00F05F58" w:rsidRPr="00134DAB" w:rsidRDefault="00F05F58" w:rsidP="00134DAB">
      <w:pPr>
        <w:pStyle w:val="1stparagraph"/>
        <w:rPr>
          <w:szCs w:val="23"/>
        </w:rPr>
      </w:pPr>
    </w:p>
    <w:p w14:paraId="6316B5F1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9922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7FAA"/>
          <w:sz w:val="17"/>
          <w:szCs w:val="17"/>
        </w:rPr>
        <w:t>GPIOx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GPIO_Pin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3FF4BCB" w14:textId="77777777" w:rsidR="00F05F58" w:rsidRDefault="00F05F58" w:rsidP="00134DAB">
      <w:pPr>
        <w:pStyle w:val="1stparagraph"/>
        <w:rPr>
          <w:b/>
          <w:bCs/>
          <w:szCs w:val="23"/>
          <w:rtl/>
        </w:rPr>
      </w:pPr>
    </w:p>
    <w:p w14:paraId="2B146A9E" w14:textId="39E2FC8C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b/>
          <w:bCs/>
          <w:szCs w:val="23"/>
          <w:rtl/>
        </w:rPr>
        <w:t>منطق برنامه ما</w:t>
      </w:r>
      <w:r w:rsidRPr="00134DAB">
        <w:rPr>
          <w:b/>
          <w:bCs/>
          <w:szCs w:val="23"/>
        </w:rPr>
        <w:t>:</w:t>
      </w:r>
      <w:r w:rsidRPr="00134DAB">
        <w:rPr>
          <w:szCs w:val="23"/>
        </w:rPr>
        <w:t xml:space="preserve"> </w:t>
      </w:r>
      <w:r w:rsidRPr="00134DAB">
        <w:rPr>
          <w:szCs w:val="23"/>
          <w:rtl/>
        </w:rPr>
        <w:t>چون از مقاومت پول-آپ استفاده کردیم منطق ما معکوس یا</w:t>
      </w:r>
      <w:r w:rsidRPr="00134DAB">
        <w:rPr>
          <w:szCs w:val="23"/>
        </w:rPr>
        <w:t xml:space="preserve"> Active Low </w:t>
      </w:r>
      <w:r w:rsidRPr="00134DAB">
        <w:rPr>
          <w:szCs w:val="23"/>
          <w:rtl/>
        </w:rPr>
        <w:t>است</w:t>
      </w:r>
      <w:r w:rsidRPr="00134DAB">
        <w:rPr>
          <w:szCs w:val="23"/>
        </w:rPr>
        <w:t>.</w:t>
      </w:r>
    </w:p>
    <w:p w14:paraId="494AF24F" w14:textId="77777777" w:rsidR="00134DAB" w:rsidRPr="00134DAB" w:rsidRDefault="00134DAB" w:rsidP="00134DAB">
      <w:pPr>
        <w:pStyle w:val="1stparagraph"/>
        <w:numPr>
          <w:ilvl w:val="0"/>
          <w:numId w:val="129"/>
        </w:numPr>
        <w:rPr>
          <w:szCs w:val="23"/>
        </w:rPr>
      </w:pPr>
      <w:r w:rsidRPr="00134DAB">
        <w:rPr>
          <w:szCs w:val="23"/>
          <w:rtl/>
        </w:rPr>
        <w:t xml:space="preserve">دکمه رها شده: ولتاژ ۳.۳ ولت است و ورودی </w:t>
      </w:r>
      <w:r w:rsidRPr="00134DAB">
        <w:rPr>
          <w:b/>
          <w:bCs/>
          <w:szCs w:val="23"/>
          <w:rtl/>
        </w:rPr>
        <w:t>یک</w:t>
      </w:r>
      <w:r w:rsidRPr="00134DAB">
        <w:rPr>
          <w:szCs w:val="23"/>
          <w:rtl/>
        </w:rPr>
        <w:t xml:space="preserve"> خوانده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</w:rPr>
        <w:t>.</w:t>
      </w:r>
    </w:p>
    <w:p w14:paraId="5B3EA268" w14:textId="77777777" w:rsidR="00134DAB" w:rsidRPr="00134DAB" w:rsidRDefault="00134DAB" w:rsidP="00134DAB">
      <w:pPr>
        <w:pStyle w:val="1stparagraph"/>
        <w:numPr>
          <w:ilvl w:val="0"/>
          <w:numId w:val="129"/>
        </w:numPr>
        <w:rPr>
          <w:szCs w:val="23"/>
        </w:rPr>
      </w:pPr>
      <w:r w:rsidRPr="00134DAB">
        <w:rPr>
          <w:szCs w:val="23"/>
          <w:rtl/>
        </w:rPr>
        <w:t xml:space="preserve">دکمه فشرده شده: پایه به زمین وصل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  <w:rtl/>
        </w:rPr>
        <w:t xml:space="preserve"> و ورودی </w:t>
      </w:r>
      <w:r w:rsidRPr="00134DAB">
        <w:rPr>
          <w:b/>
          <w:bCs/>
          <w:szCs w:val="23"/>
          <w:rtl/>
        </w:rPr>
        <w:t>صفر</w:t>
      </w:r>
      <w:r w:rsidRPr="00134DAB">
        <w:rPr>
          <w:szCs w:val="23"/>
          <w:rtl/>
        </w:rPr>
        <w:t xml:space="preserve"> خوانده </w:t>
      </w:r>
      <w:proofErr w:type="spellStart"/>
      <w:r w:rsidRPr="00134DAB">
        <w:rPr>
          <w:szCs w:val="23"/>
          <w:rtl/>
        </w:rPr>
        <w:t>می‌شود</w:t>
      </w:r>
      <w:proofErr w:type="spellEnd"/>
      <w:r w:rsidRPr="00134DAB">
        <w:rPr>
          <w:szCs w:val="23"/>
        </w:rPr>
        <w:t>.</w:t>
      </w:r>
    </w:p>
    <w:p w14:paraId="0CE9443B" w14:textId="77777777" w:rsidR="00134DAB" w:rsidRPr="00134DAB" w:rsidRDefault="00134DAB" w:rsidP="00134DAB">
      <w:pPr>
        <w:pStyle w:val="1stparagraph"/>
        <w:rPr>
          <w:szCs w:val="23"/>
        </w:rPr>
      </w:pPr>
      <w:r w:rsidRPr="00134DAB">
        <w:rPr>
          <w:szCs w:val="23"/>
          <w:rtl/>
        </w:rPr>
        <w:t>پس باید در کد بگوییم: "اگر پایه صفر بود یعنی دکمه فشرده شده است پس چراغ را روشن کن</w:t>
      </w:r>
      <w:r w:rsidRPr="00134DAB">
        <w:rPr>
          <w:szCs w:val="23"/>
        </w:rPr>
        <w:t>".</w:t>
      </w:r>
    </w:p>
    <w:p w14:paraId="6BEB33BE" w14:textId="41867318" w:rsidR="00134DAB" w:rsidRDefault="00134DAB" w:rsidP="00134DAB">
      <w:pPr>
        <w:pStyle w:val="1stparagraph"/>
        <w:rPr>
          <w:szCs w:val="23"/>
          <w:rtl/>
        </w:rPr>
      </w:pPr>
      <w:r w:rsidRPr="00134DAB">
        <w:rPr>
          <w:szCs w:val="23"/>
          <w:rtl/>
        </w:rPr>
        <w:t xml:space="preserve">وارد حلقه </w:t>
      </w:r>
      <w:r>
        <w:rPr>
          <w:szCs w:val="23"/>
        </w:rPr>
        <w:t xml:space="preserve"> </w:t>
      </w:r>
      <w:r w:rsidRPr="00134DAB">
        <w:rPr>
          <w:szCs w:val="23"/>
        </w:rPr>
        <w:t xml:space="preserve">while(1) </w:t>
      </w:r>
      <w:r w:rsidRPr="00134DAB">
        <w:rPr>
          <w:szCs w:val="23"/>
          <w:rtl/>
        </w:rPr>
        <w:t>شوید و کد زیر را بنویسید</w:t>
      </w:r>
      <w:r w:rsidRPr="00134DAB">
        <w:rPr>
          <w:szCs w:val="23"/>
        </w:rPr>
        <w:t>:</w:t>
      </w:r>
    </w:p>
    <w:p w14:paraId="54CE820D" w14:textId="77777777" w:rsidR="00F05F58" w:rsidRPr="00134DAB" w:rsidRDefault="00F05F58" w:rsidP="00134DAB">
      <w:pPr>
        <w:pStyle w:val="1stparagraph"/>
        <w:rPr>
          <w:szCs w:val="23"/>
        </w:rPr>
      </w:pPr>
    </w:p>
    <w:p w14:paraId="56062A21" w14:textId="1C34BA36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58B1ADD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04927930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r>
        <w:rPr>
          <w:rFonts w:ascii="Consolas" w:hAnsi="Consolas" w:cs="Courier New"/>
          <w:color w:val="696969"/>
          <w:sz w:val="17"/>
          <w:szCs w:val="17"/>
        </w:rPr>
        <w:t>/* USER CODE BEGIN 3 */</w:t>
      </w:r>
    </w:p>
    <w:p w14:paraId="023FE54E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684CA405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// Check if Button (PC13) is pressed</w:t>
      </w:r>
    </w:p>
    <w:p w14:paraId="5F3D46FB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// Remember: Pull-up means pressed = 0 (RESET)</w:t>
      </w:r>
    </w:p>
    <w:p w14:paraId="4CD902FE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GPIOC, GPIO_PIN_13) == GPIO_PIN_RESET)</w:t>
      </w:r>
    </w:p>
    <w:p w14:paraId="3C54B51F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18B540DA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color w:val="696969"/>
          <w:sz w:val="17"/>
          <w:szCs w:val="17"/>
        </w:rPr>
        <w:t>// Turn LED ON</w:t>
      </w:r>
    </w:p>
    <w:p w14:paraId="7C85B5D2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GPIO_PIN_5, GPIO_PIN_SET);</w:t>
      </w:r>
    </w:p>
    <w:p w14:paraId="309D3632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A34EE37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</w:p>
    <w:p w14:paraId="7BA3637B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462C6C08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r>
        <w:rPr>
          <w:rFonts w:ascii="Consolas" w:hAnsi="Consolas" w:cs="Courier New"/>
          <w:color w:val="696969"/>
          <w:sz w:val="17"/>
          <w:szCs w:val="17"/>
        </w:rPr>
        <w:t>// Turn LED OFF</w:t>
      </w:r>
    </w:p>
    <w:p w14:paraId="31393C9C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GPIO_PIN_5, GPIO_PIN_RESET);</w:t>
      </w:r>
    </w:p>
    <w:p w14:paraId="7BD6EE02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F75AB8C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</w:p>
    <w:p w14:paraId="60431E8E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color w:val="696969"/>
          <w:sz w:val="17"/>
          <w:szCs w:val="17"/>
        </w:rPr>
        <w:t>// A small delay is good for stability</w:t>
      </w:r>
    </w:p>
    <w:p w14:paraId="09F821CE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F3584C0" w14:textId="77777777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20.  </w:t>
      </w:r>
    </w:p>
    <w:p w14:paraId="5C65453E" w14:textId="5B80B37F" w:rsidR="00134DAB" w:rsidRPr="00134DAB" w:rsidRDefault="00134DAB" w:rsidP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696969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r>
        <w:rPr>
          <w:rFonts w:ascii="Consolas" w:hAnsi="Consolas" w:cs="Courier New"/>
          <w:color w:val="696969"/>
          <w:sz w:val="17"/>
          <w:szCs w:val="17"/>
        </w:rPr>
        <w:t>/* USER CODE END 3 */</w:t>
      </w:r>
    </w:p>
    <w:p w14:paraId="1197D01B" w14:textId="1C51C26E" w:rsidR="00134DAB" w:rsidRDefault="00134D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4405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CCF4CCE" w14:textId="2C88AFF5" w:rsidR="001922C9" w:rsidRDefault="001922C9" w:rsidP="00F05F58">
      <w:pPr>
        <w:pStyle w:val="1stparagraph"/>
        <w:jc w:val="center"/>
        <w:rPr>
          <w:noProof/>
          <w:rtl/>
        </w:rPr>
      </w:pPr>
    </w:p>
    <w:p w14:paraId="6B7A84DD" w14:textId="66C38839" w:rsidR="00F05F58" w:rsidRDefault="00374B47" w:rsidP="00374B47">
      <w:pPr>
        <w:pStyle w:val="1stparagraph"/>
        <w:jc w:val="center"/>
        <w:rPr>
          <w:szCs w:val="23"/>
          <w:rtl/>
        </w:rPr>
      </w:pPr>
      <w:r w:rsidRPr="00F05F58">
        <w:rPr>
          <w:noProof/>
          <w:szCs w:val="23"/>
          <w:rtl/>
        </w:rPr>
        <w:lastRenderedPageBreak/>
        <w:drawing>
          <wp:inline distT="0" distB="0" distL="0" distR="0" wp14:anchorId="764DEB1D" wp14:editId="63023F64">
            <wp:extent cx="1560443" cy="1524013"/>
            <wp:effectExtent l="0" t="0" r="1905" b="0"/>
            <wp:docPr id="200388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86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562" cy="15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F58">
        <w:rPr>
          <w:noProof/>
        </w:rPr>
        <w:drawing>
          <wp:inline distT="0" distB="0" distL="0" distR="0" wp14:anchorId="25B68D11" wp14:editId="2C50D328">
            <wp:extent cx="2141460" cy="1520687"/>
            <wp:effectExtent l="0" t="0" r="0" b="3810"/>
            <wp:docPr id="15660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5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3994" cy="152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7332" w14:textId="77777777" w:rsidR="00374B47" w:rsidRDefault="00374B47" w:rsidP="00374B47">
      <w:pPr>
        <w:pStyle w:val="1stparagraph"/>
        <w:rPr>
          <w:b/>
          <w:bCs/>
          <w:szCs w:val="23"/>
          <w:rtl/>
        </w:rPr>
      </w:pPr>
    </w:p>
    <w:p w14:paraId="20E935ED" w14:textId="4512A21C" w:rsidR="00374B47" w:rsidRPr="00374B47" w:rsidRDefault="00756B34" w:rsidP="00756B34">
      <w:pPr>
        <w:pStyle w:val="Heading2"/>
      </w:pPr>
      <w:bookmarkStart w:id="22" w:name="_Toc218438463"/>
      <w:r>
        <w:rPr>
          <w:rFonts w:hint="cs"/>
          <w:rtl/>
        </w:rPr>
        <w:t xml:space="preserve">۴. </w:t>
      </w:r>
      <w:r w:rsidR="00374B47" w:rsidRPr="00374B47">
        <w:rPr>
          <w:rtl/>
        </w:rPr>
        <w:t xml:space="preserve">راهنمای اتصالات در </w:t>
      </w:r>
      <w:proofErr w:type="spellStart"/>
      <w:r w:rsidR="00374B47" w:rsidRPr="00374B47">
        <w:rPr>
          <w:rtl/>
        </w:rPr>
        <w:t>پروتئوس</w:t>
      </w:r>
      <w:proofErr w:type="spellEnd"/>
      <w:r w:rsidR="00374B47" w:rsidRPr="00374B47">
        <w:rPr>
          <w:rtl/>
        </w:rPr>
        <w:t xml:space="preserve"> (طبق تصویر)</w:t>
      </w:r>
      <w:bookmarkEnd w:id="22"/>
    </w:p>
    <w:p w14:paraId="2DC67D38" w14:textId="77777777" w:rsidR="00374B47" w:rsidRPr="00374B47" w:rsidRDefault="00374B47" w:rsidP="00374B47">
      <w:pPr>
        <w:pStyle w:val="1stparagraph"/>
        <w:rPr>
          <w:szCs w:val="23"/>
        </w:rPr>
      </w:pPr>
      <w:r w:rsidRPr="00374B47">
        <w:rPr>
          <w:szCs w:val="23"/>
          <w:rtl/>
        </w:rPr>
        <w:t xml:space="preserve">برای اینکه </w:t>
      </w:r>
      <w:proofErr w:type="spellStart"/>
      <w:r w:rsidRPr="00374B47">
        <w:rPr>
          <w:szCs w:val="23"/>
          <w:rtl/>
        </w:rPr>
        <w:t>شبیه‌سازی</w:t>
      </w:r>
      <w:proofErr w:type="spellEnd"/>
      <w:r w:rsidRPr="00374B47">
        <w:rPr>
          <w:szCs w:val="23"/>
          <w:rtl/>
        </w:rPr>
        <w:t xml:space="preserve"> شما دقیقاً مانند تصویر ضمیمه شده کار کند، اتصالات را به این صورت انجام دهید</w:t>
      </w:r>
      <w:r w:rsidRPr="00374B47">
        <w:rPr>
          <w:szCs w:val="23"/>
        </w:rPr>
        <w:t>:</w:t>
      </w:r>
    </w:p>
    <w:p w14:paraId="32BEA90F" w14:textId="77777777" w:rsidR="00374B47" w:rsidRPr="00374B47" w:rsidRDefault="00374B47" w:rsidP="00374B47">
      <w:pPr>
        <w:pStyle w:val="1stparagraph"/>
        <w:rPr>
          <w:szCs w:val="23"/>
        </w:rPr>
      </w:pPr>
      <w:r w:rsidRPr="00374B47">
        <w:rPr>
          <w:szCs w:val="23"/>
          <w:rtl/>
        </w:rPr>
        <w:t>۱</w:t>
      </w:r>
      <w:r w:rsidRPr="00374B47">
        <w:rPr>
          <w:szCs w:val="23"/>
        </w:rPr>
        <w:t xml:space="preserve">. </w:t>
      </w:r>
      <w:r w:rsidRPr="00374B47">
        <w:rPr>
          <w:b/>
          <w:bCs/>
          <w:szCs w:val="23"/>
          <w:rtl/>
        </w:rPr>
        <w:t>اتصال</w:t>
      </w:r>
      <w:r w:rsidRPr="00374B47">
        <w:rPr>
          <w:b/>
          <w:bCs/>
          <w:szCs w:val="23"/>
        </w:rPr>
        <w:t xml:space="preserve"> LED:</w:t>
      </w:r>
    </w:p>
    <w:p w14:paraId="57686483" w14:textId="372DD4A6" w:rsidR="00374B47" w:rsidRPr="00374B47" w:rsidRDefault="00374B47" w:rsidP="00374B47">
      <w:pPr>
        <w:pStyle w:val="1stparagraph"/>
        <w:numPr>
          <w:ilvl w:val="0"/>
          <w:numId w:val="130"/>
        </w:numPr>
        <w:rPr>
          <w:szCs w:val="23"/>
        </w:rPr>
      </w:pPr>
      <w:r w:rsidRPr="00374B47">
        <w:rPr>
          <w:szCs w:val="23"/>
          <w:rtl/>
        </w:rPr>
        <w:t xml:space="preserve">پایه شماره ۲۱ </w:t>
      </w:r>
      <w:proofErr w:type="spellStart"/>
      <w:r w:rsidRPr="00374B47">
        <w:rPr>
          <w:szCs w:val="23"/>
          <w:rtl/>
        </w:rPr>
        <w:t>میکروکنترلر</w:t>
      </w:r>
      <w:proofErr w:type="spellEnd"/>
      <w:r w:rsidRPr="00374B47">
        <w:rPr>
          <w:szCs w:val="23"/>
          <w:rtl/>
        </w:rPr>
        <w:t xml:space="preserve"> که همان </w:t>
      </w:r>
      <w:r>
        <w:rPr>
          <w:b/>
          <w:bCs/>
          <w:szCs w:val="23"/>
        </w:rPr>
        <w:t xml:space="preserve"> </w:t>
      </w:r>
      <w:r w:rsidRPr="00374B47">
        <w:rPr>
          <w:b/>
          <w:bCs/>
          <w:szCs w:val="23"/>
        </w:rPr>
        <w:t>PA5</w:t>
      </w:r>
      <w:r w:rsidRPr="00374B47">
        <w:rPr>
          <w:szCs w:val="23"/>
        </w:rPr>
        <w:t xml:space="preserve"> </w:t>
      </w:r>
      <w:r w:rsidRPr="00374B47">
        <w:rPr>
          <w:szCs w:val="23"/>
          <w:rtl/>
        </w:rPr>
        <w:t>است را به مثبت</w:t>
      </w:r>
      <w:r w:rsidRPr="00374B47">
        <w:rPr>
          <w:szCs w:val="23"/>
        </w:rPr>
        <w:t xml:space="preserve"> LED </w:t>
      </w:r>
      <w:r w:rsidRPr="00374B47">
        <w:rPr>
          <w:szCs w:val="23"/>
          <w:rtl/>
        </w:rPr>
        <w:t xml:space="preserve">(بخش </w:t>
      </w:r>
      <w:proofErr w:type="spellStart"/>
      <w:r w:rsidRPr="00374B47">
        <w:rPr>
          <w:szCs w:val="23"/>
          <w:rtl/>
        </w:rPr>
        <w:t>پهن‌تر</w:t>
      </w:r>
      <w:proofErr w:type="spellEnd"/>
      <w:r w:rsidRPr="00374B47">
        <w:rPr>
          <w:szCs w:val="23"/>
          <w:rtl/>
        </w:rPr>
        <w:t>) وصل کنید</w:t>
      </w:r>
      <w:r w:rsidRPr="00374B47">
        <w:rPr>
          <w:szCs w:val="23"/>
        </w:rPr>
        <w:t>.</w:t>
      </w:r>
    </w:p>
    <w:p w14:paraId="5AE4DB0B" w14:textId="77777777" w:rsidR="00374B47" w:rsidRPr="00374B47" w:rsidRDefault="00374B47" w:rsidP="00374B47">
      <w:pPr>
        <w:pStyle w:val="1stparagraph"/>
        <w:numPr>
          <w:ilvl w:val="0"/>
          <w:numId w:val="130"/>
        </w:numPr>
        <w:rPr>
          <w:szCs w:val="23"/>
        </w:rPr>
      </w:pPr>
      <w:r w:rsidRPr="00374B47">
        <w:rPr>
          <w:szCs w:val="23"/>
          <w:rtl/>
        </w:rPr>
        <w:t>پایه منفی</w:t>
      </w:r>
      <w:r w:rsidRPr="00374B47">
        <w:rPr>
          <w:szCs w:val="23"/>
        </w:rPr>
        <w:t xml:space="preserve"> LED </w:t>
      </w:r>
      <w:r w:rsidRPr="00374B47">
        <w:rPr>
          <w:szCs w:val="23"/>
          <w:rtl/>
        </w:rPr>
        <w:t xml:space="preserve">(بخش </w:t>
      </w:r>
      <w:proofErr w:type="spellStart"/>
      <w:r w:rsidRPr="00374B47">
        <w:rPr>
          <w:szCs w:val="23"/>
          <w:rtl/>
        </w:rPr>
        <w:t>خط‌دار</w:t>
      </w:r>
      <w:proofErr w:type="spellEnd"/>
      <w:r w:rsidRPr="00374B47">
        <w:rPr>
          <w:szCs w:val="23"/>
          <w:rtl/>
        </w:rPr>
        <w:t>) را به یک سر مقاومت ۳۳۰ اهم وصل کنید</w:t>
      </w:r>
      <w:r w:rsidRPr="00374B47">
        <w:rPr>
          <w:szCs w:val="23"/>
        </w:rPr>
        <w:t>.</w:t>
      </w:r>
    </w:p>
    <w:p w14:paraId="18B40C97" w14:textId="77777777" w:rsidR="00374B47" w:rsidRPr="00374B47" w:rsidRDefault="00374B47" w:rsidP="00374B47">
      <w:pPr>
        <w:pStyle w:val="1stparagraph"/>
        <w:numPr>
          <w:ilvl w:val="0"/>
          <w:numId w:val="130"/>
        </w:numPr>
        <w:rPr>
          <w:szCs w:val="23"/>
        </w:rPr>
      </w:pPr>
      <w:r w:rsidRPr="00374B47">
        <w:rPr>
          <w:szCs w:val="23"/>
          <w:rtl/>
        </w:rPr>
        <w:t xml:space="preserve">سر دیگر مقاومت را به </w:t>
      </w:r>
      <w:r w:rsidRPr="00374B47">
        <w:rPr>
          <w:b/>
          <w:bCs/>
          <w:szCs w:val="23"/>
        </w:rPr>
        <w:t>Ground</w:t>
      </w:r>
      <w:r w:rsidRPr="00374B47">
        <w:rPr>
          <w:szCs w:val="23"/>
        </w:rPr>
        <w:t xml:space="preserve"> </w:t>
      </w:r>
      <w:r w:rsidRPr="00374B47">
        <w:rPr>
          <w:szCs w:val="23"/>
          <w:rtl/>
        </w:rPr>
        <w:t>متصل کنید</w:t>
      </w:r>
      <w:r w:rsidRPr="00374B47">
        <w:rPr>
          <w:szCs w:val="23"/>
        </w:rPr>
        <w:t>.</w:t>
      </w:r>
    </w:p>
    <w:p w14:paraId="4E53BD4B" w14:textId="77777777" w:rsidR="00374B47" w:rsidRPr="00374B47" w:rsidRDefault="00374B47" w:rsidP="00374B47">
      <w:pPr>
        <w:pStyle w:val="1stparagraph"/>
        <w:rPr>
          <w:szCs w:val="23"/>
        </w:rPr>
      </w:pPr>
      <w:r w:rsidRPr="00374B47">
        <w:rPr>
          <w:szCs w:val="23"/>
          <w:rtl/>
        </w:rPr>
        <w:t>۲</w:t>
      </w:r>
      <w:r w:rsidRPr="00374B47">
        <w:rPr>
          <w:szCs w:val="23"/>
        </w:rPr>
        <w:t xml:space="preserve">. </w:t>
      </w:r>
      <w:r w:rsidRPr="00374B47">
        <w:rPr>
          <w:b/>
          <w:bCs/>
          <w:szCs w:val="23"/>
          <w:rtl/>
        </w:rPr>
        <w:t>اتصال دکمه</w:t>
      </w:r>
      <w:r w:rsidRPr="00374B47">
        <w:rPr>
          <w:b/>
          <w:bCs/>
          <w:szCs w:val="23"/>
        </w:rPr>
        <w:t>:</w:t>
      </w:r>
    </w:p>
    <w:p w14:paraId="7D91C82D" w14:textId="77777777" w:rsidR="00374B47" w:rsidRPr="00374B47" w:rsidRDefault="00374B47" w:rsidP="00374B47">
      <w:pPr>
        <w:pStyle w:val="1stparagraph"/>
        <w:numPr>
          <w:ilvl w:val="0"/>
          <w:numId w:val="131"/>
        </w:numPr>
        <w:rPr>
          <w:szCs w:val="23"/>
        </w:rPr>
      </w:pPr>
      <w:r w:rsidRPr="00374B47">
        <w:rPr>
          <w:szCs w:val="23"/>
          <w:rtl/>
        </w:rPr>
        <w:t>یک</w:t>
      </w:r>
      <w:r w:rsidRPr="00374B47">
        <w:rPr>
          <w:szCs w:val="23"/>
        </w:rPr>
        <w:t xml:space="preserve"> Button </w:t>
      </w:r>
      <w:r w:rsidRPr="00374B47">
        <w:rPr>
          <w:szCs w:val="23"/>
          <w:rtl/>
        </w:rPr>
        <w:t>از کتابخانه قطعات بیاورید</w:t>
      </w:r>
      <w:r w:rsidRPr="00374B47">
        <w:rPr>
          <w:szCs w:val="23"/>
        </w:rPr>
        <w:t>.</w:t>
      </w:r>
    </w:p>
    <w:p w14:paraId="5CB94FB2" w14:textId="5F648B12" w:rsidR="00374B47" w:rsidRPr="00374B47" w:rsidRDefault="00374B47" w:rsidP="00374B47">
      <w:pPr>
        <w:pStyle w:val="1stparagraph"/>
        <w:numPr>
          <w:ilvl w:val="0"/>
          <w:numId w:val="131"/>
        </w:numPr>
        <w:rPr>
          <w:szCs w:val="23"/>
        </w:rPr>
      </w:pPr>
      <w:r w:rsidRPr="00374B47">
        <w:rPr>
          <w:szCs w:val="23"/>
          <w:rtl/>
        </w:rPr>
        <w:t xml:space="preserve">یک سر دکمه را به پایه شماره ۴ </w:t>
      </w:r>
      <w:proofErr w:type="spellStart"/>
      <w:r w:rsidRPr="00374B47">
        <w:rPr>
          <w:szCs w:val="23"/>
          <w:rtl/>
        </w:rPr>
        <w:t>میکروکنترلر</w:t>
      </w:r>
      <w:proofErr w:type="spellEnd"/>
      <w:r w:rsidRPr="00374B47">
        <w:rPr>
          <w:szCs w:val="23"/>
          <w:rtl/>
        </w:rPr>
        <w:t xml:space="preserve"> که همان </w:t>
      </w:r>
      <w:r>
        <w:rPr>
          <w:b/>
          <w:bCs/>
          <w:szCs w:val="23"/>
        </w:rPr>
        <w:t xml:space="preserve"> </w:t>
      </w:r>
      <w:r w:rsidRPr="00374B47">
        <w:rPr>
          <w:b/>
          <w:bCs/>
          <w:szCs w:val="23"/>
        </w:rPr>
        <w:t>PC13</w:t>
      </w:r>
      <w:r w:rsidRPr="00374B47">
        <w:rPr>
          <w:szCs w:val="23"/>
        </w:rPr>
        <w:t xml:space="preserve"> </w:t>
      </w:r>
      <w:r w:rsidRPr="00374B47">
        <w:rPr>
          <w:szCs w:val="23"/>
          <w:rtl/>
        </w:rPr>
        <w:t>است وصل کنید</w:t>
      </w:r>
      <w:r w:rsidRPr="00374B47">
        <w:rPr>
          <w:szCs w:val="23"/>
        </w:rPr>
        <w:t>.</w:t>
      </w:r>
    </w:p>
    <w:p w14:paraId="4C33487D" w14:textId="5401DF05" w:rsidR="00374B47" w:rsidRDefault="00374B47" w:rsidP="00374B47">
      <w:pPr>
        <w:pStyle w:val="1stparagraph"/>
        <w:numPr>
          <w:ilvl w:val="0"/>
          <w:numId w:val="131"/>
        </w:numPr>
        <w:rPr>
          <w:szCs w:val="23"/>
        </w:rPr>
      </w:pPr>
      <w:r w:rsidRPr="00374B47">
        <w:rPr>
          <w:szCs w:val="23"/>
          <w:rtl/>
        </w:rPr>
        <w:t xml:space="preserve">سر دیگر دکمه را مستقیم به </w:t>
      </w:r>
      <w:r>
        <w:rPr>
          <w:b/>
          <w:bCs/>
          <w:szCs w:val="23"/>
        </w:rPr>
        <w:t xml:space="preserve"> </w:t>
      </w:r>
      <w:r w:rsidRPr="00374B47">
        <w:rPr>
          <w:b/>
          <w:bCs/>
          <w:szCs w:val="23"/>
        </w:rPr>
        <w:t>Ground</w:t>
      </w:r>
      <w:r w:rsidRPr="00374B47">
        <w:rPr>
          <w:szCs w:val="23"/>
        </w:rPr>
        <w:t xml:space="preserve"> </w:t>
      </w:r>
      <w:r w:rsidRPr="00374B47">
        <w:rPr>
          <w:szCs w:val="23"/>
          <w:rtl/>
        </w:rPr>
        <w:t>وصل کنید</w:t>
      </w:r>
      <w:r w:rsidRPr="00374B47">
        <w:rPr>
          <w:szCs w:val="23"/>
        </w:rPr>
        <w:t>.</w:t>
      </w:r>
    </w:p>
    <w:p w14:paraId="20B6812B" w14:textId="77777777" w:rsidR="00611BA0" w:rsidRDefault="00611BA0" w:rsidP="00611BA0">
      <w:pPr>
        <w:pStyle w:val="1stparagraph"/>
        <w:rPr>
          <w:szCs w:val="23"/>
          <w:rtl/>
        </w:rPr>
      </w:pPr>
    </w:p>
    <w:p w14:paraId="1533919D" w14:textId="77777777" w:rsidR="00611BA0" w:rsidRDefault="00611BA0" w:rsidP="00611BA0">
      <w:pPr>
        <w:pStyle w:val="1stparagraph"/>
        <w:rPr>
          <w:szCs w:val="23"/>
          <w:rtl/>
        </w:rPr>
      </w:pPr>
    </w:p>
    <w:p w14:paraId="7BE4482F" w14:textId="77777777" w:rsidR="00611BA0" w:rsidRDefault="00611BA0" w:rsidP="00611BA0">
      <w:pPr>
        <w:pStyle w:val="1stparagraph"/>
        <w:rPr>
          <w:szCs w:val="23"/>
          <w:rtl/>
        </w:rPr>
      </w:pPr>
    </w:p>
    <w:p w14:paraId="26048D50" w14:textId="77777777" w:rsidR="00611BA0" w:rsidRDefault="00611BA0" w:rsidP="00611BA0">
      <w:pPr>
        <w:pStyle w:val="1stparagraph"/>
        <w:rPr>
          <w:szCs w:val="23"/>
          <w:rtl/>
        </w:rPr>
      </w:pPr>
    </w:p>
    <w:p w14:paraId="0F693707" w14:textId="77777777" w:rsidR="00611BA0" w:rsidRDefault="00611BA0" w:rsidP="00611BA0">
      <w:pPr>
        <w:pStyle w:val="1stparagraph"/>
        <w:rPr>
          <w:szCs w:val="23"/>
          <w:rtl/>
        </w:rPr>
      </w:pPr>
    </w:p>
    <w:p w14:paraId="15ACBB41" w14:textId="77777777" w:rsidR="00611BA0" w:rsidRDefault="00611BA0" w:rsidP="00611BA0">
      <w:pPr>
        <w:pStyle w:val="1stparagraph"/>
        <w:rPr>
          <w:szCs w:val="23"/>
          <w:rtl/>
        </w:rPr>
      </w:pPr>
    </w:p>
    <w:p w14:paraId="506B5D3A" w14:textId="77777777" w:rsidR="00611BA0" w:rsidRDefault="00611BA0" w:rsidP="00611BA0">
      <w:pPr>
        <w:pStyle w:val="1stparagraph"/>
        <w:rPr>
          <w:szCs w:val="23"/>
          <w:rtl/>
        </w:rPr>
      </w:pPr>
    </w:p>
    <w:p w14:paraId="2AD2E6B3" w14:textId="77777777" w:rsidR="00611BA0" w:rsidRDefault="00611BA0" w:rsidP="00611BA0">
      <w:pPr>
        <w:pStyle w:val="1stparagraph"/>
        <w:rPr>
          <w:szCs w:val="23"/>
          <w:rtl/>
        </w:rPr>
      </w:pPr>
    </w:p>
    <w:p w14:paraId="3E62A64D" w14:textId="77777777" w:rsidR="00C717D6" w:rsidRPr="00C717D6" w:rsidRDefault="00C717D6" w:rsidP="0044183D">
      <w:pPr>
        <w:pStyle w:val="Heading1"/>
      </w:pPr>
      <w:bookmarkStart w:id="23" w:name="_Toc218438464"/>
      <w:r w:rsidRPr="00C717D6">
        <w:rPr>
          <w:rtl/>
        </w:rPr>
        <w:lastRenderedPageBreak/>
        <w:t xml:space="preserve">فصل ۵: نمایشگر کاراکتری؛ </w:t>
      </w:r>
      <w:proofErr w:type="spellStart"/>
      <w:r w:rsidRPr="00C717D6">
        <w:rPr>
          <w:rtl/>
        </w:rPr>
        <w:t>پورت</w:t>
      </w:r>
      <w:proofErr w:type="spellEnd"/>
      <w:r w:rsidRPr="00C717D6">
        <w:rPr>
          <w:rtl/>
        </w:rPr>
        <w:t xml:space="preserve"> کردن کتابخانه</w:t>
      </w:r>
      <w:bookmarkEnd w:id="23"/>
    </w:p>
    <w:p w14:paraId="69929CC1" w14:textId="18C2CA31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szCs w:val="23"/>
          <w:rtl/>
        </w:rPr>
        <w:t>تا اینجا فقط با</w:t>
      </w:r>
      <w:r w:rsidRPr="00C717D6">
        <w:rPr>
          <w:szCs w:val="23"/>
        </w:rPr>
        <w:t xml:space="preserve"> LED </w:t>
      </w:r>
      <w:r w:rsidRPr="00C717D6">
        <w:rPr>
          <w:szCs w:val="23"/>
          <w:rtl/>
        </w:rPr>
        <w:t xml:space="preserve">و دکمه (۰ و ۱) کار کردیم. اما برای نمایش اعداد، دما یا </w:t>
      </w:r>
      <w:proofErr w:type="spellStart"/>
      <w:r w:rsidRPr="00C717D6">
        <w:rPr>
          <w:szCs w:val="23"/>
          <w:rtl/>
        </w:rPr>
        <w:t>پیام‌های</w:t>
      </w:r>
      <w:proofErr w:type="spellEnd"/>
      <w:r w:rsidRPr="00C717D6">
        <w:rPr>
          <w:szCs w:val="23"/>
          <w:rtl/>
        </w:rPr>
        <w:t xml:space="preserve"> متنی به یک نمایشگر نیاز داریم</w:t>
      </w:r>
      <w:r w:rsidRPr="00C717D6">
        <w:rPr>
          <w:szCs w:val="23"/>
        </w:rPr>
        <w:t xml:space="preserve">. LCD </w:t>
      </w:r>
      <w:r w:rsidRPr="00C717D6">
        <w:rPr>
          <w:szCs w:val="23"/>
          <w:rtl/>
        </w:rPr>
        <w:t>کاراکتری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معمولاً </w:t>
      </w:r>
      <w:proofErr w:type="gramStart"/>
      <w:r w:rsidRPr="00C717D6">
        <w:rPr>
          <w:szCs w:val="23"/>
          <w:rtl/>
        </w:rPr>
        <w:t xml:space="preserve">مدل </w:t>
      </w:r>
      <w:r w:rsidR="0044183D">
        <w:rPr>
          <w:rFonts w:hint="cs"/>
          <w:szCs w:val="23"/>
          <w:rtl/>
        </w:rPr>
        <w:t xml:space="preserve"> ۱۶</w:t>
      </w:r>
      <w:proofErr w:type="gramEnd"/>
      <w:r w:rsidR="0044183D">
        <w:rPr>
          <w:szCs w:val="23"/>
        </w:rPr>
        <w:t xml:space="preserve"> </w:t>
      </w:r>
      <w:r w:rsidR="0044183D">
        <w:rPr>
          <w:rFonts w:hint="cs"/>
          <w:szCs w:val="23"/>
          <w:rtl/>
        </w:rPr>
        <w:t xml:space="preserve">در </w:t>
      </w:r>
      <w:proofErr w:type="gramStart"/>
      <w:r w:rsidR="0044183D">
        <w:rPr>
          <w:rFonts w:hint="cs"/>
          <w:szCs w:val="23"/>
          <w:rtl/>
        </w:rPr>
        <w:t xml:space="preserve">۰۲ </w:t>
      </w:r>
      <w:r w:rsidR="0044183D">
        <w:rPr>
          <w:szCs w:val="23"/>
        </w:rPr>
        <w:t xml:space="preserve"> </w:t>
      </w:r>
      <w:proofErr w:type="spellStart"/>
      <w:r w:rsidRPr="00C717D6">
        <w:rPr>
          <w:szCs w:val="23"/>
          <w:rtl/>
        </w:rPr>
        <w:t>ارزان‌ترین</w:t>
      </w:r>
      <w:proofErr w:type="spellEnd"/>
      <w:proofErr w:type="gramEnd"/>
      <w:r w:rsidRPr="00C717D6">
        <w:rPr>
          <w:szCs w:val="23"/>
          <w:rtl/>
        </w:rPr>
        <w:t xml:space="preserve"> و </w:t>
      </w:r>
      <w:proofErr w:type="spellStart"/>
      <w:r w:rsidRPr="00C717D6">
        <w:rPr>
          <w:szCs w:val="23"/>
          <w:rtl/>
        </w:rPr>
        <w:t>محبوب‌ترین</w:t>
      </w:r>
      <w:proofErr w:type="spellEnd"/>
      <w:r w:rsidRPr="00C717D6">
        <w:rPr>
          <w:szCs w:val="23"/>
          <w:rtl/>
        </w:rPr>
        <w:t xml:space="preserve"> گزینه است</w:t>
      </w:r>
      <w:r w:rsidRPr="00C717D6">
        <w:rPr>
          <w:szCs w:val="23"/>
        </w:rPr>
        <w:t>.</w:t>
      </w:r>
    </w:p>
    <w:p w14:paraId="38948E93" w14:textId="77777777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szCs w:val="23"/>
          <w:rtl/>
        </w:rPr>
        <w:t xml:space="preserve">در این فصل یاد </w:t>
      </w:r>
      <w:proofErr w:type="spellStart"/>
      <w:r w:rsidRPr="00C717D6">
        <w:rPr>
          <w:szCs w:val="23"/>
          <w:rtl/>
        </w:rPr>
        <w:t>می‌گیریم</w:t>
      </w:r>
      <w:proofErr w:type="spellEnd"/>
      <w:r w:rsidRPr="00C717D6">
        <w:rPr>
          <w:szCs w:val="23"/>
          <w:rtl/>
        </w:rPr>
        <w:t xml:space="preserve"> چطور پروتکل ارتباطی</w:t>
      </w:r>
      <w:r w:rsidRPr="00C717D6">
        <w:rPr>
          <w:szCs w:val="23"/>
        </w:rPr>
        <w:t xml:space="preserve"> LCD </w:t>
      </w:r>
      <w:r w:rsidRPr="00C717D6">
        <w:rPr>
          <w:szCs w:val="23"/>
          <w:rtl/>
        </w:rPr>
        <w:t>را با استفاده از توابع</w:t>
      </w:r>
      <w:r w:rsidRPr="00C717D6">
        <w:rPr>
          <w:szCs w:val="23"/>
        </w:rPr>
        <w:t xml:space="preserve"> HAL </w:t>
      </w:r>
      <w:proofErr w:type="spellStart"/>
      <w:r w:rsidRPr="00C717D6">
        <w:rPr>
          <w:szCs w:val="23"/>
          <w:rtl/>
        </w:rPr>
        <w:t>شبیه‌سازی</w:t>
      </w:r>
      <w:proofErr w:type="spellEnd"/>
      <w:r w:rsidRPr="00C717D6">
        <w:rPr>
          <w:szCs w:val="23"/>
          <w:rtl/>
        </w:rPr>
        <w:t xml:space="preserve"> کنیم و </w:t>
      </w:r>
      <w:proofErr w:type="spellStart"/>
      <w:r w:rsidRPr="00C717D6">
        <w:rPr>
          <w:szCs w:val="23"/>
          <w:rtl/>
        </w:rPr>
        <w:t>متن‌های</w:t>
      </w:r>
      <w:proofErr w:type="spellEnd"/>
      <w:r w:rsidRPr="00C717D6">
        <w:rPr>
          <w:szCs w:val="23"/>
          <w:rtl/>
        </w:rPr>
        <w:t xml:space="preserve"> پویا (مثل </w:t>
      </w:r>
      <w:proofErr w:type="spellStart"/>
      <w:r w:rsidRPr="00C717D6">
        <w:rPr>
          <w:szCs w:val="23"/>
          <w:rtl/>
        </w:rPr>
        <w:t>شمارنده</w:t>
      </w:r>
      <w:proofErr w:type="spellEnd"/>
      <w:r w:rsidRPr="00C717D6">
        <w:rPr>
          <w:szCs w:val="23"/>
          <w:rtl/>
        </w:rPr>
        <w:t>) را نمایش دهیم</w:t>
      </w:r>
      <w:r w:rsidRPr="00C717D6">
        <w:rPr>
          <w:szCs w:val="23"/>
        </w:rPr>
        <w:t>.</w:t>
      </w:r>
    </w:p>
    <w:p w14:paraId="362E7DE9" w14:textId="77777777" w:rsidR="00C717D6" w:rsidRPr="00C717D6" w:rsidRDefault="00C717D6" w:rsidP="0044183D">
      <w:pPr>
        <w:pStyle w:val="Heading2"/>
      </w:pPr>
      <w:bookmarkStart w:id="24" w:name="_Toc218438465"/>
      <w:r w:rsidRPr="00C717D6">
        <w:rPr>
          <w:rtl/>
        </w:rPr>
        <w:t>۱</w:t>
      </w:r>
      <w:r w:rsidRPr="00C717D6">
        <w:t xml:space="preserve">. </w:t>
      </w:r>
      <w:proofErr w:type="spellStart"/>
      <w:r w:rsidRPr="00C717D6">
        <w:rPr>
          <w:rtl/>
        </w:rPr>
        <w:t>سخت‌افزار</w:t>
      </w:r>
      <w:proofErr w:type="spellEnd"/>
      <w:r w:rsidRPr="00C717D6">
        <w:rPr>
          <w:rtl/>
        </w:rPr>
        <w:t xml:space="preserve"> در </w:t>
      </w:r>
      <w:proofErr w:type="spellStart"/>
      <w:r w:rsidRPr="00C717D6">
        <w:rPr>
          <w:rtl/>
        </w:rPr>
        <w:t>پروتئوس</w:t>
      </w:r>
      <w:proofErr w:type="spellEnd"/>
      <w:r w:rsidRPr="00C717D6">
        <w:rPr>
          <w:rtl/>
        </w:rPr>
        <w:t xml:space="preserve">؛ </w:t>
      </w:r>
      <w:proofErr w:type="spellStart"/>
      <w:r w:rsidRPr="00C717D6">
        <w:rPr>
          <w:rtl/>
        </w:rPr>
        <w:t>سیم‌کشی</w:t>
      </w:r>
      <w:proofErr w:type="spellEnd"/>
      <w:r w:rsidRPr="00C717D6">
        <w:rPr>
          <w:rtl/>
        </w:rPr>
        <w:t xml:space="preserve"> ۴ بیتی</w:t>
      </w:r>
      <w:bookmarkEnd w:id="24"/>
    </w:p>
    <w:p w14:paraId="4AD6EF3B" w14:textId="77777777" w:rsidR="0044183D" w:rsidRDefault="00C717D6" w:rsidP="00C717D6">
      <w:pPr>
        <w:pStyle w:val="1stparagraph"/>
        <w:rPr>
          <w:szCs w:val="23"/>
          <w:rtl/>
        </w:rPr>
      </w:pPr>
      <w:r w:rsidRPr="00C717D6">
        <w:rPr>
          <w:szCs w:val="23"/>
          <w:rtl/>
        </w:rPr>
        <w:t xml:space="preserve">ما برای </w:t>
      </w:r>
      <w:proofErr w:type="spellStart"/>
      <w:r w:rsidRPr="00C717D6">
        <w:rPr>
          <w:szCs w:val="23"/>
          <w:rtl/>
        </w:rPr>
        <w:t>صرفه‌جویی</w:t>
      </w:r>
      <w:proofErr w:type="spellEnd"/>
      <w:r w:rsidRPr="00C717D6">
        <w:rPr>
          <w:szCs w:val="23"/>
          <w:rtl/>
        </w:rPr>
        <w:t xml:space="preserve"> در </w:t>
      </w:r>
      <w:proofErr w:type="spellStart"/>
      <w:r w:rsidRPr="00C717D6">
        <w:rPr>
          <w:szCs w:val="23"/>
          <w:rtl/>
        </w:rPr>
        <w:t>پین‌ها</w:t>
      </w:r>
      <w:proofErr w:type="spellEnd"/>
      <w:r w:rsidRPr="00C717D6">
        <w:rPr>
          <w:szCs w:val="23"/>
          <w:rtl/>
        </w:rPr>
        <w:t xml:space="preserve">، از </w:t>
      </w:r>
      <w:r w:rsidRPr="00C717D6">
        <w:rPr>
          <w:b/>
          <w:bCs/>
          <w:szCs w:val="23"/>
          <w:rtl/>
        </w:rPr>
        <w:t>مد ۴ بیتی</w:t>
      </w:r>
      <w:r w:rsidRPr="00C717D6">
        <w:rPr>
          <w:szCs w:val="23"/>
          <w:rtl/>
        </w:rPr>
        <w:t xml:space="preserve"> استفاده </w:t>
      </w:r>
      <w:proofErr w:type="spellStart"/>
      <w:r w:rsidRPr="00C717D6">
        <w:rPr>
          <w:szCs w:val="23"/>
          <w:rtl/>
        </w:rPr>
        <w:t>می‌کنیم</w:t>
      </w:r>
      <w:proofErr w:type="spellEnd"/>
      <w:r w:rsidRPr="00C717D6">
        <w:rPr>
          <w:szCs w:val="23"/>
          <w:rtl/>
        </w:rPr>
        <w:t xml:space="preserve">. یعنی به جای ۸ سیم </w:t>
      </w:r>
      <w:proofErr w:type="spellStart"/>
      <w:r w:rsidRPr="00C717D6">
        <w:rPr>
          <w:szCs w:val="23"/>
          <w:rtl/>
        </w:rPr>
        <w:t>دیتا</w:t>
      </w:r>
      <w:proofErr w:type="spellEnd"/>
      <w:r w:rsidRPr="00C717D6">
        <w:rPr>
          <w:szCs w:val="23"/>
          <w:rtl/>
        </w:rPr>
        <w:t>، فقط ۴ سیم</w:t>
      </w:r>
    </w:p>
    <w:p w14:paraId="30A12BB0" w14:textId="01BA6786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szCs w:val="23"/>
        </w:rPr>
        <w:t xml:space="preserve"> D4 </w:t>
      </w:r>
      <w:r w:rsidRPr="00C717D6">
        <w:rPr>
          <w:szCs w:val="23"/>
          <w:rtl/>
        </w:rPr>
        <w:t>تا</w:t>
      </w:r>
      <w:r w:rsidRPr="00C717D6">
        <w:rPr>
          <w:szCs w:val="23"/>
        </w:rPr>
        <w:t xml:space="preserve"> D7 </w:t>
      </w:r>
      <w:r w:rsidRPr="00C717D6">
        <w:rPr>
          <w:szCs w:val="23"/>
          <w:rtl/>
        </w:rPr>
        <w:t xml:space="preserve">را وصل </w:t>
      </w:r>
      <w:proofErr w:type="spellStart"/>
      <w:r w:rsidRPr="00C717D6">
        <w:rPr>
          <w:szCs w:val="23"/>
          <w:rtl/>
        </w:rPr>
        <w:t>می‌کنیم</w:t>
      </w:r>
      <w:proofErr w:type="spellEnd"/>
      <w:r w:rsidRPr="00C717D6">
        <w:rPr>
          <w:szCs w:val="23"/>
        </w:rPr>
        <w:t>.</w:t>
      </w:r>
    </w:p>
    <w:p w14:paraId="3215C2D3" w14:textId="1BDE35A6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b/>
          <w:bCs/>
          <w:szCs w:val="23"/>
          <w:rtl/>
        </w:rPr>
        <w:t xml:space="preserve">اتصالات در </w:t>
      </w:r>
      <w:proofErr w:type="spellStart"/>
      <w:r w:rsidRPr="00C717D6">
        <w:rPr>
          <w:b/>
          <w:bCs/>
          <w:szCs w:val="23"/>
          <w:rtl/>
        </w:rPr>
        <w:t>پروتئوس</w:t>
      </w:r>
      <w:proofErr w:type="spellEnd"/>
      <w:r w:rsidRPr="00C717D6">
        <w:rPr>
          <w:b/>
          <w:bCs/>
          <w:szCs w:val="23"/>
          <w:rtl/>
        </w:rPr>
        <w:t xml:space="preserve"> (طبق کد ما)</w:t>
      </w:r>
      <w:r w:rsidRPr="00C717D6">
        <w:rPr>
          <w:b/>
          <w:bCs/>
          <w:szCs w:val="23"/>
        </w:rPr>
        <w:t>: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یک قطعه </w:t>
      </w:r>
      <w:r w:rsidRPr="00C717D6">
        <w:rPr>
          <w:szCs w:val="23"/>
        </w:rPr>
        <w:t xml:space="preserve">LM016L </w:t>
      </w:r>
      <w:r w:rsidR="0044183D">
        <w:rPr>
          <w:rFonts w:hint="cs"/>
          <w:szCs w:val="23"/>
          <w:rtl/>
        </w:rPr>
        <w:t xml:space="preserve"> </w:t>
      </w:r>
      <w:r w:rsidRPr="00C717D6">
        <w:rPr>
          <w:szCs w:val="23"/>
          <w:rtl/>
        </w:rPr>
        <w:t>(</w:t>
      </w:r>
      <w:proofErr w:type="spellStart"/>
      <w:r w:rsidRPr="00C717D6">
        <w:rPr>
          <w:szCs w:val="23"/>
          <w:rtl/>
        </w:rPr>
        <w:t>ال‌سی‌دی</w:t>
      </w:r>
      <w:proofErr w:type="spellEnd"/>
      <w:r w:rsidRPr="00C717D6">
        <w:rPr>
          <w:szCs w:val="23"/>
          <w:rtl/>
        </w:rPr>
        <w:t xml:space="preserve"> ۱۶ در ۲) و </w:t>
      </w:r>
      <w:proofErr w:type="spellStart"/>
      <w:r w:rsidRPr="00C717D6">
        <w:rPr>
          <w:szCs w:val="23"/>
          <w:rtl/>
        </w:rPr>
        <w:t>میکروکنترلر</w:t>
      </w:r>
      <w:proofErr w:type="spellEnd"/>
      <w:r w:rsidRPr="00C717D6">
        <w:rPr>
          <w:szCs w:val="23"/>
          <w:rtl/>
        </w:rPr>
        <w:t xml:space="preserve"> </w:t>
      </w:r>
      <w:r w:rsidR="0044183D">
        <w:rPr>
          <w:szCs w:val="23"/>
        </w:rPr>
        <w:t xml:space="preserve"> </w:t>
      </w:r>
      <w:r w:rsidR="0044183D" w:rsidRPr="00C717D6">
        <w:rPr>
          <w:szCs w:val="23"/>
        </w:rPr>
        <w:t xml:space="preserve">STM32F401RE </w:t>
      </w:r>
      <w:r w:rsidR="0044183D">
        <w:rPr>
          <w:rFonts w:hint="cs"/>
          <w:szCs w:val="23"/>
          <w:rtl/>
        </w:rPr>
        <w:t xml:space="preserve"> </w:t>
      </w:r>
      <w:r w:rsidRPr="00C717D6">
        <w:rPr>
          <w:szCs w:val="23"/>
          <w:rtl/>
        </w:rPr>
        <w:t xml:space="preserve">بیاورید. اتصالات را به </w:t>
      </w:r>
      <w:proofErr w:type="spellStart"/>
      <w:r w:rsidRPr="00C717D6">
        <w:rPr>
          <w:szCs w:val="23"/>
          <w:rtl/>
        </w:rPr>
        <w:t>پورت</w:t>
      </w:r>
      <w:proofErr w:type="spellEnd"/>
      <w:r w:rsidRPr="00C717D6">
        <w:rPr>
          <w:szCs w:val="23"/>
        </w:rPr>
        <w:t xml:space="preserve"> B </w:t>
      </w:r>
      <w:r w:rsidRPr="00C717D6">
        <w:rPr>
          <w:szCs w:val="23"/>
          <w:rtl/>
        </w:rPr>
        <w:t>انجام دهید</w:t>
      </w:r>
      <w:r w:rsidRPr="00C717D6">
        <w:rPr>
          <w:szCs w:val="23"/>
        </w:rPr>
        <w:t>:</w:t>
      </w:r>
    </w:p>
    <w:p w14:paraId="07DFE1DC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RS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</w:rPr>
        <w:t>PB0</w:t>
      </w:r>
    </w:p>
    <w:p w14:paraId="32E87A28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E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(Enable) ---&gt; </w:t>
      </w:r>
      <w:r w:rsidRPr="00C717D6">
        <w:rPr>
          <w:b/>
          <w:bCs/>
          <w:szCs w:val="23"/>
        </w:rPr>
        <w:t>PB1</w:t>
      </w:r>
    </w:p>
    <w:p w14:paraId="1BA32414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RW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</w:rPr>
        <w:t>GND</w:t>
      </w:r>
      <w:r w:rsidRPr="00C717D6">
        <w:rPr>
          <w:szCs w:val="23"/>
        </w:rPr>
        <w:t xml:space="preserve"> (</w:t>
      </w:r>
      <w:r w:rsidRPr="00C717D6">
        <w:rPr>
          <w:szCs w:val="23"/>
          <w:rtl/>
        </w:rPr>
        <w:t xml:space="preserve">چون فقط </w:t>
      </w:r>
      <w:proofErr w:type="spellStart"/>
      <w:r w:rsidRPr="00C717D6">
        <w:rPr>
          <w:szCs w:val="23"/>
          <w:rtl/>
        </w:rPr>
        <w:t>می‌نویسیم</w:t>
      </w:r>
      <w:proofErr w:type="spellEnd"/>
      <w:r w:rsidRPr="00C717D6">
        <w:rPr>
          <w:szCs w:val="23"/>
        </w:rPr>
        <w:t>)</w:t>
      </w:r>
    </w:p>
    <w:p w14:paraId="5CABDB0C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D4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</w:rPr>
        <w:t>PB4</w:t>
      </w:r>
    </w:p>
    <w:p w14:paraId="47FF35A6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D5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</w:rPr>
        <w:t>PB5</w:t>
      </w:r>
    </w:p>
    <w:p w14:paraId="24B9F66D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D6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</w:rPr>
        <w:t>PB6</w:t>
      </w:r>
    </w:p>
    <w:p w14:paraId="0D2F7444" w14:textId="77777777" w:rsidR="00C717D6" w:rsidRP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r w:rsidRPr="00C717D6">
        <w:rPr>
          <w:b/>
          <w:bCs/>
          <w:szCs w:val="23"/>
          <w:rtl/>
        </w:rPr>
        <w:t>پایه</w:t>
      </w:r>
      <w:r w:rsidRPr="00C717D6">
        <w:rPr>
          <w:b/>
          <w:bCs/>
          <w:szCs w:val="23"/>
        </w:rPr>
        <w:t xml:space="preserve"> D7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</w:rPr>
        <w:t>PB7</w:t>
      </w:r>
    </w:p>
    <w:p w14:paraId="708BFECF" w14:textId="77777777" w:rsidR="00C717D6" w:rsidRDefault="00C717D6" w:rsidP="00C717D6">
      <w:pPr>
        <w:pStyle w:val="1stparagraph"/>
        <w:numPr>
          <w:ilvl w:val="0"/>
          <w:numId w:val="132"/>
        </w:numPr>
        <w:rPr>
          <w:szCs w:val="23"/>
        </w:rPr>
      </w:pPr>
      <w:proofErr w:type="spellStart"/>
      <w:r w:rsidRPr="00C717D6">
        <w:rPr>
          <w:szCs w:val="23"/>
          <w:rtl/>
        </w:rPr>
        <w:t>پایه‌های</w:t>
      </w:r>
      <w:proofErr w:type="spellEnd"/>
      <w:r w:rsidRPr="00C717D6">
        <w:rPr>
          <w:szCs w:val="23"/>
        </w:rPr>
        <w:t xml:space="preserve"> D0 </w:t>
      </w:r>
      <w:r w:rsidRPr="00C717D6">
        <w:rPr>
          <w:szCs w:val="23"/>
          <w:rtl/>
        </w:rPr>
        <w:t>تا</w:t>
      </w:r>
      <w:r w:rsidRPr="00C717D6">
        <w:rPr>
          <w:szCs w:val="23"/>
        </w:rPr>
        <w:t xml:space="preserve"> D3 </w:t>
      </w:r>
      <w:r w:rsidRPr="00C717D6">
        <w:rPr>
          <w:szCs w:val="23"/>
          <w:rtl/>
        </w:rPr>
        <w:t>نمایشگر</w:t>
      </w:r>
      <w:r w:rsidRPr="00C717D6">
        <w:rPr>
          <w:szCs w:val="23"/>
        </w:rPr>
        <w:t xml:space="preserve"> ---&gt; </w:t>
      </w:r>
      <w:r w:rsidRPr="00C717D6">
        <w:rPr>
          <w:b/>
          <w:bCs/>
          <w:szCs w:val="23"/>
          <w:rtl/>
        </w:rPr>
        <w:t>آزاد (بدون اتصال)</w:t>
      </w:r>
    </w:p>
    <w:p w14:paraId="0D0FD394" w14:textId="77777777" w:rsidR="0044183D" w:rsidRDefault="0044183D" w:rsidP="0044183D">
      <w:pPr>
        <w:pStyle w:val="1stparagraph"/>
        <w:rPr>
          <w:szCs w:val="23"/>
          <w:rtl/>
        </w:rPr>
      </w:pPr>
    </w:p>
    <w:p w14:paraId="4A840BF8" w14:textId="77777777" w:rsidR="0044183D" w:rsidRDefault="0044183D" w:rsidP="0044183D">
      <w:pPr>
        <w:pStyle w:val="1stparagraph"/>
        <w:rPr>
          <w:szCs w:val="23"/>
          <w:rtl/>
        </w:rPr>
      </w:pPr>
    </w:p>
    <w:p w14:paraId="67491F5D" w14:textId="77777777" w:rsidR="0044183D" w:rsidRPr="00C717D6" w:rsidRDefault="0044183D" w:rsidP="0044183D">
      <w:pPr>
        <w:pStyle w:val="1stparagraph"/>
        <w:rPr>
          <w:szCs w:val="23"/>
        </w:rPr>
      </w:pPr>
    </w:p>
    <w:p w14:paraId="45BB4E8C" w14:textId="77777777" w:rsidR="00C717D6" w:rsidRPr="00C717D6" w:rsidRDefault="00C717D6" w:rsidP="00DB337E">
      <w:pPr>
        <w:pStyle w:val="Heading2"/>
      </w:pPr>
      <w:bookmarkStart w:id="25" w:name="_Toc218438466"/>
      <w:r w:rsidRPr="00C717D6">
        <w:rPr>
          <w:rtl/>
        </w:rPr>
        <w:lastRenderedPageBreak/>
        <w:t>۲</w:t>
      </w:r>
      <w:r w:rsidRPr="00C717D6">
        <w:t xml:space="preserve">. </w:t>
      </w:r>
      <w:proofErr w:type="spellStart"/>
      <w:r w:rsidRPr="00C717D6">
        <w:rPr>
          <w:rtl/>
        </w:rPr>
        <w:t>تنظیمات</w:t>
      </w:r>
      <w:proofErr w:type="spellEnd"/>
      <w:r w:rsidRPr="00C717D6">
        <w:t xml:space="preserve"> </w:t>
      </w:r>
      <w:proofErr w:type="spellStart"/>
      <w:r w:rsidRPr="00C717D6">
        <w:t>CubeMX</w:t>
      </w:r>
      <w:bookmarkEnd w:id="25"/>
      <w:proofErr w:type="spellEnd"/>
    </w:p>
    <w:p w14:paraId="1E7A0B87" w14:textId="77777777" w:rsidR="0044183D" w:rsidRDefault="00C717D6" w:rsidP="00C717D6">
      <w:pPr>
        <w:pStyle w:val="1stparagraph"/>
        <w:rPr>
          <w:szCs w:val="23"/>
        </w:rPr>
      </w:pPr>
      <w:r w:rsidRPr="00C717D6">
        <w:rPr>
          <w:szCs w:val="23"/>
          <w:rtl/>
        </w:rPr>
        <w:t>۱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>پروژه جدیدی بسازید</w:t>
      </w:r>
      <w:r w:rsidRPr="00C717D6">
        <w:rPr>
          <w:szCs w:val="23"/>
        </w:rPr>
        <w:t>.</w:t>
      </w:r>
    </w:p>
    <w:p w14:paraId="64E47051" w14:textId="77777777" w:rsidR="0044183D" w:rsidRDefault="00C717D6" w:rsidP="00C717D6">
      <w:pPr>
        <w:pStyle w:val="1stparagraph"/>
        <w:rPr>
          <w:szCs w:val="23"/>
        </w:rPr>
      </w:pP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۲</w:t>
      </w:r>
      <w:r w:rsidRPr="00C717D6">
        <w:rPr>
          <w:szCs w:val="23"/>
        </w:rPr>
        <w:t xml:space="preserve">. </w:t>
      </w:r>
      <w:proofErr w:type="spellStart"/>
      <w:r w:rsidRPr="00C717D6">
        <w:rPr>
          <w:szCs w:val="23"/>
          <w:rtl/>
        </w:rPr>
        <w:t>پایه‌های</w:t>
      </w:r>
      <w:proofErr w:type="spellEnd"/>
      <w:r w:rsidRPr="00C717D6">
        <w:rPr>
          <w:szCs w:val="23"/>
          <w:rtl/>
        </w:rPr>
        <w:t xml:space="preserve"> </w:t>
      </w:r>
      <w:r w:rsidR="0044183D">
        <w:rPr>
          <w:b/>
          <w:bCs/>
          <w:szCs w:val="23"/>
        </w:rPr>
        <w:t xml:space="preserve"> </w:t>
      </w:r>
      <w:r w:rsidRPr="00C717D6">
        <w:rPr>
          <w:b/>
          <w:bCs/>
          <w:szCs w:val="23"/>
        </w:rPr>
        <w:t>PB0, PB1, PB4, PB5, PB6, PB7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را پیدا کنید</w:t>
      </w:r>
      <w:r w:rsidRPr="00C717D6">
        <w:rPr>
          <w:szCs w:val="23"/>
        </w:rPr>
        <w:t>.</w:t>
      </w:r>
    </w:p>
    <w:p w14:paraId="3D2024C8" w14:textId="77777777" w:rsidR="0044183D" w:rsidRDefault="00C717D6" w:rsidP="00C717D6">
      <w:pPr>
        <w:pStyle w:val="1stparagraph"/>
        <w:rPr>
          <w:szCs w:val="23"/>
        </w:rPr>
      </w:pP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۳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 xml:space="preserve">روی </w:t>
      </w:r>
      <w:proofErr w:type="spellStart"/>
      <w:r w:rsidRPr="00C717D6">
        <w:rPr>
          <w:szCs w:val="23"/>
          <w:rtl/>
        </w:rPr>
        <w:t>تک‌تک</w:t>
      </w:r>
      <w:proofErr w:type="spellEnd"/>
      <w:r w:rsidRPr="00C717D6">
        <w:rPr>
          <w:szCs w:val="23"/>
          <w:rtl/>
        </w:rPr>
        <w:t xml:space="preserve"> </w:t>
      </w:r>
      <w:proofErr w:type="spellStart"/>
      <w:r w:rsidRPr="00C717D6">
        <w:rPr>
          <w:szCs w:val="23"/>
          <w:rtl/>
        </w:rPr>
        <w:t>آن‌ها</w:t>
      </w:r>
      <w:proofErr w:type="spellEnd"/>
      <w:r w:rsidRPr="00C717D6">
        <w:rPr>
          <w:szCs w:val="23"/>
          <w:rtl/>
        </w:rPr>
        <w:t xml:space="preserve"> کلیک کرده و گزینه </w:t>
      </w:r>
      <w:r w:rsidR="0044183D">
        <w:rPr>
          <w:b/>
          <w:bCs/>
          <w:szCs w:val="23"/>
        </w:rPr>
        <w:t xml:space="preserve"> </w:t>
      </w:r>
      <w:proofErr w:type="spellStart"/>
      <w:r w:rsidRPr="00C717D6">
        <w:rPr>
          <w:b/>
          <w:bCs/>
          <w:szCs w:val="23"/>
        </w:rPr>
        <w:t>GPIO_Output</w:t>
      </w:r>
      <w:proofErr w:type="spellEnd"/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را انتخاب کنید</w:t>
      </w:r>
      <w:r w:rsidRPr="00C717D6">
        <w:rPr>
          <w:szCs w:val="23"/>
        </w:rPr>
        <w:t>.</w:t>
      </w:r>
    </w:p>
    <w:p w14:paraId="3DC13ABC" w14:textId="576AF404" w:rsidR="00C717D6" w:rsidRDefault="00C717D6" w:rsidP="00C717D6">
      <w:pPr>
        <w:pStyle w:val="1stparagraph"/>
        <w:rPr>
          <w:szCs w:val="23"/>
          <w:rtl/>
        </w:rPr>
      </w:pP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۴</w:t>
      </w:r>
      <w:r w:rsidRPr="00C717D6">
        <w:rPr>
          <w:szCs w:val="23"/>
        </w:rPr>
        <w:t xml:space="preserve">. </w:t>
      </w:r>
      <w:proofErr w:type="spellStart"/>
      <w:r w:rsidRPr="00C717D6">
        <w:rPr>
          <w:szCs w:val="23"/>
          <w:rtl/>
        </w:rPr>
        <w:t>تنظیمات</w:t>
      </w:r>
      <w:proofErr w:type="spellEnd"/>
      <w:r w:rsidRPr="00C717D6">
        <w:rPr>
          <w:szCs w:val="23"/>
          <w:rtl/>
        </w:rPr>
        <w:t xml:space="preserve"> کلاک را (طبق فصل ۳) انجام دهید و کد را تولید کنید</w:t>
      </w:r>
      <w:r w:rsidRPr="00C717D6">
        <w:rPr>
          <w:szCs w:val="23"/>
        </w:rPr>
        <w:t>.</w:t>
      </w:r>
    </w:p>
    <w:p w14:paraId="7E18ABC2" w14:textId="77777777" w:rsidR="0044183D" w:rsidRPr="00C717D6" w:rsidRDefault="0044183D" w:rsidP="00C717D6">
      <w:pPr>
        <w:pStyle w:val="1stparagraph"/>
        <w:rPr>
          <w:szCs w:val="23"/>
          <w:rtl/>
        </w:rPr>
      </w:pPr>
    </w:p>
    <w:p w14:paraId="38F70B06" w14:textId="77777777" w:rsidR="00C717D6" w:rsidRPr="00C717D6" w:rsidRDefault="00C717D6" w:rsidP="00DB337E">
      <w:pPr>
        <w:pStyle w:val="Heading2"/>
      </w:pPr>
      <w:bookmarkStart w:id="26" w:name="_Toc218438467"/>
      <w:r w:rsidRPr="00C717D6">
        <w:rPr>
          <w:rtl/>
        </w:rPr>
        <w:t>۳</w:t>
      </w:r>
      <w:r w:rsidRPr="00C717D6">
        <w:t xml:space="preserve">. </w:t>
      </w:r>
      <w:proofErr w:type="spellStart"/>
      <w:r w:rsidRPr="00C717D6">
        <w:rPr>
          <w:rtl/>
        </w:rPr>
        <w:t>کدنویسی</w:t>
      </w:r>
      <w:proofErr w:type="spellEnd"/>
      <w:r w:rsidRPr="00C717D6">
        <w:rPr>
          <w:rtl/>
        </w:rPr>
        <w:t xml:space="preserve">؛ نوشتن </w:t>
      </w:r>
      <w:proofErr w:type="spellStart"/>
      <w:r w:rsidRPr="00C717D6">
        <w:rPr>
          <w:rtl/>
        </w:rPr>
        <w:t>درایور</w:t>
      </w:r>
      <w:proofErr w:type="spellEnd"/>
      <w:r w:rsidRPr="00C717D6">
        <w:t xml:space="preserve"> LCD </w:t>
      </w:r>
      <w:r w:rsidRPr="00C717D6">
        <w:rPr>
          <w:rtl/>
        </w:rPr>
        <w:t xml:space="preserve">در دل </w:t>
      </w:r>
      <w:proofErr w:type="spellStart"/>
      <w:r w:rsidRPr="00C717D6">
        <w:t>main.c</w:t>
      </w:r>
      <w:bookmarkEnd w:id="26"/>
      <w:proofErr w:type="spellEnd"/>
    </w:p>
    <w:p w14:paraId="786EBF04" w14:textId="5B3AF65C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szCs w:val="23"/>
          <w:rtl/>
        </w:rPr>
        <w:t xml:space="preserve">چون کتابخانه آماده نداریم، خودمان توابع لازم را </w:t>
      </w:r>
      <w:proofErr w:type="spellStart"/>
      <w:r w:rsidRPr="00C717D6">
        <w:rPr>
          <w:szCs w:val="23"/>
          <w:rtl/>
        </w:rPr>
        <w:t>می‌نویسیم</w:t>
      </w:r>
      <w:proofErr w:type="spellEnd"/>
      <w:r w:rsidRPr="00C717D6">
        <w:rPr>
          <w:szCs w:val="23"/>
          <w:rtl/>
        </w:rPr>
        <w:t xml:space="preserve">. این کدها را باید در فایل </w:t>
      </w:r>
      <w:r w:rsidR="0044183D">
        <w:rPr>
          <w:szCs w:val="23"/>
        </w:rPr>
        <w:t xml:space="preserve"> </w:t>
      </w:r>
      <w:proofErr w:type="spellStart"/>
      <w:r w:rsidRPr="00C717D6">
        <w:rPr>
          <w:szCs w:val="23"/>
        </w:rPr>
        <w:t>main.c</w:t>
      </w:r>
      <w:proofErr w:type="spellEnd"/>
      <w:r w:rsidRPr="00C717D6">
        <w:rPr>
          <w:szCs w:val="23"/>
          <w:rtl/>
        </w:rPr>
        <w:t xml:space="preserve">و در </w:t>
      </w:r>
      <w:proofErr w:type="spellStart"/>
      <w:r w:rsidRPr="00C717D6">
        <w:rPr>
          <w:szCs w:val="23"/>
          <w:rtl/>
        </w:rPr>
        <w:t>بخش‌های</w:t>
      </w:r>
      <w:proofErr w:type="spellEnd"/>
      <w:r w:rsidRPr="00C717D6">
        <w:rPr>
          <w:szCs w:val="23"/>
          <w:rtl/>
        </w:rPr>
        <w:t xml:space="preserve"> مشخص شده کپی کنید</w:t>
      </w:r>
      <w:r w:rsidRPr="00C717D6">
        <w:rPr>
          <w:szCs w:val="23"/>
        </w:rPr>
        <w:t>.</w:t>
      </w:r>
    </w:p>
    <w:p w14:paraId="4BA2F47D" w14:textId="65D3367F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b/>
          <w:bCs/>
          <w:szCs w:val="23"/>
          <w:rtl/>
        </w:rPr>
        <w:t>الف) افزودن کتابخانه استاندارد</w:t>
      </w:r>
      <w:r w:rsidRPr="00C717D6">
        <w:rPr>
          <w:b/>
          <w:bCs/>
          <w:szCs w:val="23"/>
        </w:rPr>
        <w:t>: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برای استفاده از </w:t>
      </w:r>
      <w:r w:rsidR="0044183D">
        <w:rPr>
          <w:szCs w:val="23"/>
        </w:rPr>
        <w:t xml:space="preserve"> </w:t>
      </w:r>
      <w:proofErr w:type="spellStart"/>
      <w:r w:rsidRPr="00C717D6">
        <w:rPr>
          <w:szCs w:val="23"/>
        </w:rPr>
        <w:t>sprintf</w:t>
      </w:r>
      <w:proofErr w:type="spellEnd"/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باید هدر فایل ورودی/خروجی استاندارد را اضافه کنیم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 xml:space="preserve">در بخش </w:t>
      </w:r>
      <w:r w:rsidRPr="00C717D6">
        <w:rPr>
          <w:szCs w:val="23"/>
        </w:rPr>
        <w:t>/* USER CODE BEGIN Includes */:</w:t>
      </w:r>
    </w:p>
    <w:p w14:paraId="5A9F3127" w14:textId="77777777" w:rsid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58812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7E20478F" w14:textId="77777777" w:rsidR="0044183D" w:rsidRDefault="0044183D" w:rsidP="00C717D6">
      <w:pPr>
        <w:pStyle w:val="1stparagraph"/>
        <w:rPr>
          <w:b/>
          <w:bCs/>
          <w:szCs w:val="23"/>
          <w:rtl/>
        </w:rPr>
      </w:pPr>
    </w:p>
    <w:p w14:paraId="5ECAA8FF" w14:textId="77777777" w:rsidR="0044183D" w:rsidRDefault="00C717D6" w:rsidP="00C717D6">
      <w:pPr>
        <w:pStyle w:val="1stparagraph"/>
        <w:rPr>
          <w:szCs w:val="23"/>
          <w:rtl/>
        </w:rPr>
      </w:pPr>
      <w:r w:rsidRPr="00C717D6">
        <w:rPr>
          <w:b/>
          <w:bCs/>
          <w:szCs w:val="23"/>
          <w:rtl/>
        </w:rPr>
        <w:t>ب) تعریف توابع</w:t>
      </w:r>
      <w:r w:rsidRPr="00C717D6">
        <w:rPr>
          <w:b/>
          <w:bCs/>
          <w:szCs w:val="23"/>
        </w:rPr>
        <w:t xml:space="preserve"> LCD: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این توابع را </w:t>
      </w:r>
      <w:r w:rsidRPr="00C717D6">
        <w:rPr>
          <w:b/>
          <w:bCs/>
          <w:szCs w:val="23"/>
          <w:rtl/>
        </w:rPr>
        <w:t xml:space="preserve">قبل از </w:t>
      </w:r>
      <w:r w:rsidR="0044183D">
        <w:rPr>
          <w:b/>
          <w:bCs/>
          <w:szCs w:val="23"/>
        </w:rPr>
        <w:t xml:space="preserve"> </w:t>
      </w:r>
      <w:r w:rsidRPr="00C717D6">
        <w:rPr>
          <w:b/>
          <w:bCs/>
          <w:szCs w:val="23"/>
        </w:rPr>
        <w:t>main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مثلاً در بخش </w:t>
      </w:r>
    </w:p>
    <w:p w14:paraId="39461890" w14:textId="39797D6D" w:rsidR="00C717D6" w:rsidRPr="00C717D6" w:rsidRDefault="00C717D6" w:rsidP="0044183D">
      <w:pPr>
        <w:pStyle w:val="1stparagraph"/>
        <w:rPr>
          <w:szCs w:val="23"/>
        </w:rPr>
      </w:pPr>
      <w:r w:rsidRPr="00C717D6">
        <w:rPr>
          <w:szCs w:val="23"/>
        </w:rPr>
        <w:t>/* USER CODE BEGIN</w:t>
      </w:r>
      <w:r w:rsidR="0044183D">
        <w:rPr>
          <w:szCs w:val="23"/>
        </w:rPr>
        <w:t xml:space="preserve"> </w:t>
      </w:r>
      <w:r w:rsidRPr="00C717D6">
        <w:rPr>
          <w:szCs w:val="23"/>
        </w:rPr>
        <w:t>0 */</w:t>
      </w:r>
      <w:r w:rsidR="0044183D">
        <w:rPr>
          <w:rFonts w:hint="cs"/>
          <w:szCs w:val="23"/>
          <w:rtl/>
        </w:rPr>
        <w:t xml:space="preserve"> </w:t>
      </w:r>
      <w:r w:rsidRPr="00C717D6">
        <w:rPr>
          <w:szCs w:val="23"/>
          <w:rtl/>
        </w:rPr>
        <w:t>کپی کنید. این در واقع همان کتابخانه</w:t>
      </w:r>
      <w:r w:rsidRPr="00C717D6">
        <w:rPr>
          <w:szCs w:val="23"/>
        </w:rPr>
        <w:t xml:space="preserve"> LCD </w:t>
      </w:r>
      <w:r w:rsidRPr="00C717D6">
        <w:rPr>
          <w:szCs w:val="23"/>
          <w:rtl/>
        </w:rPr>
        <w:t>است که ما دستی نوشتیم</w:t>
      </w:r>
      <w:r w:rsidRPr="00C717D6">
        <w:rPr>
          <w:szCs w:val="23"/>
        </w:rPr>
        <w:t>.</w:t>
      </w:r>
    </w:p>
    <w:p w14:paraId="615C021B" w14:textId="3A080D36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sz w:val="22"/>
          <w:szCs w:val="22"/>
        </w:rPr>
        <w:t xml:space="preserve"> 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1. </w:t>
      </w:r>
      <w:r w:rsidRPr="0044183D">
        <w:rPr>
          <w:rFonts w:ascii="Consolas" w:hAnsi="Consolas" w:cs="Courier New"/>
          <w:color w:val="696969"/>
          <w:sz w:val="16"/>
          <w:szCs w:val="16"/>
        </w:rPr>
        <w:t>/* USER CODE BEGIN 0 */</w:t>
      </w:r>
    </w:p>
    <w:p w14:paraId="21C9AEA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2.  </w:t>
      </w:r>
    </w:p>
    <w:p w14:paraId="513D669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3.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LCD Pin Definitions ---</w:t>
      </w:r>
    </w:p>
    <w:p w14:paraId="3B94FA8E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4. </w:t>
      </w:r>
      <w:r w:rsidRPr="0044183D">
        <w:rPr>
          <w:rFonts w:ascii="Consolas" w:hAnsi="Consolas" w:cs="Courier New"/>
          <w:color w:val="696969"/>
          <w:sz w:val="16"/>
          <w:szCs w:val="16"/>
        </w:rPr>
        <w:t>#define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LCD_PORT GPIOB</w:t>
      </w:r>
    </w:p>
    <w:p w14:paraId="5D5CFBAA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5. </w:t>
      </w:r>
      <w:r w:rsidRPr="0044183D">
        <w:rPr>
          <w:rFonts w:ascii="Consolas" w:hAnsi="Consolas" w:cs="Courier New"/>
          <w:color w:val="696969"/>
          <w:sz w:val="16"/>
          <w:szCs w:val="16"/>
        </w:rPr>
        <w:t>#define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RS_PIN GPIO_PIN_0</w:t>
      </w:r>
    </w:p>
    <w:p w14:paraId="532FA00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6. </w:t>
      </w:r>
      <w:r w:rsidRPr="0044183D">
        <w:rPr>
          <w:rFonts w:ascii="Consolas" w:hAnsi="Consolas" w:cs="Courier New"/>
          <w:color w:val="696969"/>
          <w:sz w:val="16"/>
          <w:szCs w:val="16"/>
        </w:rPr>
        <w:t>#define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EN_PIN GPIO_PIN_1</w:t>
      </w:r>
    </w:p>
    <w:p w14:paraId="651BA66D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7.  </w:t>
      </w:r>
    </w:p>
    <w:p w14:paraId="70CC9B08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8.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Helper: Send 4-bits to LCD ---</w:t>
      </w:r>
    </w:p>
    <w:p w14:paraId="7464704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9.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WriteNibble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data, </w:t>
      </w:r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rs_state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) {</w:t>
      </w:r>
    </w:p>
    <w:p w14:paraId="4C341CB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10.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1. Set RS (0 for Command, 1 for Data)</w:t>
      </w:r>
    </w:p>
    <w:p w14:paraId="063DCED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11.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LCD_PORT, RS_PIN,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rs_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state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?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GPIO_PIN_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SET :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GPIO_PIN_RESET);</w:t>
      </w:r>
    </w:p>
    <w:p w14:paraId="0C345FA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12.  </w:t>
      </w:r>
    </w:p>
    <w:p w14:paraId="50464BD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13.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2. Set Data Pins (D</w:t>
      </w:r>
      <w:proofErr w:type="gramStart"/>
      <w:r w:rsidRPr="0044183D">
        <w:rPr>
          <w:rFonts w:ascii="Consolas" w:hAnsi="Consolas" w:cs="Courier New"/>
          <w:color w:val="696969"/>
          <w:sz w:val="16"/>
          <w:szCs w:val="16"/>
        </w:rPr>
        <w:t>4..</w:t>
      </w:r>
      <w:proofErr w:type="gramEnd"/>
      <w:r w:rsidRPr="0044183D">
        <w:rPr>
          <w:rFonts w:ascii="Consolas" w:hAnsi="Consolas" w:cs="Courier New"/>
          <w:color w:val="696969"/>
          <w:sz w:val="16"/>
          <w:szCs w:val="16"/>
        </w:rPr>
        <w:t>D7 connected to PB</w:t>
      </w:r>
      <w:proofErr w:type="gramStart"/>
      <w:r w:rsidRPr="0044183D">
        <w:rPr>
          <w:rFonts w:ascii="Consolas" w:hAnsi="Consolas" w:cs="Courier New"/>
          <w:color w:val="696969"/>
          <w:sz w:val="16"/>
          <w:szCs w:val="16"/>
        </w:rPr>
        <w:t>4..</w:t>
      </w:r>
      <w:proofErr w:type="gramEnd"/>
      <w:r w:rsidRPr="0044183D">
        <w:rPr>
          <w:rFonts w:ascii="Consolas" w:hAnsi="Consolas" w:cs="Courier New"/>
          <w:color w:val="696969"/>
          <w:sz w:val="16"/>
          <w:szCs w:val="16"/>
        </w:rPr>
        <w:t>PB7)</w:t>
      </w:r>
    </w:p>
    <w:p w14:paraId="33D7ECC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14.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We mask the bits to isolate D4-D7</w:t>
      </w:r>
    </w:p>
    <w:p w14:paraId="7DA2F27E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15.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LCD_PORT, GPIO_PIN_4, (data &gt;&gt; </w:t>
      </w:r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44183D">
        <w:rPr>
          <w:rFonts w:ascii="Consolas" w:hAnsi="Consolas" w:cs="Courier New"/>
          <w:color w:val="008000"/>
          <w:sz w:val="16"/>
          <w:szCs w:val="16"/>
        </w:rPr>
        <w:t>0x01</w:t>
      </w:r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6F3DBD1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16.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LCD_PORT, GPIO_PIN_5, (data &gt;&gt; </w:t>
      </w:r>
      <w:r w:rsidRPr="0044183D">
        <w:rPr>
          <w:rFonts w:ascii="Consolas" w:hAnsi="Consolas" w:cs="Courier New"/>
          <w:color w:val="008000"/>
          <w:sz w:val="16"/>
          <w:szCs w:val="16"/>
        </w:rPr>
        <w:t>1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44183D">
        <w:rPr>
          <w:rFonts w:ascii="Consolas" w:hAnsi="Consolas" w:cs="Courier New"/>
          <w:color w:val="008000"/>
          <w:sz w:val="16"/>
          <w:szCs w:val="16"/>
        </w:rPr>
        <w:t>0x01</w:t>
      </w:r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2E8B013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17.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LCD_PORT, GPIO_PIN_6, (data &gt;&gt; </w:t>
      </w:r>
      <w:r w:rsidRPr="0044183D">
        <w:rPr>
          <w:rFonts w:ascii="Consolas" w:hAnsi="Consolas" w:cs="Courier New"/>
          <w:color w:val="008000"/>
          <w:sz w:val="16"/>
          <w:szCs w:val="16"/>
        </w:rPr>
        <w:t>2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44183D">
        <w:rPr>
          <w:rFonts w:ascii="Consolas" w:hAnsi="Consolas" w:cs="Courier New"/>
          <w:color w:val="008000"/>
          <w:sz w:val="16"/>
          <w:szCs w:val="16"/>
        </w:rPr>
        <w:t>0x01</w:t>
      </w:r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25BAF5FF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18.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LCD_PORT, GPIO_PIN_7, (data &gt;&gt; </w:t>
      </w:r>
      <w:r w:rsidRPr="0044183D">
        <w:rPr>
          <w:rFonts w:ascii="Consolas" w:hAnsi="Consolas" w:cs="Courier New"/>
          <w:color w:val="008000"/>
          <w:sz w:val="16"/>
          <w:szCs w:val="16"/>
        </w:rPr>
        <w:t>3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44183D">
        <w:rPr>
          <w:rFonts w:ascii="Consolas" w:hAnsi="Consolas" w:cs="Courier New"/>
          <w:color w:val="008000"/>
          <w:sz w:val="16"/>
          <w:szCs w:val="16"/>
        </w:rPr>
        <w:t>0x01</w:t>
      </w:r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107C0F02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lastRenderedPageBreak/>
        <w:t>19.  </w:t>
      </w:r>
    </w:p>
    <w:p w14:paraId="02586B4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20.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3. Pulse Enable Pin (High -&gt; Low) to latch data</w:t>
      </w:r>
    </w:p>
    <w:p w14:paraId="1517B14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21.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>LCD_PORT, EN_PIN, GPIO_PIN_SET);</w:t>
      </w:r>
    </w:p>
    <w:p w14:paraId="48F88C4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22.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Delay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1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Wait &gt; 450ns</w:t>
      </w:r>
    </w:p>
    <w:p w14:paraId="022AFD21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23.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WritePin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>LCD_PORT, EN_PIN, GPIO_PIN_RESET);</w:t>
      </w:r>
    </w:p>
    <w:p w14:paraId="463D935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24.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Delay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1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Wait &gt; 37us</w:t>
      </w:r>
    </w:p>
    <w:p w14:paraId="434A148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25. }</w:t>
      </w:r>
      <w:proofErr w:type="gramEnd"/>
    </w:p>
    <w:p w14:paraId="0C013D3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26.  </w:t>
      </w:r>
    </w:p>
    <w:p w14:paraId="2695D16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27.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Send Full Byte (Command or Data) ---</w:t>
      </w:r>
    </w:p>
    <w:p w14:paraId="5C8F2A4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28.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Send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value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rs_state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) {</w:t>
      </w:r>
    </w:p>
    <w:p w14:paraId="7B55685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29.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Send Higher Nibble (Upper 4 bits)</w:t>
      </w:r>
    </w:p>
    <w:p w14:paraId="1690B231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30.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WriteNibble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value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&gt;&gt; </w:t>
      </w:r>
      <w:r w:rsidRPr="0044183D">
        <w:rPr>
          <w:rFonts w:ascii="Consolas" w:hAnsi="Consolas" w:cs="Courier New"/>
          <w:color w:val="008000"/>
          <w:sz w:val="16"/>
          <w:szCs w:val="16"/>
        </w:rPr>
        <w:t>4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44183D">
        <w:rPr>
          <w:rFonts w:ascii="Consolas" w:hAnsi="Consolas" w:cs="Courier New"/>
          <w:color w:val="008000"/>
          <w:sz w:val="16"/>
          <w:szCs w:val="16"/>
        </w:rPr>
        <w:t>0x0F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,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rs_state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4810BA8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31.     </w:t>
      </w:r>
    </w:p>
    <w:p w14:paraId="44D06D6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32.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Send Lower Nibble (Lower 4 bits)</w:t>
      </w:r>
    </w:p>
    <w:p w14:paraId="0B0240F8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33.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WriteNibble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value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&amp; </w:t>
      </w:r>
      <w:r w:rsidRPr="0044183D">
        <w:rPr>
          <w:rFonts w:ascii="Consolas" w:hAnsi="Consolas" w:cs="Courier New"/>
          <w:color w:val="008000"/>
          <w:sz w:val="16"/>
          <w:szCs w:val="16"/>
        </w:rPr>
        <w:t>0x0F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,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rs_state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70832C2E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34. }</w:t>
      </w:r>
      <w:proofErr w:type="gramEnd"/>
    </w:p>
    <w:p w14:paraId="7342C27D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35.  </w:t>
      </w:r>
    </w:p>
    <w:p w14:paraId="632C3742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36.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User Function: Send Command ---</w:t>
      </w:r>
    </w:p>
    <w:p w14:paraId="3250D6F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37.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) {</w:t>
      </w:r>
    </w:p>
    <w:p w14:paraId="6252879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38.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Send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spellStart"/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RS = 0</w:t>
      </w:r>
    </w:p>
    <w:p w14:paraId="13293E0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39. }</w:t>
      </w:r>
      <w:proofErr w:type="gramEnd"/>
    </w:p>
    <w:p w14:paraId="303D1132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40.  </w:t>
      </w:r>
    </w:p>
    <w:p w14:paraId="31C97AAA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41.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User Function: Send Data (Char) ---</w:t>
      </w:r>
    </w:p>
    <w:p w14:paraId="19739AE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42.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Data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data) {</w:t>
      </w:r>
    </w:p>
    <w:p w14:paraId="0309A2C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43.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Send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data, </w:t>
      </w:r>
      <w:r w:rsidRPr="0044183D">
        <w:rPr>
          <w:rFonts w:ascii="Consolas" w:hAnsi="Consolas" w:cs="Courier New"/>
          <w:color w:val="008000"/>
          <w:sz w:val="16"/>
          <w:szCs w:val="16"/>
        </w:rPr>
        <w:t>1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RS = 1</w:t>
      </w:r>
    </w:p>
    <w:p w14:paraId="23B560A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44. }</w:t>
      </w:r>
      <w:proofErr w:type="gramEnd"/>
    </w:p>
    <w:p w14:paraId="0049329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45.  </w:t>
      </w:r>
    </w:p>
    <w:p w14:paraId="1326D8D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46.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User Function: Initialize LCD ---</w:t>
      </w:r>
    </w:p>
    <w:p w14:paraId="5459B85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47.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>) {</w:t>
      </w:r>
    </w:p>
    <w:p w14:paraId="110138E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48.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Delay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50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Wait for power up</w:t>
      </w:r>
    </w:p>
    <w:p w14:paraId="76F0BF6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49.     </w:t>
      </w:r>
    </w:p>
    <w:p w14:paraId="0CEC7358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50.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Magic Sequence for 4-bit mode initialization</w:t>
      </w:r>
    </w:p>
    <w:p w14:paraId="6611BA0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51.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r w:rsidRPr="0044183D">
        <w:rPr>
          <w:rFonts w:ascii="Consolas" w:hAnsi="Consolas" w:cs="Courier New"/>
          <w:color w:val="008000"/>
          <w:sz w:val="16"/>
          <w:szCs w:val="16"/>
        </w:rPr>
        <w:t>0x02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</w:p>
    <w:p w14:paraId="511A8E2F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52.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r w:rsidRPr="0044183D">
        <w:rPr>
          <w:rFonts w:ascii="Consolas" w:hAnsi="Consolas" w:cs="Courier New"/>
          <w:color w:val="008000"/>
          <w:sz w:val="16"/>
          <w:szCs w:val="16"/>
        </w:rPr>
        <w:t>0x28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2 lines, 5x7 matrix</w:t>
      </w:r>
    </w:p>
    <w:p w14:paraId="02CD93A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53.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r w:rsidRPr="0044183D">
        <w:rPr>
          <w:rFonts w:ascii="Consolas" w:hAnsi="Consolas" w:cs="Courier New"/>
          <w:color w:val="008000"/>
          <w:sz w:val="16"/>
          <w:szCs w:val="16"/>
        </w:rPr>
        <w:t>0x0C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Display ON, Cursor OFF</w:t>
      </w:r>
    </w:p>
    <w:p w14:paraId="23A5CA01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54.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r w:rsidRPr="0044183D">
        <w:rPr>
          <w:rFonts w:ascii="Consolas" w:hAnsi="Consolas" w:cs="Courier New"/>
          <w:color w:val="008000"/>
          <w:sz w:val="16"/>
          <w:szCs w:val="16"/>
        </w:rPr>
        <w:t>0x06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Increment cursor</w:t>
      </w:r>
    </w:p>
    <w:p w14:paraId="2A43508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55.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r w:rsidRPr="0044183D">
        <w:rPr>
          <w:rFonts w:ascii="Consolas" w:hAnsi="Consolas" w:cs="Courier New"/>
          <w:color w:val="008000"/>
          <w:sz w:val="16"/>
          <w:szCs w:val="16"/>
        </w:rPr>
        <w:t>0x01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Clear Display</w:t>
      </w:r>
    </w:p>
    <w:p w14:paraId="7374EC1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56.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Delay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2</w:t>
      </w:r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6791E5CD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57. }</w:t>
      </w:r>
      <w:proofErr w:type="gramEnd"/>
    </w:p>
    <w:p w14:paraId="6329D332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58.  </w:t>
      </w:r>
    </w:p>
    <w:p w14:paraId="56980A51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59.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User Function: Send String ---</w:t>
      </w:r>
    </w:p>
    <w:p w14:paraId="21D0A782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60.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String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*str) {</w:t>
      </w:r>
    </w:p>
    <w:p w14:paraId="5CB6F72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61.    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(*str) {</w:t>
      </w:r>
    </w:p>
    <w:p w14:paraId="72344D3C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62.    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LCD_Data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(*str++);</w:t>
      </w:r>
    </w:p>
    <w:p w14:paraId="5B83EE3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63.   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6F573BF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64. }</w:t>
      </w:r>
      <w:proofErr w:type="gramEnd"/>
    </w:p>
    <w:p w14:paraId="00A3D66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65.  </w:t>
      </w:r>
    </w:p>
    <w:p w14:paraId="28653ACF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66. </w:t>
      </w:r>
      <w:r w:rsidRPr="0044183D">
        <w:rPr>
          <w:rFonts w:ascii="Consolas" w:hAnsi="Consolas" w:cs="Courier New"/>
          <w:color w:val="696969"/>
          <w:sz w:val="16"/>
          <w:szCs w:val="16"/>
        </w:rPr>
        <w:t>// --- User Function: Set Cursor Position ---</w:t>
      </w:r>
    </w:p>
    <w:p w14:paraId="4E8DE7AC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67.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SetCursor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row, </w:t>
      </w:r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col) {</w:t>
      </w:r>
    </w:p>
    <w:p w14:paraId="34FD99F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68.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Row 0 starts at 0x80, Row 1 starts at 0xC0</w:t>
      </w:r>
    </w:p>
    <w:p w14:paraId="0008B79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69.     </w:t>
      </w:r>
      <w:r w:rsidRPr="0044183D">
        <w:rPr>
          <w:rFonts w:ascii="Consolas" w:hAnsi="Consolas" w:cs="Courier New"/>
          <w:color w:val="007FAA"/>
          <w:sz w:val="16"/>
          <w:szCs w:val="16"/>
        </w:rPr>
        <w:t>uint8_t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address = (row == </w:t>
      </w:r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) ?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44183D">
        <w:rPr>
          <w:rFonts w:ascii="Consolas" w:hAnsi="Consolas" w:cs="Courier New"/>
          <w:color w:val="008000"/>
          <w:sz w:val="16"/>
          <w:szCs w:val="16"/>
        </w:rPr>
        <w:t>0x</w:t>
      </w:r>
      <w:proofErr w:type="gramStart"/>
      <w:r w:rsidRPr="0044183D">
        <w:rPr>
          <w:rFonts w:ascii="Consolas" w:hAnsi="Consolas" w:cs="Courier New"/>
          <w:color w:val="008000"/>
          <w:sz w:val="16"/>
          <w:szCs w:val="16"/>
        </w:rPr>
        <w:t>80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: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44183D">
        <w:rPr>
          <w:rFonts w:ascii="Consolas" w:hAnsi="Consolas" w:cs="Courier New"/>
          <w:color w:val="008000"/>
          <w:sz w:val="16"/>
          <w:szCs w:val="16"/>
        </w:rPr>
        <w:t>0xC0</w:t>
      </w:r>
      <w:r w:rsidRPr="0044183D">
        <w:rPr>
          <w:rFonts w:ascii="Consolas" w:hAnsi="Consolas" w:cs="Courier New"/>
          <w:color w:val="545454"/>
          <w:sz w:val="16"/>
          <w:szCs w:val="16"/>
        </w:rPr>
        <w:t>;</w:t>
      </w:r>
    </w:p>
    <w:p w14:paraId="6977859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70.     address += col;</w:t>
      </w:r>
    </w:p>
    <w:p w14:paraId="294D40CF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71.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(address);</w:t>
      </w:r>
    </w:p>
    <w:p w14:paraId="13BC20D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72. }</w:t>
      </w:r>
      <w:proofErr w:type="gramEnd"/>
    </w:p>
    <w:p w14:paraId="33449134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73.  </w:t>
      </w:r>
    </w:p>
    <w:p w14:paraId="68833B1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782338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74. </w:t>
      </w:r>
      <w:r w:rsidRPr="0044183D">
        <w:rPr>
          <w:rFonts w:ascii="Consolas" w:hAnsi="Consolas" w:cs="Courier New"/>
          <w:color w:val="696969"/>
          <w:sz w:val="16"/>
          <w:szCs w:val="16"/>
        </w:rPr>
        <w:t>/* USER CODE END 0 */</w:t>
      </w:r>
    </w:p>
    <w:p w14:paraId="7208660B" w14:textId="1C90EBCE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b/>
          <w:bCs/>
          <w:szCs w:val="23"/>
          <w:rtl/>
        </w:rPr>
        <w:t>ج) برنامه اصلی</w:t>
      </w:r>
      <w:r w:rsidRPr="00C717D6">
        <w:rPr>
          <w:b/>
          <w:bCs/>
          <w:szCs w:val="23"/>
        </w:rPr>
        <w:t xml:space="preserve"> (Main Loop):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حالا وارد تابع </w:t>
      </w:r>
      <w:r w:rsidR="0044183D">
        <w:rPr>
          <w:szCs w:val="23"/>
        </w:rPr>
        <w:t xml:space="preserve"> </w:t>
      </w:r>
      <w:r w:rsidRPr="00C717D6">
        <w:rPr>
          <w:szCs w:val="23"/>
        </w:rPr>
        <w:t xml:space="preserve">main </w:t>
      </w:r>
      <w:r w:rsidRPr="00C717D6">
        <w:rPr>
          <w:szCs w:val="23"/>
          <w:rtl/>
        </w:rPr>
        <w:t xml:space="preserve">شوید. ما </w:t>
      </w:r>
      <w:proofErr w:type="spellStart"/>
      <w:r w:rsidRPr="00C717D6">
        <w:rPr>
          <w:szCs w:val="23"/>
          <w:rtl/>
        </w:rPr>
        <w:t>می‌خواهیم</w:t>
      </w:r>
      <w:proofErr w:type="spellEnd"/>
      <w:r w:rsidRPr="00C717D6">
        <w:rPr>
          <w:szCs w:val="23"/>
          <w:rtl/>
        </w:rPr>
        <w:t xml:space="preserve"> یک </w:t>
      </w:r>
      <w:proofErr w:type="spellStart"/>
      <w:r w:rsidRPr="00C717D6">
        <w:rPr>
          <w:szCs w:val="23"/>
          <w:rtl/>
        </w:rPr>
        <w:t>شمارنده</w:t>
      </w:r>
      <w:proofErr w:type="spellEnd"/>
      <w:r w:rsidRPr="00C717D6">
        <w:rPr>
          <w:szCs w:val="23"/>
          <w:rtl/>
        </w:rPr>
        <w:t xml:space="preserve"> بسازیم که </w:t>
      </w:r>
      <w:proofErr w:type="spellStart"/>
      <w:r w:rsidRPr="00C717D6">
        <w:rPr>
          <w:szCs w:val="23"/>
          <w:rtl/>
        </w:rPr>
        <w:t>عددش</w:t>
      </w:r>
      <w:proofErr w:type="spellEnd"/>
      <w:r w:rsidRPr="00C717D6">
        <w:rPr>
          <w:szCs w:val="23"/>
          <w:rtl/>
        </w:rPr>
        <w:t xml:space="preserve"> زیاد </w:t>
      </w:r>
      <w:proofErr w:type="spellStart"/>
      <w:r w:rsidRPr="00C717D6">
        <w:rPr>
          <w:szCs w:val="23"/>
          <w:rtl/>
        </w:rPr>
        <w:t>می‌شود</w:t>
      </w:r>
      <w:proofErr w:type="spellEnd"/>
      <w:r w:rsidRPr="00C717D6">
        <w:rPr>
          <w:szCs w:val="23"/>
        </w:rPr>
        <w:t>.</w:t>
      </w:r>
    </w:p>
    <w:p w14:paraId="781D8C6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1.   </w:t>
      </w:r>
      <w:r w:rsidRPr="0044183D">
        <w:rPr>
          <w:rFonts w:ascii="Consolas" w:hAnsi="Consolas" w:cs="Courier New"/>
          <w:color w:val="696969"/>
          <w:sz w:val="16"/>
          <w:szCs w:val="16"/>
        </w:rPr>
        <w:t>/* USER CODE BEGIN 2 */</w:t>
      </w:r>
    </w:p>
    <w:p w14:paraId="209FBAA3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2.   </w:t>
      </w:r>
    </w:p>
    <w:p w14:paraId="2AC7BEAE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3.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1. Initialize LCD</w:t>
      </w:r>
    </w:p>
    <w:p w14:paraId="4BEAED48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4.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0E9DB55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5.   </w:t>
      </w:r>
    </w:p>
    <w:p w14:paraId="5343218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6.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2. Print Static Text</w:t>
      </w:r>
    </w:p>
    <w:p w14:paraId="5169033E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7.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SetCursor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Row 0, Col 0</w:t>
      </w:r>
    </w:p>
    <w:p w14:paraId="44AE2FE6" w14:textId="16CED238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8.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String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 xml:space="preserve">"Hello </w:t>
      </w:r>
      <w:r w:rsidR="00DB337E">
        <w:rPr>
          <w:rFonts w:ascii="Consolas" w:hAnsi="Consolas" w:cs="Courier New"/>
          <w:color w:val="008000"/>
          <w:sz w:val="16"/>
          <w:szCs w:val="16"/>
        </w:rPr>
        <w:t>world</w:t>
      </w:r>
      <w:r w:rsidRPr="0044183D">
        <w:rPr>
          <w:rFonts w:ascii="Consolas" w:hAnsi="Consolas" w:cs="Courier New"/>
          <w:color w:val="008000"/>
          <w:sz w:val="16"/>
          <w:szCs w:val="16"/>
        </w:rPr>
        <w:t>!"</w:t>
      </w:r>
      <w:r w:rsidRPr="0044183D">
        <w:rPr>
          <w:rFonts w:ascii="Consolas" w:hAnsi="Consolas" w:cs="Courier New"/>
          <w:color w:val="545454"/>
          <w:sz w:val="16"/>
          <w:szCs w:val="16"/>
        </w:rPr>
        <w:t>);</w:t>
      </w:r>
    </w:p>
    <w:p w14:paraId="6970643E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 9.   </w:t>
      </w:r>
    </w:p>
    <w:p w14:paraId="17C288A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10.  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counter = </w:t>
      </w:r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r w:rsidRPr="0044183D">
        <w:rPr>
          <w:rFonts w:ascii="Consolas" w:hAnsi="Consolas" w:cs="Courier New"/>
          <w:color w:val="545454"/>
          <w:sz w:val="16"/>
          <w:szCs w:val="16"/>
        </w:rPr>
        <w:t>;</w:t>
      </w:r>
    </w:p>
    <w:p w14:paraId="1D001D6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11.  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buffer[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16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]; </w:t>
      </w:r>
      <w:r w:rsidRPr="0044183D">
        <w:rPr>
          <w:rFonts w:ascii="Consolas" w:hAnsi="Consolas" w:cs="Courier New"/>
          <w:color w:val="696969"/>
          <w:sz w:val="16"/>
          <w:szCs w:val="16"/>
        </w:rPr>
        <w:t>// Buffer to hold formatted text</w:t>
      </w:r>
    </w:p>
    <w:p w14:paraId="2874792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12.  </w:t>
      </w:r>
    </w:p>
    <w:p w14:paraId="1759396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13.   </w:t>
      </w:r>
      <w:r w:rsidRPr="0044183D">
        <w:rPr>
          <w:rFonts w:ascii="Consolas" w:hAnsi="Consolas" w:cs="Courier New"/>
          <w:color w:val="696969"/>
          <w:sz w:val="16"/>
          <w:szCs w:val="16"/>
        </w:rPr>
        <w:t>/* USER CODE END 2 */</w:t>
      </w:r>
    </w:p>
    <w:p w14:paraId="54FC8CB2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14.  </w:t>
      </w:r>
    </w:p>
    <w:p w14:paraId="77AE65CC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15.   </w:t>
      </w:r>
      <w:r w:rsidRPr="0044183D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44183D">
        <w:rPr>
          <w:rFonts w:ascii="Consolas" w:hAnsi="Consolas" w:cs="Courier New"/>
          <w:color w:val="008000"/>
          <w:sz w:val="16"/>
          <w:szCs w:val="16"/>
        </w:rPr>
        <w:t>1</w:t>
      </w:r>
      <w:r w:rsidRPr="0044183D">
        <w:rPr>
          <w:rFonts w:ascii="Consolas" w:hAnsi="Consolas" w:cs="Courier New"/>
          <w:color w:val="545454"/>
          <w:sz w:val="16"/>
          <w:szCs w:val="16"/>
        </w:rPr>
        <w:t>)</w:t>
      </w:r>
    </w:p>
    <w:p w14:paraId="78843AD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16.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03D25481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17.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/* USER CODE BEGIN 3 */</w:t>
      </w:r>
    </w:p>
    <w:p w14:paraId="370078DC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18.     </w:t>
      </w:r>
    </w:p>
    <w:p w14:paraId="282958E7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19.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3. Format the counter into a string</w:t>
      </w:r>
    </w:p>
    <w:p w14:paraId="55446C9C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20.     </w:t>
      </w:r>
      <w:r w:rsidRPr="0044183D">
        <w:rPr>
          <w:rFonts w:ascii="Consolas" w:hAnsi="Consolas" w:cs="Courier New"/>
          <w:color w:val="696969"/>
          <w:sz w:val="16"/>
          <w:szCs w:val="16"/>
        </w:rPr>
        <w:t xml:space="preserve">// </w:t>
      </w:r>
      <w:proofErr w:type="spellStart"/>
      <w:r w:rsidRPr="0044183D">
        <w:rPr>
          <w:rFonts w:ascii="Consolas" w:hAnsi="Consolas" w:cs="Courier New"/>
          <w:color w:val="696969"/>
          <w:sz w:val="16"/>
          <w:szCs w:val="16"/>
        </w:rPr>
        <w:t>sprintf</w:t>
      </w:r>
      <w:proofErr w:type="spellEnd"/>
      <w:r w:rsidRPr="0044183D">
        <w:rPr>
          <w:rFonts w:ascii="Consolas" w:hAnsi="Consolas" w:cs="Courier New"/>
          <w:color w:val="696969"/>
          <w:sz w:val="16"/>
          <w:szCs w:val="16"/>
        </w:rPr>
        <w:t xml:space="preserve"> is "String Print Format". It writes to 'buffer' instead of screen.</w:t>
      </w:r>
    </w:p>
    <w:p w14:paraId="3D077C9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21.     </w:t>
      </w:r>
      <w:proofErr w:type="spellStart"/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sprintf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545454"/>
          <w:sz w:val="16"/>
          <w:szCs w:val="16"/>
        </w:rPr>
        <w:t xml:space="preserve">buffer, </w:t>
      </w:r>
      <w:r w:rsidRPr="0044183D">
        <w:rPr>
          <w:rFonts w:ascii="Consolas" w:hAnsi="Consolas" w:cs="Courier New"/>
          <w:color w:val="008000"/>
          <w:sz w:val="16"/>
          <w:szCs w:val="16"/>
        </w:rPr>
        <w:t>"Count: %d   "</w:t>
      </w:r>
      <w:r w:rsidRPr="0044183D">
        <w:rPr>
          <w:rFonts w:ascii="Consolas" w:hAnsi="Consolas" w:cs="Courier New"/>
          <w:color w:val="545454"/>
          <w:sz w:val="16"/>
          <w:szCs w:val="16"/>
        </w:rPr>
        <w:t>, counter);</w:t>
      </w:r>
    </w:p>
    <w:p w14:paraId="634326C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22.     </w:t>
      </w:r>
    </w:p>
    <w:p w14:paraId="2233D1E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23.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4. Move cursor to second line and print</w:t>
      </w:r>
    </w:p>
    <w:p w14:paraId="3907449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24.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SetCursor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1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44183D">
        <w:rPr>
          <w:rFonts w:ascii="Consolas" w:hAnsi="Consolas" w:cs="Courier New"/>
          <w:color w:val="008000"/>
          <w:sz w:val="16"/>
          <w:szCs w:val="16"/>
        </w:rPr>
        <w:t>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Row 1, Col 0</w:t>
      </w:r>
    </w:p>
    <w:p w14:paraId="66DEE989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25.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LCD_String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(buffer);</w:t>
      </w:r>
    </w:p>
    <w:p w14:paraId="10B20BB5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26.     </w:t>
      </w:r>
    </w:p>
    <w:p w14:paraId="1977D78D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27.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// 5. Logic</w:t>
      </w:r>
    </w:p>
    <w:p w14:paraId="259509ED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>28.     counter++;</w:t>
      </w:r>
    </w:p>
    <w:p w14:paraId="61AA8A6F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29.     </w:t>
      </w:r>
      <w:proofErr w:type="spellStart"/>
      <w:r w:rsidRPr="0044183D">
        <w:rPr>
          <w:rFonts w:ascii="Consolas" w:hAnsi="Consolas" w:cs="Courier New"/>
          <w:color w:val="545454"/>
          <w:sz w:val="16"/>
          <w:szCs w:val="16"/>
        </w:rPr>
        <w:t>HAL_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>Delay</w:t>
      </w:r>
      <w:proofErr w:type="spellEnd"/>
      <w:r w:rsidRPr="0044183D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44183D">
        <w:rPr>
          <w:rFonts w:ascii="Consolas" w:hAnsi="Consolas" w:cs="Courier New"/>
          <w:color w:val="008000"/>
          <w:sz w:val="16"/>
          <w:szCs w:val="16"/>
        </w:rPr>
        <w:t>500</w:t>
      </w:r>
      <w:r w:rsidRPr="0044183D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44183D">
        <w:rPr>
          <w:rFonts w:ascii="Consolas" w:hAnsi="Consolas" w:cs="Courier New"/>
          <w:color w:val="696969"/>
          <w:sz w:val="16"/>
          <w:szCs w:val="16"/>
        </w:rPr>
        <w:t>// Update every half second</w:t>
      </w:r>
    </w:p>
    <w:p w14:paraId="668DAD26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30.     </w:t>
      </w:r>
    </w:p>
    <w:p w14:paraId="64386910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31.     </w:t>
      </w:r>
      <w:r w:rsidRPr="0044183D">
        <w:rPr>
          <w:rFonts w:ascii="Consolas" w:hAnsi="Consolas" w:cs="Courier New"/>
          <w:color w:val="696969"/>
          <w:sz w:val="16"/>
          <w:szCs w:val="16"/>
        </w:rPr>
        <w:t>/* USER CODE END 3 */</w:t>
      </w:r>
    </w:p>
    <w:p w14:paraId="632377FB" w14:textId="77777777" w:rsidR="0044183D" w:rsidRPr="0044183D" w:rsidRDefault="004418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62406"/>
        <w:rPr>
          <w:rFonts w:ascii="Consolas" w:hAnsi="Consolas" w:cs="Courier New"/>
          <w:color w:val="545454"/>
          <w:sz w:val="16"/>
          <w:szCs w:val="16"/>
        </w:rPr>
      </w:pPr>
      <w:r w:rsidRPr="0044183D">
        <w:rPr>
          <w:rFonts w:ascii="Consolas" w:hAnsi="Consolas" w:cs="Courier New"/>
          <w:color w:val="545454"/>
          <w:sz w:val="16"/>
          <w:szCs w:val="16"/>
        </w:rPr>
        <w:t xml:space="preserve">32. </w:t>
      </w:r>
      <w:proofErr w:type="gramStart"/>
      <w:r w:rsidRPr="0044183D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70BE919D" w14:textId="77777777" w:rsidR="0044183D" w:rsidRDefault="0044183D" w:rsidP="00C717D6">
      <w:pPr>
        <w:pStyle w:val="1stparagraph"/>
        <w:rPr>
          <w:b/>
          <w:bCs/>
          <w:szCs w:val="23"/>
          <w:rtl/>
        </w:rPr>
      </w:pPr>
    </w:p>
    <w:p w14:paraId="516E20A8" w14:textId="346235C2" w:rsidR="00C717D6" w:rsidRPr="00C717D6" w:rsidRDefault="00C717D6" w:rsidP="00DB337E">
      <w:pPr>
        <w:pStyle w:val="Heading2"/>
      </w:pPr>
      <w:bookmarkStart w:id="27" w:name="_Toc218438468"/>
      <w:r w:rsidRPr="00C717D6">
        <w:rPr>
          <w:rtl/>
        </w:rPr>
        <w:t>۴</w:t>
      </w:r>
      <w:r w:rsidRPr="00C717D6">
        <w:t xml:space="preserve">. </w:t>
      </w:r>
      <w:r w:rsidRPr="00C717D6">
        <w:rPr>
          <w:rtl/>
        </w:rPr>
        <w:t xml:space="preserve">تحلیل فنی: تابع </w:t>
      </w:r>
      <w:proofErr w:type="spellStart"/>
      <w:r w:rsidRPr="00C717D6">
        <w:t>sprintf</w:t>
      </w:r>
      <w:proofErr w:type="spellEnd"/>
      <w:r w:rsidRPr="00C717D6">
        <w:t xml:space="preserve"> </w:t>
      </w:r>
      <w:r w:rsidR="0044183D">
        <w:rPr>
          <w:rFonts w:hint="cs"/>
          <w:rtl/>
        </w:rPr>
        <w:t xml:space="preserve"> </w:t>
      </w:r>
      <w:r w:rsidRPr="00C717D6">
        <w:rPr>
          <w:rtl/>
        </w:rPr>
        <w:t>چیست؟</w:t>
      </w:r>
      <w:bookmarkEnd w:id="27"/>
    </w:p>
    <w:p w14:paraId="08E79DCF" w14:textId="6618FE60" w:rsidR="00C717D6" w:rsidRPr="00C717D6" w:rsidRDefault="00C717D6" w:rsidP="00C717D6">
      <w:pPr>
        <w:pStyle w:val="1stparagraph"/>
        <w:rPr>
          <w:szCs w:val="23"/>
        </w:rPr>
      </w:pPr>
      <w:r w:rsidRPr="00C717D6">
        <w:rPr>
          <w:szCs w:val="23"/>
          <w:rtl/>
        </w:rPr>
        <w:t>در زبان</w:t>
      </w:r>
      <w:r w:rsidRPr="00C717D6">
        <w:rPr>
          <w:szCs w:val="23"/>
        </w:rPr>
        <w:t xml:space="preserve"> C </w:t>
      </w:r>
      <w:r w:rsidRPr="00C717D6">
        <w:rPr>
          <w:szCs w:val="23"/>
          <w:rtl/>
        </w:rPr>
        <w:t xml:space="preserve">ما </w:t>
      </w:r>
      <w:proofErr w:type="spellStart"/>
      <w:r w:rsidRPr="00C717D6">
        <w:rPr>
          <w:szCs w:val="23"/>
          <w:rtl/>
        </w:rPr>
        <w:t>نمی‌توانیم</w:t>
      </w:r>
      <w:proofErr w:type="spellEnd"/>
      <w:r w:rsidRPr="00C717D6">
        <w:rPr>
          <w:szCs w:val="23"/>
          <w:rtl/>
        </w:rPr>
        <w:t xml:space="preserve"> مستقیم یک عدد </w:t>
      </w:r>
      <w:r w:rsidRPr="00C717D6">
        <w:rPr>
          <w:szCs w:val="23"/>
        </w:rPr>
        <w:t xml:space="preserve">int </w:t>
      </w:r>
      <w:r w:rsidR="00DB337E">
        <w:rPr>
          <w:rFonts w:hint="cs"/>
          <w:szCs w:val="23"/>
          <w:rtl/>
        </w:rPr>
        <w:t xml:space="preserve"> </w:t>
      </w:r>
      <w:r w:rsidRPr="00C717D6">
        <w:rPr>
          <w:szCs w:val="23"/>
          <w:rtl/>
        </w:rPr>
        <w:t xml:space="preserve">را به تابع </w:t>
      </w:r>
      <w:proofErr w:type="spellStart"/>
      <w:r w:rsidRPr="00C717D6">
        <w:rPr>
          <w:szCs w:val="23"/>
        </w:rPr>
        <w:t>LCD_String</w:t>
      </w:r>
      <w:proofErr w:type="spellEnd"/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بدهیم، چون این تابع فقط </w:t>
      </w:r>
      <w:proofErr w:type="spellStart"/>
      <w:r w:rsidRPr="00C717D6">
        <w:rPr>
          <w:szCs w:val="23"/>
          <w:rtl/>
        </w:rPr>
        <w:t>آرایه‌ای</w:t>
      </w:r>
      <w:proofErr w:type="spellEnd"/>
      <w:r w:rsidRPr="00C717D6">
        <w:rPr>
          <w:szCs w:val="23"/>
          <w:rtl/>
        </w:rPr>
        <w:t xml:space="preserve"> از </w:t>
      </w:r>
      <w:proofErr w:type="spellStart"/>
      <w:r w:rsidRPr="00C717D6">
        <w:rPr>
          <w:szCs w:val="23"/>
          <w:rtl/>
        </w:rPr>
        <w:t>کاراکترها</w:t>
      </w:r>
      <w:proofErr w:type="spellEnd"/>
      <w:r w:rsidRPr="00C717D6">
        <w:rPr>
          <w:szCs w:val="23"/>
          <w:rtl/>
        </w:rPr>
        <w:t xml:space="preserve"> (متن) را </w:t>
      </w:r>
      <w:proofErr w:type="spellStart"/>
      <w:r w:rsidRPr="00C717D6">
        <w:rPr>
          <w:szCs w:val="23"/>
          <w:rtl/>
        </w:rPr>
        <w:t>می‌پذیرد</w:t>
      </w:r>
      <w:proofErr w:type="spellEnd"/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 xml:space="preserve">تابع </w:t>
      </w:r>
      <w:proofErr w:type="spellStart"/>
      <w:r w:rsidRPr="00C717D6">
        <w:rPr>
          <w:szCs w:val="23"/>
        </w:rPr>
        <w:t>sprintf</w:t>
      </w:r>
      <w:proofErr w:type="spellEnd"/>
      <w:r w:rsidR="0044183D">
        <w:rPr>
          <w:rFonts w:hint="cs"/>
          <w:szCs w:val="23"/>
          <w:rtl/>
        </w:rPr>
        <w:t xml:space="preserve"> </w:t>
      </w:r>
      <w:r w:rsidRPr="00C717D6">
        <w:rPr>
          <w:szCs w:val="23"/>
          <w:rtl/>
        </w:rPr>
        <w:t xml:space="preserve">که در کتابخانه </w:t>
      </w:r>
      <w:r w:rsidR="0044183D">
        <w:rPr>
          <w:szCs w:val="23"/>
        </w:rPr>
        <w:t xml:space="preserve"> </w:t>
      </w:r>
      <w:proofErr w:type="spellStart"/>
      <w:r w:rsidRPr="00C717D6">
        <w:rPr>
          <w:szCs w:val="23"/>
        </w:rPr>
        <w:t>stdio.h</w:t>
      </w:r>
      <w:proofErr w:type="spellEnd"/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است دقیقاً کار </w:t>
      </w:r>
      <w:proofErr w:type="spellStart"/>
      <w:r w:rsidRPr="00C717D6">
        <w:rPr>
          <w:szCs w:val="23"/>
        </w:rPr>
        <w:t>printf</w:t>
      </w:r>
      <w:proofErr w:type="spellEnd"/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 xml:space="preserve">را انجام </w:t>
      </w:r>
      <w:proofErr w:type="spellStart"/>
      <w:r w:rsidRPr="00C717D6">
        <w:rPr>
          <w:szCs w:val="23"/>
          <w:rtl/>
        </w:rPr>
        <w:t>می‌دهد</w:t>
      </w:r>
      <w:proofErr w:type="spellEnd"/>
      <w:r w:rsidRPr="00C717D6">
        <w:rPr>
          <w:szCs w:val="23"/>
          <w:rtl/>
        </w:rPr>
        <w:t>، اما خروجی را به جای مانیتور، درون یک آرایه</w:t>
      </w:r>
      <w:r w:rsidRPr="00C717D6">
        <w:rPr>
          <w:szCs w:val="23"/>
        </w:rPr>
        <w:t xml:space="preserve"> (Buffer) </w:t>
      </w:r>
      <w:proofErr w:type="spellStart"/>
      <w:r w:rsidRPr="00C717D6">
        <w:rPr>
          <w:szCs w:val="23"/>
          <w:rtl/>
        </w:rPr>
        <w:t>می‌نویسد</w:t>
      </w:r>
      <w:proofErr w:type="spellEnd"/>
      <w:r w:rsidRPr="00C717D6">
        <w:rPr>
          <w:szCs w:val="23"/>
        </w:rPr>
        <w:t>.</w:t>
      </w:r>
    </w:p>
    <w:p w14:paraId="389DBA55" w14:textId="1F826D6E" w:rsidR="00C717D6" w:rsidRPr="00C717D6" w:rsidRDefault="00C717D6" w:rsidP="00C717D6">
      <w:pPr>
        <w:pStyle w:val="1stparagraph"/>
        <w:numPr>
          <w:ilvl w:val="0"/>
          <w:numId w:val="133"/>
        </w:numPr>
        <w:rPr>
          <w:szCs w:val="23"/>
        </w:rPr>
      </w:pPr>
      <w:r w:rsidRPr="00C717D6">
        <w:rPr>
          <w:szCs w:val="23"/>
        </w:rPr>
        <w:t xml:space="preserve">%d: </w:t>
      </w:r>
      <w:r w:rsidR="0044183D">
        <w:rPr>
          <w:rFonts w:hint="cs"/>
          <w:szCs w:val="23"/>
          <w:rtl/>
        </w:rPr>
        <w:t xml:space="preserve"> </w:t>
      </w:r>
      <w:proofErr w:type="spellStart"/>
      <w:r w:rsidRPr="00C717D6">
        <w:rPr>
          <w:szCs w:val="23"/>
          <w:rtl/>
        </w:rPr>
        <w:t>جای‌گذاری</w:t>
      </w:r>
      <w:proofErr w:type="spellEnd"/>
      <w:r w:rsidRPr="00C717D6">
        <w:rPr>
          <w:szCs w:val="23"/>
          <w:rtl/>
        </w:rPr>
        <w:t xml:space="preserve"> عدد </w:t>
      </w:r>
      <w:proofErr w:type="spellStart"/>
      <w:r w:rsidRPr="00C717D6">
        <w:rPr>
          <w:szCs w:val="23"/>
          <w:rtl/>
        </w:rPr>
        <w:t>دهدهی</w:t>
      </w:r>
      <w:proofErr w:type="spellEnd"/>
      <w:r w:rsidRPr="00C717D6">
        <w:rPr>
          <w:szCs w:val="23"/>
        </w:rPr>
        <w:t>.</w:t>
      </w:r>
    </w:p>
    <w:p w14:paraId="16022832" w14:textId="5017245A" w:rsidR="00C717D6" w:rsidRDefault="00C717D6" w:rsidP="00C717D6">
      <w:pPr>
        <w:pStyle w:val="1stparagraph"/>
        <w:numPr>
          <w:ilvl w:val="0"/>
          <w:numId w:val="133"/>
        </w:numPr>
        <w:rPr>
          <w:szCs w:val="23"/>
        </w:rPr>
      </w:pPr>
      <w:r w:rsidRPr="00C717D6">
        <w:rPr>
          <w:szCs w:val="23"/>
        </w:rPr>
        <w:t xml:space="preserve">buffer: </w:t>
      </w:r>
      <w:r w:rsidR="0044183D">
        <w:rPr>
          <w:rFonts w:hint="cs"/>
          <w:szCs w:val="23"/>
          <w:rtl/>
        </w:rPr>
        <w:t xml:space="preserve"> </w:t>
      </w:r>
      <w:proofErr w:type="spellStart"/>
      <w:r w:rsidRPr="00C717D6">
        <w:rPr>
          <w:szCs w:val="23"/>
          <w:rtl/>
        </w:rPr>
        <w:t>آرایه‌ای</w:t>
      </w:r>
      <w:proofErr w:type="spellEnd"/>
      <w:r w:rsidRPr="00C717D6">
        <w:rPr>
          <w:szCs w:val="23"/>
          <w:rtl/>
        </w:rPr>
        <w:t xml:space="preserve"> که نتیجه نهایی</w:t>
      </w: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مثلاً</w:t>
      </w:r>
      <w:r w:rsidRPr="00C717D6">
        <w:rPr>
          <w:szCs w:val="23"/>
        </w:rPr>
        <w:t xml:space="preserve"> "Count: 15" </w:t>
      </w:r>
      <w:r w:rsidRPr="00C717D6">
        <w:rPr>
          <w:szCs w:val="23"/>
          <w:rtl/>
        </w:rPr>
        <w:t xml:space="preserve">در آن ذخیره </w:t>
      </w:r>
      <w:proofErr w:type="spellStart"/>
      <w:r w:rsidRPr="00C717D6">
        <w:rPr>
          <w:szCs w:val="23"/>
          <w:rtl/>
        </w:rPr>
        <w:t>می‌شود</w:t>
      </w:r>
      <w:proofErr w:type="spellEnd"/>
      <w:r w:rsidRPr="00C717D6">
        <w:rPr>
          <w:szCs w:val="23"/>
        </w:rPr>
        <w:t>.</w:t>
      </w:r>
    </w:p>
    <w:p w14:paraId="6B1B13CF" w14:textId="77777777" w:rsidR="0044183D" w:rsidRPr="00C717D6" w:rsidRDefault="0044183D" w:rsidP="0044183D">
      <w:pPr>
        <w:pStyle w:val="1stparagraph"/>
        <w:rPr>
          <w:szCs w:val="23"/>
        </w:rPr>
      </w:pPr>
    </w:p>
    <w:p w14:paraId="6BCCCD6B" w14:textId="77777777" w:rsidR="00C717D6" w:rsidRPr="00C717D6" w:rsidRDefault="00C717D6" w:rsidP="00C717D6">
      <w:pPr>
        <w:pStyle w:val="1stparagraph"/>
        <w:rPr>
          <w:b/>
          <w:bCs/>
          <w:szCs w:val="23"/>
        </w:rPr>
      </w:pPr>
      <w:r w:rsidRPr="00C717D6">
        <w:rPr>
          <w:b/>
          <w:bCs/>
          <w:szCs w:val="23"/>
          <w:rtl/>
        </w:rPr>
        <w:t>۵</w:t>
      </w:r>
      <w:r w:rsidRPr="00C717D6">
        <w:rPr>
          <w:b/>
          <w:bCs/>
          <w:szCs w:val="23"/>
        </w:rPr>
        <w:t xml:space="preserve">. </w:t>
      </w:r>
      <w:r w:rsidRPr="00C717D6">
        <w:rPr>
          <w:b/>
          <w:bCs/>
          <w:szCs w:val="23"/>
          <w:rtl/>
        </w:rPr>
        <w:t xml:space="preserve">تست در </w:t>
      </w:r>
      <w:proofErr w:type="spellStart"/>
      <w:r w:rsidRPr="00C717D6">
        <w:rPr>
          <w:b/>
          <w:bCs/>
          <w:szCs w:val="23"/>
          <w:rtl/>
        </w:rPr>
        <w:t>پروتئوس</w:t>
      </w:r>
      <w:proofErr w:type="spellEnd"/>
    </w:p>
    <w:p w14:paraId="0B142CB2" w14:textId="77777777" w:rsidR="0044183D" w:rsidRDefault="00C717D6" w:rsidP="00C717D6">
      <w:pPr>
        <w:pStyle w:val="1stparagraph"/>
        <w:rPr>
          <w:szCs w:val="23"/>
        </w:rPr>
      </w:pPr>
      <w:r w:rsidRPr="00C717D6">
        <w:rPr>
          <w:szCs w:val="23"/>
          <w:rtl/>
        </w:rPr>
        <w:t>۱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>فایل</w:t>
      </w:r>
      <w:r w:rsidRPr="00C717D6">
        <w:rPr>
          <w:szCs w:val="23"/>
        </w:rPr>
        <w:t xml:space="preserve"> Hex </w:t>
      </w:r>
      <w:r w:rsidRPr="00C717D6">
        <w:rPr>
          <w:szCs w:val="23"/>
          <w:rtl/>
        </w:rPr>
        <w:t>را بسازید</w:t>
      </w:r>
      <w:r w:rsidRPr="00C717D6">
        <w:rPr>
          <w:szCs w:val="23"/>
        </w:rPr>
        <w:t>.</w:t>
      </w:r>
    </w:p>
    <w:p w14:paraId="16E52BE5" w14:textId="77777777" w:rsidR="0044183D" w:rsidRDefault="00C717D6" w:rsidP="00C717D6">
      <w:pPr>
        <w:pStyle w:val="1stparagraph"/>
        <w:rPr>
          <w:szCs w:val="23"/>
        </w:rPr>
      </w:pP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۲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 xml:space="preserve">در </w:t>
      </w:r>
      <w:proofErr w:type="spellStart"/>
      <w:r w:rsidRPr="00C717D6">
        <w:rPr>
          <w:szCs w:val="23"/>
          <w:rtl/>
        </w:rPr>
        <w:t>پروتئوس</w:t>
      </w:r>
      <w:proofErr w:type="spellEnd"/>
      <w:r w:rsidRPr="00C717D6">
        <w:rPr>
          <w:szCs w:val="23"/>
          <w:rtl/>
        </w:rPr>
        <w:t xml:space="preserve"> روی </w:t>
      </w:r>
      <w:proofErr w:type="spellStart"/>
      <w:r w:rsidRPr="00C717D6">
        <w:rPr>
          <w:szCs w:val="23"/>
          <w:rtl/>
        </w:rPr>
        <w:t>میکروکنترلر</w:t>
      </w:r>
      <w:proofErr w:type="spellEnd"/>
      <w:r w:rsidRPr="00C717D6">
        <w:rPr>
          <w:szCs w:val="23"/>
          <w:rtl/>
        </w:rPr>
        <w:t xml:space="preserve"> </w:t>
      </w:r>
      <w:proofErr w:type="spellStart"/>
      <w:r w:rsidRPr="00C717D6">
        <w:rPr>
          <w:szCs w:val="23"/>
          <w:rtl/>
        </w:rPr>
        <w:t>دابل</w:t>
      </w:r>
      <w:proofErr w:type="spellEnd"/>
      <w:r w:rsidRPr="00C717D6">
        <w:rPr>
          <w:szCs w:val="23"/>
          <w:rtl/>
        </w:rPr>
        <w:t xml:space="preserve"> کلیک کنید و فایل را انتخاب کنید</w:t>
      </w:r>
      <w:r w:rsidRPr="00C717D6">
        <w:rPr>
          <w:szCs w:val="23"/>
        </w:rPr>
        <w:t>.</w:t>
      </w:r>
    </w:p>
    <w:p w14:paraId="016B776C" w14:textId="77777777" w:rsidR="0044183D" w:rsidRDefault="00C717D6" w:rsidP="0044183D">
      <w:pPr>
        <w:pStyle w:val="1stparagraph"/>
        <w:rPr>
          <w:szCs w:val="23"/>
        </w:rPr>
      </w:pP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۳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>فرکانس کریستال را چک کنید</w:t>
      </w:r>
      <w:r w:rsidRPr="00C717D6">
        <w:rPr>
          <w:szCs w:val="23"/>
        </w:rPr>
        <w:t xml:space="preserve"> (84MHz).</w:t>
      </w:r>
    </w:p>
    <w:p w14:paraId="2AF1781C" w14:textId="4BB1DCAB" w:rsidR="00C717D6" w:rsidRPr="00C717D6" w:rsidRDefault="00C717D6" w:rsidP="0044183D">
      <w:pPr>
        <w:pStyle w:val="1stparagraph"/>
        <w:rPr>
          <w:szCs w:val="23"/>
        </w:rPr>
      </w:pPr>
      <w:r w:rsidRPr="00C717D6">
        <w:rPr>
          <w:szCs w:val="23"/>
        </w:rPr>
        <w:t xml:space="preserve"> </w:t>
      </w:r>
      <w:r w:rsidRPr="00C717D6">
        <w:rPr>
          <w:szCs w:val="23"/>
          <w:rtl/>
        </w:rPr>
        <w:t>۴</w:t>
      </w:r>
      <w:r w:rsidRPr="00C717D6">
        <w:rPr>
          <w:szCs w:val="23"/>
        </w:rPr>
        <w:t xml:space="preserve">. </w:t>
      </w:r>
      <w:r w:rsidRPr="00C717D6">
        <w:rPr>
          <w:szCs w:val="23"/>
          <w:rtl/>
        </w:rPr>
        <w:t>اجرا کنید</w:t>
      </w:r>
      <w:r w:rsidRPr="00C717D6">
        <w:rPr>
          <w:szCs w:val="23"/>
        </w:rPr>
        <w:t>.</w:t>
      </w:r>
    </w:p>
    <w:p w14:paraId="45D3FEBF" w14:textId="51FFFC36" w:rsidR="00611BA0" w:rsidRPr="00374B47" w:rsidRDefault="00C717D6" w:rsidP="00DB337E">
      <w:pPr>
        <w:pStyle w:val="1stparagraph"/>
        <w:rPr>
          <w:szCs w:val="23"/>
        </w:rPr>
      </w:pPr>
      <w:r w:rsidRPr="00C717D6">
        <w:rPr>
          <w:szCs w:val="23"/>
          <w:rtl/>
        </w:rPr>
        <w:t>باید ببینید که خط اول نوشته شده</w:t>
      </w:r>
      <w:r w:rsidRPr="00C717D6">
        <w:rPr>
          <w:szCs w:val="23"/>
        </w:rPr>
        <w:t xml:space="preserve"> "Hello </w:t>
      </w:r>
      <w:r w:rsidR="00DB337E">
        <w:rPr>
          <w:szCs w:val="23"/>
        </w:rPr>
        <w:t>world</w:t>
      </w:r>
      <w:r w:rsidRPr="00C717D6">
        <w:rPr>
          <w:szCs w:val="23"/>
        </w:rPr>
        <w:t xml:space="preserve">!" </w:t>
      </w:r>
      <w:r w:rsidRPr="00C717D6">
        <w:rPr>
          <w:szCs w:val="23"/>
          <w:rtl/>
        </w:rPr>
        <w:t xml:space="preserve">و در خط دوم </w:t>
      </w:r>
      <w:proofErr w:type="spellStart"/>
      <w:r w:rsidRPr="00C717D6">
        <w:rPr>
          <w:szCs w:val="23"/>
          <w:rtl/>
        </w:rPr>
        <w:t>شمارنده</w:t>
      </w:r>
      <w:proofErr w:type="spellEnd"/>
      <w:r w:rsidRPr="00C717D6">
        <w:rPr>
          <w:szCs w:val="23"/>
          <w:rtl/>
        </w:rPr>
        <w:t xml:space="preserve"> هر نیم ثانیه زیاد </w:t>
      </w:r>
      <w:proofErr w:type="spellStart"/>
      <w:r w:rsidRPr="00C717D6">
        <w:rPr>
          <w:szCs w:val="23"/>
          <w:rtl/>
        </w:rPr>
        <w:t>می‌شود</w:t>
      </w:r>
      <w:proofErr w:type="spellEnd"/>
      <w:r w:rsidRPr="00C717D6">
        <w:rPr>
          <w:szCs w:val="23"/>
          <w:rtl/>
        </w:rPr>
        <w:t xml:space="preserve">. اگر </w:t>
      </w:r>
      <w:proofErr w:type="spellStart"/>
      <w:r w:rsidRPr="00C717D6">
        <w:rPr>
          <w:szCs w:val="23"/>
          <w:rtl/>
        </w:rPr>
        <w:t>متن‌ها</w:t>
      </w:r>
      <w:proofErr w:type="spellEnd"/>
      <w:r w:rsidRPr="00C717D6">
        <w:rPr>
          <w:szCs w:val="23"/>
          <w:rtl/>
        </w:rPr>
        <w:t xml:space="preserve"> به هم ریخته بود، احتمالاً ترتیب اتصال </w:t>
      </w:r>
      <w:proofErr w:type="spellStart"/>
      <w:r w:rsidRPr="00C717D6">
        <w:rPr>
          <w:szCs w:val="23"/>
          <w:rtl/>
        </w:rPr>
        <w:t>پایه‌های</w:t>
      </w:r>
      <w:proofErr w:type="spellEnd"/>
      <w:r w:rsidRPr="00C717D6">
        <w:rPr>
          <w:szCs w:val="23"/>
        </w:rPr>
        <w:t xml:space="preserve"> D4 </w:t>
      </w:r>
      <w:r w:rsidRPr="00C717D6">
        <w:rPr>
          <w:szCs w:val="23"/>
          <w:rtl/>
        </w:rPr>
        <w:t>تا</w:t>
      </w:r>
      <w:r w:rsidRPr="00C717D6">
        <w:rPr>
          <w:szCs w:val="23"/>
        </w:rPr>
        <w:t xml:space="preserve"> D7 </w:t>
      </w:r>
      <w:r w:rsidRPr="00C717D6">
        <w:rPr>
          <w:szCs w:val="23"/>
          <w:rtl/>
        </w:rPr>
        <w:t xml:space="preserve">را در </w:t>
      </w:r>
      <w:proofErr w:type="spellStart"/>
      <w:r w:rsidRPr="00C717D6">
        <w:rPr>
          <w:szCs w:val="23"/>
          <w:rtl/>
        </w:rPr>
        <w:t>پروتئوس</w:t>
      </w:r>
      <w:proofErr w:type="spellEnd"/>
      <w:r w:rsidRPr="00C717D6">
        <w:rPr>
          <w:szCs w:val="23"/>
          <w:rtl/>
        </w:rPr>
        <w:t xml:space="preserve"> اشتباه </w:t>
      </w:r>
      <w:proofErr w:type="spellStart"/>
      <w:r w:rsidRPr="00C717D6">
        <w:rPr>
          <w:szCs w:val="23"/>
          <w:rtl/>
        </w:rPr>
        <w:t>بسته‌اید</w:t>
      </w:r>
      <w:proofErr w:type="spellEnd"/>
      <w:r w:rsidRPr="00C717D6">
        <w:rPr>
          <w:szCs w:val="23"/>
          <w:rtl/>
        </w:rPr>
        <w:t>. دقت کنید که</w:t>
      </w:r>
      <w:r w:rsidRPr="00C717D6">
        <w:rPr>
          <w:szCs w:val="23"/>
        </w:rPr>
        <w:t xml:space="preserve"> PB4 </w:t>
      </w:r>
      <w:r w:rsidRPr="00C717D6">
        <w:rPr>
          <w:szCs w:val="23"/>
          <w:rtl/>
        </w:rPr>
        <w:t>به</w:t>
      </w:r>
      <w:r w:rsidRPr="00C717D6">
        <w:rPr>
          <w:szCs w:val="23"/>
        </w:rPr>
        <w:t xml:space="preserve"> D4 </w:t>
      </w:r>
      <w:r w:rsidRPr="00C717D6">
        <w:rPr>
          <w:szCs w:val="23"/>
          <w:rtl/>
        </w:rPr>
        <w:t>و</w:t>
      </w:r>
      <w:r w:rsidRPr="00C717D6">
        <w:rPr>
          <w:szCs w:val="23"/>
        </w:rPr>
        <w:t xml:space="preserve"> ... PB7 </w:t>
      </w:r>
      <w:r w:rsidRPr="00C717D6">
        <w:rPr>
          <w:szCs w:val="23"/>
          <w:rtl/>
        </w:rPr>
        <w:t>به</w:t>
      </w:r>
      <w:r w:rsidRPr="00C717D6">
        <w:rPr>
          <w:szCs w:val="23"/>
        </w:rPr>
        <w:t xml:space="preserve"> D7 </w:t>
      </w:r>
      <w:r w:rsidRPr="00C717D6">
        <w:rPr>
          <w:szCs w:val="23"/>
          <w:rtl/>
        </w:rPr>
        <w:t>متصل باشد</w:t>
      </w:r>
      <w:r w:rsidRPr="00C717D6">
        <w:rPr>
          <w:szCs w:val="23"/>
        </w:rPr>
        <w:t>.</w:t>
      </w:r>
    </w:p>
    <w:p w14:paraId="2ED7FF50" w14:textId="27783F6C" w:rsidR="0011450C" w:rsidRPr="00374B47" w:rsidRDefault="0011450C" w:rsidP="00374B47">
      <w:pPr>
        <w:pStyle w:val="1stparagraph"/>
        <w:jc w:val="left"/>
        <w:rPr>
          <w:szCs w:val="23"/>
          <w:rtl/>
        </w:rPr>
      </w:pPr>
    </w:p>
    <w:p w14:paraId="5D14B8B6" w14:textId="658CBBEC" w:rsidR="0011450C" w:rsidRPr="00374B47" w:rsidRDefault="00DB337E" w:rsidP="0011450C">
      <w:pPr>
        <w:pStyle w:val="1stparagraph"/>
        <w:jc w:val="center"/>
        <w:rPr>
          <w:szCs w:val="23"/>
          <w:rtl/>
        </w:rPr>
      </w:pPr>
      <w:r w:rsidRPr="00DB337E">
        <w:rPr>
          <w:noProof/>
          <w:szCs w:val="23"/>
          <w:rtl/>
        </w:rPr>
        <w:drawing>
          <wp:inline distT="0" distB="0" distL="0" distR="0" wp14:anchorId="63123F99" wp14:editId="4E1EBBE1">
            <wp:extent cx="1641561" cy="1946787"/>
            <wp:effectExtent l="0" t="0" r="0" b="0"/>
            <wp:docPr id="100754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3461" cy="19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37E">
        <w:rPr>
          <w:noProof/>
          <w:szCs w:val="23"/>
          <w:rtl/>
        </w:rPr>
        <w:drawing>
          <wp:inline distT="0" distB="0" distL="0" distR="0" wp14:anchorId="7184B3F8" wp14:editId="5E5F2B14">
            <wp:extent cx="2212589" cy="1946316"/>
            <wp:effectExtent l="0" t="0" r="0" b="0"/>
            <wp:docPr id="8504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6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2641" cy="195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E0C0" w14:textId="77777777" w:rsidR="0011450C" w:rsidRDefault="0011450C" w:rsidP="0011450C">
      <w:pPr>
        <w:pStyle w:val="1stparagraph"/>
        <w:jc w:val="center"/>
        <w:rPr>
          <w:szCs w:val="23"/>
          <w:rtl/>
        </w:rPr>
      </w:pPr>
    </w:p>
    <w:p w14:paraId="589B0C88" w14:textId="77777777" w:rsidR="0011450C" w:rsidRDefault="0011450C" w:rsidP="0011450C">
      <w:pPr>
        <w:pStyle w:val="1stparagraph"/>
        <w:jc w:val="center"/>
        <w:rPr>
          <w:szCs w:val="23"/>
          <w:rtl/>
        </w:rPr>
      </w:pPr>
    </w:p>
    <w:p w14:paraId="2AA1E86B" w14:textId="77777777" w:rsidR="0011450C" w:rsidRDefault="0011450C" w:rsidP="0011450C">
      <w:pPr>
        <w:pStyle w:val="1stparagraph"/>
        <w:jc w:val="center"/>
        <w:rPr>
          <w:szCs w:val="23"/>
          <w:rtl/>
        </w:rPr>
      </w:pPr>
    </w:p>
    <w:p w14:paraId="566B1F00" w14:textId="37AA749C" w:rsidR="008F7282" w:rsidRDefault="008F7282" w:rsidP="0011450C">
      <w:pPr>
        <w:pStyle w:val="1stparagraph"/>
        <w:jc w:val="center"/>
        <w:rPr>
          <w:szCs w:val="23"/>
          <w:rtl/>
        </w:rPr>
      </w:pPr>
      <w:r>
        <w:rPr>
          <w:szCs w:val="23"/>
          <w:rtl/>
        </w:rPr>
        <w:br w:type="page"/>
      </w:r>
    </w:p>
    <w:p w14:paraId="1F5E0FDF" w14:textId="77777777" w:rsidR="008F7282" w:rsidRPr="008F7282" w:rsidRDefault="008F7282" w:rsidP="008F7282">
      <w:pPr>
        <w:pStyle w:val="Heading1"/>
      </w:pPr>
      <w:bookmarkStart w:id="28" w:name="_Toc218438469"/>
      <w:r w:rsidRPr="008F7282">
        <w:rPr>
          <w:rtl/>
        </w:rPr>
        <w:lastRenderedPageBreak/>
        <w:t xml:space="preserve">فصل ۶: توقف ممنوع؛ جادوی </w:t>
      </w:r>
      <w:proofErr w:type="spellStart"/>
      <w:r w:rsidRPr="008F7282">
        <w:rPr>
          <w:rtl/>
        </w:rPr>
        <w:t>وقفه‌ها</w:t>
      </w:r>
      <w:bookmarkEnd w:id="28"/>
      <w:proofErr w:type="spellEnd"/>
    </w:p>
    <w:p w14:paraId="7693A950" w14:textId="0FDFAFD4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در </w:t>
      </w:r>
      <w:proofErr w:type="spellStart"/>
      <w:r w:rsidRPr="008F7282">
        <w:rPr>
          <w:szCs w:val="23"/>
          <w:rtl/>
        </w:rPr>
        <w:t>فصل‌های</w:t>
      </w:r>
      <w:proofErr w:type="spellEnd"/>
      <w:r w:rsidRPr="008F7282">
        <w:rPr>
          <w:szCs w:val="23"/>
          <w:rtl/>
        </w:rPr>
        <w:t xml:space="preserve"> قبل برای خواندن کلید مجبور بودیم داخل حلقه اصلی مدام وضعیت پایه را چک کنیم. به این روش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Polling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یا سرکشی مداوم </w:t>
      </w:r>
      <w:proofErr w:type="spellStart"/>
      <w:r w:rsidRPr="008F7282">
        <w:rPr>
          <w:szCs w:val="23"/>
          <w:rtl/>
        </w:rPr>
        <w:t>می‌گویند</w:t>
      </w:r>
      <w:proofErr w:type="spellEnd"/>
      <w:r w:rsidRPr="008F7282">
        <w:rPr>
          <w:szCs w:val="23"/>
          <w:rtl/>
        </w:rPr>
        <w:t>. این کار دقیقاً مثل این است که منتظر مهمان باشید و به جای اینکه به کارهای خانه برسید پشت در بنشینید و مدام از چشمی در بیرون را نگاه کنید</w:t>
      </w:r>
      <w:r w:rsidRPr="008F7282">
        <w:rPr>
          <w:szCs w:val="23"/>
        </w:rPr>
        <w:t>.</w:t>
      </w:r>
    </w:p>
    <w:p w14:paraId="19D350F6" w14:textId="0171A162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اما روش </w:t>
      </w:r>
      <w:proofErr w:type="spellStart"/>
      <w:r w:rsidRPr="008F7282">
        <w:rPr>
          <w:szCs w:val="23"/>
          <w:rtl/>
        </w:rPr>
        <w:t>هوشمندانه‌تر</w:t>
      </w:r>
      <w:proofErr w:type="spellEnd"/>
      <w:r w:rsidRPr="008F7282">
        <w:rPr>
          <w:szCs w:val="23"/>
          <w:rtl/>
        </w:rPr>
        <w:t xml:space="preserve"> چیست؟ نصب زنگ در. شما با خیال راحت به کارهای خود </w:t>
      </w:r>
      <w:proofErr w:type="spellStart"/>
      <w:r w:rsidRPr="008F7282">
        <w:rPr>
          <w:szCs w:val="23"/>
          <w:rtl/>
        </w:rPr>
        <w:t>می‌رسید</w:t>
      </w:r>
      <w:proofErr w:type="spellEnd"/>
      <w:r w:rsidRPr="008F7282">
        <w:rPr>
          <w:szCs w:val="23"/>
          <w:rtl/>
        </w:rPr>
        <w:t xml:space="preserve"> و هر وقت مهمان زنگ زد کارتان را رها </w:t>
      </w:r>
      <w:proofErr w:type="spellStart"/>
      <w:r w:rsidRPr="008F7282">
        <w:rPr>
          <w:szCs w:val="23"/>
          <w:rtl/>
        </w:rPr>
        <w:t>می‌کنید</w:t>
      </w:r>
      <w:proofErr w:type="spellEnd"/>
      <w:r w:rsidRPr="008F7282">
        <w:rPr>
          <w:szCs w:val="23"/>
          <w:rtl/>
        </w:rPr>
        <w:t xml:space="preserve"> در را باز </w:t>
      </w:r>
      <w:proofErr w:type="spellStart"/>
      <w:r w:rsidRPr="008F7282">
        <w:rPr>
          <w:szCs w:val="23"/>
          <w:rtl/>
        </w:rPr>
        <w:t>می‌کنید</w:t>
      </w:r>
      <w:proofErr w:type="spellEnd"/>
      <w:r w:rsidRPr="008F7282">
        <w:rPr>
          <w:szCs w:val="23"/>
          <w:rtl/>
        </w:rPr>
        <w:t xml:space="preserve"> و دوباره </w:t>
      </w:r>
      <w:proofErr w:type="spellStart"/>
      <w:r w:rsidRPr="008F7282">
        <w:rPr>
          <w:szCs w:val="23"/>
          <w:rtl/>
        </w:rPr>
        <w:t>برمی‌گردید</w:t>
      </w:r>
      <w:proofErr w:type="spellEnd"/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>در دنیای</w:t>
      </w:r>
      <w:r w:rsidRPr="008F7282">
        <w:rPr>
          <w:szCs w:val="23"/>
        </w:rPr>
        <w:t xml:space="preserve"> ARM </w:t>
      </w:r>
      <w:r w:rsidRPr="008F7282">
        <w:rPr>
          <w:szCs w:val="23"/>
          <w:rtl/>
        </w:rPr>
        <w:t xml:space="preserve">به این زنگ در </w:t>
      </w:r>
      <w:r w:rsidRPr="008F7282">
        <w:rPr>
          <w:b/>
          <w:bCs/>
          <w:szCs w:val="23"/>
          <w:rtl/>
        </w:rPr>
        <w:t>وقفه</w:t>
      </w:r>
      <w:r w:rsidRPr="008F7282">
        <w:rPr>
          <w:szCs w:val="23"/>
          <w:rtl/>
        </w:rPr>
        <w:t xml:space="preserve"> یا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Interrupt</w:t>
      </w:r>
      <w:r w:rsidRPr="008F7282">
        <w:rPr>
          <w:szCs w:val="23"/>
        </w:rPr>
        <w:t xml:space="preserve"> </w:t>
      </w:r>
      <w:proofErr w:type="spellStart"/>
      <w:r w:rsidRPr="008F7282">
        <w:rPr>
          <w:szCs w:val="23"/>
          <w:rtl/>
        </w:rPr>
        <w:t>می‌گویند</w:t>
      </w:r>
      <w:proofErr w:type="spellEnd"/>
      <w:r w:rsidRPr="008F7282">
        <w:rPr>
          <w:szCs w:val="23"/>
        </w:rPr>
        <w:t>.</w:t>
      </w:r>
    </w:p>
    <w:p w14:paraId="5AD59A3F" w14:textId="77777777" w:rsidR="008F7282" w:rsidRPr="008F7282" w:rsidRDefault="008F7282" w:rsidP="008F7282">
      <w:pPr>
        <w:pStyle w:val="Heading2"/>
      </w:pPr>
      <w:bookmarkStart w:id="29" w:name="_Toc218438470"/>
      <w:r w:rsidRPr="008F7282">
        <w:rPr>
          <w:rtl/>
        </w:rPr>
        <w:t>۱</w:t>
      </w:r>
      <w:r w:rsidRPr="008F7282">
        <w:t xml:space="preserve">. </w:t>
      </w:r>
      <w:r w:rsidRPr="008F7282">
        <w:rPr>
          <w:rtl/>
        </w:rPr>
        <w:t xml:space="preserve">سناریوی پروژه؛ دوستی خاله </w:t>
      </w:r>
      <w:proofErr w:type="spellStart"/>
      <w:r w:rsidRPr="008F7282">
        <w:rPr>
          <w:rtl/>
        </w:rPr>
        <w:t>خرسه</w:t>
      </w:r>
      <w:bookmarkEnd w:id="29"/>
      <w:proofErr w:type="spellEnd"/>
    </w:p>
    <w:p w14:paraId="4F8B5B85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برای اینکه تفاوت اجرای خطی و وقفه را درک کنیم این مدار را </w:t>
      </w:r>
      <w:proofErr w:type="spellStart"/>
      <w:r w:rsidRPr="008F7282">
        <w:rPr>
          <w:szCs w:val="23"/>
          <w:rtl/>
        </w:rPr>
        <w:t>می‌بندیم</w:t>
      </w:r>
      <w:proofErr w:type="spellEnd"/>
      <w:r w:rsidRPr="008F7282">
        <w:rPr>
          <w:szCs w:val="23"/>
        </w:rPr>
        <w:t>:</w:t>
      </w:r>
    </w:p>
    <w:p w14:paraId="3042E817" w14:textId="2FF31DD5" w:rsidR="008F7282" w:rsidRPr="008F7282" w:rsidRDefault="008F7282" w:rsidP="008F7282">
      <w:pPr>
        <w:pStyle w:val="1stparagraph"/>
        <w:numPr>
          <w:ilvl w:val="0"/>
          <w:numId w:val="134"/>
        </w:numPr>
        <w:rPr>
          <w:szCs w:val="23"/>
        </w:rPr>
      </w:pPr>
      <w:r w:rsidRPr="008F7282">
        <w:rPr>
          <w:b/>
          <w:bCs/>
          <w:szCs w:val="23"/>
          <w:rtl/>
        </w:rPr>
        <w:t>وظیفه اصلی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یک</w:t>
      </w:r>
      <w:r w:rsidRPr="008F7282">
        <w:rPr>
          <w:szCs w:val="23"/>
        </w:rPr>
        <w:t xml:space="preserve"> LED </w:t>
      </w:r>
      <w:r w:rsidRPr="008F7282">
        <w:rPr>
          <w:szCs w:val="23"/>
          <w:rtl/>
        </w:rPr>
        <w:t xml:space="preserve">سبز به پایه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PA5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وصل است که باید دائماً با سرعت مشخصی چشمک بزند. این کار اصلی</w:t>
      </w:r>
      <w:r w:rsidRPr="008F7282">
        <w:rPr>
          <w:szCs w:val="23"/>
        </w:rPr>
        <w:t xml:space="preserve"> CPU </w:t>
      </w:r>
      <w:r w:rsidRPr="008F7282">
        <w:rPr>
          <w:szCs w:val="23"/>
          <w:rtl/>
        </w:rPr>
        <w:t>است</w:t>
      </w:r>
      <w:r w:rsidRPr="008F7282">
        <w:rPr>
          <w:szCs w:val="23"/>
        </w:rPr>
        <w:t>.</w:t>
      </w:r>
    </w:p>
    <w:p w14:paraId="11CE8DFB" w14:textId="26039C99" w:rsidR="008F7282" w:rsidRPr="008F7282" w:rsidRDefault="008F7282" w:rsidP="008F7282">
      <w:pPr>
        <w:pStyle w:val="1stparagraph"/>
        <w:numPr>
          <w:ilvl w:val="0"/>
          <w:numId w:val="134"/>
        </w:numPr>
        <w:rPr>
          <w:szCs w:val="23"/>
        </w:rPr>
      </w:pPr>
      <w:r w:rsidRPr="008F7282">
        <w:rPr>
          <w:b/>
          <w:bCs/>
          <w:szCs w:val="23"/>
          <w:rtl/>
        </w:rPr>
        <w:t>وظیفه اورژانسی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یک</w:t>
      </w:r>
      <w:r w:rsidRPr="008F7282">
        <w:rPr>
          <w:szCs w:val="23"/>
        </w:rPr>
        <w:t xml:space="preserve"> LED </w:t>
      </w:r>
      <w:r w:rsidRPr="008F7282">
        <w:rPr>
          <w:szCs w:val="23"/>
          <w:rtl/>
        </w:rPr>
        <w:t xml:space="preserve">قرمز به پایه </w:t>
      </w:r>
      <w:r w:rsidRPr="008F7282">
        <w:rPr>
          <w:b/>
          <w:bCs/>
          <w:szCs w:val="23"/>
        </w:rPr>
        <w:t>PA6</w:t>
      </w:r>
      <w:r w:rsidRPr="008F7282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8F7282">
        <w:rPr>
          <w:szCs w:val="23"/>
          <w:rtl/>
        </w:rPr>
        <w:t xml:space="preserve">وصل است. این چراغ خاموش است اما هر بار که دکمه متصل به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PC13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فشرده شد باید بلافاصله تغییر وضعیت دهد</w:t>
      </w:r>
      <w:r w:rsidRPr="008F7282">
        <w:rPr>
          <w:szCs w:val="23"/>
        </w:rPr>
        <w:t>.</w:t>
      </w:r>
    </w:p>
    <w:p w14:paraId="3C297E92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نکته مهم اینجاست که ما برای دکمه هیچ کدی در حلقه اصلی </w:t>
      </w:r>
      <w:proofErr w:type="spellStart"/>
      <w:r w:rsidRPr="008F7282">
        <w:rPr>
          <w:szCs w:val="23"/>
          <w:rtl/>
        </w:rPr>
        <w:t>نمی‌نویسیم</w:t>
      </w:r>
      <w:proofErr w:type="spellEnd"/>
      <w:r w:rsidRPr="008F7282">
        <w:rPr>
          <w:szCs w:val="23"/>
        </w:rPr>
        <w:t>.</w:t>
      </w:r>
    </w:p>
    <w:p w14:paraId="1EE97D35" w14:textId="77777777" w:rsidR="008F7282" w:rsidRPr="008F7282" w:rsidRDefault="008F7282" w:rsidP="008F7282">
      <w:pPr>
        <w:pStyle w:val="Heading2"/>
      </w:pPr>
      <w:bookmarkStart w:id="30" w:name="_Toc218438471"/>
      <w:r w:rsidRPr="008F7282">
        <w:rPr>
          <w:rtl/>
        </w:rPr>
        <w:t>۲</w:t>
      </w:r>
      <w:r w:rsidRPr="008F7282">
        <w:t xml:space="preserve">. </w:t>
      </w:r>
      <w:proofErr w:type="spellStart"/>
      <w:r w:rsidRPr="008F7282">
        <w:rPr>
          <w:rtl/>
        </w:rPr>
        <w:t>تنظیمات</w:t>
      </w:r>
      <w:proofErr w:type="spellEnd"/>
      <w:r w:rsidRPr="008F7282">
        <w:rPr>
          <w:rtl/>
        </w:rPr>
        <w:t xml:space="preserve"> در</w:t>
      </w:r>
      <w:r w:rsidRPr="008F7282">
        <w:t xml:space="preserve"> </w:t>
      </w:r>
      <w:proofErr w:type="spellStart"/>
      <w:r w:rsidRPr="008F7282">
        <w:t>CubeMX</w:t>
      </w:r>
      <w:proofErr w:type="spellEnd"/>
      <w:r w:rsidRPr="008F7282">
        <w:rPr>
          <w:rtl/>
        </w:rPr>
        <w:t xml:space="preserve">؛ </w:t>
      </w:r>
      <w:proofErr w:type="spellStart"/>
      <w:r w:rsidRPr="008F7282">
        <w:rPr>
          <w:rtl/>
        </w:rPr>
        <w:t>فعال‌سازی</w:t>
      </w:r>
      <w:proofErr w:type="spellEnd"/>
      <w:r w:rsidRPr="008F7282">
        <w:rPr>
          <w:rtl/>
        </w:rPr>
        <w:t xml:space="preserve"> زنگ خطر</w:t>
      </w:r>
      <w:bookmarkEnd w:id="30"/>
    </w:p>
    <w:p w14:paraId="7E752FBE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پروژه جدیدی بسازید و مراحل زیر را با دقت انجام دهید زیرا </w:t>
      </w:r>
      <w:proofErr w:type="spellStart"/>
      <w:r w:rsidRPr="008F7282">
        <w:rPr>
          <w:szCs w:val="23"/>
          <w:rtl/>
        </w:rPr>
        <w:t>تنظیمات</w:t>
      </w:r>
      <w:proofErr w:type="spellEnd"/>
      <w:r w:rsidRPr="008F7282">
        <w:rPr>
          <w:szCs w:val="23"/>
          <w:rtl/>
        </w:rPr>
        <w:t xml:space="preserve"> وقفه کمی متفاوت است</w:t>
      </w:r>
      <w:r w:rsidRPr="008F7282">
        <w:rPr>
          <w:szCs w:val="23"/>
        </w:rPr>
        <w:t>.</w:t>
      </w:r>
    </w:p>
    <w:p w14:paraId="5F0A2E10" w14:textId="77777777" w:rsidR="008F7282" w:rsidRDefault="008F7282" w:rsidP="008F7282">
      <w:pPr>
        <w:pStyle w:val="1stparagraph"/>
        <w:rPr>
          <w:szCs w:val="23"/>
          <w:rtl/>
        </w:rPr>
      </w:pPr>
      <w:r w:rsidRPr="008F7282">
        <w:rPr>
          <w:b/>
          <w:bCs/>
          <w:szCs w:val="23"/>
          <w:rtl/>
        </w:rPr>
        <w:t xml:space="preserve">الف. تنظیم </w:t>
      </w:r>
      <w:proofErr w:type="spellStart"/>
      <w:r w:rsidRPr="008F7282">
        <w:rPr>
          <w:b/>
          <w:bCs/>
          <w:szCs w:val="23"/>
          <w:rtl/>
        </w:rPr>
        <w:t>خروجی‌ها</w:t>
      </w:r>
      <w:proofErr w:type="spellEnd"/>
    </w:p>
    <w:p w14:paraId="6ACD20F0" w14:textId="6EDFA73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 ۱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روی پایه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PA5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کلیک کرده و </w:t>
      </w:r>
      <w:proofErr w:type="spellStart"/>
      <w:r w:rsidRPr="008F7282">
        <w:rPr>
          <w:b/>
          <w:bCs/>
          <w:szCs w:val="23"/>
        </w:rPr>
        <w:t>GPIO_Output</w:t>
      </w:r>
      <w:proofErr w:type="spellEnd"/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را انتخاب کنید</w:t>
      </w:r>
      <w:r w:rsidRPr="008F7282">
        <w:rPr>
          <w:szCs w:val="23"/>
        </w:rPr>
        <w:t>.</w:t>
      </w:r>
    </w:p>
    <w:p w14:paraId="70B595E4" w14:textId="7A0CB420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۲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روی پایه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PA6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کلیک کرده و </w:t>
      </w:r>
      <w:proofErr w:type="spellStart"/>
      <w:r w:rsidRPr="008F7282">
        <w:rPr>
          <w:b/>
          <w:bCs/>
          <w:szCs w:val="23"/>
        </w:rPr>
        <w:t>GPIO_Output</w:t>
      </w:r>
      <w:proofErr w:type="spellEnd"/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را انتخاب کنید</w:t>
      </w:r>
      <w:r w:rsidRPr="008F7282">
        <w:rPr>
          <w:szCs w:val="23"/>
        </w:rPr>
        <w:t>.</w:t>
      </w:r>
    </w:p>
    <w:p w14:paraId="68A8B1AC" w14:textId="77777777" w:rsidR="008F7282" w:rsidRDefault="008F7282" w:rsidP="008F7282">
      <w:pPr>
        <w:pStyle w:val="1stparagraph"/>
        <w:rPr>
          <w:szCs w:val="23"/>
          <w:rtl/>
        </w:rPr>
      </w:pPr>
      <w:r w:rsidRPr="008F7282">
        <w:rPr>
          <w:b/>
          <w:bCs/>
          <w:szCs w:val="23"/>
          <w:rtl/>
        </w:rPr>
        <w:t>ب. تنظیم ورودی وقفه</w:t>
      </w:r>
      <w:r w:rsidRPr="008F7282">
        <w:rPr>
          <w:szCs w:val="23"/>
          <w:rtl/>
        </w:rPr>
        <w:t xml:space="preserve"> </w:t>
      </w:r>
    </w:p>
    <w:p w14:paraId="38C2C49D" w14:textId="1BC87055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۱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روی پایه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PC13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کلیک کنید</w:t>
      </w:r>
      <w:r w:rsidRPr="008F7282">
        <w:rPr>
          <w:szCs w:val="23"/>
        </w:rPr>
        <w:t>.</w:t>
      </w:r>
    </w:p>
    <w:p w14:paraId="01442E10" w14:textId="51BC8BCB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۲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>این بار به جای</w:t>
      </w:r>
      <w:r w:rsidRPr="008F7282">
        <w:rPr>
          <w:szCs w:val="23"/>
        </w:rPr>
        <w:t xml:space="preserve"> Input </w:t>
      </w:r>
      <w:r w:rsidRPr="008F7282">
        <w:rPr>
          <w:szCs w:val="23"/>
          <w:rtl/>
        </w:rPr>
        <w:t xml:space="preserve">گزینه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GPIO_EXTI13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را انتخاب کنید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>کلمه</w:t>
      </w:r>
      <w:r w:rsidRPr="008F7282">
        <w:rPr>
          <w:szCs w:val="23"/>
        </w:rPr>
        <w:t xml:space="preserve"> EXTI </w:t>
      </w:r>
      <w:r w:rsidRPr="008F7282">
        <w:rPr>
          <w:szCs w:val="23"/>
          <w:rtl/>
        </w:rPr>
        <w:t>مخفف</w:t>
      </w:r>
      <w:r w:rsidRPr="008F7282">
        <w:rPr>
          <w:szCs w:val="23"/>
        </w:rPr>
        <w:t xml:space="preserve"> </w:t>
      </w:r>
      <w:r>
        <w:rPr>
          <w:szCs w:val="23"/>
        </w:rPr>
        <w:t xml:space="preserve"> </w:t>
      </w:r>
      <w:r w:rsidRPr="008F7282">
        <w:rPr>
          <w:szCs w:val="23"/>
        </w:rPr>
        <w:t>External</w:t>
      </w:r>
      <w:r>
        <w:rPr>
          <w:szCs w:val="23"/>
        </w:rPr>
        <w:t xml:space="preserve"> </w:t>
      </w:r>
      <w:r w:rsidRPr="008F7282">
        <w:rPr>
          <w:szCs w:val="23"/>
        </w:rPr>
        <w:t xml:space="preserve">Interrupt </w:t>
      </w:r>
      <w:r>
        <w:rPr>
          <w:rFonts w:hint="cs"/>
          <w:szCs w:val="23"/>
          <w:rtl/>
        </w:rPr>
        <w:t xml:space="preserve"> </w:t>
      </w:r>
      <w:r w:rsidRPr="008F7282">
        <w:rPr>
          <w:szCs w:val="23"/>
          <w:rtl/>
        </w:rPr>
        <w:t xml:space="preserve">است یعنی </w:t>
      </w:r>
      <w:proofErr w:type="spellStart"/>
      <w:r w:rsidRPr="008F7282">
        <w:rPr>
          <w:szCs w:val="23"/>
          <w:rtl/>
        </w:rPr>
        <w:t>وقفه‌ای</w:t>
      </w:r>
      <w:proofErr w:type="spellEnd"/>
      <w:r w:rsidRPr="008F7282">
        <w:rPr>
          <w:szCs w:val="23"/>
          <w:rtl/>
        </w:rPr>
        <w:t xml:space="preserve"> که از بیرون تراشه </w:t>
      </w:r>
      <w:proofErr w:type="spellStart"/>
      <w:r w:rsidRPr="008F7282">
        <w:rPr>
          <w:szCs w:val="23"/>
          <w:rtl/>
        </w:rPr>
        <w:t>می‌آید</w:t>
      </w:r>
      <w:proofErr w:type="spellEnd"/>
      <w:r w:rsidRPr="008F7282">
        <w:rPr>
          <w:szCs w:val="23"/>
        </w:rPr>
        <w:t>.</w:t>
      </w:r>
    </w:p>
    <w:p w14:paraId="1873EE2D" w14:textId="46E6EE9B" w:rsidR="008F7282" w:rsidRDefault="008F7282" w:rsidP="008F7282">
      <w:pPr>
        <w:pStyle w:val="1stparagraph"/>
        <w:rPr>
          <w:szCs w:val="23"/>
        </w:rPr>
      </w:pPr>
      <w:r w:rsidRPr="008F7282">
        <w:rPr>
          <w:b/>
          <w:bCs/>
          <w:szCs w:val="23"/>
          <w:rtl/>
        </w:rPr>
        <w:lastRenderedPageBreak/>
        <w:t xml:space="preserve">ج. </w:t>
      </w:r>
      <w:proofErr w:type="spellStart"/>
      <w:r w:rsidRPr="008F7282">
        <w:rPr>
          <w:b/>
          <w:bCs/>
          <w:szCs w:val="23"/>
          <w:rtl/>
        </w:rPr>
        <w:t>تنظیمات</w:t>
      </w:r>
      <w:proofErr w:type="spellEnd"/>
      <w:r w:rsidRPr="008F7282">
        <w:rPr>
          <w:b/>
          <w:bCs/>
          <w:szCs w:val="23"/>
        </w:rPr>
        <w:t xml:space="preserve"> NVIC</w:t>
      </w:r>
      <w:r w:rsidRPr="008F7282">
        <w:rPr>
          <w:b/>
          <w:bCs/>
          <w:szCs w:val="23"/>
          <w:rtl/>
        </w:rPr>
        <w:t xml:space="preserve">؛ مغز متفکر </w:t>
      </w:r>
      <w:proofErr w:type="spellStart"/>
      <w:r w:rsidRPr="008F7282">
        <w:rPr>
          <w:b/>
          <w:bCs/>
          <w:szCs w:val="23"/>
          <w:rtl/>
        </w:rPr>
        <w:t>وقفه‌ها</w:t>
      </w:r>
      <w:proofErr w:type="spellEnd"/>
      <w:r w:rsidRPr="008F7282">
        <w:rPr>
          <w:szCs w:val="23"/>
          <w:rtl/>
        </w:rPr>
        <w:t xml:space="preserve"> در </w:t>
      </w:r>
      <w:proofErr w:type="spellStart"/>
      <w:r w:rsidRPr="008F7282">
        <w:rPr>
          <w:szCs w:val="23"/>
          <w:rtl/>
        </w:rPr>
        <w:t>میکروکنترلرهای</w:t>
      </w:r>
      <w:proofErr w:type="spellEnd"/>
      <w:r w:rsidRPr="008F7282">
        <w:rPr>
          <w:szCs w:val="23"/>
        </w:rPr>
        <w:t xml:space="preserve"> ARM </w:t>
      </w:r>
      <w:r w:rsidRPr="008F7282">
        <w:rPr>
          <w:szCs w:val="23"/>
          <w:rtl/>
        </w:rPr>
        <w:t xml:space="preserve">واحدی به نام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NVIC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وجود دارد که مسئول مدیریت تمام </w:t>
      </w:r>
      <w:proofErr w:type="spellStart"/>
      <w:r w:rsidRPr="008F7282">
        <w:rPr>
          <w:szCs w:val="23"/>
          <w:rtl/>
        </w:rPr>
        <w:t>وقفه‌هاست</w:t>
      </w:r>
      <w:proofErr w:type="spellEnd"/>
      <w:r w:rsidRPr="008F7282">
        <w:rPr>
          <w:szCs w:val="23"/>
          <w:rtl/>
        </w:rPr>
        <w:t>. ما باید به این واحد بگوییم که حواسش به خط شماره ۱۳ باشد</w:t>
      </w:r>
      <w:r w:rsidRPr="008F7282">
        <w:rPr>
          <w:szCs w:val="23"/>
        </w:rPr>
        <w:t>.</w:t>
      </w:r>
    </w:p>
    <w:p w14:paraId="5FE3FBA9" w14:textId="5213B434" w:rsidR="008F7282" w:rsidRDefault="008F7282" w:rsidP="008F7282">
      <w:pPr>
        <w:pStyle w:val="1stparagraph"/>
        <w:rPr>
          <w:szCs w:val="23"/>
          <w:rtl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۱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از منوی سمت چپ وارد بخش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System Core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و سپس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NVIC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شوید</w:t>
      </w:r>
    </w:p>
    <w:p w14:paraId="5247E63A" w14:textId="6C8D7AA3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>۲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در لیست وسط صفحه </w:t>
      </w:r>
      <w:proofErr w:type="spellStart"/>
      <w:r w:rsidRPr="008F7282">
        <w:rPr>
          <w:szCs w:val="23"/>
          <w:rtl/>
        </w:rPr>
        <w:t>گزینه‌ای</w:t>
      </w:r>
      <w:proofErr w:type="spellEnd"/>
      <w:r w:rsidRPr="008F7282">
        <w:rPr>
          <w:szCs w:val="23"/>
          <w:rtl/>
        </w:rPr>
        <w:t xml:space="preserve"> به نام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EXTI line[15:10] interrupts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را پیدا کنید</w:t>
      </w:r>
      <w:r w:rsidRPr="008F7282">
        <w:rPr>
          <w:szCs w:val="23"/>
        </w:rPr>
        <w:t>.</w:t>
      </w:r>
    </w:p>
    <w:p w14:paraId="2FA7D462" w14:textId="38CF1C3F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۳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تیک ستون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Enabled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را بزنید تا فعال شود</w:t>
      </w:r>
      <w:r w:rsidRPr="008F7282">
        <w:rPr>
          <w:szCs w:val="23"/>
        </w:rPr>
        <w:t>.</w:t>
      </w:r>
    </w:p>
    <w:p w14:paraId="71615C9D" w14:textId="77777777" w:rsidR="008F7282" w:rsidRDefault="008F7282" w:rsidP="008F7282">
      <w:pPr>
        <w:pStyle w:val="1stparagraph"/>
        <w:rPr>
          <w:szCs w:val="23"/>
          <w:rtl/>
        </w:rPr>
      </w:pPr>
      <w:r w:rsidRPr="008F7282">
        <w:rPr>
          <w:b/>
          <w:bCs/>
          <w:szCs w:val="23"/>
          <w:rtl/>
        </w:rPr>
        <w:t xml:space="preserve">د. </w:t>
      </w:r>
      <w:proofErr w:type="spellStart"/>
      <w:r w:rsidRPr="008F7282">
        <w:rPr>
          <w:b/>
          <w:bCs/>
          <w:szCs w:val="23"/>
          <w:rtl/>
        </w:rPr>
        <w:t>تنظیمات</w:t>
      </w:r>
      <w:proofErr w:type="spellEnd"/>
      <w:r w:rsidRPr="008F7282">
        <w:rPr>
          <w:b/>
          <w:bCs/>
          <w:szCs w:val="23"/>
          <w:rtl/>
        </w:rPr>
        <w:t xml:space="preserve"> دکمه</w:t>
      </w:r>
      <w:r w:rsidRPr="008F7282">
        <w:rPr>
          <w:szCs w:val="23"/>
          <w:rtl/>
        </w:rPr>
        <w:t xml:space="preserve"> </w:t>
      </w:r>
    </w:p>
    <w:p w14:paraId="5B08C48E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۱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وارد بخش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GPIO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شوید</w:t>
      </w:r>
      <w:r w:rsidRPr="008F7282">
        <w:rPr>
          <w:szCs w:val="23"/>
        </w:rPr>
        <w:t>.</w:t>
      </w:r>
    </w:p>
    <w:p w14:paraId="394AA545" w14:textId="36576CDE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۲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روی ردیف </w:t>
      </w:r>
      <w:r w:rsidR="00B647A3"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PC13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کلیک کنید</w:t>
      </w:r>
      <w:r w:rsidRPr="008F7282">
        <w:rPr>
          <w:szCs w:val="23"/>
        </w:rPr>
        <w:t>.</w:t>
      </w:r>
    </w:p>
    <w:p w14:paraId="77E993A6" w14:textId="31E2BD02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۳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در </w:t>
      </w:r>
      <w:proofErr w:type="spellStart"/>
      <w:r w:rsidRPr="008F7282">
        <w:rPr>
          <w:szCs w:val="23"/>
          <w:rtl/>
        </w:rPr>
        <w:t>تنظیمات</w:t>
      </w:r>
      <w:proofErr w:type="spellEnd"/>
      <w:r w:rsidRPr="008F7282">
        <w:rPr>
          <w:szCs w:val="23"/>
          <w:rtl/>
        </w:rPr>
        <w:t xml:space="preserve"> پایین صفحه گزینه </w:t>
      </w:r>
      <w:r w:rsidRPr="008F7282">
        <w:rPr>
          <w:b/>
          <w:bCs/>
          <w:szCs w:val="23"/>
        </w:rPr>
        <w:t>GPIO Pull-up/Pull-down</w:t>
      </w:r>
      <w:r w:rsidRPr="008F7282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8F7282">
        <w:rPr>
          <w:szCs w:val="23"/>
          <w:rtl/>
        </w:rPr>
        <w:t xml:space="preserve">را روی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Pull-up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بگذارید</w:t>
      </w:r>
      <w:r w:rsidRPr="008F7282">
        <w:rPr>
          <w:szCs w:val="23"/>
        </w:rPr>
        <w:t>.</w:t>
      </w:r>
    </w:p>
    <w:p w14:paraId="548B92C3" w14:textId="4CEB2B3B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۴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گزینه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GPIO mode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را روی </w:t>
      </w:r>
      <w:r w:rsidRPr="008F7282">
        <w:rPr>
          <w:b/>
          <w:bCs/>
          <w:szCs w:val="23"/>
        </w:rPr>
        <w:t>External Interrupt Mode with Falling edge trigger</w:t>
      </w:r>
      <w:r w:rsidRPr="008F7282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8F7282">
        <w:rPr>
          <w:szCs w:val="23"/>
          <w:rtl/>
        </w:rPr>
        <w:t>قرار دهید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>این یعنی وقتی ولتاژ از بالا به پایین آمد یا همان لحظه فشرده شدن دکمه وقفه رخ دهد</w:t>
      </w:r>
      <w:r w:rsidRPr="008F7282">
        <w:rPr>
          <w:szCs w:val="23"/>
        </w:rPr>
        <w:t>.</w:t>
      </w:r>
    </w:p>
    <w:p w14:paraId="098A1C0C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حالا کد را تولید کنید</w:t>
      </w:r>
      <w:r w:rsidRPr="008F7282">
        <w:rPr>
          <w:szCs w:val="23"/>
        </w:rPr>
        <w:t>.</w:t>
      </w:r>
    </w:p>
    <w:p w14:paraId="1262A206" w14:textId="77777777" w:rsidR="008F7282" w:rsidRPr="008F7282" w:rsidRDefault="008F7282" w:rsidP="008F7282">
      <w:pPr>
        <w:pStyle w:val="Heading2"/>
      </w:pPr>
      <w:bookmarkStart w:id="31" w:name="_Toc218438472"/>
      <w:r w:rsidRPr="008F7282">
        <w:rPr>
          <w:rtl/>
        </w:rPr>
        <w:t>۳</w:t>
      </w:r>
      <w:r w:rsidRPr="008F7282">
        <w:t xml:space="preserve">. </w:t>
      </w:r>
      <w:proofErr w:type="spellStart"/>
      <w:r w:rsidRPr="008F7282">
        <w:rPr>
          <w:rtl/>
        </w:rPr>
        <w:t>کدنویسی</w:t>
      </w:r>
      <w:proofErr w:type="spellEnd"/>
      <w:r w:rsidRPr="008F7282">
        <w:rPr>
          <w:rtl/>
        </w:rPr>
        <w:t>؛ تابع</w:t>
      </w:r>
      <w:r w:rsidRPr="008F7282">
        <w:t xml:space="preserve"> Callback </w:t>
      </w:r>
      <w:r w:rsidRPr="008F7282">
        <w:rPr>
          <w:rtl/>
        </w:rPr>
        <w:t>کجاست؟</w:t>
      </w:r>
      <w:bookmarkEnd w:id="31"/>
    </w:p>
    <w:p w14:paraId="6CEE735A" w14:textId="7050AEF6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در کتابخانه</w:t>
      </w:r>
      <w:r w:rsidRPr="008F7282">
        <w:rPr>
          <w:szCs w:val="23"/>
        </w:rPr>
        <w:t xml:space="preserve"> HAL </w:t>
      </w:r>
      <w:r w:rsidRPr="008F7282">
        <w:rPr>
          <w:szCs w:val="23"/>
          <w:rtl/>
        </w:rPr>
        <w:t>برخلاف</w:t>
      </w:r>
      <w:r w:rsidRPr="008F7282">
        <w:rPr>
          <w:szCs w:val="23"/>
        </w:rPr>
        <w:t xml:space="preserve"> AVR </w:t>
      </w:r>
      <w:r w:rsidRPr="008F7282">
        <w:rPr>
          <w:szCs w:val="23"/>
          <w:rtl/>
        </w:rPr>
        <w:t xml:space="preserve">ما تابع وقفه را مستقیم </w:t>
      </w:r>
      <w:proofErr w:type="spellStart"/>
      <w:r w:rsidRPr="008F7282">
        <w:rPr>
          <w:szCs w:val="23"/>
          <w:rtl/>
        </w:rPr>
        <w:t>نمی‌نویسیم</w:t>
      </w:r>
      <w:proofErr w:type="spellEnd"/>
      <w:r w:rsidRPr="008F7282">
        <w:rPr>
          <w:szCs w:val="23"/>
          <w:rtl/>
        </w:rPr>
        <w:t xml:space="preserve">. وقتی وقفه رخ </w:t>
      </w:r>
      <w:proofErr w:type="spellStart"/>
      <w:r w:rsidRPr="008F7282">
        <w:rPr>
          <w:szCs w:val="23"/>
          <w:rtl/>
        </w:rPr>
        <w:t>می‌دهد</w:t>
      </w:r>
      <w:proofErr w:type="spellEnd"/>
      <w:r w:rsidRPr="008F7282">
        <w:rPr>
          <w:szCs w:val="23"/>
          <w:rtl/>
        </w:rPr>
        <w:t xml:space="preserve"> کتابخانه</w:t>
      </w:r>
      <w:r w:rsidRPr="008F7282">
        <w:rPr>
          <w:szCs w:val="23"/>
        </w:rPr>
        <w:t xml:space="preserve"> HAL </w:t>
      </w:r>
      <w:r w:rsidRPr="008F7282">
        <w:rPr>
          <w:szCs w:val="23"/>
          <w:rtl/>
        </w:rPr>
        <w:t xml:space="preserve">کارهای اولیه را انجام </w:t>
      </w:r>
      <w:proofErr w:type="spellStart"/>
      <w:r w:rsidRPr="008F7282">
        <w:rPr>
          <w:szCs w:val="23"/>
          <w:rtl/>
        </w:rPr>
        <w:t>می‌دهد</w:t>
      </w:r>
      <w:proofErr w:type="spellEnd"/>
      <w:r w:rsidRPr="008F7282">
        <w:rPr>
          <w:szCs w:val="23"/>
          <w:rtl/>
        </w:rPr>
        <w:t xml:space="preserve"> و سپس </w:t>
      </w:r>
      <w:proofErr w:type="spellStart"/>
      <w:r w:rsidRPr="008F7282">
        <w:rPr>
          <w:szCs w:val="23"/>
          <w:rtl/>
        </w:rPr>
        <w:t>تابعی</w:t>
      </w:r>
      <w:proofErr w:type="spellEnd"/>
      <w:r w:rsidRPr="008F7282">
        <w:rPr>
          <w:szCs w:val="23"/>
          <w:rtl/>
        </w:rPr>
        <w:t xml:space="preserve"> به نام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Callback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را صدا </w:t>
      </w:r>
      <w:proofErr w:type="spellStart"/>
      <w:r w:rsidRPr="008F7282">
        <w:rPr>
          <w:szCs w:val="23"/>
          <w:rtl/>
        </w:rPr>
        <w:t>می‌زند</w:t>
      </w:r>
      <w:proofErr w:type="spellEnd"/>
      <w:r w:rsidRPr="008F7282">
        <w:rPr>
          <w:szCs w:val="23"/>
          <w:rtl/>
        </w:rPr>
        <w:t xml:space="preserve">. ما باید </w:t>
      </w:r>
      <w:proofErr w:type="spellStart"/>
      <w:r w:rsidRPr="008F7282">
        <w:rPr>
          <w:szCs w:val="23"/>
          <w:rtl/>
        </w:rPr>
        <w:t>کدمان</w:t>
      </w:r>
      <w:proofErr w:type="spellEnd"/>
      <w:r w:rsidRPr="008F7282">
        <w:rPr>
          <w:szCs w:val="23"/>
          <w:rtl/>
        </w:rPr>
        <w:t xml:space="preserve"> را درون این تابع بنویسیم</w:t>
      </w:r>
      <w:r w:rsidRPr="008F7282">
        <w:rPr>
          <w:szCs w:val="23"/>
        </w:rPr>
        <w:t>.</w:t>
      </w:r>
    </w:p>
    <w:p w14:paraId="12CC4639" w14:textId="0C6239AB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این تابع در فایل </w:t>
      </w:r>
      <w:r>
        <w:rPr>
          <w:szCs w:val="23"/>
        </w:rPr>
        <w:t xml:space="preserve"> </w:t>
      </w:r>
      <w:proofErr w:type="spellStart"/>
      <w:r w:rsidRPr="008F7282">
        <w:rPr>
          <w:szCs w:val="23"/>
        </w:rPr>
        <w:t>main.c</w:t>
      </w:r>
      <w:proofErr w:type="spellEnd"/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وجود ندارد و باید خودمان آن را اضافه کنیم. بهترین جا برای نوشتن این تابع در انتهای فایل </w:t>
      </w:r>
      <w:r>
        <w:rPr>
          <w:szCs w:val="23"/>
        </w:rPr>
        <w:t xml:space="preserve"> </w:t>
      </w:r>
      <w:proofErr w:type="spellStart"/>
      <w:r w:rsidRPr="008F7282">
        <w:rPr>
          <w:szCs w:val="23"/>
        </w:rPr>
        <w:t>main.c</w:t>
      </w:r>
      <w:proofErr w:type="spellEnd"/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و در بخش </w:t>
      </w:r>
      <w:r>
        <w:rPr>
          <w:szCs w:val="23"/>
        </w:rPr>
        <w:t xml:space="preserve"> </w:t>
      </w:r>
      <w:r w:rsidRPr="008F7282">
        <w:rPr>
          <w:szCs w:val="23"/>
        </w:rPr>
        <w:t xml:space="preserve">USER CODE BEGIN 4 </w:t>
      </w:r>
      <w:r w:rsidRPr="008F7282">
        <w:rPr>
          <w:szCs w:val="23"/>
          <w:rtl/>
        </w:rPr>
        <w:t>است</w:t>
      </w:r>
      <w:r w:rsidRPr="008F7282">
        <w:rPr>
          <w:szCs w:val="23"/>
        </w:rPr>
        <w:t>.</w:t>
      </w:r>
    </w:p>
    <w:p w14:paraId="41AEBC5E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کد زیر را به انتهای فایل اضافه کنید</w:t>
      </w:r>
      <w:r w:rsidRPr="008F7282">
        <w:rPr>
          <w:szCs w:val="23"/>
        </w:rPr>
        <w:t>:</w:t>
      </w:r>
    </w:p>
    <w:p w14:paraId="6953C2A7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 USER CODE BEGIN 4 */</w:t>
      </w:r>
    </w:p>
    <w:p w14:paraId="4D5F67D8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01FA7E0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// This function is called automatically when an interrupt occurs</w:t>
      </w:r>
    </w:p>
    <w:p w14:paraId="3978377C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HAL_GPIO_EXTI_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Callback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uint16_t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GPIO_Pin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F5543B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{</w:t>
      </w:r>
    </w:p>
    <w:p w14:paraId="05AD4084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>// Check if the interrupt came from PC13</w:t>
      </w:r>
    </w:p>
    <w:p w14:paraId="6290BCB3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GPIO_Pin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GPIO_PIN_13)</w:t>
      </w:r>
    </w:p>
    <w:p w14:paraId="65A41A6F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6396F461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color w:val="696969"/>
          <w:sz w:val="17"/>
          <w:szCs w:val="17"/>
        </w:rPr>
        <w:t>// Toggle the Red LED (PA6)</w:t>
      </w:r>
    </w:p>
    <w:p w14:paraId="312A2832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TogglePin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GPIO_PIN_6);</w:t>
      </w:r>
    </w:p>
    <w:p w14:paraId="3954E2C7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88CB341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lastRenderedPageBreak/>
        <w:t>12. }</w:t>
      </w:r>
      <w:proofErr w:type="gramEnd"/>
    </w:p>
    <w:p w14:paraId="18C5789E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6AB0FB1F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732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/* USER CODE END 4 */</w:t>
      </w:r>
    </w:p>
    <w:p w14:paraId="7DAC04EE" w14:textId="57344576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حالا وارد تابع </w:t>
      </w:r>
      <w:r>
        <w:rPr>
          <w:szCs w:val="23"/>
        </w:rPr>
        <w:t xml:space="preserve"> </w:t>
      </w:r>
      <w:r w:rsidRPr="008F7282">
        <w:rPr>
          <w:szCs w:val="23"/>
        </w:rPr>
        <w:t xml:space="preserve">main </w:t>
      </w:r>
      <w:r w:rsidRPr="008F7282">
        <w:rPr>
          <w:szCs w:val="23"/>
          <w:rtl/>
        </w:rPr>
        <w:t xml:space="preserve">و حلقه </w:t>
      </w:r>
      <w:r>
        <w:rPr>
          <w:szCs w:val="23"/>
        </w:rPr>
        <w:t xml:space="preserve"> </w:t>
      </w:r>
      <w:r w:rsidRPr="008F7282">
        <w:rPr>
          <w:szCs w:val="23"/>
        </w:rPr>
        <w:t xml:space="preserve">while </w:t>
      </w:r>
      <w:r w:rsidRPr="008F7282">
        <w:rPr>
          <w:szCs w:val="23"/>
          <w:rtl/>
        </w:rPr>
        <w:t xml:space="preserve">شوید و کد </w:t>
      </w:r>
      <w:proofErr w:type="spellStart"/>
      <w:r w:rsidRPr="008F7282">
        <w:rPr>
          <w:szCs w:val="23"/>
          <w:rtl/>
        </w:rPr>
        <w:t>چشمک‌زن</w:t>
      </w:r>
      <w:proofErr w:type="spellEnd"/>
      <w:r w:rsidRPr="008F7282">
        <w:rPr>
          <w:szCs w:val="23"/>
          <w:rtl/>
        </w:rPr>
        <w:t xml:space="preserve"> سبز را بنویسید</w:t>
      </w:r>
      <w:r w:rsidRPr="008F7282">
        <w:rPr>
          <w:szCs w:val="23"/>
        </w:rPr>
        <w:t>:</w:t>
      </w:r>
    </w:p>
    <w:p w14:paraId="1709DFD8" w14:textId="1224DA73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 w:rsidRPr="008F7282">
        <w:rPr>
          <w:rFonts w:eastAsia="Batang"/>
          <w:szCs w:val="23"/>
        </w:rPr>
        <w:t xml:space="preserve"> </w:t>
      </w:r>
      <w:r>
        <w:rPr>
          <w:rFonts w:ascii="Consolas" w:hAnsi="Consolas" w:cs="Courier New"/>
          <w:color w:val="545454"/>
          <w:sz w:val="17"/>
          <w:szCs w:val="17"/>
        </w:rPr>
        <w:t xml:space="preserve">1.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0DD2773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6F3F59A4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r>
        <w:rPr>
          <w:rFonts w:ascii="Consolas" w:hAnsi="Consolas" w:cs="Courier New"/>
          <w:color w:val="696969"/>
          <w:sz w:val="17"/>
          <w:szCs w:val="17"/>
        </w:rPr>
        <w:t>/* USER CODE BEGIN 3 */</w:t>
      </w:r>
    </w:p>
    <w:p w14:paraId="6C5ED3F3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</w:p>
    <w:p w14:paraId="0CF5F65C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// Main Task: Blink Green LED slowly</w:t>
      </w:r>
    </w:p>
    <w:p w14:paraId="52F8DC3F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TogglePin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GPIO_PIN_5);</w:t>
      </w:r>
    </w:p>
    <w:p w14:paraId="302638E6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500ms delay</w:t>
      </w:r>
    </w:p>
    <w:p w14:paraId="4561AB7E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</w:p>
    <w:p w14:paraId="4EFCD5BE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696969"/>
          <w:sz w:val="17"/>
          <w:szCs w:val="17"/>
        </w:rPr>
        <w:t>// Notice: There is NO code here for the Button!</w:t>
      </w:r>
    </w:p>
    <w:p w14:paraId="54A0B31D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</w:p>
    <w:p w14:paraId="34043840" w14:textId="77777777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696969"/>
          <w:sz w:val="17"/>
          <w:szCs w:val="17"/>
        </w:rPr>
        <w:t>/* USER CODE END 3 */</w:t>
      </w:r>
    </w:p>
    <w:p w14:paraId="20EECB7D" w14:textId="73509311" w:rsidR="008F7282" w:rsidRDefault="008F72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8854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 </w:t>
      </w:r>
    </w:p>
    <w:p w14:paraId="1965F80E" w14:textId="67AD3998" w:rsidR="008F7282" w:rsidRPr="008F7282" w:rsidRDefault="008F7282" w:rsidP="008F7282">
      <w:pPr>
        <w:pStyle w:val="1stparagraph"/>
        <w:rPr>
          <w:szCs w:val="23"/>
          <w:rtl/>
        </w:rPr>
      </w:pPr>
      <w:r w:rsidRPr="008F7282">
        <w:rPr>
          <w:szCs w:val="23"/>
        </w:rPr>
        <w:t xml:space="preserve">  </w:t>
      </w:r>
    </w:p>
    <w:p w14:paraId="77E9F8F0" w14:textId="77777777" w:rsidR="008F7282" w:rsidRPr="008F7282" w:rsidRDefault="008F7282" w:rsidP="008F7282">
      <w:pPr>
        <w:pStyle w:val="Heading2"/>
      </w:pPr>
      <w:bookmarkStart w:id="32" w:name="_Toc218438473"/>
      <w:r w:rsidRPr="008F7282">
        <w:rPr>
          <w:rtl/>
        </w:rPr>
        <w:t>۴</w:t>
      </w:r>
      <w:r w:rsidRPr="008F7282">
        <w:t xml:space="preserve">. </w:t>
      </w:r>
      <w:r w:rsidRPr="008F7282">
        <w:rPr>
          <w:rtl/>
        </w:rPr>
        <w:t xml:space="preserve">تحلیل فنی؛ چه اتفاقی </w:t>
      </w:r>
      <w:proofErr w:type="spellStart"/>
      <w:r w:rsidRPr="008F7282">
        <w:rPr>
          <w:rtl/>
        </w:rPr>
        <w:t>می‌افتد</w:t>
      </w:r>
      <w:proofErr w:type="spellEnd"/>
      <w:r w:rsidRPr="008F7282">
        <w:rPr>
          <w:rtl/>
        </w:rPr>
        <w:t>؟</w:t>
      </w:r>
      <w:bookmarkEnd w:id="32"/>
    </w:p>
    <w:p w14:paraId="60B4E3EC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بیایید صحنه آهسته را مرور کنیم</w:t>
      </w:r>
      <w:r w:rsidRPr="008F7282">
        <w:rPr>
          <w:szCs w:val="23"/>
        </w:rPr>
        <w:t>:</w:t>
      </w:r>
    </w:p>
    <w:p w14:paraId="140A695D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۱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پردازنده در حلقه </w:t>
      </w:r>
      <w:r w:rsidRPr="008F7282">
        <w:rPr>
          <w:szCs w:val="23"/>
        </w:rPr>
        <w:t xml:space="preserve">while </w:t>
      </w:r>
      <w:r w:rsidRPr="008F7282">
        <w:rPr>
          <w:szCs w:val="23"/>
          <w:rtl/>
        </w:rPr>
        <w:t xml:space="preserve">مشغول است و دارد ۵۰۰ </w:t>
      </w:r>
      <w:proofErr w:type="spellStart"/>
      <w:r w:rsidRPr="008F7282">
        <w:rPr>
          <w:szCs w:val="23"/>
          <w:rtl/>
        </w:rPr>
        <w:t>میلی‌ثانیه</w:t>
      </w:r>
      <w:proofErr w:type="spellEnd"/>
      <w:r w:rsidRPr="008F7282">
        <w:rPr>
          <w:szCs w:val="23"/>
          <w:rtl/>
        </w:rPr>
        <w:t xml:space="preserve"> صبر </w:t>
      </w:r>
      <w:proofErr w:type="spellStart"/>
      <w:r w:rsidRPr="008F7282">
        <w:rPr>
          <w:szCs w:val="23"/>
          <w:rtl/>
        </w:rPr>
        <w:t>می‌کند</w:t>
      </w:r>
      <w:proofErr w:type="spellEnd"/>
      <w:r w:rsidRPr="008F7282">
        <w:rPr>
          <w:szCs w:val="23"/>
          <w:rtl/>
        </w:rPr>
        <w:t>. در این لحظه</w:t>
      </w:r>
      <w:r w:rsidRPr="008F7282">
        <w:rPr>
          <w:szCs w:val="23"/>
        </w:rPr>
        <w:t xml:space="preserve"> CPU </w:t>
      </w:r>
      <w:r w:rsidRPr="008F7282">
        <w:rPr>
          <w:szCs w:val="23"/>
          <w:rtl/>
        </w:rPr>
        <w:t>عملاً خواب است</w:t>
      </w:r>
      <w:r w:rsidRPr="008F7282">
        <w:rPr>
          <w:szCs w:val="23"/>
        </w:rPr>
        <w:t>.</w:t>
      </w:r>
    </w:p>
    <w:p w14:paraId="7C0171AD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۲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شما دکمه را فشار </w:t>
      </w:r>
      <w:proofErr w:type="spellStart"/>
      <w:r w:rsidRPr="008F7282">
        <w:rPr>
          <w:szCs w:val="23"/>
          <w:rtl/>
        </w:rPr>
        <w:t>می‌دهید</w:t>
      </w:r>
      <w:proofErr w:type="spellEnd"/>
      <w:r w:rsidRPr="008F7282">
        <w:rPr>
          <w:szCs w:val="23"/>
        </w:rPr>
        <w:t>.</w:t>
      </w:r>
    </w:p>
    <w:p w14:paraId="505A180C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۳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>واحد</w:t>
      </w:r>
      <w:r w:rsidRPr="008F7282">
        <w:rPr>
          <w:szCs w:val="23"/>
        </w:rPr>
        <w:t xml:space="preserve"> NVIC </w:t>
      </w:r>
      <w:r w:rsidRPr="008F7282">
        <w:rPr>
          <w:szCs w:val="23"/>
          <w:rtl/>
        </w:rPr>
        <w:t xml:space="preserve">سیگنال را </w:t>
      </w:r>
      <w:proofErr w:type="spellStart"/>
      <w:r w:rsidRPr="008F7282">
        <w:rPr>
          <w:szCs w:val="23"/>
          <w:rtl/>
        </w:rPr>
        <w:t>می‌گیرد</w:t>
      </w:r>
      <w:proofErr w:type="spellEnd"/>
      <w:r w:rsidRPr="008F7282">
        <w:rPr>
          <w:szCs w:val="23"/>
          <w:rtl/>
        </w:rPr>
        <w:t xml:space="preserve"> و </w:t>
      </w:r>
      <w:proofErr w:type="spellStart"/>
      <w:r w:rsidRPr="008F7282">
        <w:rPr>
          <w:szCs w:val="23"/>
          <w:rtl/>
        </w:rPr>
        <w:t>می‌بیند</w:t>
      </w:r>
      <w:proofErr w:type="spellEnd"/>
      <w:r w:rsidRPr="008F7282">
        <w:rPr>
          <w:szCs w:val="23"/>
          <w:rtl/>
        </w:rPr>
        <w:t xml:space="preserve"> که اولویت بالایی دارد</w:t>
      </w:r>
      <w:r w:rsidRPr="008F7282">
        <w:rPr>
          <w:szCs w:val="23"/>
        </w:rPr>
        <w:t>.</w:t>
      </w:r>
    </w:p>
    <w:p w14:paraId="63C3943B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۴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پردازنده بلافاصله عملیات صبر کردن را رها </w:t>
      </w:r>
      <w:proofErr w:type="spellStart"/>
      <w:r w:rsidRPr="008F7282">
        <w:rPr>
          <w:szCs w:val="23"/>
          <w:rtl/>
        </w:rPr>
        <w:t>می‌کند</w:t>
      </w:r>
      <w:proofErr w:type="spellEnd"/>
      <w:r w:rsidRPr="008F7282">
        <w:rPr>
          <w:szCs w:val="23"/>
          <w:rtl/>
        </w:rPr>
        <w:t xml:space="preserve"> و به تابع </w:t>
      </w:r>
      <w:r>
        <w:rPr>
          <w:szCs w:val="23"/>
        </w:rPr>
        <w:t xml:space="preserve"> </w:t>
      </w:r>
      <w:proofErr w:type="spellStart"/>
      <w:r w:rsidRPr="008F7282">
        <w:rPr>
          <w:szCs w:val="23"/>
        </w:rPr>
        <w:t>HAL_GPIO_EXTI_Callback</w:t>
      </w:r>
      <w:proofErr w:type="spellEnd"/>
      <w:r w:rsidRPr="008F7282">
        <w:rPr>
          <w:szCs w:val="23"/>
        </w:rPr>
        <w:t xml:space="preserve"> </w:t>
      </w:r>
      <w:proofErr w:type="spellStart"/>
      <w:r w:rsidRPr="008F7282">
        <w:rPr>
          <w:szCs w:val="23"/>
          <w:rtl/>
        </w:rPr>
        <w:t>می‌پرد</w:t>
      </w:r>
      <w:proofErr w:type="spellEnd"/>
      <w:r w:rsidRPr="008F7282">
        <w:rPr>
          <w:szCs w:val="23"/>
        </w:rPr>
        <w:t>.</w:t>
      </w:r>
    </w:p>
    <w:p w14:paraId="11367F55" w14:textId="7777777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۵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چراغ قرمز تغییر وضعیت </w:t>
      </w:r>
      <w:proofErr w:type="spellStart"/>
      <w:r w:rsidRPr="008F7282">
        <w:rPr>
          <w:szCs w:val="23"/>
          <w:rtl/>
        </w:rPr>
        <w:t>می‌دهد</w:t>
      </w:r>
      <w:proofErr w:type="spellEnd"/>
      <w:r w:rsidRPr="008F7282">
        <w:rPr>
          <w:szCs w:val="23"/>
          <w:rtl/>
        </w:rPr>
        <w:t xml:space="preserve">. این کار شاید چند </w:t>
      </w:r>
      <w:proofErr w:type="spellStart"/>
      <w:r w:rsidRPr="008F7282">
        <w:rPr>
          <w:szCs w:val="23"/>
          <w:rtl/>
        </w:rPr>
        <w:t>میکروثانیه</w:t>
      </w:r>
      <w:proofErr w:type="spellEnd"/>
      <w:r w:rsidRPr="008F7282">
        <w:rPr>
          <w:szCs w:val="23"/>
          <w:rtl/>
        </w:rPr>
        <w:t xml:space="preserve"> طول بکشد</w:t>
      </w:r>
      <w:r w:rsidRPr="008F7282">
        <w:rPr>
          <w:szCs w:val="23"/>
        </w:rPr>
        <w:t>.</w:t>
      </w:r>
    </w:p>
    <w:p w14:paraId="660016CE" w14:textId="7F5594B2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۶</w:t>
      </w:r>
      <w:r w:rsidRPr="008F7282">
        <w:rPr>
          <w:szCs w:val="23"/>
        </w:rPr>
        <w:t xml:space="preserve">. </w:t>
      </w:r>
      <w:r w:rsidRPr="008F7282">
        <w:rPr>
          <w:szCs w:val="23"/>
          <w:rtl/>
        </w:rPr>
        <w:t xml:space="preserve">پردازنده دوباره به حلقه </w:t>
      </w:r>
      <w:r w:rsidRPr="008F7282">
        <w:rPr>
          <w:szCs w:val="23"/>
        </w:rPr>
        <w:t xml:space="preserve">while </w:t>
      </w:r>
      <w:proofErr w:type="spellStart"/>
      <w:r w:rsidRPr="008F7282">
        <w:rPr>
          <w:szCs w:val="23"/>
          <w:rtl/>
        </w:rPr>
        <w:t>برمی‌گردد</w:t>
      </w:r>
      <w:proofErr w:type="spellEnd"/>
      <w:r w:rsidRPr="008F7282">
        <w:rPr>
          <w:szCs w:val="23"/>
          <w:rtl/>
        </w:rPr>
        <w:t xml:space="preserve"> و ادامه ۵۰۰ </w:t>
      </w:r>
      <w:proofErr w:type="spellStart"/>
      <w:r w:rsidRPr="008F7282">
        <w:rPr>
          <w:szCs w:val="23"/>
          <w:rtl/>
        </w:rPr>
        <w:t>میلی‌ثانیه</w:t>
      </w:r>
      <w:proofErr w:type="spellEnd"/>
      <w:r w:rsidRPr="008F7282">
        <w:rPr>
          <w:szCs w:val="23"/>
          <w:rtl/>
        </w:rPr>
        <w:t xml:space="preserve"> را صبر </w:t>
      </w:r>
      <w:proofErr w:type="spellStart"/>
      <w:r w:rsidRPr="008F7282">
        <w:rPr>
          <w:szCs w:val="23"/>
          <w:rtl/>
        </w:rPr>
        <w:t>می‌کند</w:t>
      </w:r>
      <w:proofErr w:type="spellEnd"/>
      <w:r w:rsidRPr="008F7282">
        <w:rPr>
          <w:szCs w:val="23"/>
        </w:rPr>
        <w:t>.</w:t>
      </w:r>
    </w:p>
    <w:p w14:paraId="2C77D459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 xml:space="preserve">شما احساس </w:t>
      </w:r>
      <w:proofErr w:type="spellStart"/>
      <w:r w:rsidRPr="008F7282">
        <w:rPr>
          <w:szCs w:val="23"/>
          <w:rtl/>
        </w:rPr>
        <w:t>می‌کنید</w:t>
      </w:r>
      <w:proofErr w:type="spellEnd"/>
      <w:r w:rsidRPr="008F7282">
        <w:rPr>
          <w:szCs w:val="23"/>
          <w:rtl/>
        </w:rPr>
        <w:t xml:space="preserve"> دو کار همزمان انجام شده است</w:t>
      </w:r>
      <w:r w:rsidRPr="008F7282">
        <w:rPr>
          <w:szCs w:val="23"/>
        </w:rPr>
        <w:t>.</w:t>
      </w:r>
    </w:p>
    <w:p w14:paraId="0C1A294F" w14:textId="77777777" w:rsidR="008F7282" w:rsidRPr="008F7282" w:rsidRDefault="008F7282" w:rsidP="008F7282">
      <w:pPr>
        <w:pStyle w:val="Heading2"/>
      </w:pPr>
      <w:bookmarkStart w:id="33" w:name="_Toc218438474"/>
      <w:r w:rsidRPr="008F7282">
        <w:rPr>
          <w:rtl/>
        </w:rPr>
        <w:t>۵</w:t>
      </w:r>
      <w:r w:rsidRPr="008F7282">
        <w:t xml:space="preserve">. </w:t>
      </w:r>
      <w:r w:rsidRPr="008F7282">
        <w:rPr>
          <w:rtl/>
        </w:rPr>
        <w:t xml:space="preserve">بستن مدار در </w:t>
      </w:r>
      <w:proofErr w:type="spellStart"/>
      <w:r w:rsidRPr="008F7282">
        <w:rPr>
          <w:rtl/>
        </w:rPr>
        <w:t>پروتئوس</w:t>
      </w:r>
      <w:bookmarkEnd w:id="33"/>
      <w:proofErr w:type="spellEnd"/>
    </w:p>
    <w:p w14:paraId="62AF8068" w14:textId="77777777" w:rsidR="008F7282" w:rsidRP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  <w:rtl/>
        </w:rPr>
        <w:t>فایل</w:t>
      </w:r>
      <w:r w:rsidRPr="008F7282">
        <w:rPr>
          <w:szCs w:val="23"/>
        </w:rPr>
        <w:t xml:space="preserve"> Hex </w:t>
      </w:r>
      <w:r w:rsidRPr="008F7282">
        <w:rPr>
          <w:szCs w:val="23"/>
          <w:rtl/>
        </w:rPr>
        <w:t xml:space="preserve">را بسازید و به </w:t>
      </w:r>
      <w:proofErr w:type="spellStart"/>
      <w:r w:rsidRPr="008F7282">
        <w:rPr>
          <w:szCs w:val="23"/>
          <w:rtl/>
        </w:rPr>
        <w:t>پروتئوس</w:t>
      </w:r>
      <w:proofErr w:type="spellEnd"/>
      <w:r w:rsidRPr="008F7282">
        <w:rPr>
          <w:szCs w:val="23"/>
          <w:rtl/>
        </w:rPr>
        <w:t xml:space="preserve"> بروید</w:t>
      </w:r>
      <w:r w:rsidRPr="008F7282">
        <w:rPr>
          <w:szCs w:val="23"/>
        </w:rPr>
        <w:t>.</w:t>
      </w:r>
    </w:p>
    <w:p w14:paraId="29705585" w14:textId="05247F48" w:rsidR="008F7282" w:rsidRDefault="008F7282" w:rsidP="008F7282">
      <w:pPr>
        <w:pStyle w:val="1stparagraph"/>
        <w:rPr>
          <w:szCs w:val="23"/>
        </w:rPr>
      </w:pPr>
      <w:r w:rsidRPr="008F7282">
        <w:rPr>
          <w:b/>
          <w:bCs/>
          <w:szCs w:val="23"/>
          <w:rtl/>
        </w:rPr>
        <w:t>اتصالات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</w:p>
    <w:p w14:paraId="64CC6C5A" w14:textId="4BA918A7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lastRenderedPageBreak/>
        <w:t xml:space="preserve">. </w:t>
      </w:r>
      <w:r>
        <w:rPr>
          <w:rFonts w:hint="cs"/>
          <w:b/>
          <w:bCs/>
          <w:szCs w:val="23"/>
          <w:rtl/>
        </w:rPr>
        <w:t>۱</w:t>
      </w:r>
      <w:r w:rsidRPr="008F7282">
        <w:rPr>
          <w:b/>
          <w:bCs/>
          <w:szCs w:val="23"/>
        </w:rPr>
        <w:t xml:space="preserve">LED </w:t>
      </w:r>
      <w:r w:rsidRPr="008F7282">
        <w:rPr>
          <w:b/>
          <w:bCs/>
          <w:szCs w:val="23"/>
          <w:rtl/>
        </w:rPr>
        <w:t>سبز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  <w:proofErr w:type="spellStart"/>
      <w:r w:rsidRPr="008F7282">
        <w:rPr>
          <w:szCs w:val="23"/>
          <w:rtl/>
        </w:rPr>
        <w:t>آند</w:t>
      </w:r>
      <w:proofErr w:type="spellEnd"/>
      <w:r w:rsidRPr="008F7282">
        <w:rPr>
          <w:szCs w:val="23"/>
          <w:rtl/>
        </w:rPr>
        <w:t xml:space="preserve"> به پایه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PA5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و </w:t>
      </w:r>
      <w:proofErr w:type="spellStart"/>
      <w:r w:rsidRPr="008F7282">
        <w:rPr>
          <w:szCs w:val="23"/>
          <w:rtl/>
        </w:rPr>
        <w:t>کاتد</w:t>
      </w:r>
      <w:proofErr w:type="spellEnd"/>
      <w:r w:rsidRPr="008F7282">
        <w:rPr>
          <w:szCs w:val="23"/>
          <w:rtl/>
        </w:rPr>
        <w:t xml:space="preserve"> با مقاومت به زمین</w:t>
      </w:r>
      <w:r w:rsidRPr="008F7282">
        <w:rPr>
          <w:szCs w:val="23"/>
        </w:rPr>
        <w:t>.</w:t>
      </w:r>
    </w:p>
    <w:p w14:paraId="4A534D14" w14:textId="0AC8270B" w:rsidR="008F7282" w:rsidRDefault="008F7282" w:rsidP="008F7282">
      <w:pPr>
        <w:pStyle w:val="1stparagraph"/>
        <w:rPr>
          <w:szCs w:val="23"/>
        </w:rPr>
      </w:pPr>
      <w:r w:rsidRPr="008F7282">
        <w:rPr>
          <w:szCs w:val="23"/>
        </w:rPr>
        <w:t xml:space="preserve"> </w:t>
      </w:r>
      <w:r>
        <w:rPr>
          <w:rFonts w:hint="cs"/>
          <w:szCs w:val="23"/>
          <w:rtl/>
        </w:rPr>
        <w:t>.</w:t>
      </w:r>
      <w:r w:rsidRPr="008F7282">
        <w:rPr>
          <w:szCs w:val="23"/>
          <w:rtl/>
        </w:rPr>
        <w:t>۲</w:t>
      </w:r>
      <w:r w:rsidRPr="008F7282">
        <w:rPr>
          <w:szCs w:val="23"/>
        </w:rPr>
        <w:t xml:space="preserve">. </w:t>
      </w:r>
      <w:r w:rsidRPr="008F7282">
        <w:rPr>
          <w:b/>
          <w:bCs/>
          <w:szCs w:val="23"/>
        </w:rPr>
        <w:t xml:space="preserve">LED </w:t>
      </w:r>
      <w:r w:rsidRPr="008F7282">
        <w:rPr>
          <w:b/>
          <w:bCs/>
          <w:szCs w:val="23"/>
          <w:rtl/>
        </w:rPr>
        <w:t>قرمز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  <w:proofErr w:type="spellStart"/>
      <w:r w:rsidRPr="008F7282">
        <w:rPr>
          <w:szCs w:val="23"/>
          <w:rtl/>
        </w:rPr>
        <w:t>آند</w:t>
      </w:r>
      <w:proofErr w:type="spellEnd"/>
      <w:r w:rsidRPr="008F7282">
        <w:rPr>
          <w:szCs w:val="23"/>
          <w:rtl/>
        </w:rPr>
        <w:t xml:space="preserve"> به پایه </w:t>
      </w:r>
      <w:r w:rsidRPr="008F7282">
        <w:rPr>
          <w:b/>
          <w:bCs/>
          <w:szCs w:val="23"/>
        </w:rPr>
        <w:t>PA</w:t>
      </w:r>
      <w:proofErr w:type="gramStart"/>
      <w:r w:rsidRPr="008F7282">
        <w:rPr>
          <w:b/>
          <w:bCs/>
          <w:szCs w:val="23"/>
        </w:rPr>
        <w:t>6</w:t>
      </w:r>
      <w:r w:rsidRPr="008F7282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8F7282">
        <w:rPr>
          <w:szCs w:val="23"/>
          <w:rtl/>
        </w:rPr>
        <w:t>و</w:t>
      </w:r>
      <w:proofErr w:type="gramEnd"/>
      <w:r w:rsidRPr="008F7282">
        <w:rPr>
          <w:szCs w:val="23"/>
          <w:rtl/>
        </w:rPr>
        <w:t xml:space="preserve"> </w:t>
      </w:r>
      <w:proofErr w:type="spellStart"/>
      <w:r w:rsidRPr="008F7282">
        <w:rPr>
          <w:szCs w:val="23"/>
          <w:rtl/>
        </w:rPr>
        <w:t>کاتد</w:t>
      </w:r>
      <w:proofErr w:type="spellEnd"/>
      <w:r w:rsidRPr="008F7282">
        <w:rPr>
          <w:szCs w:val="23"/>
          <w:rtl/>
        </w:rPr>
        <w:t xml:space="preserve"> با مقاومت به زمین</w:t>
      </w:r>
      <w:r w:rsidRPr="008F7282">
        <w:rPr>
          <w:szCs w:val="23"/>
        </w:rPr>
        <w:t>.</w:t>
      </w:r>
    </w:p>
    <w:p w14:paraId="01DE0547" w14:textId="640DE669" w:rsidR="008F7282" w:rsidRPr="008F7282" w:rsidRDefault="008F7282" w:rsidP="008F7282">
      <w:pPr>
        <w:pStyle w:val="1stparagraph"/>
        <w:rPr>
          <w:szCs w:val="23"/>
        </w:rPr>
      </w:pPr>
      <w:r>
        <w:rPr>
          <w:szCs w:val="23"/>
        </w:rPr>
        <w:t>.</w:t>
      </w:r>
      <w:r w:rsidRPr="008F7282">
        <w:rPr>
          <w:szCs w:val="23"/>
          <w:rtl/>
        </w:rPr>
        <w:t>۳</w:t>
      </w:r>
      <w:r w:rsidRPr="008F7282">
        <w:rPr>
          <w:szCs w:val="23"/>
        </w:rPr>
        <w:t xml:space="preserve"> </w:t>
      </w:r>
      <w:r w:rsidRPr="008F7282">
        <w:rPr>
          <w:b/>
          <w:bCs/>
          <w:szCs w:val="23"/>
          <w:rtl/>
        </w:rPr>
        <w:t>دکمه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 xml:space="preserve">یک سر به </w:t>
      </w:r>
      <w:proofErr w:type="gramStart"/>
      <w:r w:rsidRPr="008F7282">
        <w:rPr>
          <w:szCs w:val="23"/>
          <w:rtl/>
        </w:rPr>
        <w:t xml:space="preserve">پایه </w:t>
      </w:r>
      <w:r>
        <w:rPr>
          <w:b/>
          <w:bCs/>
          <w:szCs w:val="23"/>
        </w:rPr>
        <w:t xml:space="preserve"> </w:t>
      </w:r>
      <w:r w:rsidRPr="008F7282">
        <w:rPr>
          <w:b/>
          <w:bCs/>
          <w:szCs w:val="23"/>
        </w:rPr>
        <w:t>PC</w:t>
      </w:r>
      <w:proofErr w:type="gramEnd"/>
      <w:r w:rsidRPr="008F7282">
        <w:rPr>
          <w:b/>
          <w:bCs/>
          <w:szCs w:val="23"/>
        </w:rPr>
        <w:t>13</w:t>
      </w:r>
      <w:r w:rsidRPr="008F7282">
        <w:rPr>
          <w:szCs w:val="23"/>
        </w:rPr>
        <w:t xml:space="preserve"> </w:t>
      </w:r>
      <w:r w:rsidRPr="008F7282">
        <w:rPr>
          <w:szCs w:val="23"/>
          <w:rtl/>
        </w:rPr>
        <w:t>و سر دیگر مستقیم به زمین</w:t>
      </w:r>
      <w:r w:rsidRPr="008F7282">
        <w:rPr>
          <w:szCs w:val="23"/>
        </w:rPr>
        <w:t>.</w:t>
      </w:r>
    </w:p>
    <w:p w14:paraId="3D7D330F" w14:textId="77777777" w:rsidR="008F7282" w:rsidRPr="008F7282" w:rsidRDefault="008F7282" w:rsidP="008F7282">
      <w:pPr>
        <w:pStyle w:val="1stparagraph"/>
        <w:rPr>
          <w:szCs w:val="23"/>
          <w:rtl/>
        </w:rPr>
      </w:pPr>
      <w:r w:rsidRPr="008F7282">
        <w:rPr>
          <w:b/>
          <w:bCs/>
          <w:szCs w:val="23"/>
          <w:rtl/>
        </w:rPr>
        <w:t>تست</w:t>
      </w:r>
      <w:r w:rsidRPr="008F7282">
        <w:rPr>
          <w:b/>
          <w:bCs/>
          <w:szCs w:val="23"/>
        </w:rPr>
        <w:t>:</w:t>
      </w:r>
      <w:r w:rsidRPr="008F7282">
        <w:rPr>
          <w:szCs w:val="23"/>
        </w:rPr>
        <w:t xml:space="preserve"> </w:t>
      </w:r>
      <w:proofErr w:type="spellStart"/>
      <w:r w:rsidRPr="008F7282">
        <w:rPr>
          <w:szCs w:val="23"/>
          <w:rtl/>
        </w:rPr>
        <w:t>شبیه‌سازی</w:t>
      </w:r>
      <w:proofErr w:type="spellEnd"/>
      <w:r w:rsidRPr="008F7282">
        <w:rPr>
          <w:szCs w:val="23"/>
          <w:rtl/>
        </w:rPr>
        <w:t xml:space="preserve"> را اجرا کنید. چراغ سبز به آرامی چشمک </w:t>
      </w:r>
      <w:proofErr w:type="spellStart"/>
      <w:r w:rsidRPr="008F7282">
        <w:rPr>
          <w:szCs w:val="23"/>
          <w:rtl/>
        </w:rPr>
        <w:t>می‌زند</w:t>
      </w:r>
      <w:proofErr w:type="spellEnd"/>
      <w:r w:rsidRPr="008F7282">
        <w:rPr>
          <w:szCs w:val="23"/>
          <w:rtl/>
        </w:rPr>
        <w:t xml:space="preserve">. حالا دکمه را فشار دهید. </w:t>
      </w:r>
      <w:proofErr w:type="spellStart"/>
      <w:r w:rsidRPr="008F7282">
        <w:rPr>
          <w:szCs w:val="23"/>
          <w:rtl/>
        </w:rPr>
        <w:t>می‌بینید</w:t>
      </w:r>
      <w:proofErr w:type="spellEnd"/>
      <w:r w:rsidRPr="008F7282">
        <w:rPr>
          <w:szCs w:val="23"/>
          <w:rtl/>
        </w:rPr>
        <w:t xml:space="preserve"> که چراغ قرمز </w:t>
      </w:r>
      <w:r w:rsidRPr="008F7282">
        <w:rPr>
          <w:b/>
          <w:bCs/>
          <w:szCs w:val="23"/>
          <w:rtl/>
        </w:rPr>
        <w:t>آنی</w:t>
      </w:r>
      <w:r w:rsidRPr="008F7282">
        <w:rPr>
          <w:szCs w:val="23"/>
          <w:rtl/>
        </w:rPr>
        <w:t xml:space="preserve"> و بدون هیچ تاخیری روشن و خاموش </w:t>
      </w:r>
      <w:proofErr w:type="spellStart"/>
      <w:r w:rsidRPr="008F7282">
        <w:rPr>
          <w:szCs w:val="23"/>
          <w:rtl/>
        </w:rPr>
        <w:t>می‌شود</w:t>
      </w:r>
      <w:proofErr w:type="spellEnd"/>
      <w:r w:rsidRPr="008F7282">
        <w:rPr>
          <w:szCs w:val="23"/>
          <w:rtl/>
        </w:rPr>
        <w:t xml:space="preserve"> حتی اگر چراغ سبز وسط زمان خاموشی خود باشد. این قدرت وقفه است که به سیستم شما سرعت واکنش بالا </w:t>
      </w:r>
      <w:proofErr w:type="spellStart"/>
      <w:r w:rsidRPr="008F7282">
        <w:rPr>
          <w:szCs w:val="23"/>
          <w:rtl/>
        </w:rPr>
        <w:t>می‌دهد</w:t>
      </w:r>
      <w:proofErr w:type="spellEnd"/>
      <w:r w:rsidRPr="008F7282">
        <w:rPr>
          <w:szCs w:val="23"/>
        </w:rPr>
        <w:t>.</w:t>
      </w:r>
    </w:p>
    <w:p w14:paraId="2148616F" w14:textId="77777777" w:rsidR="0011450C" w:rsidRPr="008F7282" w:rsidRDefault="0011450C" w:rsidP="008F7282">
      <w:pPr>
        <w:pStyle w:val="1stparagraph"/>
        <w:jc w:val="left"/>
        <w:rPr>
          <w:szCs w:val="23"/>
          <w:rtl/>
        </w:rPr>
      </w:pPr>
    </w:p>
    <w:p w14:paraId="7630AC98" w14:textId="37C49EF3" w:rsidR="0011450C" w:rsidRDefault="00D57585" w:rsidP="0011450C">
      <w:pPr>
        <w:pStyle w:val="1stparagraph"/>
        <w:jc w:val="center"/>
        <w:rPr>
          <w:szCs w:val="23"/>
          <w:rtl/>
        </w:rPr>
      </w:pPr>
      <w:r w:rsidRPr="00D57585">
        <w:rPr>
          <w:noProof/>
          <w:szCs w:val="23"/>
          <w:rtl/>
        </w:rPr>
        <w:drawing>
          <wp:inline distT="0" distB="0" distL="0" distR="0" wp14:anchorId="0D12AF84" wp14:editId="389C4C35">
            <wp:extent cx="1730586" cy="1681525"/>
            <wp:effectExtent l="0" t="0" r="3175" b="0"/>
            <wp:docPr id="9026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1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239" cy="168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585">
        <w:rPr>
          <w:noProof/>
          <w:szCs w:val="23"/>
          <w:rtl/>
        </w:rPr>
        <w:drawing>
          <wp:inline distT="0" distB="0" distL="0" distR="0" wp14:anchorId="64DE544C" wp14:editId="3A9D1C3D">
            <wp:extent cx="2033325" cy="1679273"/>
            <wp:effectExtent l="0" t="0" r="5080" b="0"/>
            <wp:docPr id="33649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97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986" cy="168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3A30" w14:textId="77777777" w:rsidR="0011450C" w:rsidRDefault="0011450C" w:rsidP="0011450C">
      <w:pPr>
        <w:pStyle w:val="1stparagraph"/>
        <w:jc w:val="center"/>
        <w:rPr>
          <w:szCs w:val="23"/>
          <w:rtl/>
        </w:rPr>
      </w:pPr>
    </w:p>
    <w:p w14:paraId="1268918B" w14:textId="7D45D9D5" w:rsidR="0011450C" w:rsidRDefault="0011450C" w:rsidP="00D57585">
      <w:pPr>
        <w:pStyle w:val="1stparagraph"/>
        <w:jc w:val="center"/>
        <w:rPr>
          <w:szCs w:val="23"/>
          <w:rtl/>
        </w:rPr>
      </w:pPr>
    </w:p>
    <w:p w14:paraId="615D9BC9" w14:textId="77777777" w:rsidR="00D57585" w:rsidRDefault="00D57585" w:rsidP="00D57585">
      <w:pPr>
        <w:pStyle w:val="1stparagraph"/>
        <w:jc w:val="center"/>
        <w:rPr>
          <w:szCs w:val="23"/>
          <w:rtl/>
        </w:rPr>
      </w:pPr>
    </w:p>
    <w:p w14:paraId="15F6FC71" w14:textId="77777777" w:rsidR="00D57585" w:rsidRDefault="00D57585" w:rsidP="00D57585">
      <w:pPr>
        <w:pStyle w:val="1stparagraph"/>
        <w:jc w:val="center"/>
        <w:rPr>
          <w:szCs w:val="23"/>
          <w:rtl/>
        </w:rPr>
      </w:pPr>
    </w:p>
    <w:p w14:paraId="3306D31D" w14:textId="77777777" w:rsidR="00D57585" w:rsidRDefault="00D57585" w:rsidP="00D57585">
      <w:pPr>
        <w:pStyle w:val="1stparagraph"/>
        <w:jc w:val="center"/>
        <w:rPr>
          <w:szCs w:val="23"/>
          <w:rtl/>
        </w:rPr>
      </w:pPr>
    </w:p>
    <w:p w14:paraId="702D234F" w14:textId="77777777" w:rsidR="00D57585" w:rsidRDefault="00D57585" w:rsidP="00D57585">
      <w:pPr>
        <w:pStyle w:val="1stparagraph"/>
        <w:jc w:val="center"/>
        <w:rPr>
          <w:szCs w:val="23"/>
          <w:rtl/>
        </w:rPr>
      </w:pPr>
    </w:p>
    <w:p w14:paraId="7FB35666" w14:textId="77777777" w:rsidR="00D57585" w:rsidRDefault="00D57585" w:rsidP="00D57585">
      <w:pPr>
        <w:pStyle w:val="1stparagraph"/>
        <w:jc w:val="center"/>
        <w:rPr>
          <w:szCs w:val="23"/>
          <w:rtl/>
        </w:rPr>
      </w:pPr>
    </w:p>
    <w:p w14:paraId="1F4FCDC4" w14:textId="476867C7" w:rsidR="00D57585" w:rsidRDefault="00D57585" w:rsidP="00D57585">
      <w:pPr>
        <w:pStyle w:val="1stparagraph"/>
        <w:jc w:val="center"/>
        <w:rPr>
          <w:szCs w:val="23"/>
          <w:rtl/>
        </w:rPr>
      </w:pPr>
      <w:r>
        <w:rPr>
          <w:szCs w:val="23"/>
          <w:rtl/>
        </w:rPr>
        <w:br w:type="page"/>
      </w:r>
    </w:p>
    <w:p w14:paraId="26AEACC0" w14:textId="1FFE8935" w:rsidR="0051474B" w:rsidRPr="0051474B" w:rsidRDefault="0051474B" w:rsidP="0051474B">
      <w:pPr>
        <w:pStyle w:val="Heading1"/>
      </w:pPr>
      <w:bookmarkStart w:id="34" w:name="_Toc218438475"/>
      <w:r w:rsidRPr="0051474B">
        <w:rPr>
          <w:rtl/>
        </w:rPr>
        <w:lastRenderedPageBreak/>
        <w:t>فصل ۷: مکالمه دوطرفه؛ ساخت کنسول فرمان با</w:t>
      </w:r>
      <w:r w:rsidR="00D36144">
        <w:rPr>
          <w:rFonts w:hint="cs"/>
          <w:rtl/>
        </w:rPr>
        <w:t xml:space="preserve"> </w:t>
      </w:r>
      <w:r w:rsidRPr="0051474B">
        <w:t xml:space="preserve"> UART</w:t>
      </w:r>
      <w:bookmarkEnd w:id="34"/>
    </w:p>
    <w:p w14:paraId="16260FAE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تا این لحظه </w:t>
      </w:r>
      <w:proofErr w:type="spellStart"/>
      <w:r w:rsidRPr="0051474B">
        <w:rPr>
          <w:szCs w:val="23"/>
          <w:rtl/>
        </w:rPr>
        <w:t>میکروکنترلر</w:t>
      </w:r>
      <w:proofErr w:type="spellEnd"/>
      <w:r w:rsidRPr="0051474B">
        <w:rPr>
          <w:szCs w:val="23"/>
          <w:rtl/>
        </w:rPr>
        <w:t xml:space="preserve"> ما مانند یک جعبه دربسته عمل </w:t>
      </w:r>
      <w:proofErr w:type="spellStart"/>
      <w:r w:rsidRPr="0051474B">
        <w:rPr>
          <w:szCs w:val="23"/>
          <w:rtl/>
        </w:rPr>
        <w:t>می‌کرد</w:t>
      </w:r>
      <w:proofErr w:type="spellEnd"/>
      <w:r w:rsidRPr="0051474B">
        <w:rPr>
          <w:szCs w:val="23"/>
          <w:rtl/>
        </w:rPr>
        <w:t xml:space="preserve">. اما در </w:t>
      </w:r>
      <w:proofErr w:type="spellStart"/>
      <w:r w:rsidRPr="0051474B">
        <w:rPr>
          <w:szCs w:val="23"/>
          <w:rtl/>
        </w:rPr>
        <w:t>سیستم‌های</w:t>
      </w:r>
      <w:proofErr w:type="spellEnd"/>
      <w:r w:rsidRPr="0051474B">
        <w:rPr>
          <w:szCs w:val="23"/>
          <w:rtl/>
        </w:rPr>
        <w:t xml:space="preserve"> پیشرفته نیاز داریم با </w:t>
      </w:r>
      <w:proofErr w:type="spellStart"/>
      <w:r w:rsidRPr="0051474B">
        <w:rPr>
          <w:szCs w:val="23"/>
          <w:rtl/>
        </w:rPr>
        <w:t>سخت‌افزار</w:t>
      </w:r>
      <w:proofErr w:type="spellEnd"/>
      <w:r w:rsidRPr="0051474B">
        <w:rPr>
          <w:szCs w:val="23"/>
          <w:rtl/>
        </w:rPr>
        <w:t xml:space="preserve"> صحبت کنیم. در این فصل یک </w:t>
      </w:r>
      <w:r w:rsidRPr="0051474B">
        <w:rPr>
          <w:b/>
          <w:bCs/>
          <w:szCs w:val="23"/>
        </w:rPr>
        <w:t>CLI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یا رابط خط فرمان </w:t>
      </w:r>
      <w:proofErr w:type="spellStart"/>
      <w:r w:rsidRPr="0051474B">
        <w:rPr>
          <w:szCs w:val="23"/>
          <w:rtl/>
        </w:rPr>
        <w:t>می‌سازیم</w:t>
      </w:r>
      <w:proofErr w:type="spellEnd"/>
      <w:r w:rsidRPr="0051474B">
        <w:rPr>
          <w:szCs w:val="23"/>
        </w:rPr>
        <w:t>.</w:t>
      </w:r>
    </w:p>
    <w:p w14:paraId="4D343617" w14:textId="5F4AC03C" w:rsidR="0051474B" w:rsidRPr="0051474B" w:rsidRDefault="0051474B" w:rsidP="0051474B">
      <w:pPr>
        <w:pStyle w:val="1stparagraph"/>
        <w:rPr>
          <w:szCs w:val="23"/>
        </w:rPr>
      </w:pPr>
      <w:proofErr w:type="spellStart"/>
      <w:r w:rsidRPr="0051474B">
        <w:rPr>
          <w:szCs w:val="23"/>
          <w:rtl/>
        </w:rPr>
        <w:t>سناریو</w:t>
      </w:r>
      <w:proofErr w:type="spellEnd"/>
      <w:r w:rsidRPr="0051474B">
        <w:rPr>
          <w:szCs w:val="23"/>
          <w:rtl/>
        </w:rPr>
        <w:t xml:space="preserve"> این است که شما در کامپیوتر عدد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1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را تایپ </w:t>
      </w:r>
      <w:proofErr w:type="spellStart"/>
      <w:r w:rsidRPr="0051474B">
        <w:rPr>
          <w:szCs w:val="23"/>
          <w:rtl/>
        </w:rPr>
        <w:t>می‌کنید</w:t>
      </w:r>
      <w:proofErr w:type="spellEnd"/>
      <w:r w:rsidRPr="0051474B">
        <w:rPr>
          <w:szCs w:val="23"/>
          <w:rtl/>
        </w:rPr>
        <w:t xml:space="preserve"> و</w:t>
      </w:r>
      <w:r w:rsidRPr="0051474B">
        <w:rPr>
          <w:szCs w:val="23"/>
        </w:rPr>
        <w:t xml:space="preserve"> LED </w:t>
      </w:r>
      <w:r w:rsidRPr="0051474B">
        <w:rPr>
          <w:szCs w:val="23"/>
          <w:rtl/>
        </w:rPr>
        <w:t xml:space="preserve">روشن </w:t>
      </w:r>
      <w:proofErr w:type="spellStart"/>
      <w:r w:rsidRPr="0051474B">
        <w:rPr>
          <w:szCs w:val="23"/>
          <w:rtl/>
        </w:rPr>
        <w:t>می‌شود</w:t>
      </w:r>
      <w:proofErr w:type="spellEnd"/>
      <w:r w:rsidRPr="0051474B">
        <w:rPr>
          <w:szCs w:val="23"/>
          <w:rtl/>
        </w:rPr>
        <w:t xml:space="preserve"> و سیستم به شما پاسخ </w:t>
      </w:r>
      <w:proofErr w:type="spellStart"/>
      <w:r w:rsidRPr="0051474B">
        <w:rPr>
          <w:szCs w:val="23"/>
          <w:rtl/>
        </w:rPr>
        <w:t>می‌دهد</w:t>
      </w:r>
      <w:proofErr w:type="spellEnd"/>
      <w:r w:rsidRPr="0051474B">
        <w:rPr>
          <w:szCs w:val="23"/>
          <w:rtl/>
        </w:rPr>
        <w:t xml:space="preserve">. اگر </w:t>
      </w:r>
      <w:r w:rsidRPr="0051474B">
        <w:rPr>
          <w:b/>
          <w:bCs/>
          <w:szCs w:val="23"/>
        </w:rPr>
        <w:t>0</w:t>
      </w:r>
      <w:r w:rsidRPr="0051474B">
        <w:rPr>
          <w:szCs w:val="23"/>
        </w:rPr>
        <w:t xml:space="preserve"> </w:t>
      </w:r>
      <w:r w:rsidR="00D36144">
        <w:rPr>
          <w:rFonts w:hint="cs"/>
          <w:szCs w:val="23"/>
          <w:rtl/>
        </w:rPr>
        <w:t xml:space="preserve"> </w:t>
      </w:r>
      <w:r w:rsidRPr="0051474B">
        <w:rPr>
          <w:szCs w:val="23"/>
          <w:rtl/>
        </w:rPr>
        <w:t xml:space="preserve">را بزنید خاموش </w:t>
      </w:r>
      <w:proofErr w:type="spellStart"/>
      <w:r w:rsidRPr="0051474B">
        <w:rPr>
          <w:szCs w:val="23"/>
          <w:rtl/>
        </w:rPr>
        <w:t>می‌شود</w:t>
      </w:r>
      <w:proofErr w:type="spellEnd"/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>ما تمام این کارها را بدون معطل کردن</w:t>
      </w:r>
      <w:r w:rsidRPr="0051474B">
        <w:rPr>
          <w:szCs w:val="23"/>
        </w:rPr>
        <w:t xml:space="preserve"> CPU </w:t>
      </w:r>
      <w:r w:rsidRPr="0051474B">
        <w:rPr>
          <w:szCs w:val="23"/>
          <w:rtl/>
        </w:rPr>
        <w:t xml:space="preserve">و با استفاده از تکنیک </w:t>
      </w:r>
      <w:r w:rsidRPr="0051474B">
        <w:rPr>
          <w:b/>
          <w:bCs/>
          <w:szCs w:val="23"/>
          <w:rtl/>
        </w:rPr>
        <w:t>وقفه</w:t>
      </w:r>
      <w:r w:rsidRPr="0051474B">
        <w:rPr>
          <w:szCs w:val="23"/>
          <w:rtl/>
        </w:rPr>
        <w:t xml:space="preserve"> انجام </w:t>
      </w:r>
      <w:proofErr w:type="spellStart"/>
      <w:r w:rsidRPr="0051474B">
        <w:rPr>
          <w:szCs w:val="23"/>
          <w:rtl/>
        </w:rPr>
        <w:t>می‌دهیم</w:t>
      </w:r>
      <w:proofErr w:type="spellEnd"/>
      <w:r w:rsidRPr="0051474B">
        <w:rPr>
          <w:szCs w:val="23"/>
        </w:rPr>
        <w:t>.</w:t>
      </w:r>
    </w:p>
    <w:p w14:paraId="670BECD1" w14:textId="77777777" w:rsidR="0051474B" w:rsidRPr="0051474B" w:rsidRDefault="0051474B" w:rsidP="0051474B">
      <w:pPr>
        <w:pStyle w:val="Heading2"/>
      </w:pPr>
      <w:bookmarkStart w:id="35" w:name="_Toc218438476"/>
      <w:r w:rsidRPr="0051474B">
        <w:rPr>
          <w:rtl/>
        </w:rPr>
        <w:t>۱</w:t>
      </w:r>
      <w:r w:rsidRPr="0051474B">
        <w:t xml:space="preserve">. </w:t>
      </w:r>
      <w:r w:rsidRPr="0051474B">
        <w:rPr>
          <w:rtl/>
        </w:rPr>
        <w:t xml:space="preserve">تعریف </w:t>
      </w:r>
      <w:proofErr w:type="spellStart"/>
      <w:r w:rsidRPr="0051474B">
        <w:rPr>
          <w:rtl/>
        </w:rPr>
        <w:t>متغیرها</w:t>
      </w:r>
      <w:proofErr w:type="spellEnd"/>
      <w:r w:rsidRPr="0051474B">
        <w:rPr>
          <w:rtl/>
        </w:rPr>
        <w:t xml:space="preserve">؛ ظرفی برای </w:t>
      </w:r>
      <w:proofErr w:type="spellStart"/>
      <w:r w:rsidRPr="0051474B">
        <w:rPr>
          <w:rtl/>
        </w:rPr>
        <w:t>داده‌ها</w:t>
      </w:r>
      <w:bookmarkEnd w:id="35"/>
      <w:proofErr w:type="spellEnd"/>
    </w:p>
    <w:p w14:paraId="4F88ED4F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اولین چیزی که نیاز داریم یک متغیر است تا کاراکتری که از سمت کامپیوتر </w:t>
      </w:r>
      <w:proofErr w:type="spellStart"/>
      <w:r w:rsidRPr="0051474B">
        <w:rPr>
          <w:szCs w:val="23"/>
          <w:rtl/>
        </w:rPr>
        <w:t>می‌آید</w:t>
      </w:r>
      <w:proofErr w:type="spellEnd"/>
      <w:r w:rsidRPr="0051474B">
        <w:rPr>
          <w:szCs w:val="23"/>
          <w:rtl/>
        </w:rPr>
        <w:t xml:space="preserve"> را در آن ذخیره کنیم. در </w:t>
      </w:r>
      <w:proofErr w:type="spellStart"/>
      <w:r w:rsidRPr="0051474B">
        <w:rPr>
          <w:szCs w:val="23"/>
          <w:rtl/>
        </w:rPr>
        <w:t>کدهای</w:t>
      </w:r>
      <w:proofErr w:type="spellEnd"/>
      <w:r w:rsidRPr="0051474B">
        <w:rPr>
          <w:szCs w:val="23"/>
          <w:rtl/>
        </w:rPr>
        <w:t xml:space="preserve"> تولید شده به بخش متغیرهای خصوصی بروید و خط زیر را اضافه کنید</w:t>
      </w:r>
      <w:r w:rsidRPr="0051474B">
        <w:rPr>
          <w:szCs w:val="23"/>
        </w:rPr>
        <w:t>.</w:t>
      </w:r>
    </w:p>
    <w:p w14:paraId="5304D24E" w14:textId="0B4C02DC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در فایل </w:t>
      </w:r>
      <w:r>
        <w:rPr>
          <w:szCs w:val="23"/>
        </w:rPr>
        <w:t xml:space="preserve"> </w:t>
      </w:r>
      <w:proofErr w:type="spellStart"/>
      <w:r w:rsidRPr="0051474B">
        <w:rPr>
          <w:szCs w:val="23"/>
        </w:rPr>
        <w:t>main.c</w:t>
      </w:r>
      <w:proofErr w:type="spellEnd"/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بخش </w:t>
      </w:r>
      <w:r w:rsidRPr="0051474B">
        <w:rPr>
          <w:szCs w:val="23"/>
        </w:rPr>
        <w:t>USER CODE BEGIN PV:</w:t>
      </w:r>
    </w:p>
    <w:p w14:paraId="267C5884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7312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USER CODE BEGIN PV */</w:t>
      </w:r>
    </w:p>
    <w:p w14:paraId="0B5C863D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7312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rx_byte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Variable to store the single received character</w:t>
      </w:r>
    </w:p>
    <w:p w14:paraId="66BF36CC" w14:textId="35A7B09A" w:rsidR="0051474B" w:rsidRDefault="0051474B" w:rsidP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7312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/* USER CODE END PV */</w:t>
      </w:r>
    </w:p>
    <w:p w14:paraId="35E14999" w14:textId="77777777" w:rsidR="0051474B" w:rsidRPr="0051474B" w:rsidRDefault="0051474B" w:rsidP="0051474B">
      <w:pPr>
        <w:pStyle w:val="Heading2"/>
      </w:pPr>
      <w:bookmarkStart w:id="36" w:name="_Toc218438477"/>
      <w:r w:rsidRPr="0051474B">
        <w:rPr>
          <w:rtl/>
        </w:rPr>
        <w:t>۲</w:t>
      </w:r>
      <w:r w:rsidRPr="0051474B">
        <w:t xml:space="preserve">. </w:t>
      </w:r>
      <w:r w:rsidRPr="0051474B">
        <w:rPr>
          <w:rtl/>
        </w:rPr>
        <w:t xml:space="preserve">قلب تپنده </w:t>
      </w:r>
      <w:r w:rsidRPr="0051474B">
        <w:rPr>
          <w:rStyle w:val="Heading2Char"/>
          <w:rtl/>
        </w:rPr>
        <w:t>پروژه</w:t>
      </w:r>
      <w:r w:rsidRPr="0051474B">
        <w:rPr>
          <w:rtl/>
        </w:rPr>
        <w:t>؛ تابع</w:t>
      </w:r>
      <w:r w:rsidRPr="0051474B">
        <w:t xml:space="preserve"> Callback</w:t>
      </w:r>
      <w:bookmarkEnd w:id="36"/>
    </w:p>
    <w:p w14:paraId="1ED14934" w14:textId="45A6A30E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این بخش </w:t>
      </w:r>
      <w:proofErr w:type="spellStart"/>
      <w:r w:rsidRPr="0051474B">
        <w:rPr>
          <w:szCs w:val="23"/>
          <w:rtl/>
        </w:rPr>
        <w:t>مهم‌ترین</w:t>
      </w:r>
      <w:proofErr w:type="spellEnd"/>
      <w:r w:rsidRPr="0051474B">
        <w:rPr>
          <w:szCs w:val="23"/>
          <w:rtl/>
        </w:rPr>
        <w:t xml:space="preserve"> قسمت کد شماست که </w:t>
      </w:r>
      <w:r>
        <w:rPr>
          <w:b/>
          <w:bCs/>
          <w:szCs w:val="23"/>
        </w:rPr>
        <w:t xml:space="preserve"> </w:t>
      </w:r>
      <w:proofErr w:type="spellStart"/>
      <w:r w:rsidRPr="0051474B">
        <w:rPr>
          <w:b/>
          <w:bCs/>
          <w:szCs w:val="23"/>
        </w:rPr>
        <w:t>CubeMX</w:t>
      </w:r>
      <w:proofErr w:type="spellEnd"/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آن را تولید </w:t>
      </w:r>
      <w:proofErr w:type="spellStart"/>
      <w:r w:rsidRPr="0051474B">
        <w:rPr>
          <w:szCs w:val="23"/>
          <w:rtl/>
        </w:rPr>
        <w:t>نمی‌کند</w:t>
      </w:r>
      <w:proofErr w:type="spellEnd"/>
      <w:r w:rsidRPr="0051474B">
        <w:rPr>
          <w:szCs w:val="23"/>
          <w:rtl/>
        </w:rPr>
        <w:t xml:space="preserve"> و باید دستی بنویسید</w:t>
      </w:r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 xml:space="preserve">وقتی کاراکتری از کامپیوتر به </w:t>
      </w:r>
      <w:proofErr w:type="spellStart"/>
      <w:r w:rsidRPr="0051474B">
        <w:rPr>
          <w:szCs w:val="23"/>
          <w:rtl/>
        </w:rPr>
        <w:t>میکروکنترلر</w:t>
      </w:r>
      <w:proofErr w:type="spellEnd"/>
      <w:r w:rsidRPr="0051474B">
        <w:rPr>
          <w:szCs w:val="23"/>
          <w:rtl/>
        </w:rPr>
        <w:t xml:space="preserve"> </w:t>
      </w:r>
      <w:proofErr w:type="spellStart"/>
      <w:r w:rsidRPr="0051474B">
        <w:rPr>
          <w:szCs w:val="23"/>
          <w:rtl/>
        </w:rPr>
        <w:t>می‌رسد</w:t>
      </w:r>
      <w:proofErr w:type="spellEnd"/>
      <w:r w:rsidRPr="0051474B">
        <w:rPr>
          <w:szCs w:val="23"/>
          <w:rtl/>
        </w:rPr>
        <w:t xml:space="preserve"> پردازنده کار جاری خود را رها </w:t>
      </w:r>
      <w:proofErr w:type="spellStart"/>
      <w:r w:rsidRPr="0051474B">
        <w:rPr>
          <w:szCs w:val="23"/>
          <w:rtl/>
        </w:rPr>
        <w:t>می‌کند</w:t>
      </w:r>
      <w:proofErr w:type="spellEnd"/>
      <w:r w:rsidRPr="0051474B">
        <w:rPr>
          <w:szCs w:val="23"/>
          <w:rtl/>
        </w:rPr>
        <w:t xml:space="preserve"> و به این تابع </w:t>
      </w:r>
      <w:proofErr w:type="spellStart"/>
      <w:r w:rsidRPr="0051474B">
        <w:rPr>
          <w:szCs w:val="23"/>
          <w:rtl/>
        </w:rPr>
        <w:t>می‌پرد</w:t>
      </w:r>
      <w:proofErr w:type="spellEnd"/>
      <w:r w:rsidRPr="0051474B">
        <w:rPr>
          <w:szCs w:val="23"/>
          <w:rtl/>
        </w:rPr>
        <w:t xml:space="preserve">. ما در اینجا بررسی </w:t>
      </w:r>
      <w:proofErr w:type="spellStart"/>
      <w:r w:rsidRPr="0051474B">
        <w:rPr>
          <w:szCs w:val="23"/>
          <w:rtl/>
        </w:rPr>
        <w:t>می‌کنیم</w:t>
      </w:r>
      <w:proofErr w:type="spellEnd"/>
      <w:r w:rsidRPr="0051474B">
        <w:rPr>
          <w:szCs w:val="23"/>
          <w:rtl/>
        </w:rPr>
        <w:t xml:space="preserve"> چه دستوری آمده و</w:t>
      </w:r>
      <w:r w:rsidRPr="0051474B">
        <w:rPr>
          <w:szCs w:val="23"/>
        </w:rPr>
        <w:t xml:space="preserve"> LED </w:t>
      </w:r>
      <w:r w:rsidRPr="0051474B">
        <w:rPr>
          <w:szCs w:val="23"/>
          <w:rtl/>
        </w:rPr>
        <w:t xml:space="preserve">را کنترل </w:t>
      </w:r>
      <w:proofErr w:type="spellStart"/>
      <w:r w:rsidRPr="0051474B">
        <w:rPr>
          <w:szCs w:val="23"/>
          <w:rtl/>
        </w:rPr>
        <w:t>می‌کنیم</w:t>
      </w:r>
      <w:proofErr w:type="spellEnd"/>
      <w:r w:rsidRPr="0051474B">
        <w:rPr>
          <w:szCs w:val="23"/>
        </w:rPr>
        <w:t>.</w:t>
      </w:r>
    </w:p>
    <w:p w14:paraId="5DF20277" w14:textId="41F37CEC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این کد را قبل از تابع </w:t>
      </w:r>
      <w:r w:rsidRPr="0051474B">
        <w:rPr>
          <w:szCs w:val="23"/>
        </w:rPr>
        <w:t xml:space="preserve">main </w:t>
      </w:r>
      <w:r w:rsidRPr="0051474B">
        <w:rPr>
          <w:szCs w:val="23"/>
          <w:rtl/>
        </w:rPr>
        <w:t xml:space="preserve">در بخش </w:t>
      </w:r>
      <w:r>
        <w:rPr>
          <w:szCs w:val="23"/>
        </w:rPr>
        <w:t xml:space="preserve"> </w:t>
      </w:r>
      <w:r w:rsidRPr="0051474B">
        <w:rPr>
          <w:szCs w:val="23"/>
        </w:rPr>
        <w:t xml:space="preserve">USER CODE BEGIN 0 </w:t>
      </w:r>
      <w:r w:rsidRPr="0051474B">
        <w:rPr>
          <w:szCs w:val="23"/>
          <w:rtl/>
        </w:rPr>
        <w:t>قرار دهید</w:t>
      </w:r>
      <w:r w:rsidRPr="0051474B">
        <w:rPr>
          <w:szCs w:val="23"/>
        </w:rPr>
        <w:t>:</w:t>
      </w:r>
    </w:p>
    <w:p w14:paraId="230FCB5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 USER CODE BEGIN 0 */</w:t>
      </w:r>
    </w:p>
    <w:p w14:paraId="2FF98D59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3B04BA7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/**</w:t>
      </w:r>
    </w:p>
    <w:p w14:paraId="6D53019C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  * @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brief  Rx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Transfer completed callback.</w:t>
      </w:r>
    </w:p>
    <w:p w14:paraId="2471A380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 xml:space="preserve">  * @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 xml:space="preserve">param 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huart</w:t>
      </w:r>
      <w:proofErr w:type="spellEnd"/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UART handle.</w:t>
      </w:r>
    </w:p>
    <w:p w14:paraId="369A39A5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 xml:space="preserve">  * @retval None</w:t>
      </w:r>
    </w:p>
    <w:p w14:paraId="55A2481B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 xml:space="preserve">  */</w:t>
      </w:r>
    </w:p>
    <w:p w14:paraId="4DB5137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HAL_UART_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RxCpltCallback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UART_HandleTypeDef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huart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6B9A0E4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{</w:t>
      </w:r>
    </w:p>
    <w:p w14:paraId="0A5E15AF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r>
        <w:rPr>
          <w:rFonts w:ascii="Consolas" w:hAnsi="Consolas" w:cs="Courier New"/>
          <w:color w:val="696969"/>
          <w:sz w:val="17"/>
          <w:szCs w:val="17"/>
        </w:rPr>
        <w:t>// Check if the interrupt comes from USART2</w:t>
      </w:r>
    </w:p>
    <w:p w14:paraId="56729FA8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huart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-&gt;</w:t>
      </w:r>
      <w:r>
        <w:rPr>
          <w:rFonts w:ascii="Consolas" w:hAnsi="Consolas" w:cs="Courier New"/>
          <w:color w:val="007FAA"/>
          <w:sz w:val="17"/>
          <w:szCs w:val="17"/>
        </w:rPr>
        <w:t>Instance</w:t>
      </w:r>
      <w:r>
        <w:rPr>
          <w:rFonts w:ascii="Consolas" w:hAnsi="Consolas" w:cs="Courier New"/>
          <w:color w:val="545454"/>
          <w:sz w:val="17"/>
          <w:szCs w:val="17"/>
        </w:rPr>
        <w:t xml:space="preserve"> == USART2)</w:t>
      </w:r>
    </w:p>
    <w:p w14:paraId="0663DC02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3FFBE263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// Check the received character</w:t>
      </w:r>
    </w:p>
    <w:p w14:paraId="3D28C981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rx_byte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008000"/>
          <w:sz w:val="17"/>
          <w:szCs w:val="17"/>
        </w:rPr>
        <w:t>'1'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0C73606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55706E0D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</w:t>
      </w:r>
      <w:r>
        <w:rPr>
          <w:rFonts w:ascii="Consolas" w:hAnsi="Consolas" w:cs="Courier New"/>
          <w:color w:val="696969"/>
          <w:sz w:val="17"/>
          <w:szCs w:val="17"/>
        </w:rPr>
        <w:t>// Turn Green LED ON (PA5)</w:t>
      </w:r>
    </w:p>
    <w:p w14:paraId="553ADBD0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GPIO_PIN_5, GPIO_PIN_SET);</w:t>
      </w:r>
    </w:p>
    <w:p w14:paraId="4E0F9467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18.  </w:t>
      </w:r>
    </w:p>
    <w:p w14:paraId="46BD0517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  </w:t>
      </w:r>
      <w:r>
        <w:rPr>
          <w:rFonts w:ascii="Consolas" w:hAnsi="Consolas" w:cs="Courier New"/>
          <w:color w:val="696969"/>
          <w:sz w:val="17"/>
          <w:szCs w:val="17"/>
        </w:rPr>
        <w:t>// Send Feedback to Terminal</w:t>
      </w:r>
    </w:p>
    <w:p w14:paraId="5C791CB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msg[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"COMMAND EXECUTED: LED ON\r\n"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D50999D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HAL_UART_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Transmit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&amp;huart2, (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*)msg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(msg),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821E7CB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7C5FC5D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rx_byte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008000"/>
          <w:sz w:val="17"/>
          <w:szCs w:val="17"/>
        </w:rPr>
        <w:t>'0'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16F364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428322DB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</w:t>
      </w:r>
      <w:r>
        <w:rPr>
          <w:rFonts w:ascii="Consolas" w:hAnsi="Consolas" w:cs="Courier New"/>
          <w:color w:val="696969"/>
          <w:sz w:val="17"/>
          <w:szCs w:val="17"/>
        </w:rPr>
        <w:t>// Turn Green LED OFF (PA5)</w:t>
      </w:r>
    </w:p>
    <w:p w14:paraId="3BDD0134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GPIO_PIN_5, GPIO_PIN_RESET);</w:t>
      </w:r>
    </w:p>
    <w:p w14:paraId="2883F2F8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690CEE15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</w:t>
      </w:r>
      <w:r>
        <w:rPr>
          <w:rFonts w:ascii="Consolas" w:hAnsi="Consolas" w:cs="Courier New"/>
          <w:color w:val="696969"/>
          <w:sz w:val="17"/>
          <w:szCs w:val="17"/>
        </w:rPr>
        <w:t>// Send Feedback to Terminal</w:t>
      </w:r>
    </w:p>
    <w:p w14:paraId="30167B3D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msg[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"COMMAND EXECUTED: LED OFF\r\n"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982A44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HAL_UART_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Transmit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&amp;huart2, (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*)msg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(msg),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3E639AC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23F668F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</w:p>
    <w:p w14:paraId="154E4515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76BCF4E4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</w:t>
      </w:r>
      <w:r>
        <w:rPr>
          <w:rFonts w:ascii="Consolas" w:hAnsi="Consolas" w:cs="Courier New"/>
          <w:color w:val="696969"/>
          <w:sz w:val="17"/>
          <w:szCs w:val="17"/>
        </w:rPr>
        <w:t>// Handle Invalid Command</w:t>
      </w:r>
    </w:p>
    <w:p w14:paraId="4A0BCCDB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msg[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 xml:space="preserve">"ERROR: Unknown Command. Please send 1 or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0.\r\n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1BEDB7B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HAL_UART_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Transmit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&amp;huart2, (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*)msg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(msg),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1F6C311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2A644A9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38.  </w:t>
      </w:r>
    </w:p>
    <w:p w14:paraId="3FA4C6EF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</w:t>
      </w:r>
      <w:r>
        <w:rPr>
          <w:rFonts w:ascii="Consolas" w:hAnsi="Consolas" w:cs="Courier New"/>
          <w:color w:val="696969"/>
          <w:sz w:val="17"/>
          <w:szCs w:val="17"/>
        </w:rPr>
        <w:t>// *** IMPORTANT: Re-enable the Interrupt for the next character ***</w:t>
      </w:r>
    </w:p>
    <w:p w14:paraId="2F7099D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HAL_UART_Receive_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&amp;huart2, &amp;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rx_byte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DCB985E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56A102E6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42. }</w:t>
      </w:r>
      <w:proofErr w:type="gramEnd"/>
    </w:p>
    <w:p w14:paraId="79F90698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43.  </w:t>
      </w:r>
    </w:p>
    <w:p w14:paraId="617EFBA3" w14:textId="77777777" w:rsid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957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</w:t>
      </w:r>
      <w:r>
        <w:rPr>
          <w:rFonts w:ascii="Consolas" w:hAnsi="Consolas" w:cs="Courier New"/>
          <w:color w:val="696969"/>
          <w:sz w:val="17"/>
          <w:szCs w:val="17"/>
        </w:rPr>
        <w:t>/* USER CODE END 0 */</w:t>
      </w:r>
    </w:p>
    <w:p w14:paraId="17FB34D0" w14:textId="77777777" w:rsidR="0051474B" w:rsidRDefault="0051474B" w:rsidP="0051474B">
      <w:pPr>
        <w:pStyle w:val="1stparagraph"/>
        <w:rPr>
          <w:b/>
          <w:bCs/>
          <w:szCs w:val="23"/>
          <w:rtl/>
        </w:rPr>
      </w:pPr>
    </w:p>
    <w:p w14:paraId="1CAFF2B6" w14:textId="40DD2CE8" w:rsidR="0051474B" w:rsidRDefault="0051474B" w:rsidP="0051474B">
      <w:pPr>
        <w:pStyle w:val="1stparagraph"/>
        <w:rPr>
          <w:szCs w:val="23"/>
          <w:rtl/>
        </w:rPr>
      </w:pPr>
      <w:r w:rsidRPr="0051474B">
        <w:rPr>
          <w:b/>
          <w:bCs/>
          <w:szCs w:val="23"/>
          <w:rtl/>
        </w:rPr>
        <w:t>تحلیل فنی</w:t>
      </w: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نکته کلیدی خط آخر یعنی </w:t>
      </w:r>
      <w:r>
        <w:rPr>
          <w:szCs w:val="23"/>
        </w:rPr>
        <w:t xml:space="preserve"> </w:t>
      </w:r>
      <w:proofErr w:type="spellStart"/>
      <w:r w:rsidRPr="0051474B">
        <w:rPr>
          <w:szCs w:val="23"/>
        </w:rPr>
        <w:t>HAL_UART_Receive_IT</w:t>
      </w:r>
      <w:proofErr w:type="spellEnd"/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است. در کتابخانه</w:t>
      </w:r>
      <w:r w:rsidRPr="0051474B">
        <w:rPr>
          <w:szCs w:val="23"/>
        </w:rPr>
        <w:t xml:space="preserve"> HAL </w:t>
      </w:r>
      <w:r w:rsidRPr="0051474B">
        <w:rPr>
          <w:szCs w:val="23"/>
          <w:rtl/>
        </w:rPr>
        <w:t xml:space="preserve">وقفه دریافت یکبار مصرف است. یعنی بعد از گرفتن یک کاراکتر غیرفعال </w:t>
      </w:r>
      <w:proofErr w:type="spellStart"/>
      <w:r w:rsidRPr="0051474B">
        <w:rPr>
          <w:szCs w:val="23"/>
          <w:rtl/>
        </w:rPr>
        <w:t>می‌شود</w:t>
      </w:r>
      <w:proofErr w:type="spellEnd"/>
      <w:r w:rsidRPr="0051474B">
        <w:rPr>
          <w:szCs w:val="23"/>
          <w:rtl/>
        </w:rPr>
        <w:t xml:space="preserve">. ما باید قبل از خروج از تابع دوباره آن را </w:t>
      </w:r>
      <w:proofErr w:type="spellStart"/>
      <w:r w:rsidRPr="0051474B">
        <w:rPr>
          <w:szCs w:val="23"/>
          <w:rtl/>
        </w:rPr>
        <w:t>شارژ</w:t>
      </w:r>
      <w:proofErr w:type="spellEnd"/>
      <w:r w:rsidRPr="0051474B">
        <w:rPr>
          <w:szCs w:val="23"/>
          <w:rtl/>
        </w:rPr>
        <w:t xml:space="preserve"> کنیم تا برای دستور بعدی آماده باشد</w:t>
      </w:r>
      <w:r w:rsidRPr="0051474B">
        <w:rPr>
          <w:szCs w:val="23"/>
        </w:rPr>
        <w:t>.</w:t>
      </w:r>
    </w:p>
    <w:p w14:paraId="62CC243F" w14:textId="77777777" w:rsidR="0051474B" w:rsidRPr="0051474B" w:rsidRDefault="0051474B" w:rsidP="0051474B">
      <w:pPr>
        <w:pStyle w:val="1stparagraph"/>
        <w:rPr>
          <w:szCs w:val="23"/>
          <w:rtl/>
        </w:rPr>
      </w:pPr>
    </w:p>
    <w:p w14:paraId="24FEF773" w14:textId="77777777" w:rsidR="0051474B" w:rsidRPr="0051474B" w:rsidRDefault="0051474B" w:rsidP="0051474B">
      <w:pPr>
        <w:pStyle w:val="Heading2"/>
      </w:pPr>
      <w:bookmarkStart w:id="37" w:name="_Toc218438478"/>
      <w:r w:rsidRPr="0051474B">
        <w:rPr>
          <w:rtl/>
        </w:rPr>
        <w:lastRenderedPageBreak/>
        <w:t>۳</w:t>
      </w:r>
      <w:r w:rsidRPr="0051474B">
        <w:t xml:space="preserve">. </w:t>
      </w:r>
      <w:r w:rsidRPr="0051474B">
        <w:rPr>
          <w:rtl/>
        </w:rPr>
        <w:t>شروع برنامه؛ تابع</w:t>
      </w:r>
      <w:r w:rsidRPr="0051474B">
        <w:t xml:space="preserve"> Main</w:t>
      </w:r>
      <w:bookmarkEnd w:id="37"/>
    </w:p>
    <w:p w14:paraId="6467CD9E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حالا باید در شروع برنامه یک پیام </w:t>
      </w:r>
      <w:proofErr w:type="spellStart"/>
      <w:r w:rsidRPr="0051474B">
        <w:rPr>
          <w:szCs w:val="23"/>
          <w:rtl/>
        </w:rPr>
        <w:t>خوش‌آمدگویی</w:t>
      </w:r>
      <w:proofErr w:type="spellEnd"/>
      <w:r w:rsidRPr="0051474B">
        <w:rPr>
          <w:szCs w:val="23"/>
          <w:rtl/>
        </w:rPr>
        <w:t xml:space="preserve"> بفرستیم و سیستم شنود را فعال کنیم</w:t>
      </w:r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 xml:space="preserve">وارد تابع </w:t>
      </w:r>
      <w:r w:rsidRPr="0051474B">
        <w:rPr>
          <w:szCs w:val="23"/>
        </w:rPr>
        <w:t xml:space="preserve">main </w:t>
      </w:r>
      <w:r w:rsidRPr="0051474B">
        <w:rPr>
          <w:szCs w:val="23"/>
          <w:rtl/>
        </w:rPr>
        <w:t xml:space="preserve">شوید و درست قبل از حلقه </w:t>
      </w:r>
      <w:r w:rsidRPr="0051474B">
        <w:rPr>
          <w:szCs w:val="23"/>
        </w:rPr>
        <w:t xml:space="preserve">while </w:t>
      </w:r>
      <w:proofErr w:type="spellStart"/>
      <w:r w:rsidRPr="0051474B">
        <w:rPr>
          <w:szCs w:val="23"/>
          <w:rtl/>
        </w:rPr>
        <w:t>کدهای</w:t>
      </w:r>
      <w:proofErr w:type="spellEnd"/>
      <w:r w:rsidRPr="0051474B">
        <w:rPr>
          <w:szCs w:val="23"/>
          <w:rtl/>
        </w:rPr>
        <w:t xml:space="preserve"> زیر را بنویسید</w:t>
      </w:r>
      <w:r w:rsidRPr="0051474B">
        <w:rPr>
          <w:szCs w:val="23"/>
        </w:rPr>
        <w:t>.</w:t>
      </w:r>
    </w:p>
    <w:p w14:paraId="7D48143D" w14:textId="77777777" w:rsidR="0051474B" w:rsidRPr="0051474B" w:rsidRDefault="0051474B" w:rsidP="0051474B">
      <w:pPr>
        <w:pStyle w:val="1stparagraph"/>
        <w:rPr>
          <w:sz w:val="22"/>
          <w:szCs w:val="22"/>
        </w:rPr>
      </w:pPr>
      <w:r w:rsidRPr="0051474B">
        <w:rPr>
          <w:szCs w:val="23"/>
          <w:rtl/>
        </w:rPr>
        <w:t xml:space="preserve">در بخش </w:t>
      </w:r>
      <w:r w:rsidRPr="0051474B">
        <w:rPr>
          <w:szCs w:val="23"/>
        </w:rPr>
        <w:t>USER CODE BEGIN 2:</w:t>
      </w:r>
    </w:p>
    <w:p w14:paraId="49583507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1.   </w:t>
      </w:r>
      <w:r w:rsidRPr="0051474B">
        <w:rPr>
          <w:rFonts w:ascii="Consolas" w:hAnsi="Consolas" w:cs="Courier New"/>
          <w:color w:val="696969"/>
          <w:sz w:val="16"/>
          <w:szCs w:val="16"/>
        </w:rPr>
        <w:t>/* USER CODE BEGIN 2 */</w:t>
      </w:r>
    </w:p>
    <w:p w14:paraId="57F7207D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2.  </w:t>
      </w:r>
    </w:p>
    <w:p w14:paraId="3EA6382C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3.   </w:t>
      </w:r>
      <w:r w:rsidRPr="0051474B">
        <w:rPr>
          <w:rFonts w:ascii="Consolas" w:hAnsi="Consolas" w:cs="Courier New"/>
          <w:color w:val="696969"/>
          <w:sz w:val="16"/>
          <w:szCs w:val="16"/>
        </w:rPr>
        <w:t>// Send Welcome Message</w:t>
      </w:r>
    </w:p>
    <w:p w14:paraId="09C5C4E2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4.   </w:t>
      </w:r>
      <w:r w:rsidRPr="0051474B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51474B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ready_</w:t>
      </w:r>
      <w:proofErr w:type="gramStart"/>
      <w:r w:rsidRPr="0051474B">
        <w:rPr>
          <w:rFonts w:ascii="Consolas" w:hAnsi="Consolas" w:cs="Courier New"/>
          <w:color w:val="545454"/>
          <w:sz w:val="16"/>
          <w:szCs w:val="16"/>
        </w:rPr>
        <w:t>msg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>[</w:t>
      </w:r>
      <w:proofErr w:type="gramEnd"/>
      <w:r w:rsidRPr="0051474B">
        <w:rPr>
          <w:rFonts w:ascii="Consolas" w:hAnsi="Consolas" w:cs="Courier New"/>
          <w:color w:val="545454"/>
          <w:sz w:val="16"/>
          <w:szCs w:val="16"/>
        </w:rPr>
        <w:t xml:space="preserve">] = </w:t>
      </w:r>
      <w:r w:rsidRPr="0051474B">
        <w:rPr>
          <w:rFonts w:ascii="Consolas" w:hAnsi="Consolas" w:cs="Courier New"/>
          <w:color w:val="008000"/>
          <w:sz w:val="16"/>
          <w:szCs w:val="16"/>
        </w:rPr>
        <w:t>"System Ready. Type '1' for ON, '0' for OFF...\r\n"</w:t>
      </w:r>
      <w:r w:rsidRPr="0051474B">
        <w:rPr>
          <w:rFonts w:ascii="Consolas" w:hAnsi="Consolas" w:cs="Courier New"/>
          <w:color w:val="545454"/>
          <w:sz w:val="16"/>
          <w:szCs w:val="16"/>
        </w:rPr>
        <w:t>;</w:t>
      </w:r>
    </w:p>
    <w:p w14:paraId="031EBDDD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5.   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HAL_UART_</w:t>
      </w:r>
      <w:proofErr w:type="gramStart"/>
      <w:r w:rsidRPr="0051474B">
        <w:rPr>
          <w:rFonts w:ascii="Consolas" w:hAnsi="Consolas" w:cs="Courier New"/>
          <w:color w:val="545454"/>
          <w:sz w:val="16"/>
          <w:szCs w:val="16"/>
        </w:rPr>
        <w:t>Transmit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51474B">
        <w:rPr>
          <w:rFonts w:ascii="Consolas" w:hAnsi="Consolas" w:cs="Courier New"/>
          <w:color w:val="545454"/>
          <w:sz w:val="16"/>
          <w:szCs w:val="16"/>
        </w:rPr>
        <w:t>&amp;huart2, (</w:t>
      </w:r>
      <w:r w:rsidRPr="0051474B">
        <w:rPr>
          <w:rFonts w:ascii="Consolas" w:hAnsi="Consolas" w:cs="Courier New"/>
          <w:color w:val="007FAA"/>
          <w:sz w:val="16"/>
          <w:szCs w:val="16"/>
        </w:rPr>
        <w:t>uint8_t</w:t>
      </w:r>
      <w:proofErr w:type="gramStart"/>
      <w:r w:rsidRPr="0051474B">
        <w:rPr>
          <w:rFonts w:ascii="Consolas" w:hAnsi="Consolas" w:cs="Courier New"/>
          <w:color w:val="545454"/>
          <w:sz w:val="16"/>
          <w:szCs w:val="16"/>
        </w:rPr>
        <w:t>*)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ready</w:t>
      </w:r>
      <w:proofErr w:type="gramEnd"/>
      <w:r w:rsidRPr="0051474B">
        <w:rPr>
          <w:rFonts w:ascii="Consolas" w:hAnsi="Consolas" w:cs="Courier New"/>
          <w:color w:val="545454"/>
          <w:sz w:val="16"/>
          <w:szCs w:val="16"/>
        </w:rPr>
        <w:t>_msg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 xml:space="preserve">, 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strlen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>(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ready_msg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 xml:space="preserve">), </w:t>
      </w:r>
      <w:r w:rsidRPr="0051474B">
        <w:rPr>
          <w:rFonts w:ascii="Consolas" w:hAnsi="Consolas" w:cs="Courier New"/>
          <w:color w:val="008000"/>
          <w:sz w:val="16"/>
          <w:szCs w:val="16"/>
        </w:rPr>
        <w:t>100</w:t>
      </w:r>
      <w:r w:rsidRPr="0051474B">
        <w:rPr>
          <w:rFonts w:ascii="Consolas" w:hAnsi="Consolas" w:cs="Courier New"/>
          <w:color w:val="545454"/>
          <w:sz w:val="16"/>
          <w:szCs w:val="16"/>
        </w:rPr>
        <w:t>);</w:t>
      </w:r>
    </w:p>
    <w:p w14:paraId="4D667DC2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6.  </w:t>
      </w:r>
    </w:p>
    <w:p w14:paraId="6FF35757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7.   </w:t>
      </w:r>
      <w:r w:rsidRPr="0051474B">
        <w:rPr>
          <w:rFonts w:ascii="Consolas" w:hAnsi="Consolas" w:cs="Courier New"/>
          <w:color w:val="696969"/>
          <w:sz w:val="16"/>
          <w:szCs w:val="16"/>
        </w:rPr>
        <w:t>// Enable UART Receiver in Interrupt Mode (Listening for 1 byte)</w:t>
      </w:r>
    </w:p>
    <w:p w14:paraId="656A899B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8.   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HAL_UART_Receive_</w:t>
      </w:r>
      <w:proofErr w:type="gramStart"/>
      <w:r w:rsidRPr="0051474B">
        <w:rPr>
          <w:rFonts w:ascii="Consolas" w:hAnsi="Consolas" w:cs="Courier New"/>
          <w:color w:val="545454"/>
          <w:sz w:val="16"/>
          <w:szCs w:val="16"/>
        </w:rPr>
        <w:t>IT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51474B">
        <w:rPr>
          <w:rFonts w:ascii="Consolas" w:hAnsi="Consolas" w:cs="Courier New"/>
          <w:color w:val="545454"/>
          <w:sz w:val="16"/>
          <w:szCs w:val="16"/>
        </w:rPr>
        <w:t>&amp;huart2, &amp;</w:t>
      </w:r>
      <w:proofErr w:type="spellStart"/>
      <w:r w:rsidRPr="0051474B">
        <w:rPr>
          <w:rFonts w:ascii="Consolas" w:hAnsi="Consolas" w:cs="Courier New"/>
          <w:color w:val="545454"/>
          <w:sz w:val="16"/>
          <w:szCs w:val="16"/>
        </w:rPr>
        <w:t>rx_byte</w:t>
      </w:r>
      <w:proofErr w:type="spellEnd"/>
      <w:r w:rsidRPr="0051474B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51474B">
        <w:rPr>
          <w:rFonts w:ascii="Consolas" w:hAnsi="Consolas" w:cs="Courier New"/>
          <w:color w:val="008000"/>
          <w:sz w:val="16"/>
          <w:szCs w:val="16"/>
        </w:rPr>
        <w:t>1</w:t>
      </w:r>
      <w:r w:rsidRPr="0051474B">
        <w:rPr>
          <w:rFonts w:ascii="Consolas" w:hAnsi="Consolas" w:cs="Courier New"/>
          <w:color w:val="545454"/>
          <w:sz w:val="16"/>
          <w:szCs w:val="16"/>
        </w:rPr>
        <w:t>);</w:t>
      </w:r>
    </w:p>
    <w:p w14:paraId="432DF9D1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 9.  </w:t>
      </w:r>
    </w:p>
    <w:p w14:paraId="55D5A017" w14:textId="77777777" w:rsidR="0051474B" w:rsidRPr="0051474B" w:rsidRDefault="005147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9753792"/>
        <w:rPr>
          <w:rFonts w:ascii="Consolas" w:hAnsi="Consolas" w:cs="Courier New"/>
          <w:color w:val="545454"/>
          <w:sz w:val="16"/>
          <w:szCs w:val="16"/>
        </w:rPr>
      </w:pPr>
      <w:r w:rsidRPr="0051474B">
        <w:rPr>
          <w:rFonts w:ascii="Consolas" w:hAnsi="Consolas" w:cs="Courier New"/>
          <w:color w:val="545454"/>
          <w:sz w:val="16"/>
          <w:szCs w:val="16"/>
        </w:rPr>
        <w:t xml:space="preserve">10.   </w:t>
      </w:r>
      <w:r w:rsidRPr="0051474B">
        <w:rPr>
          <w:rFonts w:ascii="Consolas" w:hAnsi="Consolas" w:cs="Courier New"/>
          <w:color w:val="696969"/>
          <w:sz w:val="16"/>
          <w:szCs w:val="16"/>
        </w:rPr>
        <w:t>/* USER CODE END 2 */</w:t>
      </w:r>
    </w:p>
    <w:p w14:paraId="569B4111" w14:textId="77777777" w:rsidR="0051474B" w:rsidRDefault="0051474B" w:rsidP="0051474B">
      <w:pPr>
        <w:pStyle w:val="1stparagraph"/>
        <w:rPr>
          <w:szCs w:val="23"/>
          <w:rtl/>
        </w:rPr>
      </w:pPr>
    </w:p>
    <w:p w14:paraId="31CE391F" w14:textId="50513641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توجه کنید که حلقه </w:t>
      </w:r>
      <w:r w:rsidRPr="0051474B">
        <w:rPr>
          <w:szCs w:val="23"/>
        </w:rPr>
        <w:t xml:space="preserve">while </w:t>
      </w:r>
      <w:r w:rsidRPr="0051474B">
        <w:rPr>
          <w:szCs w:val="23"/>
          <w:rtl/>
        </w:rPr>
        <w:t xml:space="preserve">شما کاملاً خالی باقی </w:t>
      </w:r>
      <w:proofErr w:type="spellStart"/>
      <w:r w:rsidRPr="0051474B">
        <w:rPr>
          <w:szCs w:val="23"/>
          <w:rtl/>
        </w:rPr>
        <w:t>می‌ماند</w:t>
      </w:r>
      <w:proofErr w:type="spellEnd"/>
      <w:r w:rsidRPr="0051474B">
        <w:rPr>
          <w:szCs w:val="23"/>
          <w:rtl/>
        </w:rPr>
        <w:t>. این یعنی</w:t>
      </w:r>
      <w:r w:rsidRPr="0051474B">
        <w:rPr>
          <w:szCs w:val="23"/>
        </w:rPr>
        <w:t xml:space="preserve"> CPU </w:t>
      </w:r>
      <w:r w:rsidRPr="0051474B">
        <w:rPr>
          <w:szCs w:val="23"/>
          <w:rtl/>
        </w:rPr>
        <w:t xml:space="preserve">در حالت عادی بیکار است و تمام کارها به صورت </w:t>
      </w:r>
      <w:proofErr w:type="spellStart"/>
      <w:r w:rsidRPr="0051474B">
        <w:rPr>
          <w:szCs w:val="23"/>
          <w:rtl/>
        </w:rPr>
        <w:t>رویدادمحور</w:t>
      </w:r>
      <w:proofErr w:type="spellEnd"/>
      <w:r w:rsidRPr="0051474B">
        <w:rPr>
          <w:szCs w:val="23"/>
          <w:rtl/>
        </w:rPr>
        <w:t xml:space="preserve"> یا</w:t>
      </w:r>
      <w:r w:rsidRPr="0051474B">
        <w:rPr>
          <w:szCs w:val="23"/>
        </w:rPr>
        <w:t xml:space="preserve"> Event Driven </w:t>
      </w:r>
      <w:r w:rsidRPr="0051474B">
        <w:rPr>
          <w:szCs w:val="23"/>
          <w:rtl/>
        </w:rPr>
        <w:t>در تابع</w:t>
      </w:r>
      <w:r w:rsidRPr="0051474B">
        <w:rPr>
          <w:szCs w:val="23"/>
        </w:rPr>
        <w:t xml:space="preserve"> Callback </w:t>
      </w:r>
      <w:r w:rsidRPr="0051474B">
        <w:rPr>
          <w:szCs w:val="23"/>
          <w:rtl/>
        </w:rPr>
        <w:t xml:space="preserve">انجام </w:t>
      </w:r>
      <w:proofErr w:type="spellStart"/>
      <w:r w:rsidRPr="0051474B">
        <w:rPr>
          <w:szCs w:val="23"/>
          <w:rtl/>
        </w:rPr>
        <w:t>می‌شود</w:t>
      </w:r>
      <w:proofErr w:type="spellEnd"/>
      <w:r w:rsidRPr="0051474B">
        <w:rPr>
          <w:szCs w:val="23"/>
        </w:rPr>
        <w:t>.</w:t>
      </w:r>
    </w:p>
    <w:p w14:paraId="4F72238A" w14:textId="77777777" w:rsidR="0051474B" w:rsidRPr="0051474B" w:rsidRDefault="0051474B" w:rsidP="0051474B">
      <w:pPr>
        <w:pStyle w:val="Heading2"/>
      </w:pPr>
      <w:bookmarkStart w:id="38" w:name="_Toc218438479"/>
      <w:r w:rsidRPr="0051474B">
        <w:rPr>
          <w:rtl/>
        </w:rPr>
        <w:t>۴</w:t>
      </w:r>
      <w:r w:rsidRPr="0051474B">
        <w:t xml:space="preserve">. </w:t>
      </w:r>
      <w:proofErr w:type="spellStart"/>
      <w:r w:rsidRPr="0051474B">
        <w:rPr>
          <w:rtl/>
        </w:rPr>
        <w:t>شبیه‌سازی</w:t>
      </w:r>
      <w:proofErr w:type="spellEnd"/>
      <w:r w:rsidRPr="0051474B">
        <w:rPr>
          <w:rtl/>
        </w:rPr>
        <w:t xml:space="preserve"> نهایی در </w:t>
      </w:r>
      <w:proofErr w:type="spellStart"/>
      <w:r w:rsidRPr="0051474B">
        <w:rPr>
          <w:rtl/>
        </w:rPr>
        <w:t>پروتئوس</w:t>
      </w:r>
      <w:bookmarkEnd w:id="38"/>
      <w:proofErr w:type="spellEnd"/>
    </w:p>
    <w:p w14:paraId="68CA57B2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>حالا که کد را کامل کردید فایل</w:t>
      </w:r>
      <w:r w:rsidRPr="0051474B">
        <w:rPr>
          <w:szCs w:val="23"/>
        </w:rPr>
        <w:t xml:space="preserve"> Hex </w:t>
      </w:r>
      <w:r w:rsidRPr="0051474B">
        <w:rPr>
          <w:szCs w:val="23"/>
          <w:rtl/>
        </w:rPr>
        <w:t xml:space="preserve">را بسازید و در </w:t>
      </w:r>
      <w:proofErr w:type="spellStart"/>
      <w:r w:rsidRPr="0051474B">
        <w:rPr>
          <w:szCs w:val="23"/>
          <w:rtl/>
        </w:rPr>
        <w:t>پروتئوس</w:t>
      </w:r>
      <w:proofErr w:type="spellEnd"/>
      <w:r w:rsidRPr="0051474B">
        <w:rPr>
          <w:szCs w:val="23"/>
          <w:rtl/>
        </w:rPr>
        <w:t xml:space="preserve"> اجرا کنید</w:t>
      </w:r>
      <w:r w:rsidRPr="0051474B">
        <w:rPr>
          <w:szCs w:val="23"/>
        </w:rPr>
        <w:t>.</w:t>
      </w:r>
    </w:p>
    <w:p w14:paraId="34A55810" w14:textId="77777777" w:rsidR="0051474B" w:rsidRDefault="0051474B" w:rsidP="0051474B">
      <w:pPr>
        <w:pStyle w:val="1stparagraph"/>
        <w:rPr>
          <w:b/>
          <w:bCs/>
          <w:szCs w:val="23"/>
        </w:rPr>
      </w:pPr>
      <w:proofErr w:type="spellStart"/>
      <w:r w:rsidRPr="0051474B">
        <w:rPr>
          <w:b/>
          <w:bCs/>
          <w:szCs w:val="23"/>
          <w:rtl/>
        </w:rPr>
        <w:t>تنظیمات</w:t>
      </w:r>
      <w:proofErr w:type="spellEnd"/>
      <w:r w:rsidRPr="0051474B">
        <w:rPr>
          <w:b/>
          <w:bCs/>
          <w:szCs w:val="23"/>
          <w:rtl/>
        </w:rPr>
        <w:t xml:space="preserve"> حیاتی </w:t>
      </w:r>
      <w:proofErr w:type="spellStart"/>
      <w:r w:rsidRPr="0051474B">
        <w:rPr>
          <w:b/>
          <w:bCs/>
          <w:szCs w:val="23"/>
          <w:rtl/>
        </w:rPr>
        <w:t>پروتئوس</w:t>
      </w:r>
      <w:proofErr w:type="spellEnd"/>
    </w:p>
    <w:p w14:paraId="747008C5" w14:textId="77777777" w:rsidR="0051474B" w:rsidRDefault="0051474B" w:rsidP="0051474B">
      <w:pPr>
        <w:pStyle w:val="1stparagraph"/>
        <w:rPr>
          <w:szCs w:val="23"/>
        </w:rPr>
      </w:pP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۱</w:t>
      </w:r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 xml:space="preserve">روی </w:t>
      </w:r>
      <w:proofErr w:type="spellStart"/>
      <w:r w:rsidRPr="0051474B">
        <w:rPr>
          <w:szCs w:val="23"/>
          <w:rtl/>
        </w:rPr>
        <w:t>میکروکنترلر</w:t>
      </w:r>
      <w:proofErr w:type="spellEnd"/>
      <w:r w:rsidRPr="0051474B">
        <w:rPr>
          <w:szCs w:val="23"/>
          <w:rtl/>
        </w:rPr>
        <w:t xml:space="preserve"> </w:t>
      </w:r>
      <w:proofErr w:type="spellStart"/>
      <w:r w:rsidRPr="0051474B">
        <w:rPr>
          <w:szCs w:val="23"/>
          <w:rtl/>
        </w:rPr>
        <w:t>دابل</w:t>
      </w:r>
      <w:proofErr w:type="spellEnd"/>
      <w:r w:rsidRPr="0051474B">
        <w:rPr>
          <w:szCs w:val="23"/>
          <w:rtl/>
        </w:rPr>
        <w:t xml:space="preserve"> کلیک کنید</w:t>
      </w:r>
      <w:r w:rsidRPr="0051474B">
        <w:rPr>
          <w:szCs w:val="23"/>
        </w:rPr>
        <w:t>.</w:t>
      </w:r>
    </w:p>
    <w:p w14:paraId="31520226" w14:textId="251BDCC5" w:rsid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۲</w:t>
      </w:r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 xml:space="preserve">مقدار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Forced HCLK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را دقیقاً روی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16000000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تنظیم کنید</w:t>
      </w:r>
      <w:r w:rsidRPr="0051474B">
        <w:rPr>
          <w:szCs w:val="23"/>
        </w:rPr>
        <w:t xml:space="preserve">. </w:t>
      </w:r>
    </w:p>
    <w:p w14:paraId="35933D74" w14:textId="1AE3D43E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>۳</w:t>
      </w:r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 xml:space="preserve">اتصالات </w:t>
      </w:r>
      <w:proofErr w:type="spellStart"/>
      <w:r w:rsidRPr="0051474B">
        <w:rPr>
          <w:szCs w:val="23"/>
          <w:rtl/>
        </w:rPr>
        <w:t>ترمینال</w:t>
      </w:r>
      <w:proofErr w:type="spellEnd"/>
      <w:r w:rsidRPr="0051474B">
        <w:rPr>
          <w:szCs w:val="23"/>
          <w:rtl/>
        </w:rPr>
        <w:t xml:space="preserve"> مجازی را چک کنید</w:t>
      </w:r>
      <w:r w:rsidRPr="0051474B">
        <w:rPr>
          <w:szCs w:val="23"/>
        </w:rPr>
        <w:t>:</w:t>
      </w:r>
    </w:p>
    <w:p w14:paraId="6CA9534B" w14:textId="48EF0F1F" w:rsidR="0051474B" w:rsidRPr="0051474B" w:rsidRDefault="0051474B" w:rsidP="0051474B">
      <w:pPr>
        <w:pStyle w:val="1stparagraph"/>
        <w:numPr>
          <w:ilvl w:val="0"/>
          <w:numId w:val="135"/>
        </w:numPr>
        <w:rPr>
          <w:szCs w:val="23"/>
        </w:rPr>
      </w:pPr>
      <w:r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RXD</w:t>
      </w:r>
      <w:r w:rsidRPr="0051474B">
        <w:rPr>
          <w:szCs w:val="23"/>
        </w:rPr>
        <w:t xml:space="preserve"> </w:t>
      </w:r>
      <w:proofErr w:type="spellStart"/>
      <w:r w:rsidRPr="0051474B">
        <w:rPr>
          <w:szCs w:val="23"/>
          <w:rtl/>
        </w:rPr>
        <w:t>ترمینال</w:t>
      </w:r>
      <w:proofErr w:type="spellEnd"/>
      <w:r w:rsidRPr="0051474B">
        <w:rPr>
          <w:szCs w:val="23"/>
          <w:rtl/>
        </w:rPr>
        <w:t xml:space="preserve"> </w:t>
      </w:r>
      <w:proofErr w:type="gramStart"/>
      <w:r w:rsidRPr="0051474B">
        <w:rPr>
          <w:szCs w:val="23"/>
          <w:rtl/>
        </w:rPr>
        <w:t xml:space="preserve">به </w:t>
      </w:r>
      <w:r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PA</w:t>
      </w:r>
      <w:proofErr w:type="gramEnd"/>
      <w:r w:rsidRPr="0051474B">
        <w:rPr>
          <w:b/>
          <w:bCs/>
          <w:szCs w:val="23"/>
        </w:rPr>
        <w:t>2</w:t>
      </w:r>
      <w:r w:rsidRPr="0051474B">
        <w:rPr>
          <w:szCs w:val="23"/>
        </w:rPr>
        <w:t xml:space="preserve"> </w:t>
      </w:r>
      <w:proofErr w:type="spellStart"/>
      <w:r w:rsidRPr="0051474B">
        <w:rPr>
          <w:szCs w:val="23"/>
          <w:rtl/>
        </w:rPr>
        <w:t>میکروکنترلر</w:t>
      </w:r>
      <w:proofErr w:type="spellEnd"/>
      <w:r w:rsidRPr="0051474B">
        <w:rPr>
          <w:szCs w:val="23"/>
          <w:rtl/>
        </w:rPr>
        <w:t xml:space="preserve"> متصل شود</w:t>
      </w:r>
      <w:r w:rsidRPr="0051474B">
        <w:rPr>
          <w:szCs w:val="23"/>
        </w:rPr>
        <w:t>.</w:t>
      </w:r>
    </w:p>
    <w:p w14:paraId="12E2B4A3" w14:textId="77777777" w:rsidR="0051474B" w:rsidRDefault="0051474B" w:rsidP="0051474B">
      <w:pPr>
        <w:pStyle w:val="1stparagraph"/>
        <w:numPr>
          <w:ilvl w:val="0"/>
          <w:numId w:val="135"/>
        </w:numPr>
        <w:rPr>
          <w:szCs w:val="23"/>
        </w:rPr>
      </w:pPr>
      <w:r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TXD</w:t>
      </w:r>
      <w:r w:rsidRPr="0051474B">
        <w:rPr>
          <w:szCs w:val="23"/>
        </w:rPr>
        <w:t xml:space="preserve"> </w:t>
      </w:r>
      <w:proofErr w:type="spellStart"/>
      <w:r w:rsidRPr="0051474B">
        <w:rPr>
          <w:szCs w:val="23"/>
          <w:rtl/>
        </w:rPr>
        <w:t>ترمینال</w:t>
      </w:r>
      <w:proofErr w:type="spellEnd"/>
      <w:r w:rsidRPr="0051474B">
        <w:rPr>
          <w:szCs w:val="23"/>
          <w:rtl/>
        </w:rPr>
        <w:t xml:space="preserve"> </w:t>
      </w:r>
      <w:proofErr w:type="gramStart"/>
      <w:r w:rsidRPr="0051474B">
        <w:rPr>
          <w:szCs w:val="23"/>
          <w:rtl/>
        </w:rPr>
        <w:t xml:space="preserve">به </w:t>
      </w:r>
      <w:r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PA</w:t>
      </w:r>
      <w:proofErr w:type="gramEnd"/>
      <w:r w:rsidRPr="0051474B">
        <w:rPr>
          <w:b/>
          <w:bCs/>
          <w:szCs w:val="23"/>
        </w:rPr>
        <w:t>3</w:t>
      </w:r>
      <w:r w:rsidRPr="0051474B">
        <w:rPr>
          <w:szCs w:val="23"/>
        </w:rPr>
        <w:t xml:space="preserve"> </w:t>
      </w:r>
      <w:proofErr w:type="spellStart"/>
      <w:r w:rsidRPr="0051474B">
        <w:rPr>
          <w:szCs w:val="23"/>
          <w:rtl/>
        </w:rPr>
        <w:t>میکروکنترلر</w:t>
      </w:r>
      <w:proofErr w:type="spellEnd"/>
      <w:r w:rsidRPr="0051474B">
        <w:rPr>
          <w:szCs w:val="23"/>
          <w:rtl/>
        </w:rPr>
        <w:t xml:space="preserve"> متصل شود</w:t>
      </w:r>
      <w:r w:rsidRPr="0051474B">
        <w:rPr>
          <w:szCs w:val="23"/>
        </w:rPr>
        <w:t>.</w:t>
      </w:r>
    </w:p>
    <w:p w14:paraId="2A1610D3" w14:textId="77777777" w:rsidR="0051474B" w:rsidRDefault="0051474B" w:rsidP="0051474B">
      <w:pPr>
        <w:pStyle w:val="1stparagraph"/>
        <w:ind w:left="720"/>
        <w:rPr>
          <w:szCs w:val="23"/>
        </w:rPr>
      </w:pPr>
    </w:p>
    <w:p w14:paraId="36ED6161" w14:textId="23A3CE8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>۴</w:t>
      </w:r>
      <w:r w:rsidRPr="0051474B">
        <w:rPr>
          <w:szCs w:val="23"/>
        </w:rPr>
        <w:t xml:space="preserve">. </w:t>
      </w:r>
      <w:r w:rsidRPr="0051474B">
        <w:rPr>
          <w:szCs w:val="23"/>
          <w:rtl/>
        </w:rPr>
        <w:t xml:space="preserve">روی </w:t>
      </w:r>
      <w:proofErr w:type="spellStart"/>
      <w:r w:rsidRPr="0051474B">
        <w:rPr>
          <w:szCs w:val="23"/>
          <w:rtl/>
        </w:rPr>
        <w:t>ترمینال</w:t>
      </w:r>
      <w:proofErr w:type="spellEnd"/>
      <w:r w:rsidRPr="0051474B">
        <w:rPr>
          <w:szCs w:val="23"/>
          <w:rtl/>
        </w:rPr>
        <w:t xml:space="preserve"> </w:t>
      </w:r>
      <w:proofErr w:type="spellStart"/>
      <w:r w:rsidRPr="0051474B">
        <w:rPr>
          <w:szCs w:val="23"/>
          <w:rtl/>
        </w:rPr>
        <w:t>دابل</w:t>
      </w:r>
      <w:proofErr w:type="spellEnd"/>
      <w:r w:rsidRPr="0051474B">
        <w:rPr>
          <w:szCs w:val="23"/>
          <w:rtl/>
        </w:rPr>
        <w:t xml:space="preserve"> کلیک کنید و </w:t>
      </w:r>
      <w:r w:rsidRPr="0051474B">
        <w:rPr>
          <w:b/>
          <w:bCs/>
          <w:szCs w:val="23"/>
        </w:rPr>
        <w:t>Baud Rate</w:t>
      </w:r>
      <w:r w:rsidRPr="0051474B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51474B">
        <w:rPr>
          <w:szCs w:val="23"/>
          <w:rtl/>
        </w:rPr>
        <w:t xml:space="preserve">را روی </w:t>
      </w:r>
      <w:r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9600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بگذارید</w:t>
      </w:r>
      <w:r w:rsidRPr="0051474B">
        <w:rPr>
          <w:szCs w:val="23"/>
        </w:rPr>
        <w:t>.</w:t>
      </w:r>
    </w:p>
    <w:p w14:paraId="4BBD86E7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b/>
          <w:bCs/>
          <w:szCs w:val="23"/>
          <w:rtl/>
        </w:rPr>
        <w:t>نحوه تست</w:t>
      </w: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proofErr w:type="spellStart"/>
      <w:r w:rsidRPr="0051474B">
        <w:rPr>
          <w:szCs w:val="23"/>
          <w:rtl/>
        </w:rPr>
        <w:t>شبیه‌سازی</w:t>
      </w:r>
      <w:proofErr w:type="spellEnd"/>
      <w:r w:rsidRPr="0051474B">
        <w:rPr>
          <w:szCs w:val="23"/>
          <w:rtl/>
        </w:rPr>
        <w:t xml:space="preserve"> را اجرا کنید. روی پنجره سیاه </w:t>
      </w:r>
      <w:proofErr w:type="spellStart"/>
      <w:r w:rsidRPr="0051474B">
        <w:rPr>
          <w:szCs w:val="23"/>
          <w:rtl/>
        </w:rPr>
        <w:t>ترمینال</w:t>
      </w:r>
      <w:proofErr w:type="spellEnd"/>
      <w:r w:rsidRPr="0051474B">
        <w:rPr>
          <w:szCs w:val="23"/>
          <w:rtl/>
        </w:rPr>
        <w:t xml:space="preserve"> یک بار کلیک چپ کنید تا انتخاب شود. حالا عدد ۱ و ۰ را روی کیبورد بزنید و نتیجه را ببینید</w:t>
      </w:r>
      <w:r w:rsidRPr="0051474B">
        <w:rPr>
          <w:szCs w:val="23"/>
        </w:rPr>
        <w:t>.</w:t>
      </w:r>
    </w:p>
    <w:p w14:paraId="40ED1C64" w14:textId="64CD02F5" w:rsidR="0051474B" w:rsidRPr="0051474B" w:rsidRDefault="0051474B" w:rsidP="0051474B">
      <w:pPr>
        <w:pStyle w:val="1stparagraph"/>
        <w:rPr>
          <w:szCs w:val="23"/>
        </w:rPr>
      </w:pPr>
    </w:p>
    <w:p w14:paraId="63670550" w14:textId="77777777" w:rsidR="0051474B" w:rsidRPr="0051474B" w:rsidRDefault="0051474B" w:rsidP="0051474B">
      <w:pPr>
        <w:pStyle w:val="Heading2"/>
      </w:pPr>
      <w:bookmarkStart w:id="39" w:name="_Toc218438480"/>
      <w:r w:rsidRPr="0051474B">
        <w:rPr>
          <w:rtl/>
        </w:rPr>
        <w:lastRenderedPageBreak/>
        <w:t>۵</w:t>
      </w:r>
      <w:r w:rsidRPr="0051474B">
        <w:t xml:space="preserve">. </w:t>
      </w:r>
      <w:r w:rsidRPr="0051474B">
        <w:rPr>
          <w:rtl/>
        </w:rPr>
        <w:t xml:space="preserve">راهنمای تنظیم دقیق کلاک روی ۱۶ </w:t>
      </w:r>
      <w:proofErr w:type="spellStart"/>
      <w:r w:rsidRPr="0051474B">
        <w:rPr>
          <w:rtl/>
        </w:rPr>
        <w:t>مگاهرتز</w:t>
      </w:r>
      <w:bookmarkEnd w:id="39"/>
      <w:proofErr w:type="spellEnd"/>
    </w:p>
    <w:p w14:paraId="0243B7DE" w14:textId="76BE81BF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برای اینکه کد تولید شده دقیقاً با </w:t>
      </w:r>
      <w:proofErr w:type="spellStart"/>
      <w:r w:rsidRPr="0051474B">
        <w:rPr>
          <w:szCs w:val="23"/>
          <w:rtl/>
        </w:rPr>
        <w:t>تنظیمات</w:t>
      </w:r>
      <w:proofErr w:type="spellEnd"/>
      <w:r w:rsidRPr="0051474B">
        <w:rPr>
          <w:szCs w:val="23"/>
          <w:rtl/>
        </w:rPr>
        <w:t xml:space="preserve"> </w:t>
      </w:r>
      <w:proofErr w:type="spellStart"/>
      <w:r w:rsidRPr="0051474B">
        <w:rPr>
          <w:szCs w:val="23"/>
          <w:rtl/>
        </w:rPr>
        <w:t>پروتئوس</w:t>
      </w:r>
      <w:proofErr w:type="spellEnd"/>
      <w:r w:rsidRPr="0051474B">
        <w:rPr>
          <w:szCs w:val="23"/>
          <w:rtl/>
        </w:rPr>
        <w:t xml:space="preserve"> هماهنگ باشد و خطای </w:t>
      </w:r>
      <w:proofErr w:type="spellStart"/>
      <w:r w:rsidRPr="0051474B">
        <w:rPr>
          <w:szCs w:val="23"/>
          <w:rtl/>
        </w:rPr>
        <w:t>تقسیم‌کننده</w:t>
      </w:r>
      <w:proofErr w:type="spellEnd"/>
      <w:r w:rsidRPr="0051474B">
        <w:rPr>
          <w:szCs w:val="23"/>
          <w:rtl/>
        </w:rPr>
        <w:t xml:space="preserve"> کلاک نداشته باشیم، </w:t>
      </w:r>
      <w:proofErr w:type="spellStart"/>
      <w:r w:rsidRPr="0051474B">
        <w:rPr>
          <w:szCs w:val="23"/>
          <w:rtl/>
        </w:rPr>
        <w:t>تنظیمات</w:t>
      </w:r>
      <w:proofErr w:type="spellEnd"/>
      <w:r w:rsidRPr="0051474B">
        <w:rPr>
          <w:szCs w:val="23"/>
          <w:rtl/>
        </w:rPr>
        <w:t xml:space="preserve"> </w:t>
      </w:r>
      <w:r w:rsidR="00D36144">
        <w:rPr>
          <w:b/>
          <w:bCs/>
          <w:szCs w:val="23"/>
        </w:rPr>
        <w:t xml:space="preserve"> </w:t>
      </w:r>
      <w:proofErr w:type="spellStart"/>
      <w:r w:rsidRPr="0051474B">
        <w:rPr>
          <w:b/>
          <w:bCs/>
          <w:szCs w:val="23"/>
        </w:rPr>
        <w:t>CubeMX</w:t>
      </w:r>
      <w:proofErr w:type="spellEnd"/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را طبق مراحل زیر انجام دهید</w:t>
      </w:r>
      <w:r w:rsidRPr="0051474B">
        <w:rPr>
          <w:szCs w:val="23"/>
        </w:rPr>
        <w:t>.</w:t>
      </w:r>
    </w:p>
    <w:p w14:paraId="7AF15F0A" w14:textId="6E8CFD22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szCs w:val="23"/>
          <w:rtl/>
        </w:rPr>
        <w:t xml:space="preserve">مراحل را به ترتیب در </w:t>
      </w:r>
      <w:proofErr w:type="spellStart"/>
      <w:r w:rsidRPr="0051474B">
        <w:rPr>
          <w:szCs w:val="23"/>
          <w:rtl/>
        </w:rPr>
        <w:t>سربرگ</w:t>
      </w:r>
      <w:proofErr w:type="spellEnd"/>
      <w:r w:rsidRPr="0051474B">
        <w:rPr>
          <w:szCs w:val="23"/>
          <w:rtl/>
        </w:rPr>
        <w:t xml:space="preserve">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Clock Configuration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انجام دهید</w:t>
      </w:r>
      <w:r w:rsidRPr="0051474B">
        <w:rPr>
          <w:szCs w:val="23"/>
        </w:rPr>
        <w:t>:</w:t>
      </w:r>
    </w:p>
    <w:p w14:paraId="18D806F6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b/>
          <w:bCs/>
          <w:szCs w:val="23"/>
          <w:rtl/>
        </w:rPr>
        <w:t>۱</w:t>
      </w:r>
      <w:r w:rsidRPr="0051474B">
        <w:rPr>
          <w:b/>
          <w:bCs/>
          <w:szCs w:val="23"/>
        </w:rPr>
        <w:t xml:space="preserve">. </w:t>
      </w:r>
      <w:r w:rsidRPr="0051474B">
        <w:rPr>
          <w:b/>
          <w:bCs/>
          <w:szCs w:val="23"/>
          <w:rtl/>
        </w:rPr>
        <w:t>انتخاب منبع کلاک</w:t>
      </w:r>
      <w:r w:rsidRPr="0051474B">
        <w:rPr>
          <w:szCs w:val="23"/>
          <w:rtl/>
        </w:rPr>
        <w:t xml:space="preserve"> در سمت چپ تصویر مطمئن شوید که </w:t>
      </w:r>
      <w:proofErr w:type="spellStart"/>
      <w:r w:rsidRPr="0051474B">
        <w:rPr>
          <w:szCs w:val="23"/>
          <w:rtl/>
        </w:rPr>
        <w:t>باکس</w:t>
      </w:r>
      <w:proofErr w:type="spellEnd"/>
      <w:r w:rsidRPr="0051474B">
        <w:rPr>
          <w:szCs w:val="23"/>
          <w:rtl/>
        </w:rPr>
        <w:t xml:space="preserve"> آبی رنگ </w:t>
      </w:r>
      <w:r w:rsidRPr="0051474B">
        <w:rPr>
          <w:b/>
          <w:bCs/>
          <w:szCs w:val="23"/>
        </w:rPr>
        <w:t>HSI RC 16 MHz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روشن است. این یعنی ما </w:t>
      </w:r>
      <w:proofErr w:type="spellStart"/>
      <w:r w:rsidRPr="0051474B">
        <w:rPr>
          <w:szCs w:val="23"/>
          <w:rtl/>
        </w:rPr>
        <w:t>می‌خواهیم</w:t>
      </w:r>
      <w:proofErr w:type="spellEnd"/>
      <w:r w:rsidRPr="0051474B">
        <w:rPr>
          <w:szCs w:val="23"/>
          <w:rtl/>
        </w:rPr>
        <w:t xml:space="preserve"> از </w:t>
      </w:r>
      <w:proofErr w:type="spellStart"/>
      <w:r w:rsidRPr="0051474B">
        <w:rPr>
          <w:szCs w:val="23"/>
          <w:rtl/>
        </w:rPr>
        <w:t>نوسان‌ساز</w:t>
      </w:r>
      <w:proofErr w:type="spellEnd"/>
      <w:r w:rsidRPr="0051474B">
        <w:rPr>
          <w:szCs w:val="23"/>
          <w:rtl/>
        </w:rPr>
        <w:t xml:space="preserve"> داخلی </w:t>
      </w:r>
      <w:proofErr w:type="spellStart"/>
      <w:r w:rsidRPr="0051474B">
        <w:rPr>
          <w:szCs w:val="23"/>
          <w:rtl/>
        </w:rPr>
        <w:t>خودِ</w:t>
      </w:r>
      <w:proofErr w:type="spellEnd"/>
      <w:r w:rsidRPr="0051474B">
        <w:rPr>
          <w:szCs w:val="23"/>
          <w:rtl/>
        </w:rPr>
        <w:t xml:space="preserve"> </w:t>
      </w:r>
      <w:proofErr w:type="spellStart"/>
      <w:r w:rsidRPr="0051474B">
        <w:rPr>
          <w:szCs w:val="23"/>
          <w:rtl/>
        </w:rPr>
        <w:t>چیپ</w:t>
      </w:r>
      <w:proofErr w:type="spellEnd"/>
      <w:r w:rsidRPr="0051474B">
        <w:rPr>
          <w:szCs w:val="23"/>
          <w:rtl/>
        </w:rPr>
        <w:t xml:space="preserve"> استفاده کنیم</w:t>
      </w:r>
      <w:r w:rsidRPr="0051474B">
        <w:rPr>
          <w:szCs w:val="23"/>
        </w:rPr>
        <w:t>.</w:t>
      </w:r>
    </w:p>
    <w:p w14:paraId="328FCD61" w14:textId="07D1EBA6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b/>
          <w:bCs/>
          <w:szCs w:val="23"/>
          <w:rtl/>
        </w:rPr>
        <w:t>۲</w:t>
      </w:r>
      <w:r w:rsidRPr="0051474B">
        <w:rPr>
          <w:b/>
          <w:bCs/>
          <w:szCs w:val="23"/>
        </w:rPr>
        <w:t xml:space="preserve">. </w:t>
      </w:r>
      <w:r w:rsidRPr="0051474B">
        <w:rPr>
          <w:b/>
          <w:bCs/>
          <w:szCs w:val="23"/>
          <w:rtl/>
        </w:rPr>
        <w:t>تغییر مسیر کلاک یا</w:t>
      </w:r>
      <w:r w:rsidRPr="0051474B">
        <w:rPr>
          <w:b/>
          <w:bCs/>
          <w:szCs w:val="23"/>
        </w:rPr>
        <w:t xml:space="preserve"> System Clock Mux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در وسط تصویر یک </w:t>
      </w:r>
      <w:proofErr w:type="spellStart"/>
      <w:r w:rsidRPr="0051474B">
        <w:rPr>
          <w:szCs w:val="23"/>
          <w:rtl/>
        </w:rPr>
        <w:t>سلکتور</w:t>
      </w:r>
      <w:proofErr w:type="spellEnd"/>
      <w:r w:rsidRPr="0051474B">
        <w:rPr>
          <w:szCs w:val="23"/>
          <w:rtl/>
        </w:rPr>
        <w:t xml:space="preserve"> یا کلید بزرگ به نام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System Clock Mux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وجود دارد</w:t>
      </w:r>
      <w:r w:rsidRPr="0051474B">
        <w:rPr>
          <w:szCs w:val="23"/>
        </w:rPr>
        <w:t>.</w:t>
      </w:r>
    </w:p>
    <w:p w14:paraId="51C6DD0D" w14:textId="77777777" w:rsidR="0051474B" w:rsidRPr="0051474B" w:rsidRDefault="0051474B" w:rsidP="0051474B">
      <w:pPr>
        <w:pStyle w:val="1stparagraph"/>
        <w:numPr>
          <w:ilvl w:val="0"/>
          <w:numId w:val="136"/>
        </w:numPr>
        <w:rPr>
          <w:szCs w:val="23"/>
        </w:rPr>
      </w:pPr>
      <w:r w:rsidRPr="0051474B">
        <w:rPr>
          <w:szCs w:val="23"/>
          <w:rtl/>
        </w:rPr>
        <w:t>وضعیت فعلی احتمالی: روی دایره پایین یعنی</w:t>
      </w:r>
      <w:r w:rsidRPr="0051474B">
        <w:rPr>
          <w:szCs w:val="23"/>
        </w:rPr>
        <w:t xml:space="preserve"> PLLCLK </w:t>
      </w:r>
      <w:r w:rsidRPr="0051474B">
        <w:rPr>
          <w:szCs w:val="23"/>
          <w:rtl/>
        </w:rPr>
        <w:t>قرار دارد</w:t>
      </w:r>
      <w:r w:rsidRPr="0051474B">
        <w:rPr>
          <w:szCs w:val="23"/>
        </w:rPr>
        <w:t>.</w:t>
      </w:r>
    </w:p>
    <w:p w14:paraId="551B1B41" w14:textId="56D97DE2" w:rsidR="0051474B" w:rsidRPr="0051474B" w:rsidRDefault="0051474B" w:rsidP="0051474B">
      <w:pPr>
        <w:pStyle w:val="1stparagraph"/>
        <w:numPr>
          <w:ilvl w:val="0"/>
          <w:numId w:val="136"/>
        </w:numPr>
        <w:rPr>
          <w:szCs w:val="23"/>
        </w:rPr>
      </w:pPr>
      <w:r w:rsidRPr="0051474B">
        <w:rPr>
          <w:b/>
          <w:bCs/>
          <w:szCs w:val="23"/>
          <w:rtl/>
        </w:rPr>
        <w:t>تغییر</w:t>
      </w: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روی دایره بالا یعنی </w:t>
      </w:r>
      <w:r w:rsidRPr="0051474B">
        <w:rPr>
          <w:b/>
          <w:bCs/>
          <w:szCs w:val="23"/>
        </w:rPr>
        <w:t>HSI</w:t>
      </w:r>
      <w:r w:rsidRPr="0051474B">
        <w:rPr>
          <w:szCs w:val="23"/>
        </w:rPr>
        <w:t xml:space="preserve"> </w:t>
      </w:r>
      <w:r w:rsidR="00D36144">
        <w:rPr>
          <w:rFonts w:hint="cs"/>
          <w:szCs w:val="23"/>
          <w:rtl/>
        </w:rPr>
        <w:t xml:space="preserve"> </w:t>
      </w:r>
      <w:r w:rsidRPr="0051474B">
        <w:rPr>
          <w:szCs w:val="23"/>
          <w:rtl/>
        </w:rPr>
        <w:t>کلیک کنید</w:t>
      </w:r>
      <w:r w:rsidRPr="0051474B">
        <w:rPr>
          <w:szCs w:val="23"/>
        </w:rPr>
        <w:t>.</w:t>
      </w:r>
    </w:p>
    <w:p w14:paraId="0BF17D29" w14:textId="77777777" w:rsidR="0051474B" w:rsidRPr="0051474B" w:rsidRDefault="0051474B" w:rsidP="0051474B">
      <w:pPr>
        <w:pStyle w:val="1stparagraph"/>
        <w:numPr>
          <w:ilvl w:val="0"/>
          <w:numId w:val="136"/>
        </w:numPr>
        <w:rPr>
          <w:szCs w:val="23"/>
        </w:rPr>
      </w:pPr>
      <w:r w:rsidRPr="0051474B">
        <w:rPr>
          <w:b/>
          <w:bCs/>
          <w:szCs w:val="23"/>
          <w:rtl/>
        </w:rPr>
        <w:t>دلیل</w:t>
      </w: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با این کار مسیر کلاک مستقیم </w:t>
      </w:r>
      <w:proofErr w:type="spellStart"/>
      <w:r w:rsidRPr="0051474B">
        <w:rPr>
          <w:szCs w:val="23"/>
          <w:rtl/>
        </w:rPr>
        <w:t>می‌شود</w:t>
      </w:r>
      <w:proofErr w:type="spellEnd"/>
      <w:r w:rsidRPr="0051474B">
        <w:rPr>
          <w:szCs w:val="23"/>
          <w:rtl/>
        </w:rPr>
        <w:t xml:space="preserve"> و از تمام </w:t>
      </w:r>
      <w:proofErr w:type="spellStart"/>
      <w:r w:rsidRPr="0051474B">
        <w:rPr>
          <w:szCs w:val="23"/>
          <w:rtl/>
        </w:rPr>
        <w:t>پیچیدگی‌های</w:t>
      </w:r>
      <w:proofErr w:type="spellEnd"/>
      <w:r w:rsidRPr="0051474B">
        <w:rPr>
          <w:szCs w:val="23"/>
        </w:rPr>
        <w:t xml:space="preserve"> PLL </w:t>
      </w:r>
      <w:r w:rsidRPr="0051474B">
        <w:rPr>
          <w:szCs w:val="23"/>
          <w:rtl/>
        </w:rPr>
        <w:t xml:space="preserve">عبور </w:t>
      </w:r>
      <w:proofErr w:type="spellStart"/>
      <w:r w:rsidRPr="0051474B">
        <w:rPr>
          <w:szCs w:val="23"/>
          <w:rtl/>
        </w:rPr>
        <w:t>می‌کند</w:t>
      </w:r>
      <w:proofErr w:type="spellEnd"/>
      <w:r w:rsidRPr="0051474B">
        <w:rPr>
          <w:szCs w:val="23"/>
        </w:rPr>
        <w:t>.</w:t>
      </w:r>
    </w:p>
    <w:p w14:paraId="4A5B3AA0" w14:textId="77777777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b/>
          <w:bCs/>
          <w:szCs w:val="23"/>
          <w:rtl/>
        </w:rPr>
        <w:t>۳</w:t>
      </w:r>
      <w:r w:rsidRPr="0051474B">
        <w:rPr>
          <w:b/>
          <w:bCs/>
          <w:szCs w:val="23"/>
        </w:rPr>
        <w:t xml:space="preserve">. </w:t>
      </w:r>
      <w:r w:rsidRPr="0051474B">
        <w:rPr>
          <w:b/>
          <w:bCs/>
          <w:szCs w:val="23"/>
          <w:rtl/>
        </w:rPr>
        <w:t>تنظیم سرعت نهایی یا</w:t>
      </w:r>
      <w:r w:rsidRPr="0051474B">
        <w:rPr>
          <w:b/>
          <w:bCs/>
          <w:szCs w:val="23"/>
        </w:rPr>
        <w:t xml:space="preserve"> HCLK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در سمت راست تصویر یک کادر آبی رنگ به نام </w:t>
      </w:r>
      <w:r w:rsidRPr="0051474B">
        <w:rPr>
          <w:b/>
          <w:bCs/>
          <w:szCs w:val="23"/>
        </w:rPr>
        <w:t>HCLK MHz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وجود دارد</w:t>
      </w:r>
      <w:r w:rsidRPr="0051474B">
        <w:rPr>
          <w:szCs w:val="23"/>
        </w:rPr>
        <w:t>.</w:t>
      </w:r>
    </w:p>
    <w:p w14:paraId="28E4F6D3" w14:textId="60554DF0" w:rsidR="0051474B" w:rsidRPr="0051474B" w:rsidRDefault="0051474B" w:rsidP="0051474B">
      <w:pPr>
        <w:pStyle w:val="1stparagraph"/>
        <w:numPr>
          <w:ilvl w:val="0"/>
          <w:numId w:val="137"/>
        </w:numPr>
        <w:rPr>
          <w:szCs w:val="23"/>
        </w:rPr>
      </w:pPr>
      <w:r w:rsidRPr="0051474B">
        <w:rPr>
          <w:b/>
          <w:bCs/>
          <w:szCs w:val="23"/>
          <w:rtl/>
        </w:rPr>
        <w:t>تغییر</w:t>
      </w: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عدد داخل آن را پاک کنید و عدد </w:t>
      </w:r>
      <w:r w:rsidRPr="0051474B">
        <w:rPr>
          <w:b/>
          <w:bCs/>
          <w:szCs w:val="23"/>
        </w:rPr>
        <w:t>16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را بنویسید و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Enter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بزنید</w:t>
      </w:r>
      <w:r w:rsidRPr="0051474B">
        <w:rPr>
          <w:szCs w:val="23"/>
        </w:rPr>
        <w:t>.</w:t>
      </w:r>
    </w:p>
    <w:p w14:paraId="72DDC94D" w14:textId="77777777" w:rsidR="0051474B" w:rsidRPr="0051474B" w:rsidRDefault="0051474B" w:rsidP="0051474B">
      <w:pPr>
        <w:pStyle w:val="1stparagraph"/>
        <w:numPr>
          <w:ilvl w:val="0"/>
          <w:numId w:val="137"/>
        </w:numPr>
        <w:rPr>
          <w:szCs w:val="23"/>
        </w:rPr>
      </w:pPr>
      <w:proofErr w:type="spellStart"/>
      <w:r w:rsidRPr="0051474B">
        <w:rPr>
          <w:szCs w:val="23"/>
          <w:rtl/>
        </w:rPr>
        <w:t>نرم‌افزار</w:t>
      </w:r>
      <w:proofErr w:type="spellEnd"/>
      <w:r w:rsidRPr="0051474B">
        <w:rPr>
          <w:szCs w:val="23"/>
          <w:rtl/>
        </w:rPr>
        <w:t xml:space="preserve"> به صورت خودکار تمام </w:t>
      </w:r>
      <w:proofErr w:type="spellStart"/>
      <w:r w:rsidRPr="0051474B">
        <w:rPr>
          <w:szCs w:val="23"/>
          <w:rtl/>
        </w:rPr>
        <w:t>کادرها</w:t>
      </w:r>
      <w:proofErr w:type="spellEnd"/>
      <w:r w:rsidRPr="0051474B">
        <w:rPr>
          <w:szCs w:val="23"/>
          <w:rtl/>
        </w:rPr>
        <w:t xml:space="preserve"> را </w:t>
      </w:r>
      <w:proofErr w:type="spellStart"/>
      <w:r w:rsidRPr="0051474B">
        <w:rPr>
          <w:szCs w:val="23"/>
          <w:rtl/>
        </w:rPr>
        <w:t>به‌روزرسانی</w:t>
      </w:r>
      <w:proofErr w:type="spellEnd"/>
      <w:r w:rsidRPr="0051474B">
        <w:rPr>
          <w:szCs w:val="23"/>
          <w:rtl/>
        </w:rPr>
        <w:t xml:space="preserve"> </w:t>
      </w:r>
      <w:proofErr w:type="spellStart"/>
      <w:r w:rsidRPr="0051474B">
        <w:rPr>
          <w:szCs w:val="23"/>
          <w:rtl/>
        </w:rPr>
        <w:t>می‌کند</w:t>
      </w:r>
      <w:proofErr w:type="spellEnd"/>
      <w:r w:rsidRPr="0051474B">
        <w:rPr>
          <w:szCs w:val="23"/>
        </w:rPr>
        <w:t>.</w:t>
      </w:r>
    </w:p>
    <w:p w14:paraId="41808835" w14:textId="7EEA8D93" w:rsidR="0051474B" w:rsidRPr="0051474B" w:rsidRDefault="0051474B" w:rsidP="0051474B">
      <w:pPr>
        <w:pStyle w:val="1stparagraph"/>
        <w:rPr>
          <w:szCs w:val="23"/>
        </w:rPr>
      </w:pPr>
      <w:r w:rsidRPr="0051474B">
        <w:rPr>
          <w:b/>
          <w:bCs/>
          <w:szCs w:val="23"/>
          <w:rtl/>
        </w:rPr>
        <w:t>۴</w:t>
      </w:r>
      <w:r w:rsidRPr="0051474B">
        <w:rPr>
          <w:b/>
          <w:bCs/>
          <w:szCs w:val="23"/>
        </w:rPr>
        <w:t xml:space="preserve">. </w:t>
      </w:r>
      <w:r w:rsidRPr="0051474B">
        <w:rPr>
          <w:b/>
          <w:bCs/>
          <w:szCs w:val="23"/>
          <w:rtl/>
        </w:rPr>
        <w:t>تنظیم</w:t>
      </w:r>
      <w:r w:rsidRPr="0051474B">
        <w:rPr>
          <w:b/>
          <w:bCs/>
          <w:szCs w:val="23"/>
        </w:rPr>
        <w:t xml:space="preserve"> APB1 </w:t>
      </w:r>
      <w:proofErr w:type="spellStart"/>
      <w:r w:rsidRPr="0051474B">
        <w:rPr>
          <w:b/>
          <w:bCs/>
          <w:szCs w:val="23"/>
        </w:rPr>
        <w:t>Prescaler</w:t>
      </w:r>
      <w:proofErr w:type="spellEnd"/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حالا به کادر </w:t>
      </w:r>
      <w:r w:rsidR="00DF26F8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 xml:space="preserve">APB1 </w:t>
      </w:r>
      <w:proofErr w:type="spellStart"/>
      <w:r w:rsidRPr="0051474B">
        <w:rPr>
          <w:b/>
          <w:bCs/>
          <w:szCs w:val="23"/>
        </w:rPr>
        <w:t>Prescaler</w:t>
      </w:r>
      <w:proofErr w:type="spellEnd"/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نگاه کنید که در سمت راست و کمی </w:t>
      </w:r>
      <w:proofErr w:type="spellStart"/>
      <w:r w:rsidRPr="0051474B">
        <w:rPr>
          <w:szCs w:val="23"/>
          <w:rtl/>
        </w:rPr>
        <w:t>پایین‌تر</w:t>
      </w:r>
      <w:proofErr w:type="spellEnd"/>
      <w:r w:rsidRPr="0051474B">
        <w:rPr>
          <w:szCs w:val="23"/>
          <w:rtl/>
        </w:rPr>
        <w:t xml:space="preserve"> قرار دارد</w:t>
      </w:r>
      <w:r w:rsidRPr="0051474B">
        <w:rPr>
          <w:szCs w:val="23"/>
        </w:rPr>
        <w:t>.</w:t>
      </w:r>
    </w:p>
    <w:p w14:paraId="7AF62F32" w14:textId="239CA3B0" w:rsidR="0051474B" w:rsidRPr="0051474B" w:rsidRDefault="0051474B" w:rsidP="0051474B">
      <w:pPr>
        <w:pStyle w:val="1stparagraph"/>
        <w:numPr>
          <w:ilvl w:val="0"/>
          <w:numId w:val="138"/>
        </w:numPr>
        <w:rPr>
          <w:szCs w:val="23"/>
        </w:rPr>
      </w:pPr>
      <w:r w:rsidRPr="0051474B">
        <w:rPr>
          <w:szCs w:val="23"/>
          <w:rtl/>
        </w:rPr>
        <w:t xml:space="preserve">وضعیت فعلی احتمالی: مقدار آن </w:t>
      </w:r>
      <w:r w:rsidR="00D36144">
        <w:rPr>
          <w:b/>
          <w:bCs/>
          <w:szCs w:val="23"/>
        </w:rPr>
        <w:t xml:space="preserve"> </w:t>
      </w:r>
      <w:r w:rsidRPr="0051474B">
        <w:rPr>
          <w:b/>
          <w:bCs/>
          <w:szCs w:val="23"/>
        </w:rPr>
        <w:t>2 /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>است</w:t>
      </w:r>
      <w:r w:rsidRPr="0051474B">
        <w:rPr>
          <w:szCs w:val="23"/>
        </w:rPr>
        <w:t>.</w:t>
      </w:r>
    </w:p>
    <w:p w14:paraId="517D781D" w14:textId="416B8019" w:rsidR="0051474B" w:rsidRPr="0051474B" w:rsidRDefault="0051474B" w:rsidP="0051474B">
      <w:pPr>
        <w:pStyle w:val="1stparagraph"/>
        <w:numPr>
          <w:ilvl w:val="0"/>
          <w:numId w:val="138"/>
        </w:numPr>
        <w:rPr>
          <w:szCs w:val="23"/>
        </w:rPr>
      </w:pPr>
      <w:r w:rsidRPr="0051474B">
        <w:rPr>
          <w:b/>
          <w:bCs/>
          <w:szCs w:val="23"/>
          <w:rtl/>
        </w:rPr>
        <w:t>تغییر</w:t>
      </w:r>
      <w:r w:rsidRPr="0051474B">
        <w:rPr>
          <w:b/>
          <w:bCs/>
          <w:szCs w:val="23"/>
        </w:rPr>
        <w:t>:</w:t>
      </w:r>
      <w:r w:rsidRPr="0051474B">
        <w:rPr>
          <w:szCs w:val="23"/>
        </w:rPr>
        <w:t xml:space="preserve"> </w:t>
      </w:r>
      <w:r w:rsidRPr="0051474B">
        <w:rPr>
          <w:szCs w:val="23"/>
          <w:rtl/>
        </w:rPr>
        <w:t xml:space="preserve">روی </w:t>
      </w:r>
      <w:proofErr w:type="spellStart"/>
      <w:r w:rsidRPr="0051474B">
        <w:rPr>
          <w:szCs w:val="23"/>
          <w:rtl/>
        </w:rPr>
        <w:t>فلش</w:t>
      </w:r>
      <w:proofErr w:type="spellEnd"/>
      <w:r w:rsidRPr="0051474B">
        <w:rPr>
          <w:szCs w:val="23"/>
          <w:rtl/>
        </w:rPr>
        <w:t xml:space="preserve"> کلیک کنید و مقدار آن را به </w:t>
      </w:r>
      <w:r w:rsidRPr="0051474B">
        <w:rPr>
          <w:b/>
          <w:bCs/>
          <w:szCs w:val="23"/>
        </w:rPr>
        <w:t>1 /</w:t>
      </w:r>
      <w:r w:rsidRPr="0051474B">
        <w:rPr>
          <w:szCs w:val="23"/>
        </w:rPr>
        <w:t xml:space="preserve"> </w:t>
      </w:r>
      <w:r w:rsidR="00DF26F8">
        <w:rPr>
          <w:rFonts w:hint="cs"/>
          <w:szCs w:val="23"/>
          <w:rtl/>
        </w:rPr>
        <w:t xml:space="preserve"> </w:t>
      </w:r>
      <w:r w:rsidRPr="0051474B">
        <w:rPr>
          <w:szCs w:val="23"/>
          <w:rtl/>
        </w:rPr>
        <w:t>یعنی تقسیم بر ۱ تغییر دهید</w:t>
      </w:r>
      <w:r w:rsidRPr="0051474B">
        <w:rPr>
          <w:szCs w:val="23"/>
        </w:rPr>
        <w:t>.</w:t>
      </w:r>
    </w:p>
    <w:p w14:paraId="0B620F0B" w14:textId="5C5C428E" w:rsidR="00D57585" w:rsidRDefault="0051474B" w:rsidP="00D36144">
      <w:pPr>
        <w:pStyle w:val="1stparagraph"/>
        <w:rPr>
          <w:szCs w:val="23"/>
          <w:rtl/>
        </w:rPr>
      </w:pPr>
      <w:r w:rsidRPr="0051474B">
        <w:rPr>
          <w:b/>
          <w:bCs/>
          <w:szCs w:val="23"/>
          <w:rtl/>
        </w:rPr>
        <w:t xml:space="preserve">چرا الان </w:t>
      </w:r>
      <w:proofErr w:type="spellStart"/>
      <w:r w:rsidRPr="0051474B">
        <w:rPr>
          <w:b/>
          <w:bCs/>
          <w:szCs w:val="23"/>
          <w:rtl/>
        </w:rPr>
        <w:t>می‌توانیم</w:t>
      </w:r>
      <w:proofErr w:type="spellEnd"/>
      <w:r w:rsidRPr="0051474B">
        <w:rPr>
          <w:b/>
          <w:bCs/>
          <w:szCs w:val="23"/>
          <w:rtl/>
        </w:rPr>
        <w:t xml:space="preserve"> روی ۱ بگذاریم؟</w:t>
      </w:r>
      <w:r w:rsidRPr="0051474B">
        <w:rPr>
          <w:szCs w:val="23"/>
          <w:rtl/>
        </w:rPr>
        <w:t xml:space="preserve"> چون سرعت کل سیستم به ۱۶ </w:t>
      </w:r>
      <w:proofErr w:type="spellStart"/>
      <w:r w:rsidRPr="0051474B">
        <w:rPr>
          <w:szCs w:val="23"/>
          <w:rtl/>
        </w:rPr>
        <w:t>مگاهرتز</w:t>
      </w:r>
      <w:proofErr w:type="spellEnd"/>
      <w:r w:rsidRPr="0051474B">
        <w:rPr>
          <w:szCs w:val="23"/>
          <w:rtl/>
        </w:rPr>
        <w:t xml:space="preserve"> کاهش یافته است. باس</w:t>
      </w:r>
      <w:r w:rsidRPr="0051474B">
        <w:rPr>
          <w:szCs w:val="23"/>
        </w:rPr>
        <w:t xml:space="preserve"> APB1 </w:t>
      </w:r>
      <w:r w:rsidRPr="0051474B">
        <w:rPr>
          <w:szCs w:val="23"/>
          <w:rtl/>
        </w:rPr>
        <w:t xml:space="preserve">توانایی تحمل ۴۲ </w:t>
      </w:r>
      <w:proofErr w:type="spellStart"/>
      <w:r w:rsidRPr="0051474B">
        <w:rPr>
          <w:szCs w:val="23"/>
          <w:rtl/>
        </w:rPr>
        <w:t>مگاهرتز</w:t>
      </w:r>
      <w:proofErr w:type="spellEnd"/>
      <w:r w:rsidRPr="0051474B">
        <w:rPr>
          <w:szCs w:val="23"/>
          <w:rtl/>
        </w:rPr>
        <w:t xml:space="preserve"> را دارد، پس ۱۶ </w:t>
      </w:r>
      <w:proofErr w:type="spellStart"/>
      <w:r w:rsidRPr="0051474B">
        <w:rPr>
          <w:szCs w:val="23"/>
          <w:rtl/>
        </w:rPr>
        <w:t>مگاهرتز</w:t>
      </w:r>
      <w:proofErr w:type="spellEnd"/>
      <w:r w:rsidRPr="0051474B">
        <w:rPr>
          <w:szCs w:val="23"/>
          <w:rtl/>
        </w:rPr>
        <w:t xml:space="preserve"> برایش هیچ فشاری ایجاد </w:t>
      </w:r>
      <w:proofErr w:type="spellStart"/>
      <w:r w:rsidRPr="0051474B">
        <w:rPr>
          <w:szCs w:val="23"/>
          <w:rtl/>
        </w:rPr>
        <w:t>نمی‌کند</w:t>
      </w:r>
      <w:proofErr w:type="spellEnd"/>
      <w:r w:rsidRPr="0051474B">
        <w:rPr>
          <w:szCs w:val="23"/>
          <w:rtl/>
        </w:rPr>
        <w:t xml:space="preserve"> و نیازی به نصف کردن سرعت نیست</w:t>
      </w:r>
      <w:r w:rsidRPr="0051474B">
        <w:rPr>
          <w:szCs w:val="23"/>
        </w:rPr>
        <w:t>.</w:t>
      </w:r>
    </w:p>
    <w:p w14:paraId="7716942F" w14:textId="1268CB57" w:rsidR="00D36144" w:rsidRDefault="00D36144" w:rsidP="00D36144">
      <w:pPr>
        <w:pStyle w:val="1stparagraph"/>
        <w:rPr>
          <w:szCs w:val="23"/>
          <w:rtl/>
        </w:rPr>
      </w:pPr>
      <w:r w:rsidRPr="00D36144">
        <w:rPr>
          <w:rFonts w:hint="cs"/>
          <w:b/>
          <w:bCs/>
          <w:szCs w:val="23"/>
          <w:rtl/>
        </w:rPr>
        <w:t>نکته :</w:t>
      </w:r>
      <w:r>
        <w:rPr>
          <w:rFonts w:hint="cs"/>
          <w:szCs w:val="23"/>
          <w:rtl/>
        </w:rPr>
        <w:t xml:space="preserve"> </w:t>
      </w:r>
      <w:proofErr w:type="spellStart"/>
      <w:r>
        <w:rPr>
          <w:rFonts w:hint="cs"/>
          <w:szCs w:val="23"/>
          <w:rtl/>
        </w:rPr>
        <w:t>تنظیمات</w:t>
      </w:r>
      <w:proofErr w:type="spellEnd"/>
      <w:r>
        <w:rPr>
          <w:rFonts w:hint="cs"/>
          <w:szCs w:val="23"/>
          <w:rtl/>
        </w:rPr>
        <w:t xml:space="preserve"> کلاک رو دقیقا همینجوری انجام بدید </w:t>
      </w:r>
      <w:proofErr w:type="spellStart"/>
      <w:r>
        <w:rPr>
          <w:rFonts w:hint="cs"/>
          <w:szCs w:val="23"/>
          <w:rtl/>
        </w:rPr>
        <w:t>وگرنه</w:t>
      </w:r>
      <w:proofErr w:type="spellEnd"/>
      <w:r>
        <w:rPr>
          <w:rFonts w:hint="cs"/>
          <w:szCs w:val="23"/>
          <w:rtl/>
        </w:rPr>
        <w:t xml:space="preserve"> در خروجی </w:t>
      </w:r>
      <w:proofErr w:type="spellStart"/>
      <w:r>
        <w:rPr>
          <w:rFonts w:hint="cs"/>
          <w:szCs w:val="23"/>
          <w:rtl/>
        </w:rPr>
        <w:t>ترمینال</w:t>
      </w:r>
      <w:proofErr w:type="spellEnd"/>
      <w:r>
        <w:rPr>
          <w:rFonts w:hint="cs"/>
          <w:szCs w:val="23"/>
          <w:rtl/>
        </w:rPr>
        <w:t xml:space="preserve"> کاراکتر های اشتباهی بهتون نشون میده</w:t>
      </w:r>
    </w:p>
    <w:p w14:paraId="152B532A" w14:textId="77777777" w:rsidR="00D36144" w:rsidRDefault="00D36144" w:rsidP="00D36144">
      <w:pPr>
        <w:pStyle w:val="1stparagraph"/>
        <w:rPr>
          <w:szCs w:val="23"/>
          <w:rtl/>
        </w:rPr>
      </w:pPr>
    </w:p>
    <w:p w14:paraId="5F419939" w14:textId="77777777" w:rsidR="00D36144" w:rsidRDefault="00D36144" w:rsidP="00D36144">
      <w:pPr>
        <w:pStyle w:val="1stparagraph"/>
        <w:rPr>
          <w:szCs w:val="23"/>
          <w:rtl/>
        </w:rPr>
      </w:pPr>
    </w:p>
    <w:p w14:paraId="505114C5" w14:textId="69E07F18" w:rsidR="00D36144" w:rsidRDefault="00D36144" w:rsidP="00D36144">
      <w:pPr>
        <w:pStyle w:val="1stparagraph"/>
        <w:jc w:val="center"/>
        <w:rPr>
          <w:szCs w:val="23"/>
          <w:rtl/>
        </w:rPr>
      </w:pPr>
      <w:r w:rsidRPr="00D36144">
        <w:rPr>
          <w:noProof/>
          <w:szCs w:val="23"/>
          <w:rtl/>
        </w:rPr>
        <w:lastRenderedPageBreak/>
        <w:drawing>
          <wp:inline distT="0" distB="0" distL="0" distR="0" wp14:anchorId="64789F12" wp14:editId="027B7033">
            <wp:extent cx="1851468" cy="1846580"/>
            <wp:effectExtent l="0" t="0" r="0" b="1270"/>
            <wp:docPr id="17277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30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5820" cy="18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44">
        <w:rPr>
          <w:noProof/>
          <w:szCs w:val="23"/>
          <w:rtl/>
        </w:rPr>
        <w:drawing>
          <wp:inline distT="0" distB="0" distL="0" distR="0" wp14:anchorId="1C0C4262" wp14:editId="6C2BD579">
            <wp:extent cx="2214383" cy="1838960"/>
            <wp:effectExtent l="0" t="0" r="0" b="8890"/>
            <wp:docPr id="2189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53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6317" cy="18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6E37" w14:textId="0CF9965B" w:rsidR="00D36144" w:rsidRDefault="00D36144" w:rsidP="00D36144">
      <w:pPr>
        <w:pStyle w:val="1stparagraph"/>
        <w:jc w:val="center"/>
        <w:rPr>
          <w:szCs w:val="23"/>
          <w:rtl/>
        </w:rPr>
      </w:pPr>
      <w:r w:rsidRPr="00D36144">
        <w:rPr>
          <w:noProof/>
          <w:szCs w:val="23"/>
          <w:rtl/>
        </w:rPr>
        <w:drawing>
          <wp:inline distT="0" distB="0" distL="0" distR="0" wp14:anchorId="5E09CBEB" wp14:editId="38E0CC51">
            <wp:extent cx="4057226" cy="2493762"/>
            <wp:effectExtent l="0" t="0" r="635" b="1905"/>
            <wp:docPr id="8237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8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5536" cy="24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7C95" w14:textId="77777777" w:rsidR="00D36144" w:rsidRDefault="00D36144" w:rsidP="00D36144">
      <w:pPr>
        <w:pStyle w:val="1stparagraph"/>
        <w:jc w:val="center"/>
        <w:rPr>
          <w:szCs w:val="23"/>
          <w:rtl/>
        </w:rPr>
      </w:pPr>
    </w:p>
    <w:p w14:paraId="5A753697" w14:textId="662B4C78" w:rsidR="00DF26F8" w:rsidRDefault="00DF26F8" w:rsidP="00D36144">
      <w:pPr>
        <w:pStyle w:val="1stparagraph"/>
        <w:jc w:val="center"/>
        <w:rPr>
          <w:szCs w:val="23"/>
          <w:rtl/>
        </w:rPr>
      </w:pPr>
      <w:r>
        <w:rPr>
          <w:szCs w:val="23"/>
          <w:rtl/>
        </w:rPr>
        <w:br w:type="page"/>
      </w:r>
    </w:p>
    <w:p w14:paraId="3869CE6A" w14:textId="77777777" w:rsidR="00DF26F8" w:rsidRPr="00DF26F8" w:rsidRDefault="00DF26F8" w:rsidP="00DF26F8">
      <w:pPr>
        <w:pStyle w:val="Heading1"/>
      </w:pPr>
      <w:bookmarkStart w:id="40" w:name="_Toc218438481"/>
      <w:r w:rsidRPr="00DF26F8">
        <w:rPr>
          <w:rtl/>
        </w:rPr>
        <w:lastRenderedPageBreak/>
        <w:t xml:space="preserve">فصل ۸: مدیریت زمان؛ راه اندازی </w:t>
      </w:r>
      <w:proofErr w:type="spellStart"/>
      <w:r w:rsidRPr="00DF26F8">
        <w:rPr>
          <w:rtl/>
        </w:rPr>
        <w:t>تایمرهای</w:t>
      </w:r>
      <w:proofErr w:type="spellEnd"/>
      <w:r w:rsidRPr="00DF26F8">
        <w:rPr>
          <w:rtl/>
        </w:rPr>
        <w:t xml:space="preserve"> مستقل</w:t>
      </w:r>
      <w:bookmarkEnd w:id="40"/>
    </w:p>
    <w:p w14:paraId="074F9E72" w14:textId="77777777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هدف ما در این پروژه ساخت یک چراغ راهنمایی پیشرفته است که دو</w:t>
      </w:r>
      <w:r w:rsidRPr="00DF26F8">
        <w:rPr>
          <w:szCs w:val="23"/>
        </w:rPr>
        <w:t xml:space="preserve"> LED </w:t>
      </w:r>
      <w:r w:rsidRPr="00DF26F8">
        <w:rPr>
          <w:szCs w:val="23"/>
          <w:rtl/>
        </w:rPr>
        <w:t xml:space="preserve">با </w:t>
      </w:r>
      <w:proofErr w:type="spellStart"/>
      <w:r w:rsidRPr="00DF26F8">
        <w:rPr>
          <w:szCs w:val="23"/>
          <w:rtl/>
        </w:rPr>
        <w:t>سرعت‌های</w:t>
      </w:r>
      <w:proofErr w:type="spellEnd"/>
      <w:r w:rsidRPr="00DF26F8">
        <w:rPr>
          <w:szCs w:val="23"/>
          <w:rtl/>
        </w:rPr>
        <w:t xml:space="preserve"> متفاوت چشمک </w:t>
      </w:r>
      <w:proofErr w:type="spellStart"/>
      <w:r w:rsidRPr="00DF26F8">
        <w:rPr>
          <w:szCs w:val="23"/>
          <w:rtl/>
        </w:rPr>
        <w:t>می‌زنند</w:t>
      </w:r>
      <w:proofErr w:type="spellEnd"/>
      <w:r w:rsidRPr="00DF26F8">
        <w:rPr>
          <w:szCs w:val="23"/>
        </w:rPr>
        <w:t>.</w:t>
      </w:r>
    </w:p>
    <w:p w14:paraId="5E4B030D" w14:textId="77777777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۱</w:t>
      </w:r>
      <w:r w:rsidRPr="00DF26F8">
        <w:rPr>
          <w:szCs w:val="23"/>
        </w:rPr>
        <w:t xml:space="preserve">. </w:t>
      </w:r>
      <w:r w:rsidRPr="00DF26F8">
        <w:rPr>
          <w:b/>
          <w:bCs/>
          <w:szCs w:val="23"/>
        </w:rPr>
        <w:t xml:space="preserve">LED </w:t>
      </w:r>
      <w:r w:rsidRPr="00DF26F8">
        <w:rPr>
          <w:b/>
          <w:bCs/>
          <w:szCs w:val="23"/>
          <w:rtl/>
        </w:rPr>
        <w:t>سبز</w:t>
      </w:r>
      <w:r w:rsidRPr="00DF26F8">
        <w:rPr>
          <w:b/>
          <w:bCs/>
          <w:szCs w:val="23"/>
        </w:rPr>
        <w:t>: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هر ۵۰۰ </w:t>
      </w:r>
      <w:proofErr w:type="spellStart"/>
      <w:r w:rsidRPr="00DF26F8">
        <w:rPr>
          <w:szCs w:val="23"/>
          <w:rtl/>
        </w:rPr>
        <w:t>میلی‌ثانیه</w:t>
      </w:r>
      <w:proofErr w:type="spellEnd"/>
      <w:r w:rsidRPr="00DF26F8">
        <w:rPr>
          <w:szCs w:val="23"/>
          <w:rtl/>
        </w:rPr>
        <w:t xml:space="preserve"> یک بار تغییر وضعیت </w:t>
      </w:r>
      <w:proofErr w:type="spellStart"/>
      <w:r w:rsidRPr="00DF26F8">
        <w:rPr>
          <w:szCs w:val="23"/>
          <w:rtl/>
        </w:rPr>
        <w:t>می‌دهد</w:t>
      </w:r>
      <w:proofErr w:type="spellEnd"/>
      <w:r w:rsidRPr="00DF26F8">
        <w:rPr>
          <w:szCs w:val="23"/>
        </w:rPr>
        <w:t>.</w:t>
      </w:r>
    </w:p>
    <w:p w14:paraId="4E208DDA" w14:textId="723B0C12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۲</w:t>
      </w:r>
      <w:r w:rsidRPr="00DF26F8">
        <w:rPr>
          <w:szCs w:val="23"/>
        </w:rPr>
        <w:t xml:space="preserve">. </w:t>
      </w:r>
      <w:r w:rsidRPr="00DF26F8">
        <w:rPr>
          <w:b/>
          <w:bCs/>
          <w:szCs w:val="23"/>
        </w:rPr>
        <w:t xml:space="preserve">LED </w:t>
      </w:r>
      <w:r w:rsidRPr="00DF26F8">
        <w:rPr>
          <w:b/>
          <w:bCs/>
          <w:szCs w:val="23"/>
          <w:rtl/>
        </w:rPr>
        <w:t>قرمز</w:t>
      </w:r>
      <w:r w:rsidRPr="00DF26F8">
        <w:rPr>
          <w:b/>
          <w:bCs/>
          <w:szCs w:val="23"/>
        </w:rPr>
        <w:t>: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هر ۱۰۰ </w:t>
      </w:r>
      <w:proofErr w:type="spellStart"/>
      <w:r w:rsidRPr="00DF26F8">
        <w:rPr>
          <w:szCs w:val="23"/>
          <w:rtl/>
        </w:rPr>
        <w:t>میلی‌ثانیه</w:t>
      </w:r>
      <w:proofErr w:type="spellEnd"/>
      <w:r w:rsidRPr="00DF26F8">
        <w:rPr>
          <w:szCs w:val="23"/>
          <w:rtl/>
        </w:rPr>
        <w:t xml:space="preserve"> یک بار تغییر وضعیت </w:t>
      </w:r>
      <w:proofErr w:type="spellStart"/>
      <w:r w:rsidRPr="00DF26F8">
        <w:rPr>
          <w:szCs w:val="23"/>
          <w:rtl/>
        </w:rPr>
        <w:t>می‌دهد</w:t>
      </w:r>
      <w:proofErr w:type="spellEnd"/>
      <w:r w:rsidRPr="00DF26F8">
        <w:rPr>
          <w:szCs w:val="23"/>
          <w:rtl/>
        </w:rPr>
        <w:t xml:space="preserve"> (خیلی سریع)</w:t>
      </w:r>
      <w:r w:rsidRPr="00DF26F8">
        <w:rPr>
          <w:szCs w:val="23"/>
        </w:rPr>
        <w:t>.</w:t>
      </w:r>
    </w:p>
    <w:p w14:paraId="51EEB9C3" w14:textId="77777777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نکته مهم این است که سرعت یکی نباید روی دیگری تاثیر بگذارد</w:t>
      </w:r>
      <w:r w:rsidRPr="00DF26F8">
        <w:rPr>
          <w:szCs w:val="23"/>
        </w:rPr>
        <w:t>.</w:t>
      </w:r>
    </w:p>
    <w:p w14:paraId="4E595850" w14:textId="77777777" w:rsidR="00DF26F8" w:rsidRPr="00DF26F8" w:rsidRDefault="00DF26F8" w:rsidP="00DF26F8">
      <w:pPr>
        <w:pStyle w:val="Heading2"/>
      </w:pPr>
      <w:bookmarkStart w:id="41" w:name="_Toc218438482"/>
      <w:r w:rsidRPr="00DF26F8">
        <w:rPr>
          <w:rtl/>
        </w:rPr>
        <w:t>۱</w:t>
      </w:r>
      <w:r w:rsidRPr="00DF26F8">
        <w:t xml:space="preserve">. </w:t>
      </w:r>
      <w:r w:rsidRPr="00DF26F8">
        <w:rPr>
          <w:rtl/>
        </w:rPr>
        <w:t xml:space="preserve">مفهوم ریاضی </w:t>
      </w:r>
      <w:proofErr w:type="spellStart"/>
      <w:r w:rsidRPr="00DF26F8">
        <w:rPr>
          <w:rtl/>
        </w:rPr>
        <w:t>تایمرها</w:t>
      </w:r>
      <w:bookmarkEnd w:id="41"/>
      <w:proofErr w:type="spellEnd"/>
    </w:p>
    <w:p w14:paraId="549DD32C" w14:textId="77777777" w:rsidR="00DF26F8" w:rsidRPr="00DF26F8" w:rsidRDefault="00DF26F8" w:rsidP="00DF26F8">
      <w:pPr>
        <w:pStyle w:val="1stparagraph"/>
        <w:rPr>
          <w:szCs w:val="23"/>
        </w:rPr>
      </w:pPr>
      <w:proofErr w:type="spellStart"/>
      <w:r w:rsidRPr="00DF26F8">
        <w:rPr>
          <w:szCs w:val="23"/>
          <w:rtl/>
        </w:rPr>
        <w:t>تایمر</w:t>
      </w:r>
      <w:proofErr w:type="spellEnd"/>
      <w:r w:rsidRPr="00DF26F8">
        <w:rPr>
          <w:szCs w:val="23"/>
          <w:rtl/>
        </w:rPr>
        <w:t xml:space="preserve"> در</w:t>
      </w:r>
      <w:r w:rsidRPr="00DF26F8">
        <w:rPr>
          <w:szCs w:val="23"/>
        </w:rPr>
        <w:t xml:space="preserve"> STM32 </w:t>
      </w:r>
      <w:r w:rsidRPr="00DF26F8">
        <w:rPr>
          <w:szCs w:val="23"/>
          <w:rtl/>
        </w:rPr>
        <w:t xml:space="preserve">مثل یک ساعت شنی است که وقتی خالی شد یک زنگ (وقفه) </w:t>
      </w:r>
      <w:proofErr w:type="spellStart"/>
      <w:r w:rsidRPr="00DF26F8">
        <w:rPr>
          <w:szCs w:val="23"/>
          <w:rtl/>
        </w:rPr>
        <w:t>می‌زند</w:t>
      </w:r>
      <w:proofErr w:type="spellEnd"/>
      <w:r w:rsidRPr="00DF26F8">
        <w:rPr>
          <w:szCs w:val="23"/>
          <w:rtl/>
        </w:rPr>
        <w:t>. ما باید دو پارامتر مهم را تنظیم کنیم</w:t>
      </w:r>
      <w:r w:rsidRPr="00DF26F8">
        <w:rPr>
          <w:szCs w:val="23"/>
        </w:rPr>
        <w:t>:</w:t>
      </w:r>
    </w:p>
    <w:p w14:paraId="1A44DACE" w14:textId="77777777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۱</w:t>
      </w:r>
      <w:r w:rsidRPr="00DF26F8">
        <w:rPr>
          <w:szCs w:val="23"/>
        </w:rPr>
        <w:t xml:space="preserve">. </w:t>
      </w:r>
      <w:proofErr w:type="spellStart"/>
      <w:r w:rsidRPr="00DF26F8">
        <w:rPr>
          <w:b/>
          <w:bCs/>
          <w:szCs w:val="23"/>
        </w:rPr>
        <w:t>Prescaler</w:t>
      </w:r>
      <w:proofErr w:type="spellEnd"/>
      <w:r w:rsidRPr="00DF26F8"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  <w:rtl/>
        </w:rPr>
        <w:t xml:space="preserve">یا </w:t>
      </w:r>
      <w:proofErr w:type="spellStart"/>
      <w:r w:rsidRPr="00DF26F8">
        <w:rPr>
          <w:b/>
          <w:bCs/>
          <w:szCs w:val="23"/>
          <w:rtl/>
        </w:rPr>
        <w:t>تقسیم‌کننده</w:t>
      </w:r>
      <w:proofErr w:type="spellEnd"/>
      <w:r w:rsidRPr="00DF26F8">
        <w:rPr>
          <w:b/>
          <w:bCs/>
          <w:szCs w:val="23"/>
        </w:rPr>
        <w:t>: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سرعت کلاک ورودی را کم </w:t>
      </w:r>
      <w:proofErr w:type="spellStart"/>
      <w:r w:rsidRPr="00DF26F8">
        <w:rPr>
          <w:szCs w:val="23"/>
          <w:rtl/>
        </w:rPr>
        <w:t>می‌کند</w:t>
      </w:r>
      <w:proofErr w:type="spellEnd"/>
      <w:r w:rsidRPr="00DF26F8">
        <w:rPr>
          <w:szCs w:val="23"/>
          <w:rtl/>
        </w:rPr>
        <w:t xml:space="preserve"> تا شمارش قابل کنترل باشد</w:t>
      </w:r>
      <w:r w:rsidRPr="00DF26F8">
        <w:rPr>
          <w:szCs w:val="23"/>
        </w:rPr>
        <w:t>.</w:t>
      </w:r>
    </w:p>
    <w:p w14:paraId="45BB1E38" w14:textId="3641ED99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۲</w:t>
      </w:r>
      <w:r w:rsidRPr="00DF26F8">
        <w:rPr>
          <w:szCs w:val="23"/>
        </w:rPr>
        <w:t xml:space="preserve">. </w:t>
      </w:r>
      <w:r w:rsidRPr="00DF26F8">
        <w:rPr>
          <w:b/>
          <w:bCs/>
          <w:szCs w:val="23"/>
        </w:rPr>
        <w:t xml:space="preserve">Period </w:t>
      </w:r>
      <w:r w:rsidRPr="00DF26F8">
        <w:rPr>
          <w:b/>
          <w:bCs/>
          <w:szCs w:val="23"/>
          <w:rtl/>
        </w:rPr>
        <w:t>یا همان</w:t>
      </w:r>
      <w:r w:rsidRPr="00DF26F8">
        <w:rPr>
          <w:b/>
          <w:bCs/>
          <w:szCs w:val="23"/>
        </w:rPr>
        <w:t xml:space="preserve"> ARR: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عددی است که </w:t>
      </w:r>
      <w:proofErr w:type="spellStart"/>
      <w:r w:rsidRPr="00DF26F8">
        <w:rPr>
          <w:szCs w:val="23"/>
          <w:rtl/>
        </w:rPr>
        <w:t>تایمر</w:t>
      </w:r>
      <w:proofErr w:type="spellEnd"/>
      <w:r w:rsidRPr="00DF26F8">
        <w:rPr>
          <w:szCs w:val="23"/>
          <w:rtl/>
        </w:rPr>
        <w:t xml:space="preserve"> تا آن </w:t>
      </w:r>
      <w:proofErr w:type="spellStart"/>
      <w:r w:rsidRPr="00DF26F8">
        <w:rPr>
          <w:szCs w:val="23"/>
          <w:rtl/>
        </w:rPr>
        <w:t>می‌شمارد</w:t>
      </w:r>
      <w:proofErr w:type="spellEnd"/>
      <w:r w:rsidRPr="00DF26F8">
        <w:rPr>
          <w:szCs w:val="23"/>
          <w:rtl/>
        </w:rPr>
        <w:t xml:space="preserve"> و سپس سرریز </w:t>
      </w:r>
      <w:proofErr w:type="spellStart"/>
      <w:r w:rsidRPr="00DF26F8">
        <w:rPr>
          <w:szCs w:val="23"/>
          <w:rtl/>
        </w:rPr>
        <w:t>می‌کند</w:t>
      </w:r>
      <w:proofErr w:type="spellEnd"/>
      <w:r w:rsidRPr="00DF26F8">
        <w:rPr>
          <w:szCs w:val="23"/>
        </w:rPr>
        <w:t>.</w:t>
      </w:r>
    </w:p>
    <w:p w14:paraId="36831F03" w14:textId="030894F4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 xml:space="preserve">فرمول ساده برای کلاک ۱۶ </w:t>
      </w:r>
      <w:proofErr w:type="spellStart"/>
      <w:r w:rsidRPr="00DF26F8">
        <w:rPr>
          <w:szCs w:val="23"/>
          <w:rtl/>
        </w:rPr>
        <w:t>مگاهرتز</w:t>
      </w:r>
      <w:proofErr w:type="spellEnd"/>
      <w:r w:rsidRPr="00DF26F8">
        <w:rPr>
          <w:szCs w:val="23"/>
        </w:rPr>
        <w:t xml:space="preserve">: </w:t>
      </w:r>
      <w:r w:rsidRPr="00DF26F8">
        <w:rPr>
          <w:szCs w:val="23"/>
          <w:rtl/>
        </w:rPr>
        <w:t xml:space="preserve">اگر بخواهیم </w:t>
      </w:r>
      <w:proofErr w:type="spellStart"/>
      <w:r w:rsidRPr="00DF26F8">
        <w:rPr>
          <w:szCs w:val="23"/>
          <w:rtl/>
        </w:rPr>
        <w:t>تایمر</w:t>
      </w:r>
      <w:proofErr w:type="spellEnd"/>
      <w:r w:rsidRPr="00DF26F8">
        <w:rPr>
          <w:szCs w:val="23"/>
          <w:rtl/>
        </w:rPr>
        <w:t xml:space="preserve"> ما هر </w:t>
      </w:r>
      <w:r w:rsidRPr="00DF26F8">
        <w:rPr>
          <w:b/>
          <w:bCs/>
          <w:szCs w:val="23"/>
          <w:rtl/>
        </w:rPr>
        <w:t>۱</w:t>
      </w:r>
      <w:r w:rsidRPr="00DF26F8">
        <w:rPr>
          <w:b/>
          <w:bCs/>
          <w:szCs w:val="23"/>
        </w:rPr>
        <w:t xml:space="preserve"> </w:t>
      </w:r>
      <w:proofErr w:type="spellStart"/>
      <w:r w:rsidRPr="00DF26F8">
        <w:rPr>
          <w:b/>
          <w:bCs/>
          <w:szCs w:val="23"/>
          <w:rtl/>
        </w:rPr>
        <w:t>میلی‌ثانیه</w:t>
      </w:r>
      <w:proofErr w:type="spellEnd"/>
      <w:r w:rsidRPr="00DF26F8">
        <w:rPr>
          <w:szCs w:val="23"/>
          <w:rtl/>
        </w:rPr>
        <w:t xml:space="preserve"> یک قدم جلو برود باید کلاک ۱۶ میلیون را بر ۱۶۰۰۰ تقسیم کنیم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پس</w:t>
      </w:r>
      <w:r w:rsidRPr="00DF26F8">
        <w:rPr>
          <w:szCs w:val="23"/>
        </w:rPr>
        <w:t xml:space="preserve"> </w:t>
      </w:r>
      <w:proofErr w:type="spellStart"/>
      <w:r w:rsidRPr="00DF26F8">
        <w:rPr>
          <w:szCs w:val="23"/>
        </w:rPr>
        <w:t>Prescaler</w:t>
      </w:r>
      <w:proofErr w:type="spellEnd"/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ما همیشه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15999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خواهد بود. (چون شمارش از صفر شروع </w:t>
      </w:r>
      <w:proofErr w:type="spellStart"/>
      <w:r w:rsidRPr="00DF26F8">
        <w:rPr>
          <w:szCs w:val="23"/>
          <w:rtl/>
        </w:rPr>
        <w:t>می‌شود</w:t>
      </w:r>
      <w:proofErr w:type="spellEnd"/>
      <w:r w:rsidRPr="00DF26F8">
        <w:rPr>
          <w:szCs w:val="23"/>
          <w:rtl/>
        </w:rPr>
        <w:t xml:space="preserve"> یکی کم </w:t>
      </w:r>
      <w:proofErr w:type="spellStart"/>
      <w:r w:rsidRPr="00DF26F8">
        <w:rPr>
          <w:szCs w:val="23"/>
          <w:rtl/>
        </w:rPr>
        <w:t>می‌کنیم</w:t>
      </w:r>
      <w:proofErr w:type="spellEnd"/>
      <w:r w:rsidRPr="00DF26F8">
        <w:rPr>
          <w:szCs w:val="23"/>
          <w:rtl/>
        </w:rPr>
        <w:t>)</w:t>
      </w:r>
      <w:r w:rsidRPr="00DF26F8">
        <w:rPr>
          <w:szCs w:val="23"/>
        </w:rPr>
        <w:t>.</w:t>
      </w:r>
    </w:p>
    <w:p w14:paraId="5F4999AB" w14:textId="743783CA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 xml:space="preserve">حالا برای </w:t>
      </w:r>
      <w:proofErr w:type="spellStart"/>
      <w:r w:rsidRPr="00DF26F8">
        <w:rPr>
          <w:szCs w:val="23"/>
          <w:rtl/>
        </w:rPr>
        <w:t>زمان‌های</w:t>
      </w:r>
      <w:proofErr w:type="spellEnd"/>
      <w:r w:rsidRPr="00DF26F8">
        <w:rPr>
          <w:szCs w:val="23"/>
          <w:rtl/>
        </w:rPr>
        <w:t xml:space="preserve"> مختلف فقط عدد</w:t>
      </w:r>
      <w:r w:rsidRPr="00DF26F8">
        <w:rPr>
          <w:szCs w:val="23"/>
        </w:rPr>
        <w:t xml:space="preserve"> Period </w:t>
      </w:r>
      <w:r w:rsidRPr="00DF26F8">
        <w:rPr>
          <w:szCs w:val="23"/>
          <w:rtl/>
        </w:rPr>
        <w:t xml:space="preserve">را تغییر </w:t>
      </w:r>
      <w:proofErr w:type="spellStart"/>
      <w:r w:rsidRPr="00DF26F8">
        <w:rPr>
          <w:szCs w:val="23"/>
          <w:rtl/>
        </w:rPr>
        <w:t>می‌دهیم</w:t>
      </w:r>
      <w:proofErr w:type="spellEnd"/>
      <w:r w:rsidRPr="00DF26F8">
        <w:rPr>
          <w:szCs w:val="23"/>
        </w:rPr>
        <w:t xml:space="preserve">: </w:t>
      </w:r>
      <w:r w:rsidRPr="00DF26F8">
        <w:rPr>
          <w:szCs w:val="23"/>
          <w:rtl/>
        </w:rPr>
        <w:t xml:space="preserve">برای ۵۰۰ </w:t>
      </w:r>
      <w:proofErr w:type="spellStart"/>
      <w:r w:rsidRPr="00DF26F8">
        <w:rPr>
          <w:szCs w:val="23"/>
          <w:rtl/>
        </w:rPr>
        <w:t>میلی‌ثانیه</w:t>
      </w:r>
      <w:proofErr w:type="spellEnd"/>
      <w:r w:rsidRPr="00DF26F8">
        <w:rPr>
          <w:szCs w:val="23"/>
          <w:rtl/>
        </w:rPr>
        <w:t xml:space="preserve"> عدد</w:t>
      </w:r>
      <w:r w:rsidRPr="00DF26F8">
        <w:rPr>
          <w:szCs w:val="23"/>
        </w:rPr>
        <w:t xml:space="preserve"> Period </w:t>
      </w:r>
      <w:proofErr w:type="spellStart"/>
      <w:r w:rsidRPr="00DF26F8">
        <w:rPr>
          <w:szCs w:val="23"/>
          <w:rtl/>
        </w:rPr>
        <w:t>می‌شود</w:t>
      </w:r>
      <w:proofErr w:type="spellEnd"/>
      <w:r w:rsidRPr="00DF26F8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499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برای ۱۰۰ </w:t>
      </w:r>
      <w:proofErr w:type="spellStart"/>
      <w:r w:rsidRPr="00DF26F8">
        <w:rPr>
          <w:szCs w:val="23"/>
          <w:rtl/>
        </w:rPr>
        <w:t>میلی‌ثانیه</w:t>
      </w:r>
      <w:proofErr w:type="spellEnd"/>
      <w:r w:rsidRPr="00DF26F8">
        <w:rPr>
          <w:szCs w:val="23"/>
          <w:rtl/>
        </w:rPr>
        <w:t xml:space="preserve"> عدد</w:t>
      </w:r>
      <w:r w:rsidRPr="00DF26F8">
        <w:rPr>
          <w:szCs w:val="23"/>
        </w:rPr>
        <w:t xml:space="preserve"> Period </w:t>
      </w:r>
      <w:proofErr w:type="spellStart"/>
      <w:r w:rsidRPr="00DF26F8">
        <w:rPr>
          <w:szCs w:val="23"/>
          <w:rtl/>
        </w:rPr>
        <w:t>می‌شود</w:t>
      </w:r>
      <w:proofErr w:type="spellEnd"/>
      <w:r w:rsidRPr="00DF26F8">
        <w:rPr>
          <w:szCs w:val="23"/>
          <w:rtl/>
        </w:rPr>
        <w:t xml:space="preserve"> </w:t>
      </w:r>
      <w:r w:rsidRPr="00DF26F8">
        <w:rPr>
          <w:b/>
          <w:bCs/>
          <w:szCs w:val="23"/>
        </w:rPr>
        <w:t>99</w:t>
      </w:r>
    </w:p>
    <w:p w14:paraId="25991E53" w14:textId="77777777" w:rsidR="00DF26F8" w:rsidRPr="00DF26F8" w:rsidRDefault="00DF26F8" w:rsidP="00DF26F8">
      <w:pPr>
        <w:pStyle w:val="Heading2"/>
      </w:pPr>
      <w:bookmarkStart w:id="42" w:name="_Toc218438483"/>
      <w:r w:rsidRPr="00DF26F8">
        <w:rPr>
          <w:rtl/>
        </w:rPr>
        <w:t>۲</w:t>
      </w:r>
      <w:r w:rsidRPr="00DF26F8">
        <w:t xml:space="preserve">. </w:t>
      </w:r>
      <w:proofErr w:type="spellStart"/>
      <w:r w:rsidRPr="00DF26F8">
        <w:rPr>
          <w:rtl/>
        </w:rPr>
        <w:t>تنظیمات</w:t>
      </w:r>
      <w:proofErr w:type="spellEnd"/>
      <w:r w:rsidRPr="00DF26F8">
        <w:rPr>
          <w:rtl/>
        </w:rPr>
        <w:t xml:space="preserve"> در</w:t>
      </w:r>
      <w:r w:rsidRPr="00DF26F8">
        <w:t xml:space="preserve"> </w:t>
      </w:r>
      <w:proofErr w:type="spellStart"/>
      <w:r w:rsidRPr="00DF26F8">
        <w:t>CubeMX</w:t>
      </w:r>
      <w:bookmarkEnd w:id="42"/>
      <w:proofErr w:type="spellEnd"/>
    </w:p>
    <w:p w14:paraId="7E2D0A86" w14:textId="5FF30CCC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 xml:space="preserve">پروژه قبلی را باز کنید یا پروژه جدید بسازید. </w:t>
      </w:r>
      <w:proofErr w:type="spellStart"/>
      <w:r w:rsidRPr="00DF26F8">
        <w:rPr>
          <w:szCs w:val="23"/>
          <w:rtl/>
        </w:rPr>
        <w:t>تنظیمات</w:t>
      </w:r>
      <w:proofErr w:type="spellEnd"/>
      <w:r w:rsidRPr="00DF26F8">
        <w:rPr>
          <w:szCs w:val="23"/>
          <w:rtl/>
        </w:rPr>
        <w:t xml:space="preserve"> کلاک را دقیقاً مثل فصل قبل روی </w:t>
      </w:r>
      <w:r w:rsidRPr="00DF26F8">
        <w:rPr>
          <w:b/>
          <w:bCs/>
          <w:szCs w:val="23"/>
        </w:rPr>
        <w:t>16MHz HSI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بگذارید</w:t>
      </w:r>
      <w:r w:rsidRPr="00DF26F8">
        <w:rPr>
          <w:szCs w:val="23"/>
        </w:rPr>
        <w:t>.</w:t>
      </w:r>
    </w:p>
    <w:p w14:paraId="3A2A8349" w14:textId="77777777" w:rsidR="00DF26F8" w:rsidRDefault="00DF26F8" w:rsidP="00DF26F8">
      <w:pPr>
        <w:pStyle w:val="1stparagraph"/>
        <w:rPr>
          <w:szCs w:val="23"/>
          <w:rtl/>
        </w:rPr>
      </w:pPr>
      <w:r w:rsidRPr="00DF26F8">
        <w:rPr>
          <w:b/>
          <w:bCs/>
          <w:szCs w:val="23"/>
          <w:rtl/>
        </w:rPr>
        <w:t xml:space="preserve">الف. تنظیم </w:t>
      </w:r>
      <w:proofErr w:type="spellStart"/>
      <w:r w:rsidRPr="00DF26F8">
        <w:rPr>
          <w:b/>
          <w:bCs/>
          <w:szCs w:val="23"/>
          <w:rtl/>
        </w:rPr>
        <w:t>تایمر</w:t>
      </w:r>
      <w:proofErr w:type="spellEnd"/>
      <w:r w:rsidRPr="00DF26F8">
        <w:rPr>
          <w:b/>
          <w:bCs/>
          <w:szCs w:val="23"/>
          <w:rtl/>
        </w:rPr>
        <w:t xml:space="preserve"> ۲ برای</w:t>
      </w:r>
      <w:r w:rsidRPr="00DF26F8">
        <w:rPr>
          <w:b/>
          <w:bCs/>
          <w:szCs w:val="23"/>
        </w:rPr>
        <w:t xml:space="preserve"> LED </w:t>
      </w:r>
      <w:r w:rsidRPr="00DF26F8">
        <w:rPr>
          <w:b/>
          <w:bCs/>
          <w:szCs w:val="23"/>
          <w:rtl/>
        </w:rPr>
        <w:t>سبز</w:t>
      </w:r>
      <w:r w:rsidRPr="00DF26F8">
        <w:rPr>
          <w:szCs w:val="23"/>
          <w:rtl/>
        </w:rPr>
        <w:t xml:space="preserve"> </w:t>
      </w:r>
    </w:p>
    <w:p w14:paraId="27386257" w14:textId="5B7A2818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lastRenderedPageBreak/>
        <w:t>۱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وارد بخش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Timers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شوید و روی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TIM2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کلیک کنید</w:t>
      </w:r>
      <w:r w:rsidRPr="00DF26F8">
        <w:rPr>
          <w:szCs w:val="23"/>
        </w:rPr>
        <w:t>.</w:t>
      </w:r>
    </w:p>
    <w:p w14:paraId="6B0F50EC" w14:textId="12546A86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۲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گزینه </w:t>
      </w:r>
      <w:r w:rsidRPr="00DF26F8">
        <w:rPr>
          <w:b/>
          <w:bCs/>
          <w:szCs w:val="23"/>
        </w:rPr>
        <w:t>Clock Source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 xml:space="preserve">را روی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Internal Clock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بگذارید</w:t>
      </w:r>
      <w:r w:rsidRPr="00DF26F8">
        <w:rPr>
          <w:szCs w:val="23"/>
        </w:rPr>
        <w:t>.</w:t>
      </w:r>
    </w:p>
    <w:p w14:paraId="20F9B59C" w14:textId="5DB104BB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۳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در پایین صفحه و بخش </w:t>
      </w:r>
      <w:r w:rsidRPr="00DF26F8">
        <w:rPr>
          <w:b/>
          <w:bCs/>
          <w:szCs w:val="23"/>
        </w:rPr>
        <w:t>Parameter Settings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اعداد زیر را وارد کنید</w:t>
      </w:r>
      <w:r w:rsidRPr="00DF26F8">
        <w:rPr>
          <w:szCs w:val="23"/>
        </w:rPr>
        <w:t>:</w:t>
      </w:r>
    </w:p>
    <w:p w14:paraId="26B8F020" w14:textId="77777777" w:rsidR="00DF26F8" w:rsidRDefault="00DF26F8" w:rsidP="00DF26F8">
      <w:pPr>
        <w:pStyle w:val="1stparagraph"/>
        <w:numPr>
          <w:ilvl w:val="0"/>
          <w:numId w:val="139"/>
        </w:numPr>
        <w:rPr>
          <w:szCs w:val="23"/>
        </w:rPr>
      </w:pPr>
      <w:proofErr w:type="spellStart"/>
      <w:r w:rsidRPr="00DF26F8">
        <w:rPr>
          <w:b/>
          <w:bCs/>
          <w:szCs w:val="23"/>
        </w:rPr>
        <w:t>Prescaler</w:t>
      </w:r>
      <w:proofErr w:type="spellEnd"/>
      <w:r w:rsidRPr="00DF26F8">
        <w:rPr>
          <w:b/>
          <w:bCs/>
          <w:szCs w:val="23"/>
        </w:rPr>
        <w:t>:</w:t>
      </w:r>
      <w:r w:rsidRPr="00DF26F8">
        <w:rPr>
          <w:szCs w:val="23"/>
        </w:rPr>
        <w:t xml:space="preserve"> 15999</w:t>
      </w:r>
    </w:p>
    <w:p w14:paraId="5B9F4C51" w14:textId="4931F468" w:rsidR="00DF26F8" w:rsidRPr="00DF26F8" w:rsidRDefault="00DF26F8" w:rsidP="00F936D5">
      <w:pPr>
        <w:pStyle w:val="1stparagraph"/>
        <w:numPr>
          <w:ilvl w:val="0"/>
          <w:numId w:val="139"/>
        </w:numPr>
        <w:rPr>
          <w:szCs w:val="23"/>
        </w:rPr>
      </w:pPr>
      <w:r w:rsidRPr="00DF26F8">
        <w:rPr>
          <w:b/>
          <w:bCs/>
          <w:szCs w:val="23"/>
        </w:rPr>
        <w:t>Counter Period:</w:t>
      </w:r>
      <w:r w:rsidRPr="00DF26F8">
        <w:rPr>
          <w:szCs w:val="23"/>
        </w:rPr>
        <w:t xml:space="preserve"> 499</w:t>
      </w:r>
    </w:p>
    <w:p w14:paraId="1FE0B5EC" w14:textId="37E61282" w:rsidR="00DF26F8" w:rsidRDefault="00DF26F8" w:rsidP="00A03D3B">
      <w:pPr>
        <w:pStyle w:val="1stparagraph"/>
        <w:rPr>
          <w:szCs w:val="23"/>
          <w:rtl/>
        </w:rPr>
      </w:pPr>
      <w:r w:rsidRPr="00DF26F8">
        <w:rPr>
          <w:szCs w:val="23"/>
          <w:rtl/>
        </w:rPr>
        <w:t>۴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وارد </w:t>
      </w:r>
      <w:proofErr w:type="spellStart"/>
      <w:r w:rsidRPr="00DF26F8">
        <w:rPr>
          <w:szCs w:val="23"/>
          <w:rtl/>
        </w:rPr>
        <w:t>سربرگ</w:t>
      </w:r>
      <w:proofErr w:type="spellEnd"/>
      <w:r w:rsidRPr="00DF26F8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NVIC Settings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شوید و تیک </w:t>
      </w:r>
      <w:r w:rsidRPr="00DF26F8">
        <w:rPr>
          <w:b/>
          <w:bCs/>
          <w:szCs w:val="23"/>
        </w:rPr>
        <w:t>TIM2 global interrupt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را بزنید</w:t>
      </w:r>
      <w:r w:rsidRPr="00DF26F8">
        <w:rPr>
          <w:szCs w:val="23"/>
        </w:rPr>
        <w:t>.</w:t>
      </w:r>
    </w:p>
    <w:p w14:paraId="6070C1B9" w14:textId="77777777" w:rsidR="00F936D5" w:rsidRPr="00DF26F8" w:rsidRDefault="00F936D5" w:rsidP="00A03D3B">
      <w:pPr>
        <w:pStyle w:val="1stparagraph"/>
        <w:rPr>
          <w:rFonts w:hint="cs"/>
          <w:szCs w:val="23"/>
          <w:rtl/>
        </w:rPr>
      </w:pPr>
    </w:p>
    <w:p w14:paraId="70564F82" w14:textId="77777777" w:rsidR="00F936D5" w:rsidRDefault="00DF26F8" w:rsidP="00DF26F8">
      <w:pPr>
        <w:pStyle w:val="1stparagraph"/>
        <w:rPr>
          <w:szCs w:val="23"/>
          <w:rtl/>
        </w:rPr>
      </w:pPr>
      <w:r w:rsidRPr="00DF26F8">
        <w:rPr>
          <w:b/>
          <w:bCs/>
          <w:szCs w:val="23"/>
          <w:rtl/>
        </w:rPr>
        <w:t xml:space="preserve">ب. تنظیم </w:t>
      </w:r>
      <w:proofErr w:type="spellStart"/>
      <w:r w:rsidRPr="00DF26F8">
        <w:rPr>
          <w:b/>
          <w:bCs/>
          <w:szCs w:val="23"/>
          <w:rtl/>
        </w:rPr>
        <w:t>تایمر</w:t>
      </w:r>
      <w:proofErr w:type="spellEnd"/>
      <w:r w:rsidRPr="00DF26F8">
        <w:rPr>
          <w:b/>
          <w:bCs/>
          <w:szCs w:val="23"/>
          <w:rtl/>
        </w:rPr>
        <w:t xml:space="preserve"> ۳ برای</w:t>
      </w:r>
      <w:r w:rsidRPr="00DF26F8">
        <w:rPr>
          <w:b/>
          <w:bCs/>
          <w:szCs w:val="23"/>
        </w:rPr>
        <w:t xml:space="preserve"> LED </w:t>
      </w:r>
      <w:r w:rsidRPr="00DF26F8">
        <w:rPr>
          <w:b/>
          <w:bCs/>
          <w:szCs w:val="23"/>
          <w:rtl/>
        </w:rPr>
        <w:t>قرمز</w:t>
      </w:r>
      <w:r w:rsidRPr="00DF26F8">
        <w:rPr>
          <w:szCs w:val="23"/>
          <w:rtl/>
        </w:rPr>
        <w:t xml:space="preserve"> </w:t>
      </w:r>
    </w:p>
    <w:p w14:paraId="7A59A454" w14:textId="0347B0CD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۱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در منوی</w:t>
      </w:r>
      <w:r w:rsidRPr="00DF26F8">
        <w:rPr>
          <w:szCs w:val="23"/>
        </w:rPr>
        <w:t xml:space="preserve"> Timers </w:t>
      </w:r>
      <w:r w:rsidRPr="00DF26F8">
        <w:rPr>
          <w:szCs w:val="23"/>
          <w:rtl/>
        </w:rPr>
        <w:t xml:space="preserve">روی </w:t>
      </w:r>
      <w:r w:rsidRPr="00DF26F8">
        <w:rPr>
          <w:b/>
          <w:bCs/>
          <w:szCs w:val="23"/>
        </w:rPr>
        <w:t>TIM3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کلیک کنید</w:t>
      </w:r>
      <w:r w:rsidRPr="00DF26F8">
        <w:rPr>
          <w:szCs w:val="23"/>
        </w:rPr>
        <w:t>.</w:t>
      </w:r>
    </w:p>
    <w:p w14:paraId="1A63C7BF" w14:textId="4A20378B" w:rsidR="00DF26F8" w:rsidRDefault="00DF26F8" w:rsidP="00F936D5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۲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گزینه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Clock Source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را روی </w:t>
      </w:r>
      <w:r w:rsidRPr="00DF26F8">
        <w:rPr>
          <w:b/>
          <w:bCs/>
          <w:szCs w:val="23"/>
        </w:rPr>
        <w:t>Internal Clock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بگذارید</w:t>
      </w:r>
      <w:r w:rsidRPr="00DF26F8">
        <w:rPr>
          <w:szCs w:val="23"/>
        </w:rPr>
        <w:t>.</w:t>
      </w:r>
    </w:p>
    <w:p w14:paraId="0AAFDE5A" w14:textId="7D82B4EC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۳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اعداد زیر را تنظیم کنید</w:t>
      </w:r>
      <w:r w:rsidRPr="00DF26F8">
        <w:rPr>
          <w:szCs w:val="23"/>
        </w:rPr>
        <w:t>:</w:t>
      </w:r>
    </w:p>
    <w:p w14:paraId="17F1DE57" w14:textId="77777777" w:rsidR="00DF26F8" w:rsidRPr="00DF26F8" w:rsidRDefault="00DF26F8" w:rsidP="00DF26F8">
      <w:pPr>
        <w:pStyle w:val="1stparagraph"/>
        <w:numPr>
          <w:ilvl w:val="0"/>
          <w:numId w:val="140"/>
        </w:numPr>
        <w:rPr>
          <w:szCs w:val="23"/>
        </w:rPr>
      </w:pPr>
      <w:proofErr w:type="spellStart"/>
      <w:r w:rsidRPr="00DF26F8">
        <w:rPr>
          <w:b/>
          <w:bCs/>
          <w:szCs w:val="23"/>
        </w:rPr>
        <w:t>Prescaler</w:t>
      </w:r>
      <w:proofErr w:type="spellEnd"/>
      <w:r w:rsidRPr="00DF26F8">
        <w:rPr>
          <w:b/>
          <w:bCs/>
          <w:szCs w:val="23"/>
        </w:rPr>
        <w:t>:</w:t>
      </w:r>
      <w:r w:rsidRPr="00DF26F8">
        <w:rPr>
          <w:szCs w:val="23"/>
        </w:rPr>
        <w:t xml:space="preserve"> 15999</w:t>
      </w:r>
    </w:p>
    <w:p w14:paraId="2FDB71FF" w14:textId="6088BB2A" w:rsidR="00DF26F8" w:rsidRPr="00F936D5" w:rsidRDefault="00DF26F8" w:rsidP="00F936D5">
      <w:pPr>
        <w:pStyle w:val="1stparagraph"/>
        <w:numPr>
          <w:ilvl w:val="0"/>
          <w:numId w:val="140"/>
        </w:numPr>
        <w:rPr>
          <w:rFonts w:hint="cs"/>
          <w:szCs w:val="23"/>
        </w:rPr>
      </w:pPr>
      <w:r w:rsidRPr="00DF26F8">
        <w:rPr>
          <w:b/>
          <w:bCs/>
          <w:szCs w:val="23"/>
        </w:rPr>
        <w:t>Counter Period:</w:t>
      </w:r>
      <w:r w:rsidRPr="00DF26F8">
        <w:rPr>
          <w:szCs w:val="23"/>
        </w:rPr>
        <w:t xml:space="preserve"> 99</w:t>
      </w:r>
    </w:p>
    <w:p w14:paraId="34EB7990" w14:textId="31F26931" w:rsidR="00DF26F8" w:rsidRDefault="00DF26F8" w:rsidP="00DF26F8">
      <w:pPr>
        <w:pStyle w:val="1stparagraph"/>
        <w:rPr>
          <w:szCs w:val="23"/>
          <w:rtl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۴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در </w:t>
      </w:r>
      <w:proofErr w:type="spellStart"/>
      <w:r w:rsidRPr="00DF26F8">
        <w:rPr>
          <w:szCs w:val="23"/>
          <w:rtl/>
        </w:rPr>
        <w:t>سربرگ</w:t>
      </w:r>
      <w:proofErr w:type="spellEnd"/>
      <w:r w:rsidRPr="00DF26F8">
        <w:rPr>
          <w:szCs w:val="23"/>
          <w:rtl/>
        </w:rPr>
        <w:t xml:space="preserve"> </w:t>
      </w:r>
      <w:r w:rsidRPr="00DF26F8">
        <w:rPr>
          <w:b/>
          <w:bCs/>
          <w:szCs w:val="23"/>
        </w:rPr>
        <w:t>NVIC Settings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 xml:space="preserve">تیک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TIM3 global interrupt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را بزنید</w:t>
      </w:r>
      <w:r w:rsidRPr="00DF26F8">
        <w:rPr>
          <w:szCs w:val="23"/>
        </w:rPr>
        <w:t>.</w:t>
      </w:r>
    </w:p>
    <w:p w14:paraId="76C9053D" w14:textId="77777777" w:rsidR="00F936D5" w:rsidRPr="00DF26F8" w:rsidRDefault="00F936D5" w:rsidP="00DF26F8">
      <w:pPr>
        <w:pStyle w:val="1stparagraph"/>
        <w:rPr>
          <w:szCs w:val="23"/>
        </w:rPr>
      </w:pPr>
    </w:p>
    <w:p w14:paraId="4498ADFC" w14:textId="77777777" w:rsidR="00DF26F8" w:rsidRDefault="00DF26F8" w:rsidP="00DF26F8">
      <w:pPr>
        <w:pStyle w:val="1stparagraph"/>
        <w:rPr>
          <w:szCs w:val="23"/>
          <w:rtl/>
        </w:rPr>
      </w:pPr>
      <w:r w:rsidRPr="00DF26F8">
        <w:rPr>
          <w:b/>
          <w:bCs/>
          <w:szCs w:val="23"/>
          <w:rtl/>
        </w:rPr>
        <w:t>ج. تنظیم</w:t>
      </w:r>
      <w:r w:rsidRPr="00DF26F8">
        <w:rPr>
          <w:b/>
          <w:bCs/>
          <w:szCs w:val="23"/>
        </w:rPr>
        <w:t xml:space="preserve"> LED </w:t>
      </w:r>
      <w:r w:rsidRPr="00DF26F8">
        <w:rPr>
          <w:b/>
          <w:bCs/>
          <w:szCs w:val="23"/>
          <w:rtl/>
        </w:rPr>
        <w:t>ها</w:t>
      </w:r>
      <w:r w:rsidRPr="00DF26F8">
        <w:rPr>
          <w:szCs w:val="23"/>
          <w:rtl/>
        </w:rPr>
        <w:t xml:space="preserve"> </w:t>
      </w:r>
    </w:p>
    <w:p w14:paraId="587CBF38" w14:textId="7E775F87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۱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پایه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PA5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را خروجی کنید و نام آن را </w:t>
      </w:r>
      <w:r w:rsidRPr="00DF26F8">
        <w:rPr>
          <w:b/>
          <w:bCs/>
          <w:szCs w:val="23"/>
        </w:rPr>
        <w:t>LED_GREEN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بگذارید</w:t>
      </w:r>
      <w:r w:rsidRPr="00DF26F8">
        <w:rPr>
          <w:szCs w:val="23"/>
        </w:rPr>
        <w:t>.</w:t>
      </w:r>
    </w:p>
    <w:p w14:paraId="48A34781" w14:textId="00BEEA2C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۲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پایه </w:t>
      </w:r>
      <w:r w:rsidRPr="00DF26F8">
        <w:rPr>
          <w:b/>
          <w:bCs/>
          <w:szCs w:val="23"/>
        </w:rPr>
        <w:t>PA0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را خروجی کنید و نام آن را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LED_RED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بگذارید</w:t>
      </w:r>
      <w:r w:rsidRPr="00DF26F8">
        <w:rPr>
          <w:szCs w:val="23"/>
        </w:rPr>
        <w:t>.</w:t>
      </w:r>
    </w:p>
    <w:p w14:paraId="3AFAF090" w14:textId="77777777" w:rsidR="00DF26F8" w:rsidRDefault="00DF26F8" w:rsidP="00DF26F8">
      <w:pPr>
        <w:pStyle w:val="1stparagraph"/>
        <w:rPr>
          <w:szCs w:val="23"/>
          <w:rtl/>
        </w:rPr>
      </w:pPr>
      <w:r w:rsidRPr="00DF26F8">
        <w:rPr>
          <w:szCs w:val="23"/>
          <w:rtl/>
        </w:rPr>
        <w:t>کد را تولید کنید</w:t>
      </w:r>
      <w:r w:rsidRPr="00DF26F8">
        <w:rPr>
          <w:szCs w:val="23"/>
        </w:rPr>
        <w:t>.</w:t>
      </w:r>
    </w:p>
    <w:p w14:paraId="48888501" w14:textId="77777777" w:rsidR="00DF26F8" w:rsidRPr="00DF26F8" w:rsidRDefault="00DF26F8" w:rsidP="00DF26F8">
      <w:pPr>
        <w:pStyle w:val="1stparagraph"/>
        <w:rPr>
          <w:szCs w:val="23"/>
        </w:rPr>
      </w:pPr>
    </w:p>
    <w:p w14:paraId="47EB8FD7" w14:textId="77777777" w:rsidR="00DF26F8" w:rsidRPr="00DF26F8" w:rsidRDefault="00DF26F8" w:rsidP="00DF26F8">
      <w:pPr>
        <w:pStyle w:val="Heading2"/>
      </w:pPr>
      <w:bookmarkStart w:id="43" w:name="_Toc218438484"/>
      <w:r w:rsidRPr="00DF26F8">
        <w:rPr>
          <w:rtl/>
        </w:rPr>
        <w:t>۳</w:t>
      </w:r>
      <w:r w:rsidRPr="00DF26F8">
        <w:t xml:space="preserve">. </w:t>
      </w:r>
      <w:proofErr w:type="spellStart"/>
      <w:r w:rsidRPr="00DF26F8">
        <w:rPr>
          <w:rtl/>
        </w:rPr>
        <w:t>کدنویسی</w:t>
      </w:r>
      <w:proofErr w:type="spellEnd"/>
      <w:r w:rsidRPr="00DF26F8">
        <w:rPr>
          <w:rtl/>
        </w:rPr>
        <w:t>؛ مدیریت زمان</w:t>
      </w:r>
      <w:bookmarkEnd w:id="43"/>
    </w:p>
    <w:p w14:paraId="32FA088B" w14:textId="4AB98EFA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 xml:space="preserve">ما دیگر نیازی به نوشتن کد در حلقه </w:t>
      </w:r>
      <w:r w:rsidRPr="00DF26F8">
        <w:rPr>
          <w:szCs w:val="23"/>
        </w:rPr>
        <w:t xml:space="preserve">while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نداریم. همه چیز در تابع</w:t>
      </w:r>
      <w:r w:rsidRPr="00DF26F8">
        <w:rPr>
          <w:szCs w:val="23"/>
        </w:rPr>
        <w:t xml:space="preserve"> Callback </w:t>
      </w:r>
      <w:r w:rsidRPr="00DF26F8">
        <w:rPr>
          <w:szCs w:val="23"/>
          <w:rtl/>
        </w:rPr>
        <w:t xml:space="preserve">انجام </w:t>
      </w:r>
      <w:proofErr w:type="spellStart"/>
      <w:r w:rsidRPr="00DF26F8">
        <w:rPr>
          <w:szCs w:val="23"/>
          <w:rtl/>
        </w:rPr>
        <w:t>می‌شود</w:t>
      </w:r>
      <w:proofErr w:type="spellEnd"/>
      <w:r w:rsidRPr="00DF26F8">
        <w:rPr>
          <w:szCs w:val="23"/>
        </w:rPr>
        <w:t>.</w:t>
      </w:r>
    </w:p>
    <w:p w14:paraId="3D268361" w14:textId="45FC20C2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b/>
          <w:bCs/>
          <w:szCs w:val="23"/>
          <w:rtl/>
        </w:rPr>
        <w:t xml:space="preserve">الف. استارت زدن </w:t>
      </w:r>
      <w:proofErr w:type="spellStart"/>
      <w:r w:rsidRPr="00DF26F8">
        <w:rPr>
          <w:b/>
          <w:bCs/>
          <w:szCs w:val="23"/>
          <w:rtl/>
        </w:rPr>
        <w:t>تایمرها</w:t>
      </w:r>
      <w:proofErr w:type="spellEnd"/>
      <w:r w:rsidRPr="00DF26F8">
        <w:rPr>
          <w:szCs w:val="23"/>
          <w:rtl/>
        </w:rPr>
        <w:t xml:space="preserve"> </w:t>
      </w:r>
      <w:proofErr w:type="spellStart"/>
      <w:r w:rsidRPr="00DF26F8">
        <w:rPr>
          <w:szCs w:val="23"/>
          <w:rtl/>
        </w:rPr>
        <w:t>تایمرها</w:t>
      </w:r>
      <w:proofErr w:type="spellEnd"/>
      <w:r w:rsidRPr="00DF26F8">
        <w:rPr>
          <w:szCs w:val="23"/>
          <w:rtl/>
        </w:rPr>
        <w:t xml:space="preserve"> به صورت </w:t>
      </w:r>
      <w:proofErr w:type="spellStart"/>
      <w:r w:rsidRPr="00DF26F8">
        <w:rPr>
          <w:szCs w:val="23"/>
          <w:rtl/>
        </w:rPr>
        <w:t>پیش‌فرض</w:t>
      </w:r>
      <w:proofErr w:type="spellEnd"/>
      <w:r w:rsidRPr="00DF26F8">
        <w:rPr>
          <w:szCs w:val="23"/>
          <w:rtl/>
        </w:rPr>
        <w:t xml:space="preserve"> خاموش هستند. باید در شروع برنامه </w:t>
      </w:r>
      <w:proofErr w:type="spellStart"/>
      <w:r w:rsidRPr="00DF26F8">
        <w:rPr>
          <w:szCs w:val="23"/>
          <w:rtl/>
        </w:rPr>
        <w:t>آن‌ها</w:t>
      </w:r>
      <w:proofErr w:type="spellEnd"/>
      <w:r w:rsidRPr="00DF26F8">
        <w:rPr>
          <w:szCs w:val="23"/>
          <w:rtl/>
        </w:rPr>
        <w:t xml:space="preserve"> را روشن کنیم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وارد تابع </w:t>
      </w:r>
      <w:r>
        <w:rPr>
          <w:szCs w:val="23"/>
        </w:rPr>
        <w:t xml:space="preserve"> </w:t>
      </w:r>
      <w:r w:rsidRPr="00DF26F8">
        <w:rPr>
          <w:szCs w:val="23"/>
        </w:rPr>
        <w:t xml:space="preserve">main </w:t>
      </w:r>
      <w:r w:rsidRPr="00DF26F8">
        <w:rPr>
          <w:szCs w:val="23"/>
          <w:rtl/>
        </w:rPr>
        <w:t xml:space="preserve">شوید و قبل از حلقه </w:t>
      </w:r>
      <w:r>
        <w:rPr>
          <w:szCs w:val="23"/>
        </w:rPr>
        <w:t xml:space="preserve"> </w:t>
      </w:r>
      <w:r w:rsidRPr="00DF26F8">
        <w:rPr>
          <w:szCs w:val="23"/>
        </w:rPr>
        <w:t xml:space="preserve">while </w:t>
      </w:r>
      <w:proofErr w:type="spellStart"/>
      <w:r w:rsidRPr="00DF26F8">
        <w:rPr>
          <w:szCs w:val="23"/>
          <w:rtl/>
        </w:rPr>
        <w:t>کدهای</w:t>
      </w:r>
      <w:proofErr w:type="spellEnd"/>
      <w:r w:rsidRPr="00DF26F8">
        <w:rPr>
          <w:szCs w:val="23"/>
          <w:rtl/>
        </w:rPr>
        <w:t xml:space="preserve"> زیر را بنویسید</w:t>
      </w:r>
      <w:r w:rsidRPr="00DF26F8">
        <w:rPr>
          <w:szCs w:val="23"/>
        </w:rPr>
        <w:t>:</w:t>
      </w:r>
    </w:p>
    <w:p w14:paraId="76284C8B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  </w:t>
      </w:r>
      <w:r>
        <w:rPr>
          <w:rFonts w:ascii="Consolas" w:hAnsi="Consolas" w:cs="Courier New"/>
          <w:color w:val="696969"/>
          <w:sz w:val="17"/>
          <w:szCs w:val="17"/>
        </w:rPr>
        <w:t>/* USER CODE BEGIN 2 */</w:t>
      </w:r>
    </w:p>
    <w:p w14:paraId="030D69BC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</w:t>
      </w:r>
    </w:p>
    <w:p w14:paraId="349E00E1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</w:t>
      </w:r>
      <w:r>
        <w:rPr>
          <w:rFonts w:ascii="Consolas" w:hAnsi="Consolas" w:cs="Courier New"/>
          <w:color w:val="696969"/>
          <w:sz w:val="17"/>
          <w:szCs w:val="17"/>
        </w:rPr>
        <w:t>// Start Timer 2 in Interrupt mode (500ms)</w:t>
      </w:r>
    </w:p>
    <w:p w14:paraId="2C947855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HAL_TIM_Base_Start_IT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(&amp;htim2);</w:t>
      </w:r>
    </w:p>
    <w:p w14:paraId="56D90F06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60223138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</w:t>
      </w:r>
      <w:r>
        <w:rPr>
          <w:rFonts w:ascii="Consolas" w:hAnsi="Consolas" w:cs="Courier New"/>
          <w:color w:val="696969"/>
          <w:sz w:val="17"/>
          <w:szCs w:val="17"/>
        </w:rPr>
        <w:t>// Start Timer 3 in Interrupt mode (100ms)</w:t>
      </w:r>
    </w:p>
    <w:p w14:paraId="1AC71B98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HAL_TIM_Base_Start_IT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(&amp;htim3);</w:t>
      </w:r>
    </w:p>
    <w:p w14:paraId="637A5F6C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8.   </w:t>
      </w:r>
    </w:p>
    <w:p w14:paraId="68AB9DD4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9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r>
        <w:rPr>
          <w:rFonts w:ascii="Consolas" w:hAnsi="Consolas" w:cs="Courier New"/>
          <w:color w:val="696969"/>
          <w:sz w:val="17"/>
          <w:szCs w:val="17"/>
        </w:rPr>
        <w:t>/* USER CODE END 2 */</w:t>
      </w:r>
    </w:p>
    <w:p w14:paraId="51F142B7" w14:textId="12E064F5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b/>
          <w:bCs/>
          <w:szCs w:val="23"/>
          <w:rtl/>
        </w:rPr>
        <w:t>ب. نوشتن تابع</w:t>
      </w:r>
      <w:r w:rsidRPr="00DF26F8">
        <w:rPr>
          <w:b/>
          <w:bCs/>
          <w:szCs w:val="23"/>
        </w:rPr>
        <w:t xml:space="preserve"> Callback </w:t>
      </w:r>
      <w:r w:rsidRPr="00DF26F8">
        <w:rPr>
          <w:b/>
          <w:bCs/>
          <w:szCs w:val="23"/>
          <w:rtl/>
        </w:rPr>
        <w:t>مشترک</w:t>
      </w:r>
      <w:r w:rsidRPr="00DF26F8">
        <w:rPr>
          <w:szCs w:val="23"/>
          <w:rtl/>
        </w:rPr>
        <w:t xml:space="preserve"> وقتی هر کدام از </w:t>
      </w:r>
      <w:proofErr w:type="spellStart"/>
      <w:r w:rsidRPr="00DF26F8">
        <w:rPr>
          <w:szCs w:val="23"/>
          <w:rtl/>
        </w:rPr>
        <w:t>تایمرها</w:t>
      </w:r>
      <w:proofErr w:type="spellEnd"/>
      <w:r w:rsidRPr="00DF26F8">
        <w:rPr>
          <w:szCs w:val="23"/>
          <w:rtl/>
        </w:rPr>
        <w:t xml:space="preserve"> سرریز کنند </w:t>
      </w:r>
      <w:proofErr w:type="spellStart"/>
      <w:r w:rsidRPr="00DF26F8">
        <w:rPr>
          <w:szCs w:val="23"/>
          <w:rtl/>
        </w:rPr>
        <w:t>میکروکنترلر</w:t>
      </w:r>
      <w:proofErr w:type="spellEnd"/>
      <w:r w:rsidRPr="00DF26F8">
        <w:rPr>
          <w:szCs w:val="23"/>
          <w:rtl/>
        </w:rPr>
        <w:t xml:space="preserve"> به یک تابع واحد به نام </w:t>
      </w:r>
      <w:proofErr w:type="spellStart"/>
      <w:r w:rsidRPr="00DF26F8">
        <w:rPr>
          <w:szCs w:val="23"/>
        </w:rPr>
        <w:t>HAL_TIM_PeriodElapsedCallback</w:t>
      </w:r>
      <w:proofErr w:type="spellEnd"/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proofErr w:type="spellStart"/>
      <w:r w:rsidRPr="00DF26F8">
        <w:rPr>
          <w:szCs w:val="23"/>
          <w:rtl/>
        </w:rPr>
        <w:t>می‌رود</w:t>
      </w:r>
      <w:proofErr w:type="spellEnd"/>
      <w:r w:rsidRPr="00DF26F8">
        <w:rPr>
          <w:szCs w:val="23"/>
          <w:rtl/>
        </w:rPr>
        <w:t xml:space="preserve">. ما باید در این تابع چک کنیم که کدام </w:t>
      </w:r>
      <w:proofErr w:type="spellStart"/>
      <w:r w:rsidRPr="00DF26F8">
        <w:rPr>
          <w:szCs w:val="23"/>
          <w:rtl/>
        </w:rPr>
        <w:t>تایمر</w:t>
      </w:r>
      <w:proofErr w:type="spellEnd"/>
      <w:r w:rsidRPr="00DF26F8">
        <w:rPr>
          <w:szCs w:val="23"/>
          <w:rtl/>
        </w:rPr>
        <w:t xml:space="preserve"> زنگ زده است</w:t>
      </w:r>
      <w:r w:rsidRPr="00DF26F8">
        <w:rPr>
          <w:szCs w:val="23"/>
        </w:rPr>
        <w:t>.</w:t>
      </w:r>
    </w:p>
    <w:p w14:paraId="2F993A54" w14:textId="3E818FF3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 xml:space="preserve">این کد را در بخش </w:t>
      </w:r>
      <w:r>
        <w:rPr>
          <w:szCs w:val="23"/>
        </w:rPr>
        <w:t xml:space="preserve"> </w:t>
      </w:r>
      <w:r w:rsidRPr="00DF26F8">
        <w:rPr>
          <w:szCs w:val="23"/>
        </w:rPr>
        <w:t xml:space="preserve">USER CODE BEGIN 0 </w:t>
      </w:r>
      <w:r w:rsidRPr="00DF26F8">
        <w:rPr>
          <w:szCs w:val="23"/>
          <w:rtl/>
        </w:rPr>
        <w:t>کپی کنید</w:t>
      </w:r>
      <w:r w:rsidRPr="00DF26F8">
        <w:rPr>
          <w:szCs w:val="23"/>
        </w:rPr>
        <w:t>:</w:t>
      </w:r>
    </w:p>
    <w:p w14:paraId="4C4F7C1E" w14:textId="298D6D8C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 USER CODE BEGIN 0 */</w:t>
      </w:r>
    </w:p>
    <w:p w14:paraId="2059712E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2257A2DE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/**</w:t>
      </w:r>
    </w:p>
    <w:p w14:paraId="170FD81F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  * @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brief  Period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Elapsed Callback in non-blocking mode</w:t>
      </w:r>
    </w:p>
    <w:p w14:paraId="55E2DCF3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 xml:space="preserve">  * @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 xml:space="preserve">param 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htim</w:t>
      </w:r>
      <w:proofErr w:type="spellEnd"/>
      <w:proofErr w:type="gramEnd"/>
      <w:r>
        <w:rPr>
          <w:rFonts w:ascii="Consolas" w:hAnsi="Consolas" w:cs="Courier New"/>
          <w:color w:val="696969"/>
          <w:sz w:val="17"/>
          <w:szCs w:val="17"/>
        </w:rPr>
        <w:t>: TIM handle</w:t>
      </w:r>
    </w:p>
    <w:p w14:paraId="7B433F40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 xml:space="preserve">  * @retval None</w:t>
      </w:r>
    </w:p>
    <w:p w14:paraId="5DDE6672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 xml:space="preserve">  */</w:t>
      </w:r>
    </w:p>
    <w:p w14:paraId="380D0858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HAL_TIM_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PeriodElapsedCallback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TIM_HandleTypeDef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htim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705E525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{</w:t>
      </w:r>
    </w:p>
    <w:p w14:paraId="683499BA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r>
        <w:rPr>
          <w:rFonts w:ascii="Consolas" w:hAnsi="Consolas" w:cs="Courier New"/>
          <w:color w:val="696969"/>
          <w:sz w:val="17"/>
          <w:szCs w:val="17"/>
        </w:rPr>
        <w:t>// Check if the interrupt comes from TIM2 (Green LED)</w:t>
      </w:r>
    </w:p>
    <w:p w14:paraId="44FA53E1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htim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-&gt;</w:t>
      </w:r>
      <w:r>
        <w:rPr>
          <w:rFonts w:ascii="Consolas" w:hAnsi="Consolas" w:cs="Courier New"/>
          <w:color w:val="007FAA"/>
          <w:sz w:val="17"/>
          <w:szCs w:val="17"/>
        </w:rPr>
        <w:t>Instance</w:t>
      </w:r>
      <w:r>
        <w:rPr>
          <w:rFonts w:ascii="Consolas" w:hAnsi="Consolas" w:cs="Courier New"/>
          <w:color w:val="545454"/>
          <w:sz w:val="17"/>
          <w:szCs w:val="17"/>
        </w:rPr>
        <w:t xml:space="preserve"> == TIM2)</w:t>
      </w:r>
    </w:p>
    <w:p w14:paraId="5270BA60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49AAD455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// Toggle Green LED every 500ms</w:t>
      </w:r>
    </w:p>
    <w:p w14:paraId="39A0AA74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TogglePin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GPIO_PIN_5);</w:t>
      </w:r>
    </w:p>
    <w:p w14:paraId="63B7FB5B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432BC62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4971CBC6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</w:t>
      </w:r>
      <w:r>
        <w:rPr>
          <w:rFonts w:ascii="Consolas" w:hAnsi="Consolas" w:cs="Courier New"/>
          <w:color w:val="696969"/>
          <w:sz w:val="17"/>
          <w:szCs w:val="17"/>
        </w:rPr>
        <w:t>// Check if the interrupt comes from TIM3 (Red LED)</w:t>
      </w:r>
    </w:p>
    <w:p w14:paraId="2DA35268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htim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-&gt;</w:t>
      </w:r>
      <w:r>
        <w:rPr>
          <w:rFonts w:ascii="Consolas" w:hAnsi="Consolas" w:cs="Courier New"/>
          <w:color w:val="007FAA"/>
          <w:sz w:val="17"/>
          <w:szCs w:val="17"/>
        </w:rPr>
        <w:t>Instance</w:t>
      </w:r>
      <w:r>
        <w:rPr>
          <w:rFonts w:ascii="Consolas" w:hAnsi="Consolas" w:cs="Courier New"/>
          <w:color w:val="545454"/>
          <w:sz w:val="17"/>
          <w:szCs w:val="17"/>
        </w:rPr>
        <w:t xml:space="preserve"> == TIM3)</w:t>
      </w:r>
    </w:p>
    <w:p w14:paraId="6D9D33B3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42D544A7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r>
        <w:rPr>
          <w:rFonts w:ascii="Consolas" w:hAnsi="Consolas" w:cs="Courier New"/>
          <w:color w:val="696969"/>
          <w:sz w:val="17"/>
          <w:szCs w:val="17"/>
        </w:rPr>
        <w:t>// Toggle Red LED every 100ms</w:t>
      </w:r>
    </w:p>
    <w:p w14:paraId="0AB7806E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TogglePin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GPIO_PIN_0);</w:t>
      </w:r>
    </w:p>
    <w:p w14:paraId="3CC6B38F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DE3463F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23. }</w:t>
      </w:r>
      <w:proofErr w:type="gramEnd"/>
    </w:p>
    <w:p w14:paraId="030ABBCD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4DD363F0" w14:textId="77777777" w:rsidR="00DF26F8" w:rsidRDefault="00DF26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4807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r>
        <w:rPr>
          <w:rFonts w:ascii="Consolas" w:hAnsi="Consolas" w:cs="Courier New"/>
          <w:color w:val="696969"/>
          <w:sz w:val="17"/>
          <w:szCs w:val="17"/>
        </w:rPr>
        <w:t>/* USER CODE END 0 */</w:t>
      </w:r>
    </w:p>
    <w:p w14:paraId="6B24D7E6" w14:textId="77777777" w:rsidR="00DF26F8" w:rsidRPr="00DF26F8" w:rsidRDefault="00DF26F8" w:rsidP="00DF26F8">
      <w:pPr>
        <w:pStyle w:val="Heading2"/>
      </w:pPr>
      <w:bookmarkStart w:id="44" w:name="_Toc218438485"/>
      <w:r w:rsidRPr="00DF26F8">
        <w:rPr>
          <w:rtl/>
        </w:rPr>
        <w:t>۴</w:t>
      </w:r>
      <w:r w:rsidRPr="00DF26F8">
        <w:t xml:space="preserve">. </w:t>
      </w:r>
      <w:proofErr w:type="spellStart"/>
      <w:r w:rsidRPr="00DF26F8">
        <w:rPr>
          <w:rtl/>
        </w:rPr>
        <w:t>شبیه‌سازی</w:t>
      </w:r>
      <w:proofErr w:type="spellEnd"/>
      <w:r w:rsidRPr="00DF26F8">
        <w:rPr>
          <w:rtl/>
        </w:rPr>
        <w:t xml:space="preserve"> در </w:t>
      </w:r>
      <w:proofErr w:type="spellStart"/>
      <w:r w:rsidRPr="00DF26F8">
        <w:rPr>
          <w:rtl/>
        </w:rPr>
        <w:t>پروتئوس</w:t>
      </w:r>
      <w:bookmarkEnd w:id="44"/>
      <w:proofErr w:type="spellEnd"/>
    </w:p>
    <w:p w14:paraId="7F7B8471" w14:textId="77777777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مدار را ببندید تا نتیجه کار موازی را ببینید</w:t>
      </w:r>
      <w:r w:rsidRPr="00DF26F8">
        <w:rPr>
          <w:szCs w:val="23"/>
        </w:rPr>
        <w:t>.</w:t>
      </w:r>
    </w:p>
    <w:p w14:paraId="5BE26179" w14:textId="77777777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  <w:rtl/>
        </w:rPr>
        <w:t>۱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فایل</w:t>
      </w:r>
      <w:r w:rsidRPr="00DF26F8">
        <w:rPr>
          <w:szCs w:val="23"/>
        </w:rPr>
        <w:t xml:space="preserve"> Hex </w:t>
      </w:r>
      <w:r w:rsidRPr="00DF26F8">
        <w:rPr>
          <w:szCs w:val="23"/>
          <w:rtl/>
        </w:rPr>
        <w:t xml:space="preserve">را در </w:t>
      </w:r>
      <w:proofErr w:type="spellStart"/>
      <w:r w:rsidRPr="00DF26F8">
        <w:rPr>
          <w:szCs w:val="23"/>
          <w:rtl/>
        </w:rPr>
        <w:t>میکروکنترلر</w:t>
      </w:r>
      <w:proofErr w:type="spellEnd"/>
      <w:r w:rsidRPr="00DF26F8">
        <w:rPr>
          <w:szCs w:val="23"/>
          <w:rtl/>
        </w:rPr>
        <w:t xml:space="preserve"> </w:t>
      </w:r>
      <w:proofErr w:type="spellStart"/>
      <w:r w:rsidRPr="00DF26F8">
        <w:rPr>
          <w:szCs w:val="23"/>
          <w:rtl/>
        </w:rPr>
        <w:t>بارگذاری</w:t>
      </w:r>
      <w:proofErr w:type="spellEnd"/>
      <w:r w:rsidRPr="00DF26F8">
        <w:rPr>
          <w:szCs w:val="23"/>
          <w:rtl/>
        </w:rPr>
        <w:t xml:space="preserve"> کنید</w:t>
      </w:r>
      <w:r w:rsidRPr="00DF26F8">
        <w:rPr>
          <w:szCs w:val="23"/>
        </w:rPr>
        <w:t>.</w:t>
      </w:r>
    </w:p>
    <w:p w14:paraId="4AB7EE60" w14:textId="77777777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۲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فرکانس </w:t>
      </w:r>
      <w:proofErr w:type="spellStart"/>
      <w:r w:rsidRPr="00DF26F8">
        <w:rPr>
          <w:szCs w:val="23"/>
          <w:rtl/>
        </w:rPr>
        <w:t>میکروکنترلر</w:t>
      </w:r>
      <w:proofErr w:type="spellEnd"/>
      <w:r w:rsidRPr="00DF26F8">
        <w:rPr>
          <w:szCs w:val="23"/>
          <w:rtl/>
        </w:rPr>
        <w:t xml:space="preserve"> </w:t>
      </w:r>
      <w:r w:rsidRPr="00DF26F8">
        <w:rPr>
          <w:b/>
          <w:bCs/>
          <w:szCs w:val="23"/>
        </w:rPr>
        <w:t>Forced HCLK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حتماً روی </w:t>
      </w:r>
      <w:r>
        <w:rPr>
          <w:b/>
          <w:bCs/>
          <w:szCs w:val="23"/>
        </w:rPr>
        <w:t xml:space="preserve"> </w:t>
      </w:r>
      <w:r w:rsidRPr="00DF26F8">
        <w:rPr>
          <w:b/>
          <w:bCs/>
          <w:szCs w:val="23"/>
        </w:rPr>
        <w:t>16000000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باشد</w:t>
      </w:r>
      <w:r w:rsidRPr="00DF26F8">
        <w:rPr>
          <w:szCs w:val="23"/>
        </w:rPr>
        <w:t>.</w:t>
      </w:r>
    </w:p>
    <w:p w14:paraId="18D3DD3C" w14:textId="59206462" w:rsid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۳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یک</w:t>
      </w:r>
      <w:r w:rsidRPr="00DF26F8">
        <w:rPr>
          <w:szCs w:val="23"/>
        </w:rPr>
        <w:t xml:space="preserve"> LED </w:t>
      </w:r>
      <w:r w:rsidRPr="00DF26F8">
        <w:rPr>
          <w:szCs w:val="23"/>
          <w:rtl/>
        </w:rPr>
        <w:t xml:space="preserve">سبز به پایه </w:t>
      </w:r>
      <w:r w:rsidRPr="00DF26F8">
        <w:rPr>
          <w:b/>
          <w:bCs/>
          <w:szCs w:val="23"/>
        </w:rPr>
        <w:t>PA5</w:t>
      </w:r>
      <w:r w:rsidRPr="00DF26F8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F26F8">
        <w:rPr>
          <w:szCs w:val="23"/>
          <w:rtl/>
        </w:rPr>
        <w:t>وصل کنید</w:t>
      </w:r>
      <w:r w:rsidRPr="00DF26F8">
        <w:rPr>
          <w:szCs w:val="23"/>
        </w:rPr>
        <w:t>.</w:t>
      </w:r>
    </w:p>
    <w:p w14:paraId="4094E6DA" w14:textId="65D0DDA5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۴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یک</w:t>
      </w:r>
      <w:r w:rsidRPr="00DF26F8">
        <w:rPr>
          <w:szCs w:val="23"/>
        </w:rPr>
        <w:t xml:space="preserve"> LED </w:t>
      </w:r>
      <w:r w:rsidRPr="00DF26F8">
        <w:rPr>
          <w:szCs w:val="23"/>
          <w:rtl/>
        </w:rPr>
        <w:t xml:space="preserve">قرمز به پایه </w:t>
      </w:r>
      <w:r w:rsidRPr="00DF26F8">
        <w:rPr>
          <w:b/>
          <w:bCs/>
          <w:szCs w:val="23"/>
        </w:rPr>
        <w:t>PA0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وصل کنید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۵</w:t>
      </w:r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>دکمه</w:t>
      </w:r>
      <w:r w:rsidRPr="00DF26F8">
        <w:rPr>
          <w:szCs w:val="23"/>
        </w:rPr>
        <w:t xml:space="preserve"> Play </w:t>
      </w:r>
      <w:r w:rsidRPr="00DF26F8">
        <w:rPr>
          <w:szCs w:val="23"/>
          <w:rtl/>
        </w:rPr>
        <w:t>را بزنید</w:t>
      </w:r>
      <w:r w:rsidRPr="00DF26F8">
        <w:rPr>
          <w:szCs w:val="23"/>
        </w:rPr>
        <w:t>.</w:t>
      </w:r>
    </w:p>
    <w:p w14:paraId="2B690027" w14:textId="729743F8" w:rsidR="00DF26F8" w:rsidRPr="00DF26F8" w:rsidRDefault="00DF26F8" w:rsidP="00DF26F8">
      <w:pPr>
        <w:pStyle w:val="1stparagraph"/>
        <w:rPr>
          <w:szCs w:val="23"/>
        </w:rPr>
      </w:pPr>
      <w:r w:rsidRPr="00DF26F8">
        <w:rPr>
          <w:b/>
          <w:bCs/>
          <w:szCs w:val="23"/>
          <w:rtl/>
        </w:rPr>
        <w:lastRenderedPageBreak/>
        <w:t>تحلیل نتیجه</w:t>
      </w:r>
      <w:r w:rsidRPr="00DF26F8">
        <w:rPr>
          <w:b/>
          <w:bCs/>
          <w:szCs w:val="23"/>
        </w:rPr>
        <w:t>:</w:t>
      </w:r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>شما خواهید دید که</w:t>
      </w:r>
      <w:r w:rsidRPr="00DF26F8">
        <w:rPr>
          <w:szCs w:val="23"/>
        </w:rPr>
        <w:t xml:space="preserve"> LED </w:t>
      </w:r>
      <w:r w:rsidRPr="00DF26F8">
        <w:rPr>
          <w:szCs w:val="23"/>
          <w:rtl/>
        </w:rPr>
        <w:t xml:space="preserve">قرمز با سرعت زیاد چشمک </w:t>
      </w:r>
      <w:proofErr w:type="spellStart"/>
      <w:r w:rsidRPr="00DF26F8">
        <w:rPr>
          <w:szCs w:val="23"/>
          <w:rtl/>
        </w:rPr>
        <w:t>می‌زند</w:t>
      </w:r>
      <w:proofErr w:type="spellEnd"/>
      <w:r w:rsidRPr="00DF26F8">
        <w:rPr>
          <w:szCs w:val="23"/>
          <w:rtl/>
        </w:rPr>
        <w:t xml:space="preserve"> در حالی که</w:t>
      </w:r>
      <w:r w:rsidRPr="00DF26F8">
        <w:rPr>
          <w:szCs w:val="23"/>
        </w:rPr>
        <w:t xml:space="preserve"> LED </w:t>
      </w:r>
      <w:r w:rsidRPr="00DF26F8">
        <w:rPr>
          <w:szCs w:val="23"/>
          <w:rtl/>
        </w:rPr>
        <w:t xml:space="preserve">سبز با آرامش کار خودش را </w:t>
      </w:r>
      <w:proofErr w:type="spellStart"/>
      <w:r w:rsidRPr="00DF26F8">
        <w:rPr>
          <w:szCs w:val="23"/>
          <w:rtl/>
        </w:rPr>
        <w:t>می‌کند</w:t>
      </w:r>
      <w:proofErr w:type="spellEnd"/>
      <w:r w:rsidRPr="00DF26F8">
        <w:rPr>
          <w:szCs w:val="23"/>
          <w:rtl/>
        </w:rPr>
        <w:t xml:space="preserve">. هیچکدام منتظر دیگری </w:t>
      </w:r>
      <w:proofErr w:type="spellStart"/>
      <w:r w:rsidRPr="00DF26F8">
        <w:rPr>
          <w:szCs w:val="23"/>
          <w:rtl/>
        </w:rPr>
        <w:t>نمی‌ماند</w:t>
      </w:r>
      <w:proofErr w:type="spellEnd"/>
      <w:r w:rsidRPr="00DF26F8">
        <w:rPr>
          <w:szCs w:val="23"/>
        </w:rPr>
        <w:t xml:space="preserve">. </w:t>
      </w:r>
      <w:r w:rsidRPr="00DF26F8">
        <w:rPr>
          <w:szCs w:val="23"/>
          <w:rtl/>
        </w:rPr>
        <w:t xml:space="preserve">اگر از </w:t>
      </w:r>
      <w:r w:rsidR="00F936D5">
        <w:rPr>
          <w:szCs w:val="23"/>
        </w:rPr>
        <w:t xml:space="preserve"> </w:t>
      </w:r>
      <w:proofErr w:type="spellStart"/>
      <w:r w:rsidRPr="00DF26F8">
        <w:rPr>
          <w:szCs w:val="23"/>
        </w:rPr>
        <w:t>HAL_Delay</w:t>
      </w:r>
      <w:proofErr w:type="spellEnd"/>
      <w:r w:rsidRPr="00DF26F8">
        <w:rPr>
          <w:szCs w:val="23"/>
        </w:rPr>
        <w:t xml:space="preserve"> </w:t>
      </w:r>
      <w:r w:rsidRPr="00DF26F8">
        <w:rPr>
          <w:szCs w:val="23"/>
          <w:rtl/>
        </w:rPr>
        <w:t xml:space="preserve">استفاده </w:t>
      </w:r>
      <w:proofErr w:type="spellStart"/>
      <w:r w:rsidRPr="00DF26F8">
        <w:rPr>
          <w:szCs w:val="23"/>
          <w:rtl/>
        </w:rPr>
        <w:t>می‌کردیم</w:t>
      </w:r>
      <w:proofErr w:type="spellEnd"/>
      <w:r w:rsidRPr="00DF26F8">
        <w:rPr>
          <w:szCs w:val="23"/>
          <w:rtl/>
        </w:rPr>
        <w:t xml:space="preserve"> پردازنده مجبور بود ۵۰۰ </w:t>
      </w:r>
      <w:proofErr w:type="spellStart"/>
      <w:r w:rsidRPr="00DF26F8">
        <w:rPr>
          <w:szCs w:val="23"/>
          <w:rtl/>
        </w:rPr>
        <w:t>میلی‌ثانیه</w:t>
      </w:r>
      <w:proofErr w:type="spellEnd"/>
      <w:r w:rsidRPr="00DF26F8">
        <w:rPr>
          <w:szCs w:val="23"/>
          <w:rtl/>
        </w:rPr>
        <w:t xml:space="preserve"> صبر کند و در این مدت </w:t>
      </w:r>
      <w:proofErr w:type="spellStart"/>
      <w:r w:rsidRPr="00DF26F8">
        <w:rPr>
          <w:szCs w:val="23"/>
          <w:rtl/>
        </w:rPr>
        <w:t>نمی‌توانست</w:t>
      </w:r>
      <w:proofErr w:type="spellEnd"/>
      <w:r w:rsidRPr="00DF26F8">
        <w:rPr>
          <w:szCs w:val="23"/>
          <w:rtl/>
        </w:rPr>
        <w:t xml:space="preserve"> به</w:t>
      </w:r>
      <w:r w:rsidRPr="00DF26F8">
        <w:rPr>
          <w:szCs w:val="23"/>
        </w:rPr>
        <w:t xml:space="preserve"> LED </w:t>
      </w:r>
      <w:r w:rsidRPr="00DF26F8">
        <w:rPr>
          <w:szCs w:val="23"/>
          <w:rtl/>
        </w:rPr>
        <w:t xml:space="preserve">قرمز رسیدگی کند اما با </w:t>
      </w:r>
      <w:proofErr w:type="spellStart"/>
      <w:r w:rsidRPr="00DF26F8">
        <w:rPr>
          <w:szCs w:val="23"/>
          <w:rtl/>
        </w:rPr>
        <w:t>تایمرها</w:t>
      </w:r>
      <w:proofErr w:type="spellEnd"/>
      <w:r w:rsidRPr="00DF26F8">
        <w:rPr>
          <w:szCs w:val="23"/>
          <w:rtl/>
        </w:rPr>
        <w:t xml:space="preserve"> این مشکل برای همیشه حل شد</w:t>
      </w:r>
      <w:r w:rsidRPr="00DF26F8">
        <w:rPr>
          <w:szCs w:val="23"/>
        </w:rPr>
        <w:t>.</w:t>
      </w:r>
    </w:p>
    <w:p w14:paraId="262193AD" w14:textId="77777777" w:rsidR="00D36144" w:rsidRPr="00DF26F8" w:rsidRDefault="00D36144" w:rsidP="00DF26F8">
      <w:pPr>
        <w:pStyle w:val="1stparagraph"/>
        <w:jc w:val="left"/>
        <w:rPr>
          <w:szCs w:val="23"/>
          <w:rtl/>
        </w:rPr>
      </w:pPr>
    </w:p>
    <w:p w14:paraId="3EF10CDF" w14:textId="629935E6" w:rsidR="00D36144" w:rsidRDefault="00491412" w:rsidP="00491412">
      <w:pPr>
        <w:pStyle w:val="1stparagraph"/>
        <w:rPr>
          <w:szCs w:val="23"/>
          <w:rtl/>
        </w:rPr>
      </w:pPr>
      <w:r w:rsidRPr="00491412">
        <w:rPr>
          <w:szCs w:val="23"/>
          <w:rtl/>
        </w:rPr>
        <w:drawing>
          <wp:inline distT="0" distB="0" distL="0" distR="0" wp14:anchorId="0E8104F6" wp14:editId="266AD686">
            <wp:extent cx="1958259" cy="2078813"/>
            <wp:effectExtent l="0" t="0" r="4445" b="0"/>
            <wp:docPr id="79311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0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3159" cy="21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412">
        <w:rPr>
          <w:szCs w:val="23"/>
          <w:rtl/>
        </w:rPr>
        <w:drawing>
          <wp:inline distT="0" distB="0" distL="0" distR="0" wp14:anchorId="2AB590F9" wp14:editId="128760D3">
            <wp:extent cx="2080169" cy="2080169"/>
            <wp:effectExtent l="0" t="0" r="0" b="0"/>
            <wp:docPr id="13348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73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3529" cy="208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30ED" w14:textId="77777777" w:rsidR="00D36144" w:rsidRDefault="00D36144" w:rsidP="00D36144">
      <w:pPr>
        <w:pStyle w:val="1stparagraph"/>
        <w:jc w:val="center"/>
        <w:rPr>
          <w:szCs w:val="23"/>
          <w:rtl/>
        </w:rPr>
      </w:pPr>
    </w:p>
    <w:p w14:paraId="5F14DC95" w14:textId="77777777" w:rsidR="00491412" w:rsidRDefault="00491412" w:rsidP="00D36144">
      <w:pPr>
        <w:pStyle w:val="1stparagraph"/>
        <w:jc w:val="center"/>
        <w:rPr>
          <w:szCs w:val="23"/>
        </w:rPr>
      </w:pPr>
    </w:p>
    <w:p w14:paraId="6EC8763A" w14:textId="78A3680E" w:rsidR="00A51671" w:rsidRDefault="00A51671" w:rsidP="00A51671">
      <w:pPr>
        <w:pStyle w:val="1stparagraph"/>
        <w:jc w:val="center"/>
        <w:rPr>
          <w:szCs w:val="23"/>
          <w:rtl/>
        </w:rPr>
      </w:pPr>
      <w:r>
        <w:rPr>
          <w:szCs w:val="23"/>
          <w:rtl/>
        </w:rPr>
        <w:br w:type="page"/>
      </w:r>
    </w:p>
    <w:p w14:paraId="37B8E1AC" w14:textId="77777777" w:rsidR="00A51671" w:rsidRPr="00A51671" w:rsidRDefault="00A51671" w:rsidP="00A51671">
      <w:pPr>
        <w:pStyle w:val="Heading1"/>
      </w:pPr>
      <w:bookmarkStart w:id="45" w:name="_Toc218438486"/>
      <w:r w:rsidRPr="00A51671">
        <w:rPr>
          <w:rtl/>
        </w:rPr>
        <w:lastRenderedPageBreak/>
        <w:t xml:space="preserve">فصل ۹: </w:t>
      </w:r>
      <w:proofErr w:type="spellStart"/>
      <w:r w:rsidRPr="00A51671">
        <w:rPr>
          <w:rtl/>
        </w:rPr>
        <w:t>هوشمندسازی</w:t>
      </w:r>
      <w:proofErr w:type="spellEnd"/>
      <w:r w:rsidRPr="00A51671">
        <w:rPr>
          <w:rtl/>
        </w:rPr>
        <w:t xml:space="preserve"> دما؛ ساخت </w:t>
      </w:r>
      <w:proofErr w:type="spellStart"/>
      <w:r w:rsidRPr="00A51671">
        <w:rPr>
          <w:rtl/>
        </w:rPr>
        <w:t>ترموستات</w:t>
      </w:r>
      <w:proofErr w:type="spellEnd"/>
      <w:r w:rsidRPr="00A51671">
        <w:rPr>
          <w:rtl/>
        </w:rPr>
        <w:t xml:space="preserve"> اتوماتیک</w:t>
      </w:r>
      <w:bookmarkEnd w:id="45"/>
    </w:p>
    <w:p w14:paraId="4AB65A7A" w14:textId="77777777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تا این مرحله ما تنها با </w:t>
      </w:r>
      <w:proofErr w:type="spellStart"/>
      <w:r w:rsidRPr="00A51671">
        <w:rPr>
          <w:szCs w:val="23"/>
          <w:rtl/>
        </w:rPr>
        <w:t>سیگنال‌های</w:t>
      </w:r>
      <w:proofErr w:type="spellEnd"/>
      <w:r w:rsidRPr="00A51671">
        <w:rPr>
          <w:szCs w:val="23"/>
          <w:rtl/>
        </w:rPr>
        <w:t xml:space="preserve"> دیجیتال یعنی صفر و یک کار کردیم. اما دنیای واقعی ماهیت </w:t>
      </w:r>
      <w:proofErr w:type="spellStart"/>
      <w:r w:rsidRPr="00A51671">
        <w:rPr>
          <w:szCs w:val="23"/>
          <w:rtl/>
        </w:rPr>
        <w:t>آنالوگ</w:t>
      </w:r>
      <w:proofErr w:type="spellEnd"/>
      <w:r w:rsidRPr="00A51671">
        <w:rPr>
          <w:szCs w:val="23"/>
          <w:rtl/>
        </w:rPr>
        <w:t xml:space="preserve"> و پیوسته دارد. دما، نور و صدا همگی مقادیر متغیر هستند. در این فصل یاد </w:t>
      </w:r>
      <w:proofErr w:type="spellStart"/>
      <w:r w:rsidRPr="00A51671">
        <w:rPr>
          <w:szCs w:val="23"/>
          <w:rtl/>
        </w:rPr>
        <w:t>می‌گیریم</w:t>
      </w:r>
      <w:proofErr w:type="spellEnd"/>
      <w:r w:rsidRPr="00A51671">
        <w:rPr>
          <w:szCs w:val="23"/>
          <w:rtl/>
        </w:rPr>
        <w:t xml:space="preserve"> چگونه ولتاژ متغیر یک </w:t>
      </w:r>
      <w:proofErr w:type="spellStart"/>
      <w:r w:rsidRPr="00A51671">
        <w:rPr>
          <w:szCs w:val="23"/>
          <w:rtl/>
        </w:rPr>
        <w:t>سنسور</w:t>
      </w:r>
      <w:proofErr w:type="spellEnd"/>
      <w:r w:rsidRPr="00A51671">
        <w:rPr>
          <w:szCs w:val="23"/>
          <w:rtl/>
        </w:rPr>
        <w:t xml:space="preserve"> دما را بخوانیم و بر اساس آن </w:t>
      </w:r>
      <w:proofErr w:type="spellStart"/>
      <w:r w:rsidRPr="00A51671">
        <w:rPr>
          <w:szCs w:val="23"/>
          <w:rtl/>
        </w:rPr>
        <w:t>تصمیم‌گیری</w:t>
      </w:r>
      <w:proofErr w:type="spellEnd"/>
      <w:r w:rsidRPr="00A51671">
        <w:rPr>
          <w:szCs w:val="23"/>
          <w:rtl/>
        </w:rPr>
        <w:t xml:space="preserve"> کنیم</w:t>
      </w:r>
      <w:r w:rsidRPr="00A51671">
        <w:rPr>
          <w:szCs w:val="23"/>
        </w:rPr>
        <w:t>.</w:t>
      </w:r>
    </w:p>
    <w:p w14:paraId="50B9CFBD" w14:textId="77777777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هدف ما ساخت یک </w:t>
      </w:r>
      <w:proofErr w:type="spellStart"/>
      <w:r w:rsidRPr="00A51671">
        <w:rPr>
          <w:szCs w:val="23"/>
          <w:rtl/>
        </w:rPr>
        <w:t>ترموستات</w:t>
      </w:r>
      <w:proofErr w:type="spellEnd"/>
      <w:r w:rsidRPr="00A51671">
        <w:rPr>
          <w:szCs w:val="23"/>
          <w:rtl/>
        </w:rPr>
        <w:t xml:space="preserve"> هوشمند است. ما از </w:t>
      </w:r>
      <w:proofErr w:type="spellStart"/>
      <w:r w:rsidRPr="00A51671">
        <w:rPr>
          <w:szCs w:val="23"/>
          <w:rtl/>
        </w:rPr>
        <w:t>سنسور</w:t>
      </w:r>
      <w:proofErr w:type="spellEnd"/>
      <w:r w:rsidRPr="00A51671">
        <w:rPr>
          <w:szCs w:val="23"/>
        </w:rPr>
        <w:t xml:space="preserve"> LM35 </w:t>
      </w:r>
      <w:r w:rsidRPr="00A51671">
        <w:rPr>
          <w:szCs w:val="23"/>
          <w:rtl/>
        </w:rPr>
        <w:t xml:space="preserve">استفاده </w:t>
      </w:r>
      <w:proofErr w:type="spellStart"/>
      <w:r w:rsidRPr="00A51671">
        <w:rPr>
          <w:szCs w:val="23"/>
          <w:rtl/>
        </w:rPr>
        <w:t>می‌کنیم</w:t>
      </w:r>
      <w:proofErr w:type="spellEnd"/>
      <w:r w:rsidRPr="00A51671">
        <w:rPr>
          <w:szCs w:val="23"/>
          <w:rtl/>
        </w:rPr>
        <w:t xml:space="preserve"> که ولتاژ خروجی آن با دما تغییر </w:t>
      </w:r>
      <w:proofErr w:type="spellStart"/>
      <w:r w:rsidRPr="00A51671">
        <w:rPr>
          <w:szCs w:val="23"/>
          <w:rtl/>
        </w:rPr>
        <w:t>می‌کند</w:t>
      </w:r>
      <w:proofErr w:type="spellEnd"/>
      <w:r w:rsidRPr="00A51671">
        <w:rPr>
          <w:szCs w:val="23"/>
          <w:rtl/>
        </w:rPr>
        <w:t xml:space="preserve">. سپس با واحد مبدل </w:t>
      </w:r>
      <w:proofErr w:type="spellStart"/>
      <w:r w:rsidRPr="00A51671">
        <w:rPr>
          <w:szCs w:val="23"/>
          <w:rtl/>
        </w:rPr>
        <w:t>آنالوگ</w:t>
      </w:r>
      <w:proofErr w:type="spellEnd"/>
      <w:r w:rsidRPr="00A51671">
        <w:rPr>
          <w:szCs w:val="23"/>
          <w:rtl/>
        </w:rPr>
        <w:t xml:space="preserve"> به دیجیتال یا همان</w:t>
      </w:r>
      <w:r w:rsidRPr="00A51671">
        <w:rPr>
          <w:szCs w:val="23"/>
        </w:rPr>
        <w:t xml:space="preserve"> ADC </w:t>
      </w:r>
      <w:r w:rsidRPr="00A51671">
        <w:rPr>
          <w:szCs w:val="23"/>
          <w:rtl/>
        </w:rPr>
        <w:t xml:space="preserve">در </w:t>
      </w:r>
      <w:proofErr w:type="spellStart"/>
      <w:r w:rsidRPr="00A51671">
        <w:rPr>
          <w:szCs w:val="23"/>
          <w:rtl/>
        </w:rPr>
        <w:t>میکروکنترلر</w:t>
      </w:r>
      <w:proofErr w:type="spellEnd"/>
      <w:r w:rsidRPr="00A51671">
        <w:rPr>
          <w:szCs w:val="23"/>
          <w:rtl/>
        </w:rPr>
        <w:t xml:space="preserve"> این ولتاژ را به عدد تبدیل کرده و دما را محاسبه </w:t>
      </w:r>
      <w:proofErr w:type="spellStart"/>
      <w:r w:rsidRPr="00A51671">
        <w:rPr>
          <w:szCs w:val="23"/>
          <w:rtl/>
        </w:rPr>
        <w:t>می‌کنیم</w:t>
      </w:r>
      <w:proofErr w:type="spellEnd"/>
      <w:r w:rsidRPr="00A51671">
        <w:rPr>
          <w:szCs w:val="23"/>
        </w:rPr>
        <w:t>.</w:t>
      </w:r>
    </w:p>
    <w:p w14:paraId="03636233" w14:textId="77777777" w:rsidR="00A51671" w:rsidRPr="00A51671" w:rsidRDefault="00A51671" w:rsidP="00A51671">
      <w:pPr>
        <w:pStyle w:val="Heading2"/>
      </w:pPr>
      <w:bookmarkStart w:id="46" w:name="_Toc218438487"/>
      <w:r w:rsidRPr="00A51671">
        <w:rPr>
          <w:rtl/>
        </w:rPr>
        <w:t>۱</w:t>
      </w:r>
      <w:r w:rsidRPr="00A51671">
        <w:t xml:space="preserve">. </w:t>
      </w:r>
      <w:r w:rsidRPr="00A51671">
        <w:rPr>
          <w:rtl/>
        </w:rPr>
        <w:t>سناریوی پروژه</w:t>
      </w:r>
      <w:bookmarkEnd w:id="46"/>
    </w:p>
    <w:p w14:paraId="16BAFE85" w14:textId="77777777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ما یک سیستم کنترل دما </w:t>
      </w:r>
      <w:proofErr w:type="spellStart"/>
      <w:r w:rsidRPr="00A51671">
        <w:rPr>
          <w:szCs w:val="23"/>
          <w:rtl/>
        </w:rPr>
        <w:t>می‌سازیم</w:t>
      </w:r>
      <w:proofErr w:type="spellEnd"/>
      <w:r w:rsidRPr="00A51671">
        <w:rPr>
          <w:szCs w:val="23"/>
          <w:rtl/>
        </w:rPr>
        <w:t xml:space="preserve"> که رفتار زیر را دارد</w:t>
      </w:r>
      <w:r w:rsidRPr="00A51671">
        <w:rPr>
          <w:szCs w:val="23"/>
        </w:rPr>
        <w:t>:</w:t>
      </w:r>
    </w:p>
    <w:p w14:paraId="1EC2EC71" w14:textId="77777777" w:rsidR="00A51671" w:rsidRPr="00A51671" w:rsidRDefault="00A51671" w:rsidP="00A51671">
      <w:pPr>
        <w:pStyle w:val="1stparagraph"/>
        <w:numPr>
          <w:ilvl w:val="0"/>
          <w:numId w:val="141"/>
        </w:numPr>
        <w:rPr>
          <w:szCs w:val="23"/>
        </w:rPr>
      </w:pPr>
      <w:r w:rsidRPr="00A51671">
        <w:rPr>
          <w:b/>
          <w:bCs/>
          <w:szCs w:val="23"/>
          <w:rtl/>
        </w:rPr>
        <w:t>دمای کمتر از ۲۰ درجه</w:t>
      </w:r>
      <w:r w:rsidRPr="00A51671">
        <w:rPr>
          <w:b/>
          <w:bCs/>
          <w:szCs w:val="23"/>
        </w:rPr>
        <w:t>: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هوا سرد است پس </w:t>
      </w:r>
      <w:proofErr w:type="spellStart"/>
      <w:r w:rsidRPr="00A51671">
        <w:rPr>
          <w:szCs w:val="23"/>
          <w:rtl/>
        </w:rPr>
        <w:t>هیتر</w:t>
      </w:r>
      <w:proofErr w:type="spellEnd"/>
      <w:r w:rsidRPr="00A51671">
        <w:rPr>
          <w:szCs w:val="23"/>
          <w:rtl/>
        </w:rPr>
        <w:t xml:space="preserve"> یا همان</w:t>
      </w:r>
      <w:r w:rsidRPr="00A51671">
        <w:rPr>
          <w:szCs w:val="23"/>
        </w:rPr>
        <w:t xml:space="preserve"> LED </w:t>
      </w:r>
      <w:r w:rsidRPr="00A51671">
        <w:rPr>
          <w:szCs w:val="23"/>
          <w:rtl/>
        </w:rPr>
        <w:t xml:space="preserve">قرمز روشن </w:t>
      </w:r>
      <w:proofErr w:type="spellStart"/>
      <w:r w:rsidRPr="00A51671">
        <w:rPr>
          <w:szCs w:val="23"/>
          <w:rtl/>
        </w:rPr>
        <w:t>می‌شود</w:t>
      </w:r>
      <w:proofErr w:type="spellEnd"/>
      <w:r w:rsidRPr="00A51671">
        <w:rPr>
          <w:szCs w:val="23"/>
        </w:rPr>
        <w:t>.</w:t>
      </w:r>
    </w:p>
    <w:p w14:paraId="36F56067" w14:textId="77777777" w:rsidR="00A51671" w:rsidRPr="00A51671" w:rsidRDefault="00A51671" w:rsidP="00A51671">
      <w:pPr>
        <w:pStyle w:val="1stparagraph"/>
        <w:numPr>
          <w:ilvl w:val="0"/>
          <w:numId w:val="141"/>
        </w:numPr>
        <w:rPr>
          <w:szCs w:val="23"/>
        </w:rPr>
      </w:pPr>
      <w:r w:rsidRPr="00A51671">
        <w:rPr>
          <w:b/>
          <w:bCs/>
          <w:szCs w:val="23"/>
          <w:rtl/>
        </w:rPr>
        <w:t>دمای بیشتر از ۳۰ درجه</w:t>
      </w:r>
      <w:r w:rsidRPr="00A51671">
        <w:rPr>
          <w:b/>
          <w:bCs/>
          <w:szCs w:val="23"/>
        </w:rPr>
        <w:t>: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هوا گرم است پس کولر یا همان</w:t>
      </w:r>
      <w:r w:rsidRPr="00A51671">
        <w:rPr>
          <w:szCs w:val="23"/>
        </w:rPr>
        <w:t xml:space="preserve"> LED </w:t>
      </w:r>
      <w:r w:rsidRPr="00A51671">
        <w:rPr>
          <w:szCs w:val="23"/>
          <w:rtl/>
        </w:rPr>
        <w:t xml:space="preserve">آبی روشن </w:t>
      </w:r>
      <w:proofErr w:type="spellStart"/>
      <w:r w:rsidRPr="00A51671">
        <w:rPr>
          <w:szCs w:val="23"/>
          <w:rtl/>
        </w:rPr>
        <w:t>می‌شود</w:t>
      </w:r>
      <w:proofErr w:type="spellEnd"/>
      <w:r w:rsidRPr="00A51671">
        <w:rPr>
          <w:szCs w:val="23"/>
        </w:rPr>
        <w:t>.</w:t>
      </w:r>
    </w:p>
    <w:p w14:paraId="7E800F7A" w14:textId="77777777" w:rsidR="00A51671" w:rsidRPr="00A51671" w:rsidRDefault="00A51671" w:rsidP="00A51671">
      <w:pPr>
        <w:pStyle w:val="1stparagraph"/>
        <w:numPr>
          <w:ilvl w:val="0"/>
          <w:numId w:val="141"/>
        </w:numPr>
        <w:rPr>
          <w:szCs w:val="23"/>
        </w:rPr>
      </w:pPr>
      <w:r w:rsidRPr="00A51671">
        <w:rPr>
          <w:b/>
          <w:bCs/>
          <w:szCs w:val="23"/>
          <w:rtl/>
        </w:rPr>
        <w:t>دمای بین ۲۰ تا ۳۰ درجه</w:t>
      </w:r>
      <w:r w:rsidRPr="00A51671">
        <w:rPr>
          <w:b/>
          <w:bCs/>
          <w:szCs w:val="23"/>
        </w:rPr>
        <w:t>: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وضعیت نرمال است و هر دو خاموش هستند</w:t>
      </w:r>
      <w:r w:rsidRPr="00A51671">
        <w:rPr>
          <w:szCs w:val="23"/>
        </w:rPr>
        <w:t>.</w:t>
      </w:r>
    </w:p>
    <w:p w14:paraId="11DEC724" w14:textId="77777777" w:rsidR="00A51671" w:rsidRPr="00A51671" w:rsidRDefault="00A51671" w:rsidP="00A51671">
      <w:pPr>
        <w:pStyle w:val="1stparagraph"/>
        <w:numPr>
          <w:ilvl w:val="0"/>
          <w:numId w:val="141"/>
        </w:numPr>
        <w:rPr>
          <w:szCs w:val="23"/>
        </w:rPr>
      </w:pPr>
      <w:r w:rsidRPr="00A51671">
        <w:rPr>
          <w:szCs w:val="23"/>
          <w:rtl/>
        </w:rPr>
        <w:t xml:space="preserve">دما و وضعیت سیستم باید به صورت </w:t>
      </w:r>
      <w:proofErr w:type="spellStart"/>
      <w:r w:rsidRPr="00A51671">
        <w:rPr>
          <w:szCs w:val="23"/>
          <w:rtl/>
        </w:rPr>
        <w:t>لحظه‌ای</w:t>
      </w:r>
      <w:proofErr w:type="spellEnd"/>
      <w:r w:rsidRPr="00A51671">
        <w:rPr>
          <w:szCs w:val="23"/>
          <w:rtl/>
        </w:rPr>
        <w:t xml:space="preserve"> روی نمایشگر</w:t>
      </w:r>
      <w:r w:rsidRPr="00A51671">
        <w:rPr>
          <w:szCs w:val="23"/>
        </w:rPr>
        <w:t xml:space="preserve"> LCD </w:t>
      </w:r>
      <w:r w:rsidRPr="00A51671">
        <w:rPr>
          <w:szCs w:val="23"/>
          <w:rtl/>
        </w:rPr>
        <w:t>نمایش داده شود</w:t>
      </w:r>
      <w:r w:rsidRPr="00A51671">
        <w:rPr>
          <w:szCs w:val="23"/>
        </w:rPr>
        <w:t>.</w:t>
      </w:r>
    </w:p>
    <w:p w14:paraId="2A8A6175" w14:textId="77777777" w:rsidR="00A51671" w:rsidRPr="00A51671" w:rsidRDefault="00A51671" w:rsidP="00A51671">
      <w:pPr>
        <w:pStyle w:val="Heading2"/>
      </w:pPr>
      <w:bookmarkStart w:id="47" w:name="_Toc218438488"/>
      <w:r w:rsidRPr="00A51671">
        <w:rPr>
          <w:rtl/>
        </w:rPr>
        <w:t>۲</w:t>
      </w:r>
      <w:r w:rsidRPr="00A51671">
        <w:t xml:space="preserve">. </w:t>
      </w:r>
      <w:proofErr w:type="spellStart"/>
      <w:r w:rsidRPr="00A51671">
        <w:rPr>
          <w:rtl/>
        </w:rPr>
        <w:t>سخت‌افزار</w:t>
      </w:r>
      <w:proofErr w:type="spellEnd"/>
      <w:r w:rsidRPr="00A51671">
        <w:rPr>
          <w:rtl/>
        </w:rPr>
        <w:t xml:space="preserve"> و اتصالات در </w:t>
      </w:r>
      <w:proofErr w:type="spellStart"/>
      <w:r w:rsidRPr="00A51671">
        <w:rPr>
          <w:rtl/>
        </w:rPr>
        <w:t>پروتئوس</w:t>
      </w:r>
      <w:bookmarkEnd w:id="47"/>
      <w:proofErr w:type="spellEnd"/>
    </w:p>
    <w:p w14:paraId="19C993E2" w14:textId="77777777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برای بستن مدار در </w:t>
      </w:r>
      <w:proofErr w:type="spellStart"/>
      <w:r w:rsidRPr="00A51671">
        <w:rPr>
          <w:szCs w:val="23"/>
          <w:rtl/>
        </w:rPr>
        <w:t>نرم‌افزار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پروتئوس</w:t>
      </w:r>
      <w:proofErr w:type="spellEnd"/>
      <w:r w:rsidRPr="00A51671">
        <w:rPr>
          <w:szCs w:val="23"/>
          <w:rtl/>
        </w:rPr>
        <w:t xml:space="preserve"> قطعات زیر را طبق دستورالعمل </w:t>
      </w:r>
      <w:proofErr w:type="spellStart"/>
      <w:r w:rsidRPr="00A51671">
        <w:rPr>
          <w:szCs w:val="23"/>
          <w:rtl/>
        </w:rPr>
        <w:t>سیم‌کشی</w:t>
      </w:r>
      <w:proofErr w:type="spellEnd"/>
      <w:r w:rsidRPr="00A51671">
        <w:rPr>
          <w:szCs w:val="23"/>
          <w:rtl/>
        </w:rPr>
        <w:t xml:space="preserve"> کنید</w:t>
      </w:r>
      <w:r w:rsidRPr="00A51671">
        <w:rPr>
          <w:szCs w:val="23"/>
        </w:rPr>
        <w:t>:</w:t>
      </w:r>
    </w:p>
    <w:p w14:paraId="3EF17CAE" w14:textId="77777777" w:rsidR="008768E8" w:rsidRDefault="00A51671" w:rsidP="00A51671">
      <w:pPr>
        <w:pStyle w:val="1stparagraph"/>
        <w:rPr>
          <w:szCs w:val="23"/>
          <w:rtl/>
        </w:rPr>
      </w:pPr>
      <w:r w:rsidRPr="00A51671">
        <w:rPr>
          <w:b/>
          <w:bCs/>
          <w:szCs w:val="23"/>
          <w:rtl/>
        </w:rPr>
        <w:t xml:space="preserve">الف. بخش </w:t>
      </w:r>
      <w:proofErr w:type="spellStart"/>
      <w:r w:rsidRPr="00A51671">
        <w:rPr>
          <w:b/>
          <w:bCs/>
          <w:szCs w:val="23"/>
          <w:rtl/>
        </w:rPr>
        <w:t>سنسور</w:t>
      </w:r>
      <w:proofErr w:type="spellEnd"/>
      <w:r w:rsidRPr="00A51671">
        <w:rPr>
          <w:b/>
          <w:bCs/>
          <w:szCs w:val="23"/>
          <w:rtl/>
        </w:rPr>
        <w:t xml:space="preserve"> و </w:t>
      </w:r>
      <w:proofErr w:type="spellStart"/>
      <w:r w:rsidRPr="00A51671">
        <w:rPr>
          <w:b/>
          <w:bCs/>
          <w:szCs w:val="23"/>
          <w:rtl/>
        </w:rPr>
        <w:t>خروجی‌ها</w:t>
      </w:r>
      <w:proofErr w:type="spellEnd"/>
    </w:p>
    <w:p w14:paraId="03200F2B" w14:textId="77777777" w:rsidR="008768E8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 ۱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قطعه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LM35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را به صفحه اضافه کنید. پایه خروجی سیگنال آن را به 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PA0</w:t>
      </w:r>
      <w:r w:rsidRPr="00A51671">
        <w:rPr>
          <w:szCs w:val="23"/>
        </w:rPr>
        <w:t xml:space="preserve"> </w:t>
      </w:r>
      <w:proofErr w:type="spellStart"/>
      <w:r w:rsidRPr="00A51671">
        <w:rPr>
          <w:szCs w:val="23"/>
          <w:rtl/>
        </w:rPr>
        <w:t>میکروکنترلر</w:t>
      </w:r>
      <w:proofErr w:type="spellEnd"/>
      <w:r w:rsidRPr="00A51671">
        <w:rPr>
          <w:szCs w:val="23"/>
          <w:rtl/>
        </w:rPr>
        <w:t xml:space="preserve"> وصل کنید</w:t>
      </w:r>
      <w:r w:rsidRPr="00A51671">
        <w:rPr>
          <w:szCs w:val="23"/>
        </w:rPr>
        <w:t>.</w:t>
      </w:r>
    </w:p>
    <w:p w14:paraId="2E9002B3" w14:textId="77777777" w:rsidR="008768E8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۲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>یک</w:t>
      </w:r>
      <w:r w:rsidRPr="00A51671">
        <w:rPr>
          <w:szCs w:val="23"/>
        </w:rPr>
        <w:t xml:space="preserve"> LED </w:t>
      </w:r>
      <w:r w:rsidRPr="00A51671">
        <w:rPr>
          <w:szCs w:val="23"/>
          <w:rtl/>
        </w:rPr>
        <w:t xml:space="preserve">قرمز به 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PA1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متصل کنید</w:t>
      </w:r>
      <w:r w:rsidRPr="00A51671">
        <w:rPr>
          <w:szCs w:val="23"/>
        </w:rPr>
        <w:t>.</w:t>
      </w:r>
    </w:p>
    <w:p w14:paraId="653AF86D" w14:textId="3A7B7DA5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lastRenderedPageBreak/>
        <w:t xml:space="preserve"> </w:t>
      </w:r>
      <w:r w:rsidRPr="00A51671">
        <w:rPr>
          <w:szCs w:val="23"/>
          <w:rtl/>
        </w:rPr>
        <w:t>۳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>یک</w:t>
      </w:r>
      <w:r w:rsidRPr="00A51671">
        <w:rPr>
          <w:szCs w:val="23"/>
        </w:rPr>
        <w:t xml:space="preserve"> LED </w:t>
      </w:r>
      <w:r w:rsidRPr="00A51671">
        <w:rPr>
          <w:szCs w:val="23"/>
          <w:rtl/>
        </w:rPr>
        <w:t xml:space="preserve">آبی به 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PA2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متصل کنید</w:t>
      </w:r>
      <w:r w:rsidRPr="00A51671">
        <w:rPr>
          <w:szCs w:val="23"/>
        </w:rPr>
        <w:t xml:space="preserve">. </w:t>
      </w:r>
      <w:r w:rsidRPr="00A51671">
        <w:rPr>
          <w:i/>
          <w:iCs/>
          <w:szCs w:val="23"/>
          <w:rtl/>
        </w:rPr>
        <w:t>نکته: فراموش نکنید که سمت منفی</w:t>
      </w:r>
      <w:r w:rsidRPr="00A51671">
        <w:rPr>
          <w:i/>
          <w:iCs/>
          <w:szCs w:val="23"/>
        </w:rPr>
        <w:t xml:space="preserve"> LED</w:t>
      </w:r>
      <w:r w:rsidRPr="00A51671">
        <w:rPr>
          <w:i/>
          <w:iCs/>
          <w:szCs w:val="23"/>
          <w:rtl/>
        </w:rPr>
        <w:t>ها را با یک مقاومت مناسب به زمین متصل کنید</w:t>
      </w:r>
      <w:r w:rsidRPr="00A51671">
        <w:rPr>
          <w:i/>
          <w:iCs/>
          <w:szCs w:val="23"/>
        </w:rPr>
        <w:t>.</w:t>
      </w:r>
    </w:p>
    <w:p w14:paraId="6518557E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b/>
          <w:bCs/>
          <w:szCs w:val="23"/>
          <w:rtl/>
        </w:rPr>
        <w:t>ب. بخش نمایشگر</w:t>
      </w:r>
      <w:r w:rsidRPr="00A51671">
        <w:rPr>
          <w:b/>
          <w:bCs/>
          <w:szCs w:val="23"/>
        </w:rPr>
        <w:t xml:space="preserve"> LCD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اتصالات نمایشگر کاراکتری ۱۶ در ۲ را دقیقاً به این صورت انجام دهید</w:t>
      </w:r>
      <w:r w:rsidRPr="00A51671">
        <w:rPr>
          <w:szCs w:val="23"/>
        </w:rPr>
        <w:t>:</w:t>
      </w:r>
    </w:p>
    <w:p w14:paraId="3CEF6AB6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۱</w:t>
      </w:r>
      <w:r w:rsidR="008768E8">
        <w:rPr>
          <w:rFonts w:hint="cs"/>
          <w:szCs w:val="23"/>
          <w:rtl/>
        </w:rPr>
        <w:t xml:space="preserve">. </w:t>
      </w:r>
      <w:r w:rsidRPr="00A51671">
        <w:rPr>
          <w:szCs w:val="23"/>
          <w:rtl/>
        </w:rPr>
        <w:t xml:space="preserve">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RS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نمایشگر به 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PB0</w:t>
      </w:r>
      <w:r w:rsidRPr="00A51671">
        <w:rPr>
          <w:szCs w:val="23"/>
        </w:rPr>
        <w:t xml:space="preserve"> </w:t>
      </w:r>
      <w:proofErr w:type="spellStart"/>
      <w:r w:rsidRPr="00A51671">
        <w:rPr>
          <w:szCs w:val="23"/>
          <w:rtl/>
        </w:rPr>
        <w:t>میکروکنترلر</w:t>
      </w:r>
      <w:proofErr w:type="spellEnd"/>
      <w:r w:rsidRPr="00A51671">
        <w:rPr>
          <w:szCs w:val="23"/>
          <w:rtl/>
        </w:rPr>
        <w:t xml:space="preserve"> وصل شود</w:t>
      </w:r>
      <w:r w:rsidRPr="00A51671">
        <w:rPr>
          <w:szCs w:val="23"/>
        </w:rPr>
        <w:t>.</w:t>
      </w:r>
    </w:p>
    <w:p w14:paraId="07744D6E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۲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EN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یا</w:t>
      </w:r>
      <w:r w:rsidRPr="00A51671">
        <w:rPr>
          <w:szCs w:val="23"/>
        </w:rPr>
        <w:t xml:space="preserve"> Enable </w:t>
      </w:r>
      <w:r w:rsidRPr="00A51671">
        <w:rPr>
          <w:szCs w:val="23"/>
          <w:rtl/>
        </w:rPr>
        <w:t xml:space="preserve">نمایشگر به 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PB1</w:t>
      </w:r>
      <w:r w:rsidRPr="00A51671">
        <w:rPr>
          <w:szCs w:val="23"/>
        </w:rPr>
        <w:t xml:space="preserve"> </w:t>
      </w:r>
      <w:proofErr w:type="spellStart"/>
      <w:r w:rsidRPr="00A51671">
        <w:rPr>
          <w:szCs w:val="23"/>
          <w:rtl/>
        </w:rPr>
        <w:t>میکروکنترلر</w:t>
      </w:r>
      <w:proofErr w:type="spellEnd"/>
      <w:r w:rsidRPr="00A51671">
        <w:rPr>
          <w:szCs w:val="23"/>
          <w:rtl/>
        </w:rPr>
        <w:t xml:space="preserve"> وصل شود</w:t>
      </w:r>
      <w:r w:rsidRPr="00A51671">
        <w:rPr>
          <w:szCs w:val="23"/>
        </w:rPr>
        <w:t>.</w:t>
      </w:r>
    </w:p>
    <w:p w14:paraId="1F340C6A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۳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پایه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RW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نمایشگر را مستقیم به زمین یا</w:t>
      </w:r>
      <w:r w:rsidRPr="00A51671">
        <w:rPr>
          <w:szCs w:val="23"/>
        </w:rPr>
        <w:t xml:space="preserve"> Ground </w:t>
      </w:r>
      <w:r w:rsidRPr="00A51671">
        <w:rPr>
          <w:szCs w:val="23"/>
          <w:rtl/>
        </w:rPr>
        <w:t>وصل کنید</w:t>
      </w:r>
      <w:r w:rsidRPr="00A51671">
        <w:rPr>
          <w:szCs w:val="23"/>
        </w:rPr>
        <w:t>.</w:t>
      </w:r>
    </w:p>
    <w:p w14:paraId="225957B3" w14:textId="5A3277E8" w:rsidR="00A51671" w:rsidRPr="00A51671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۴</w:t>
      </w:r>
      <w:r w:rsidRPr="00A51671">
        <w:rPr>
          <w:szCs w:val="23"/>
        </w:rPr>
        <w:t xml:space="preserve">. </w:t>
      </w:r>
      <w:proofErr w:type="spellStart"/>
      <w:r w:rsidRPr="00A51671">
        <w:rPr>
          <w:szCs w:val="23"/>
          <w:rtl/>
        </w:rPr>
        <w:t>پایه‌های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دیتای</w:t>
      </w:r>
      <w:proofErr w:type="spellEnd"/>
      <w:r w:rsidRPr="00A51671">
        <w:rPr>
          <w:szCs w:val="23"/>
          <w:rtl/>
        </w:rPr>
        <w:t xml:space="preserve"> </w:t>
      </w:r>
      <w:r w:rsidRPr="00A51671">
        <w:rPr>
          <w:b/>
          <w:bCs/>
          <w:szCs w:val="23"/>
        </w:rPr>
        <w:t>D4</w:t>
      </w:r>
      <w:r w:rsidRPr="00A51671">
        <w:rPr>
          <w:szCs w:val="23"/>
        </w:rPr>
        <w:t xml:space="preserve"> </w:t>
      </w:r>
      <w:r w:rsidR="008768E8">
        <w:rPr>
          <w:rFonts w:hint="cs"/>
          <w:szCs w:val="23"/>
          <w:rtl/>
        </w:rPr>
        <w:t xml:space="preserve"> </w:t>
      </w:r>
      <w:r w:rsidRPr="00A51671">
        <w:rPr>
          <w:szCs w:val="23"/>
          <w:rtl/>
        </w:rPr>
        <w:t xml:space="preserve">تا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D7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نمایشگر را به ترتیب به </w:t>
      </w:r>
      <w:proofErr w:type="spellStart"/>
      <w:r w:rsidRPr="00A51671">
        <w:rPr>
          <w:szCs w:val="23"/>
          <w:rtl/>
        </w:rPr>
        <w:t>پایه‌های</w:t>
      </w:r>
      <w:proofErr w:type="spellEnd"/>
      <w:r w:rsidRPr="00A51671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PB4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تا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PB7</w:t>
      </w:r>
      <w:r w:rsidRPr="00A51671">
        <w:rPr>
          <w:szCs w:val="23"/>
        </w:rPr>
        <w:t xml:space="preserve"> </w:t>
      </w:r>
      <w:proofErr w:type="spellStart"/>
      <w:r w:rsidRPr="00A51671">
        <w:rPr>
          <w:szCs w:val="23"/>
          <w:rtl/>
        </w:rPr>
        <w:t>میکروکنترلر</w:t>
      </w:r>
      <w:proofErr w:type="spellEnd"/>
      <w:r w:rsidRPr="00A51671">
        <w:rPr>
          <w:szCs w:val="23"/>
          <w:rtl/>
        </w:rPr>
        <w:t xml:space="preserve"> وصل کنید</w:t>
      </w:r>
      <w:r w:rsidRPr="00A51671">
        <w:rPr>
          <w:szCs w:val="23"/>
        </w:rPr>
        <w:t>.</w:t>
      </w:r>
    </w:p>
    <w:p w14:paraId="5886294B" w14:textId="77777777" w:rsidR="00A51671" w:rsidRPr="00A51671" w:rsidRDefault="00A51671" w:rsidP="00A51671">
      <w:pPr>
        <w:pStyle w:val="Heading2"/>
      </w:pPr>
      <w:bookmarkStart w:id="48" w:name="_Toc218438489"/>
      <w:r w:rsidRPr="00A51671">
        <w:rPr>
          <w:rtl/>
        </w:rPr>
        <w:t>۳</w:t>
      </w:r>
      <w:r w:rsidRPr="00A51671">
        <w:t xml:space="preserve">. </w:t>
      </w:r>
      <w:proofErr w:type="spellStart"/>
      <w:r w:rsidRPr="00A51671">
        <w:rPr>
          <w:rtl/>
        </w:rPr>
        <w:t>تنظیمات</w:t>
      </w:r>
      <w:proofErr w:type="spellEnd"/>
      <w:r w:rsidRPr="00A51671">
        <w:rPr>
          <w:rtl/>
        </w:rPr>
        <w:t xml:space="preserve"> </w:t>
      </w:r>
      <w:proofErr w:type="spellStart"/>
      <w:r w:rsidRPr="00A51671">
        <w:rPr>
          <w:rtl/>
        </w:rPr>
        <w:t>نرم‌افزاری</w:t>
      </w:r>
      <w:proofErr w:type="spellEnd"/>
      <w:r w:rsidRPr="00A51671">
        <w:rPr>
          <w:rtl/>
        </w:rPr>
        <w:t xml:space="preserve"> در</w:t>
      </w:r>
      <w:r w:rsidRPr="00A51671">
        <w:t xml:space="preserve"> </w:t>
      </w:r>
      <w:proofErr w:type="spellStart"/>
      <w:r w:rsidRPr="00A51671">
        <w:t>CubeMX</w:t>
      </w:r>
      <w:bookmarkEnd w:id="48"/>
      <w:proofErr w:type="spellEnd"/>
    </w:p>
    <w:p w14:paraId="2DEB1616" w14:textId="77777777" w:rsidR="00A51671" w:rsidRDefault="00A51671" w:rsidP="00A51671">
      <w:pPr>
        <w:pStyle w:val="1stparagraph"/>
        <w:rPr>
          <w:szCs w:val="23"/>
          <w:rtl/>
        </w:rPr>
      </w:pPr>
      <w:r w:rsidRPr="00A51671">
        <w:rPr>
          <w:szCs w:val="23"/>
          <w:rtl/>
        </w:rPr>
        <w:t xml:space="preserve">پروژه جدیدی بسازید یا پروژه قبلی را باز کنید و </w:t>
      </w:r>
      <w:proofErr w:type="spellStart"/>
      <w:r w:rsidRPr="00A51671">
        <w:rPr>
          <w:szCs w:val="23"/>
          <w:rtl/>
        </w:rPr>
        <w:t>تنظیمات</w:t>
      </w:r>
      <w:proofErr w:type="spellEnd"/>
      <w:r w:rsidRPr="00A51671">
        <w:rPr>
          <w:szCs w:val="23"/>
          <w:rtl/>
        </w:rPr>
        <w:t xml:space="preserve"> زیر را </w:t>
      </w:r>
      <w:proofErr w:type="spellStart"/>
      <w:r w:rsidRPr="00A51671">
        <w:rPr>
          <w:szCs w:val="23"/>
          <w:rtl/>
        </w:rPr>
        <w:t>گام‌به‌گام</w:t>
      </w:r>
      <w:proofErr w:type="spellEnd"/>
      <w:r w:rsidRPr="00A51671">
        <w:rPr>
          <w:szCs w:val="23"/>
          <w:rtl/>
        </w:rPr>
        <w:t xml:space="preserve"> انجام دهید</w:t>
      </w:r>
      <w:r w:rsidRPr="00A51671">
        <w:rPr>
          <w:szCs w:val="23"/>
        </w:rPr>
        <w:t>:</w:t>
      </w:r>
    </w:p>
    <w:p w14:paraId="239D4CA5" w14:textId="77777777" w:rsidR="00B20E3F" w:rsidRPr="00A51671" w:rsidRDefault="00B20E3F" w:rsidP="00A51671">
      <w:pPr>
        <w:pStyle w:val="1stparagraph"/>
        <w:rPr>
          <w:szCs w:val="23"/>
        </w:rPr>
      </w:pPr>
    </w:p>
    <w:p w14:paraId="648BDA84" w14:textId="77777777" w:rsidR="008768E8" w:rsidRDefault="00A51671" w:rsidP="008768E8">
      <w:pPr>
        <w:pStyle w:val="1stparagraph"/>
        <w:rPr>
          <w:b/>
          <w:bCs/>
          <w:szCs w:val="23"/>
        </w:rPr>
      </w:pPr>
      <w:r w:rsidRPr="00A51671">
        <w:rPr>
          <w:b/>
          <w:bCs/>
          <w:szCs w:val="23"/>
          <w:rtl/>
        </w:rPr>
        <w:t xml:space="preserve">گام اول: </w:t>
      </w:r>
      <w:proofErr w:type="spellStart"/>
      <w:r w:rsidRPr="00A51671">
        <w:rPr>
          <w:b/>
          <w:bCs/>
          <w:szCs w:val="23"/>
          <w:rtl/>
        </w:rPr>
        <w:t>پیکربندی</w:t>
      </w:r>
      <w:proofErr w:type="spellEnd"/>
      <w:r w:rsidRPr="00A51671">
        <w:rPr>
          <w:b/>
          <w:bCs/>
          <w:szCs w:val="23"/>
        </w:rPr>
        <w:t xml:space="preserve"> ADC</w:t>
      </w:r>
    </w:p>
    <w:p w14:paraId="731530F4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۱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از منوی سمت چپ وارد بخش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Analog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شوید و گزینه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ADC1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را انتخاب کنید</w:t>
      </w:r>
      <w:r w:rsidRPr="00A51671">
        <w:rPr>
          <w:szCs w:val="23"/>
        </w:rPr>
        <w:t>.</w:t>
      </w:r>
    </w:p>
    <w:p w14:paraId="3EA9E9B6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۲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در کادر وسط تیک گزینه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IN0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را فعال کنید. این کار کانال صفر متصل به پایه</w:t>
      </w:r>
      <w:r w:rsidRPr="00A51671">
        <w:rPr>
          <w:szCs w:val="23"/>
        </w:rPr>
        <w:t xml:space="preserve"> PA0 </w:t>
      </w:r>
      <w:r w:rsidRPr="00A51671">
        <w:rPr>
          <w:szCs w:val="23"/>
          <w:rtl/>
        </w:rPr>
        <w:t xml:space="preserve">را روشن </w:t>
      </w:r>
      <w:proofErr w:type="spellStart"/>
      <w:r w:rsidRPr="00A51671">
        <w:rPr>
          <w:szCs w:val="23"/>
          <w:rtl/>
        </w:rPr>
        <w:t>می‌کند</w:t>
      </w:r>
      <w:proofErr w:type="spellEnd"/>
      <w:r w:rsidRPr="00A51671">
        <w:rPr>
          <w:szCs w:val="23"/>
        </w:rPr>
        <w:t>.</w:t>
      </w:r>
    </w:p>
    <w:p w14:paraId="2EBB1CCA" w14:textId="03C8852E" w:rsidR="00A51671" w:rsidRDefault="00A51671" w:rsidP="008768E8">
      <w:pPr>
        <w:pStyle w:val="1stparagraph"/>
        <w:rPr>
          <w:b/>
          <w:bCs/>
          <w:szCs w:val="23"/>
          <w:rtl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۳</w:t>
      </w:r>
      <w:r w:rsidRPr="00A51671">
        <w:rPr>
          <w:szCs w:val="23"/>
        </w:rPr>
        <w:t xml:space="preserve">. </w:t>
      </w:r>
      <w:proofErr w:type="spellStart"/>
      <w:r w:rsidRPr="00A51671">
        <w:rPr>
          <w:szCs w:val="23"/>
          <w:rtl/>
        </w:rPr>
        <w:t>تنظیمات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پیش‌فرض</w:t>
      </w:r>
      <w:proofErr w:type="spellEnd"/>
      <w:r w:rsidRPr="00A51671">
        <w:rPr>
          <w:szCs w:val="23"/>
          <w:rtl/>
        </w:rPr>
        <w:t xml:space="preserve"> در پایین صفحه مناسب است و تغییری ندهید</w:t>
      </w:r>
      <w:r w:rsidRPr="00A51671">
        <w:rPr>
          <w:szCs w:val="23"/>
        </w:rPr>
        <w:t>.</w:t>
      </w:r>
    </w:p>
    <w:p w14:paraId="2950231A" w14:textId="77777777" w:rsidR="008768E8" w:rsidRPr="00A51671" w:rsidRDefault="008768E8" w:rsidP="008768E8">
      <w:pPr>
        <w:pStyle w:val="1stparagraph"/>
        <w:rPr>
          <w:rFonts w:hint="cs"/>
          <w:b/>
          <w:bCs/>
          <w:szCs w:val="23"/>
          <w:rtl/>
        </w:rPr>
      </w:pPr>
    </w:p>
    <w:p w14:paraId="5015ACEC" w14:textId="77777777" w:rsidR="008768E8" w:rsidRDefault="00A51671" w:rsidP="008768E8">
      <w:pPr>
        <w:pStyle w:val="1stparagraph"/>
        <w:rPr>
          <w:b/>
          <w:bCs/>
          <w:szCs w:val="23"/>
          <w:rtl/>
        </w:rPr>
      </w:pPr>
      <w:r w:rsidRPr="00A51671">
        <w:rPr>
          <w:b/>
          <w:bCs/>
          <w:szCs w:val="23"/>
          <w:rtl/>
        </w:rPr>
        <w:t xml:space="preserve">گام دوم: </w:t>
      </w:r>
      <w:proofErr w:type="spellStart"/>
      <w:r w:rsidRPr="00A51671">
        <w:rPr>
          <w:b/>
          <w:bCs/>
          <w:szCs w:val="23"/>
          <w:rtl/>
        </w:rPr>
        <w:t>پیکربندی</w:t>
      </w:r>
      <w:proofErr w:type="spellEnd"/>
      <w:r w:rsidRPr="00A51671">
        <w:rPr>
          <w:b/>
          <w:bCs/>
          <w:szCs w:val="23"/>
          <w:rtl/>
        </w:rPr>
        <w:t xml:space="preserve"> </w:t>
      </w:r>
      <w:proofErr w:type="spellStart"/>
      <w:r w:rsidRPr="00A51671">
        <w:rPr>
          <w:b/>
          <w:bCs/>
          <w:szCs w:val="23"/>
          <w:rtl/>
        </w:rPr>
        <w:t>پایه‌های</w:t>
      </w:r>
      <w:proofErr w:type="spellEnd"/>
      <w:r w:rsidRPr="00A51671">
        <w:rPr>
          <w:b/>
          <w:bCs/>
          <w:szCs w:val="23"/>
          <w:rtl/>
        </w:rPr>
        <w:t xml:space="preserve"> خروجی</w:t>
      </w:r>
    </w:p>
    <w:p w14:paraId="1695C370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 ۱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روی پایه </w:t>
      </w:r>
      <w:r w:rsidRPr="00A51671">
        <w:rPr>
          <w:b/>
          <w:bCs/>
          <w:szCs w:val="23"/>
        </w:rPr>
        <w:t>PA1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کلیک کنید و گزینه </w:t>
      </w:r>
      <w:r>
        <w:rPr>
          <w:b/>
          <w:bCs/>
          <w:szCs w:val="23"/>
        </w:rPr>
        <w:t xml:space="preserve"> </w:t>
      </w:r>
      <w:proofErr w:type="spellStart"/>
      <w:r w:rsidRPr="00A51671">
        <w:rPr>
          <w:b/>
          <w:bCs/>
          <w:szCs w:val="23"/>
        </w:rPr>
        <w:t>GPIO_Output</w:t>
      </w:r>
      <w:proofErr w:type="spellEnd"/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را انتخاب نمایید</w:t>
      </w:r>
      <w:r w:rsidRPr="00A51671">
        <w:rPr>
          <w:szCs w:val="23"/>
        </w:rPr>
        <w:t>.</w:t>
      </w:r>
    </w:p>
    <w:p w14:paraId="0C90DDDB" w14:textId="77777777" w:rsidR="008768E8" w:rsidRDefault="00A51671" w:rsidP="008768E8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۲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روی پایه </w:t>
      </w:r>
      <w:r w:rsidRPr="00A51671">
        <w:rPr>
          <w:b/>
          <w:bCs/>
          <w:szCs w:val="23"/>
        </w:rPr>
        <w:t>PA2</w:t>
      </w:r>
      <w:r w:rsidRPr="00A51671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A51671">
        <w:rPr>
          <w:szCs w:val="23"/>
          <w:rtl/>
        </w:rPr>
        <w:t xml:space="preserve">کلیک کنید و گزینه </w:t>
      </w:r>
      <w:r>
        <w:rPr>
          <w:b/>
          <w:bCs/>
          <w:szCs w:val="23"/>
        </w:rPr>
        <w:t xml:space="preserve"> </w:t>
      </w:r>
      <w:proofErr w:type="spellStart"/>
      <w:r w:rsidRPr="00A51671">
        <w:rPr>
          <w:b/>
          <w:bCs/>
          <w:szCs w:val="23"/>
        </w:rPr>
        <w:t>GPIO_Output</w:t>
      </w:r>
      <w:proofErr w:type="spellEnd"/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را انتخاب نمایید</w:t>
      </w:r>
      <w:r w:rsidRPr="00A51671">
        <w:rPr>
          <w:szCs w:val="23"/>
        </w:rPr>
        <w:t>.</w:t>
      </w:r>
    </w:p>
    <w:p w14:paraId="5B4C4035" w14:textId="3D554DA7" w:rsidR="00A51671" w:rsidRDefault="00A51671" w:rsidP="008768E8">
      <w:pPr>
        <w:pStyle w:val="1stparagraph"/>
        <w:rPr>
          <w:szCs w:val="23"/>
          <w:rtl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۳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برای </w:t>
      </w:r>
      <w:proofErr w:type="spellStart"/>
      <w:r w:rsidRPr="00A51671">
        <w:rPr>
          <w:szCs w:val="23"/>
          <w:rtl/>
        </w:rPr>
        <w:t>راه‌اندازی</w:t>
      </w:r>
      <w:proofErr w:type="spellEnd"/>
      <w:r w:rsidRPr="00A51671">
        <w:rPr>
          <w:szCs w:val="23"/>
        </w:rPr>
        <w:t xml:space="preserve"> LCD </w:t>
      </w:r>
      <w:r w:rsidRPr="00A51671">
        <w:rPr>
          <w:szCs w:val="23"/>
          <w:rtl/>
        </w:rPr>
        <w:t xml:space="preserve">باید </w:t>
      </w:r>
      <w:proofErr w:type="spellStart"/>
      <w:r w:rsidRPr="00A51671">
        <w:rPr>
          <w:szCs w:val="23"/>
          <w:rtl/>
        </w:rPr>
        <w:t>پایه‌های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پورت</w:t>
      </w:r>
      <w:proofErr w:type="spellEnd"/>
      <w:r w:rsidRPr="00A51671">
        <w:rPr>
          <w:szCs w:val="23"/>
        </w:rPr>
        <w:t xml:space="preserve"> B </w:t>
      </w:r>
      <w:r w:rsidRPr="00A51671">
        <w:rPr>
          <w:szCs w:val="23"/>
          <w:rtl/>
        </w:rPr>
        <w:t xml:space="preserve">را تنظیم کنیم. روی </w:t>
      </w:r>
      <w:proofErr w:type="spellStart"/>
      <w:r w:rsidRPr="00A51671">
        <w:rPr>
          <w:szCs w:val="23"/>
          <w:rtl/>
        </w:rPr>
        <w:t>پایه‌های</w:t>
      </w:r>
      <w:proofErr w:type="spellEnd"/>
      <w:r w:rsidRPr="00A51671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PB0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و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PB1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و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PB4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و </w:t>
      </w:r>
      <w:r w:rsidRPr="00A51671">
        <w:rPr>
          <w:b/>
          <w:bCs/>
          <w:szCs w:val="23"/>
        </w:rPr>
        <w:t>PB5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و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PB6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و </w:t>
      </w:r>
      <w:r w:rsidRPr="00A51671">
        <w:rPr>
          <w:b/>
          <w:bCs/>
          <w:szCs w:val="23"/>
        </w:rPr>
        <w:t>PB7</w:t>
      </w:r>
      <w:r w:rsidRPr="00A51671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تک‌تک</w:t>
      </w:r>
      <w:proofErr w:type="spellEnd"/>
      <w:r w:rsidRPr="00A51671">
        <w:rPr>
          <w:szCs w:val="23"/>
          <w:rtl/>
        </w:rPr>
        <w:t xml:space="preserve"> کلیک کنید و همه را روی حالت </w:t>
      </w:r>
      <w:r>
        <w:rPr>
          <w:b/>
          <w:bCs/>
          <w:szCs w:val="23"/>
        </w:rPr>
        <w:t xml:space="preserve"> </w:t>
      </w:r>
      <w:proofErr w:type="spellStart"/>
      <w:r w:rsidRPr="00A51671">
        <w:rPr>
          <w:b/>
          <w:bCs/>
          <w:szCs w:val="23"/>
        </w:rPr>
        <w:t>GPIO_Output</w:t>
      </w:r>
      <w:proofErr w:type="spellEnd"/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قرار دهید</w:t>
      </w:r>
      <w:r w:rsidRPr="00A51671">
        <w:rPr>
          <w:szCs w:val="23"/>
        </w:rPr>
        <w:t>.</w:t>
      </w:r>
    </w:p>
    <w:p w14:paraId="47C75AF6" w14:textId="77777777" w:rsidR="008768E8" w:rsidRPr="00A51671" w:rsidRDefault="008768E8" w:rsidP="008768E8">
      <w:pPr>
        <w:pStyle w:val="1stparagraph"/>
        <w:rPr>
          <w:rFonts w:hint="cs"/>
          <w:szCs w:val="23"/>
          <w:rtl/>
        </w:rPr>
      </w:pPr>
    </w:p>
    <w:p w14:paraId="153BD980" w14:textId="77777777" w:rsidR="008768E8" w:rsidRDefault="00A51671" w:rsidP="00A51671">
      <w:pPr>
        <w:pStyle w:val="1stparagraph"/>
        <w:rPr>
          <w:szCs w:val="23"/>
          <w:rtl/>
        </w:rPr>
      </w:pPr>
      <w:r w:rsidRPr="00A51671">
        <w:rPr>
          <w:b/>
          <w:bCs/>
          <w:szCs w:val="23"/>
          <w:rtl/>
        </w:rPr>
        <w:t>گام سوم: تنظیم کلاک</w:t>
      </w:r>
      <w:r w:rsidRPr="00A51671">
        <w:rPr>
          <w:szCs w:val="23"/>
          <w:rtl/>
        </w:rPr>
        <w:t xml:space="preserve"> ۱</w:t>
      </w:r>
    </w:p>
    <w:p w14:paraId="2C308AC1" w14:textId="77777777" w:rsidR="008768E8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وارد </w:t>
      </w:r>
      <w:proofErr w:type="spellStart"/>
      <w:r w:rsidRPr="00A51671">
        <w:rPr>
          <w:szCs w:val="23"/>
          <w:rtl/>
        </w:rPr>
        <w:t>سربرگ</w:t>
      </w:r>
      <w:proofErr w:type="spellEnd"/>
      <w:r w:rsidRPr="00A51671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Clock Configuration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شوید</w:t>
      </w:r>
      <w:r w:rsidRPr="00A51671">
        <w:rPr>
          <w:szCs w:val="23"/>
        </w:rPr>
        <w:t>.</w:t>
      </w:r>
    </w:p>
    <w:p w14:paraId="7FBFAFD5" w14:textId="77777777" w:rsidR="008768E8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۲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منبع کلاک </w:t>
      </w:r>
      <w:r w:rsidRPr="00A51671">
        <w:rPr>
          <w:b/>
          <w:bCs/>
          <w:szCs w:val="23"/>
        </w:rPr>
        <w:t>HSI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را انتخاب کنید</w:t>
      </w:r>
      <w:r w:rsidRPr="00A51671">
        <w:rPr>
          <w:szCs w:val="23"/>
        </w:rPr>
        <w:t>.</w:t>
      </w:r>
    </w:p>
    <w:p w14:paraId="17480E65" w14:textId="41CFFE3A" w:rsidR="00A51671" w:rsidRDefault="00A51671" w:rsidP="00A51671">
      <w:pPr>
        <w:pStyle w:val="1stparagraph"/>
        <w:rPr>
          <w:szCs w:val="23"/>
          <w:rtl/>
        </w:rPr>
      </w:pPr>
      <w:r w:rsidRPr="00A51671">
        <w:rPr>
          <w:szCs w:val="23"/>
        </w:rPr>
        <w:lastRenderedPageBreak/>
        <w:t xml:space="preserve"> </w:t>
      </w:r>
      <w:r w:rsidRPr="00A51671">
        <w:rPr>
          <w:szCs w:val="23"/>
          <w:rtl/>
        </w:rPr>
        <w:t>۳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در کادر </w:t>
      </w:r>
      <w:r w:rsidRPr="00A51671">
        <w:rPr>
          <w:b/>
          <w:bCs/>
          <w:szCs w:val="23"/>
        </w:rPr>
        <w:t>HCLK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عدد </w:t>
      </w:r>
      <w:r w:rsidR="00B20E3F">
        <w:rPr>
          <w:b/>
          <w:bCs/>
          <w:szCs w:val="23"/>
        </w:rPr>
        <w:t xml:space="preserve"> </w:t>
      </w:r>
      <w:r w:rsidRPr="00A51671">
        <w:rPr>
          <w:b/>
          <w:bCs/>
          <w:szCs w:val="23"/>
        </w:rPr>
        <w:t>16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 xml:space="preserve">را وارد کرده و </w:t>
      </w:r>
      <w:proofErr w:type="spellStart"/>
      <w:r w:rsidRPr="00A51671">
        <w:rPr>
          <w:szCs w:val="23"/>
          <w:rtl/>
        </w:rPr>
        <w:t>اینتر</w:t>
      </w:r>
      <w:proofErr w:type="spellEnd"/>
      <w:r w:rsidRPr="00A51671">
        <w:rPr>
          <w:szCs w:val="23"/>
          <w:rtl/>
        </w:rPr>
        <w:t xml:space="preserve"> بزنید تا سرعت روی ۱۶ </w:t>
      </w:r>
      <w:proofErr w:type="spellStart"/>
      <w:r w:rsidRPr="00A51671">
        <w:rPr>
          <w:szCs w:val="23"/>
          <w:rtl/>
        </w:rPr>
        <w:t>مگاهرتز</w:t>
      </w:r>
      <w:proofErr w:type="spellEnd"/>
      <w:r w:rsidRPr="00A51671">
        <w:rPr>
          <w:szCs w:val="23"/>
          <w:rtl/>
        </w:rPr>
        <w:t xml:space="preserve"> تنظیم شود</w:t>
      </w:r>
      <w:r w:rsidRPr="00A51671">
        <w:rPr>
          <w:szCs w:val="23"/>
        </w:rPr>
        <w:t>.</w:t>
      </w:r>
    </w:p>
    <w:p w14:paraId="4EB20885" w14:textId="77777777" w:rsidR="008768E8" w:rsidRPr="00A51671" w:rsidRDefault="008768E8" w:rsidP="00A51671">
      <w:pPr>
        <w:pStyle w:val="1stparagraph"/>
        <w:rPr>
          <w:rFonts w:hint="cs"/>
          <w:szCs w:val="23"/>
          <w:rtl/>
        </w:rPr>
      </w:pPr>
    </w:p>
    <w:p w14:paraId="425CE3B3" w14:textId="11380B4E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b/>
          <w:bCs/>
          <w:szCs w:val="23"/>
          <w:rtl/>
        </w:rPr>
        <w:t>گام چهارم: تولید کد</w:t>
      </w:r>
      <w:r w:rsidRPr="00A51671">
        <w:rPr>
          <w:szCs w:val="23"/>
          <w:rtl/>
        </w:rPr>
        <w:t xml:space="preserve"> روی دکمه </w:t>
      </w:r>
      <w:r w:rsidRPr="00A51671">
        <w:rPr>
          <w:b/>
          <w:bCs/>
          <w:szCs w:val="23"/>
        </w:rPr>
        <w:t>Generate Code</w:t>
      </w:r>
      <w:r w:rsidRPr="00A51671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A51671">
        <w:rPr>
          <w:szCs w:val="23"/>
          <w:rtl/>
        </w:rPr>
        <w:t xml:space="preserve">کلیک کنید تا وارد محیط </w:t>
      </w:r>
      <w:proofErr w:type="spellStart"/>
      <w:r w:rsidRPr="00A51671">
        <w:rPr>
          <w:szCs w:val="23"/>
          <w:rtl/>
        </w:rPr>
        <w:t>کدنویسی</w:t>
      </w:r>
      <w:proofErr w:type="spellEnd"/>
      <w:r w:rsidRPr="00A51671">
        <w:rPr>
          <w:szCs w:val="23"/>
          <w:rtl/>
        </w:rPr>
        <w:t xml:space="preserve"> شویم</w:t>
      </w:r>
      <w:r w:rsidRPr="00A51671">
        <w:rPr>
          <w:szCs w:val="23"/>
        </w:rPr>
        <w:t>.</w:t>
      </w:r>
    </w:p>
    <w:p w14:paraId="00982DE9" w14:textId="77777777" w:rsidR="00A51671" w:rsidRPr="00A51671" w:rsidRDefault="00A51671" w:rsidP="00A51671">
      <w:pPr>
        <w:pStyle w:val="Heading2"/>
      </w:pPr>
      <w:bookmarkStart w:id="49" w:name="_Toc218438490"/>
      <w:r w:rsidRPr="00A51671">
        <w:rPr>
          <w:rtl/>
        </w:rPr>
        <w:t>۴</w:t>
      </w:r>
      <w:r w:rsidRPr="00A51671">
        <w:t xml:space="preserve">. </w:t>
      </w:r>
      <w:proofErr w:type="spellStart"/>
      <w:r w:rsidRPr="00A51671">
        <w:rPr>
          <w:rtl/>
        </w:rPr>
        <w:t>کدنویسی</w:t>
      </w:r>
      <w:proofErr w:type="spellEnd"/>
      <w:r w:rsidRPr="00A51671">
        <w:rPr>
          <w:rtl/>
        </w:rPr>
        <w:t xml:space="preserve"> پروژه</w:t>
      </w:r>
      <w:bookmarkEnd w:id="49"/>
    </w:p>
    <w:p w14:paraId="6925FBFD" w14:textId="2DE1364C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 xml:space="preserve">در فایل </w:t>
      </w:r>
      <w:proofErr w:type="spellStart"/>
      <w:r w:rsidRPr="00A51671">
        <w:rPr>
          <w:b/>
          <w:bCs/>
          <w:szCs w:val="23"/>
        </w:rPr>
        <w:t>main.c</w:t>
      </w:r>
      <w:proofErr w:type="spellEnd"/>
      <w:r w:rsidRPr="00A51671">
        <w:rPr>
          <w:szCs w:val="23"/>
        </w:rPr>
        <w:t xml:space="preserve"> </w:t>
      </w:r>
      <w:r w:rsidR="008768E8">
        <w:rPr>
          <w:rFonts w:hint="cs"/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کدهای</w:t>
      </w:r>
      <w:proofErr w:type="spellEnd"/>
      <w:r w:rsidRPr="00A51671">
        <w:rPr>
          <w:szCs w:val="23"/>
          <w:rtl/>
        </w:rPr>
        <w:t xml:space="preserve"> زیر را در </w:t>
      </w:r>
      <w:proofErr w:type="spellStart"/>
      <w:r w:rsidRPr="00A51671">
        <w:rPr>
          <w:szCs w:val="23"/>
          <w:rtl/>
        </w:rPr>
        <w:t>بخش‌های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مشخص‌شده</w:t>
      </w:r>
      <w:proofErr w:type="spellEnd"/>
      <w:r w:rsidRPr="00A51671">
        <w:rPr>
          <w:szCs w:val="23"/>
          <w:rtl/>
        </w:rPr>
        <w:t xml:space="preserve"> کپی کنید. ما </w:t>
      </w:r>
      <w:proofErr w:type="spellStart"/>
      <w:r w:rsidRPr="00A51671">
        <w:rPr>
          <w:szCs w:val="23"/>
          <w:rtl/>
        </w:rPr>
        <w:t>درایور</w:t>
      </w:r>
      <w:proofErr w:type="spellEnd"/>
      <w:r w:rsidRPr="00A51671">
        <w:rPr>
          <w:szCs w:val="23"/>
        </w:rPr>
        <w:t xml:space="preserve"> LCD </w:t>
      </w:r>
      <w:r w:rsidRPr="00A51671">
        <w:rPr>
          <w:szCs w:val="23"/>
          <w:rtl/>
        </w:rPr>
        <w:t xml:space="preserve">را </w:t>
      </w:r>
      <w:proofErr w:type="spellStart"/>
      <w:r w:rsidRPr="00A51671">
        <w:rPr>
          <w:szCs w:val="23"/>
          <w:rtl/>
        </w:rPr>
        <w:t>همین‌جا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می‌نویسیم</w:t>
      </w:r>
      <w:proofErr w:type="spellEnd"/>
      <w:r w:rsidRPr="00A51671">
        <w:rPr>
          <w:szCs w:val="23"/>
          <w:rtl/>
        </w:rPr>
        <w:t xml:space="preserve"> تا نیازی به فایل خارجی نباشد</w:t>
      </w:r>
      <w:r w:rsidRPr="00A51671">
        <w:rPr>
          <w:szCs w:val="23"/>
        </w:rPr>
        <w:t>.</w:t>
      </w:r>
    </w:p>
    <w:p w14:paraId="06CC1E12" w14:textId="77777777" w:rsidR="008768E8" w:rsidRDefault="008768E8" w:rsidP="00A51671">
      <w:pPr>
        <w:pStyle w:val="1stparagraph"/>
        <w:rPr>
          <w:b/>
          <w:bCs/>
          <w:szCs w:val="23"/>
          <w:rtl/>
        </w:rPr>
      </w:pPr>
    </w:p>
    <w:p w14:paraId="71410987" w14:textId="47403F60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b/>
          <w:bCs/>
          <w:szCs w:val="23"/>
          <w:rtl/>
        </w:rPr>
        <w:t xml:space="preserve">بخش اول: فراخوانی </w:t>
      </w:r>
      <w:proofErr w:type="spellStart"/>
      <w:r w:rsidRPr="00A51671">
        <w:rPr>
          <w:b/>
          <w:bCs/>
          <w:szCs w:val="23"/>
          <w:rtl/>
        </w:rPr>
        <w:t>کتابخانه‌های</w:t>
      </w:r>
      <w:proofErr w:type="spellEnd"/>
      <w:r w:rsidRPr="00A51671">
        <w:rPr>
          <w:b/>
          <w:bCs/>
          <w:szCs w:val="23"/>
          <w:rtl/>
        </w:rPr>
        <w:t xml:space="preserve"> ضروری</w:t>
      </w:r>
      <w:r w:rsidRPr="00A51671">
        <w:rPr>
          <w:szCs w:val="23"/>
          <w:rtl/>
        </w:rPr>
        <w:t xml:space="preserve"> برای تبدیل اعداد به متن جهت نمایش روی</w:t>
      </w:r>
      <w:r w:rsidRPr="00A51671">
        <w:rPr>
          <w:szCs w:val="23"/>
        </w:rPr>
        <w:t xml:space="preserve"> LCD </w:t>
      </w:r>
      <w:r w:rsidRPr="00A51671">
        <w:rPr>
          <w:szCs w:val="23"/>
          <w:rtl/>
        </w:rPr>
        <w:t>نیاز به کتابخانه استاندارد ورودی و خروجی داریم</w:t>
      </w:r>
      <w:r w:rsidRPr="00A51671">
        <w:rPr>
          <w:szCs w:val="23"/>
        </w:rPr>
        <w:t>.</w:t>
      </w:r>
    </w:p>
    <w:p w14:paraId="050BBBE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5807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USER CODE BEGIN Includes */</w:t>
      </w:r>
    </w:p>
    <w:p w14:paraId="2E3532C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5807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49EA31F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5807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/* USER CODE END Includes */</w:t>
      </w:r>
    </w:p>
    <w:p w14:paraId="3E867468" w14:textId="77777777" w:rsidR="008768E8" w:rsidRDefault="008768E8" w:rsidP="00A51671">
      <w:pPr>
        <w:pStyle w:val="1stparagraph"/>
        <w:rPr>
          <w:b/>
          <w:bCs/>
          <w:szCs w:val="23"/>
          <w:rtl/>
        </w:rPr>
      </w:pPr>
    </w:p>
    <w:p w14:paraId="1A1E2BF9" w14:textId="13910C02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b/>
          <w:bCs/>
          <w:szCs w:val="23"/>
          <w:rtl/>
        </w:rPr>
        <w:t xml:space="preserve">بخش دوم: تعریف توابع و </w:t>
      </w:r>
      <w:proofErr w:type="spellStart"/>
      <w:r w:rsidRPr="00A51671">
        <w:rPr>
          <w:b/>
          <w:bCs/>
          <w:szCs w:val="23"/>
          <w:rtl/>
        </w:rPr>
        <w:t>درایور</w:t>
      </w:r>
      <w:proofErr w:type="spellEnd"/>
      <w:r w:rsidRPr="00A51671">
        <w:rPr>
          <w:b/>
          <w:bCs/>
          <w:szCs w:val="23"/>
        </w:rPr>
        <w:t xml:space="preserve"> LCD</w:t>
      </w: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این کدها را قبل از تابع</w:t>
      </w:r>
      <w:r w:rsidRPr="00A51671">
        <w:rPr>
          <w:szCs w:val="23"/>
        </w:rPr>
        <w:t xml:space="preserve"> main </w:t>
      </w:r>
      <w:r w:rsidRPr="00A51671">
        <w:rPr>
          <w:szCs w:val="23"/>
          <w:rtl/>
        </w:rPr>
        <w:t>قرار دهید. این بخش وظیفه ارتباط با نمایشگر را بر عهده دارد</w:t>
      </w:r>
      <w:r w:rsidRPr="00A51671">
        <w:rPr>
          <w:szCs w:val="23"/>
        </w:rPr>
        <w:t>.</w:t>
      </w:r>
    </w:p>
    <w:p w14:paraId="20CE8536" w14:textId="10F92991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USER CODE BEGIN 0 */</w:t>
      </w:r>
    </w:p>
    <w:p w14:paraId="2DD923A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7E39E95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// --- LCD Driver Definitions ---</w:t>
      </w:r>
    </w:p>
    <w:p w14:paraId="0EB91AA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LCD_PORT GPIOB</w:t>
      </w:r>
    </w:p>
    <w:p w14:paraId="6E412CB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RS_PIN GPIO_PIN_0</w:t>
      </w:r>
    </w:p>
    <w:p w14:paraId="555C9E4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EN_PIN GPIO_PIN_1</w:t>
      </w:r>
    </w:p>
    <w:p w14:paraId="5D31D0B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5B20765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// Helper function: Send 4-bits to LCD</w:t>
      </w:r>
    </w:p>
    <w:p w14:paraId="07689F2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WriteNibble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data,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3AD7F5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// Set RS pin: 0 for Command, 1 for Data</w:t>
      </w:r>
    </w:p>
    <w:p w14:paraId="41FA277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RS_PIN,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GPIO_PIN_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GPIO_PIN_RESET);</w:t>
      </w:r>
    </w:p>
    <w:p w14:paraId="34C895F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0E2DCBC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// Set Data pins (D4 to D7 connected to PB4 to PB7)</w:t>
      </w:r>
    </w:p>
    <w:p w14:paraId="0DEF106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696969"/>
          <w:sz w:val="17"/>
          <w:szCs w:val="17"/>
        </w:rPr>
        <w:t>// We utilize bitwise operations to set pins based on data bits</w:t>
      </w:r>
    </w:p>
    <w:p w14:paraId="2754C5A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GPIO_PIN_4, (data &gt;&gt;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A2EDAF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GPIO_PIN_5, (data &gt;&gt;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2937DB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GPIO_PIN_6, (data &gt;&gt;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F4AA7A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GPIO_PIN_7, (data &gt;&gt;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E0F7BB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030A6D4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r>
        <w:rPr>
          <w:rFonts w:ascii="Consolas" w:hAnsi="Consolas" w:cs="Courier New"/>
          <w:color w:val="696969"/>
          <w:sz w:val="17"/>
          <w:szCs w:val="17"/>
        </w:rPr>
        <w:t>// Pulse Enable pin to latch data</w:t>
      </w:r>
    </w:p>
    <w:p w14:paraId="420F2D6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LCD_PORT, EN_PIN, GPIO_PIN_SET);</w:t>
      </w:r>
    </w:p>
    <w:p w14:paraId="5B4DEF3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22.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57DEC1D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LCD_PORT, EN_PIN, GPIO_PIN_RESET);</w:t>
      </w:r>
    </w:p>
    <w:p w14:paraId="17BEF2B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1371B39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25. }</w:t>
      </w:r>
      <w:proofErr w:type="gramEnd"/>
    </w:p>
    <w:p w14:paraId="0C0282C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26.  </w:t>
      </w:r>
    </w:p>
    <w:p w14:paraId="5760534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r>
        <w:rPr>
          <w:rFonts w:ascii="Consolas" w:hAnsi="Consolas" w:cs="Courier New"/>
          <w:color w:val="696969"/>
          <w:sz w:val="17"/>
          <w:szCs w:val="17"/>
        </w:rPr>
        <w:t>// Function to send a full byte (Command or Data)</w:t>
      </w:r>
    </w:p>
    <w:p w14:paraId="25689B9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value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926024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</w:t>
      </w:r>
      <w:r>
        <w:rPr>
          <w:rFonts w:ascii="Consolas" w:hAnsi="Consolas" w:cs="Courier New"/>
          <w:color w:val="696969"/>
          <w:sz w:val="17"/>
          <w:szCs w:val="17"/>
        </w:rPr>
        <w:t>// Send Higher Nibble first</w:t>
      </w:r>
    </w:p>
    <w:p w14:paraId="0231C1B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WriteNibble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value</w:t>
      </w:r>
      <w:r>
        <w:rPr>
          <w:rFonts w:ascii="Consolas" w:hAnsi="Consolas" w:cs="Courier New"/>
          <w:color w:val="545454"/>
          <w:sz w:val="17"/>
          <w:szCs w:val="17"/>
        </w:rPr>
        <w:t xml:space="preserve"> &gt;&gt;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0x0F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9E09F1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</w:t>
      </w:r>
      <w:r>
        <w:rPr>
          <w:rFonts w:ascii="Consolas" w:hAnsi="Consolas" w:cs="Courier New"/>
          <w:color w:val="696969"/>
          <w:sz w:val="17"/>
          <w:szCs w:val="17"/>
        </w:rPr>
        <w:t>// Send Lower Nibble second</w:t>
      </w:r>
    </w:p>
    <w:p w14:paraId="4943C52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WriteNibble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value</w:t>
      </w:r>
      <w:r>
        <w:rPr>
          <w:rFonts w:ascii="Consolas" w:hAnsi="Consolas" w:cs="Courier New"/>
          <w:color w:val="545454"/>
          <w:sz w:val="17"/>
          <w:szCs w:val="17"/>
        </w:rPr>
        <w:t xml:space="preserve"> &amp; </w:t>
      </w:r>
      <w:r>
        <w:rPr>
          <w:rFonts w:ascii="Consolas" w:hAnsi="Consolas" w:cs="Courier New"/>
          <w:color w:val="008000"/>
          <w:sz w:val="17"/>
          <w:szCs w:val="17"/>
        </w:rPr>
        <w:t>0x0F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7EFD99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33. }</w:t>
      </w:r>
      <w:proofErr w:type="gramEnd"/>
    </w:p>
    <w:p w14:paraId="577C317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52820BA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r>
        <w:rPr>
          <w:rFonts w:ascii="Consolas" w:hAnsi="Consolas" w:cs="Courier New"/>
          <w:color w:val="696969"/>
          <w:sz w:val="17"/>
          <w:szCs w:val="17"/>
        </w:rPr>
        <w:t>// Command function for user</w:t>
      </w:r>
    </w:p>
    <w:p w14:paraId="6206D23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ABACD0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RS = 0 for command</w:t>
      </w:r>
    </w:p>
    <w:p w14:paraId="2B57C7C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38. }</w:t>
      </w:r>
      <w:proofErr w:type="gramEnd"/>
    </w:p>
    <w:p w14:paraId="6198E9E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39.  </w:t>
      </w:r>
    </w:p>
    <w:p w14:paraId="4252020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</w:t>
      </w:r>
      <w:r>
        <w:rPr>
          <w:rFonts w:ascii="Consolas" w:hAnsi="Consolas" w:cs="Courier New"/>
          <w:color w:val="696969"/>
          <w:sz w:val="17"/>
          <w:szCs w:val="17"/>
        </w:rPr>
        <w:t>// Data function for user to print single char</w:t>
      </w:r>
    </w:p>
    <w:p w14:paraId="5F23DE5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data) {</w:t>
      </w:r>
    </w:p>
    <w:p w14:paraId="7E14B03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data,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RS = 1 for data</w:t>
      </w:r>
    </w:p>
    <w:p w14:paraId="7AB9830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43. }</w:t>
      </w:r>
      <w:proofErr w:type="gramEnd"/>
    </w:p>
    <w:p w14:paraId="39E3806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44.  </w:t>
      </w:r>
    </w:p>
    <w:p w14:paraId="67C29EF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</w:t>
      </w:r>
      <w:r>
        <w:rPr>
          <w:rFonts w:ascii="Consolas" w:hAnsi="Consolas" w:cs="Courier New"/>
          <w:color w:val="696969"/>
          <w:sz w:val="17"/>
          <w:szCs w:val="17"/>
        </w:rPr>
        <w:t>// Initialization function</w:t>
      </w:r>
    </w:p>
    <w:p w14:paraId="3058C9D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942FBD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Wait for LCD power up</w:t>
      </w:r>
    </w:p>
    <w:p w14:paraId="79C53C2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</w:t>
      </w:r>
      <w:r>
        <w:rPr>
          <w:rFonts w:ascii="Consolas" w:hAnsi="Consolas" w:cs="Courier New"/>
          <w:color w:val="696969"/>
          <w:sz w:val="17"/>
          <w:szCs w:val="17"/>
        </w:rPr>
        <w:t>// Standard initialization sequence for 4-bit mode</w:t>
      </w:r>
    </w:p>
    <w:p w14:paraId="1EA283F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BAD205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0x28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2 lines, 5x7 matrix</w:t>
      </w:r>
    </w:p>
    <w:p w14:paraId="1BBEE81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0x0C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Display ON, Cursor OFF</w:t>
      </w:r>
    </w:p>
    <w:p w14:paraId="05D9F068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0x06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Auto increment cursor</w:t>
      </w:r>
    </w:p>
    <w:p w14:paraId="14E86E8C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Clear Display</w:t>
      </w:r>
    </w:p>
    <w:p w14:paraId="33E59D2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ACA555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55. }</w:t>
      </w:r>
      <w:proofErr w:type="gramEnd"/>
    </w:p>
    <w:p w14:paraId="0F385CE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56.  </w:t>
      </w:r>
    </w:p>
    <w:p w14:paraId="00508DD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57. </w:t>
      </w:r>
      <w:r>
        <w:rPr>
          <w:rFonts w:ascii="Consolas" w:hAnsi="Consolas" w:cs="Courier New"/>
          <w:color w:val="696969"/>
          <w:sz w:val="17"/>
          <w:szCs w:val="17"/>
        </w:rPr>
        <w:t>// Function to print a string</w:t>
      </w:r>
    </w:p>
    <w:p w14:paraId="2D5D4F7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*str) {</w:t>
      </w:r>
    </w:p>
    <w:p w14:paraId="6FBF299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(*str) {</w:t>
      </w:r>
    </w:p>
    <w:p w14:paraId="13ABF43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LCD_Data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(*str++);</w:t>
      </w:r>
    </w:p>
    <w:p w14:paraId="46C4411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201CCC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62. }</w:t>
      </w:r>
      <w:proofErr w:type="gramEnd"/>
    </w:p>
    <w:p w14:paraId="4A1A85D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63.  </w:t>
      </w:r>
    </w:p>
    <w:p w14:paraId="768DCAA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64. </w:t>
      </w:r>
      <w:r>
        <w:rPr>
          <w:rFonts w:ascii="Consolas" w:hAnsi="Consolas" w:cs="Courier New"/>
          <w:color w:val="696969"/>
          <w:sz w:val="17"/>
          <w:szCs w:val="17"/>
        </w:rPr>
        <w:t>// Function to set cursor position</w:t>
      </w:r>
    </w:p>
    <w:p w14:paraId="38A3FC9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row,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col) {</w:t>
      </w:r>
    </w:p>
    <w:p w14:paraId="061E5FB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66.     </w:t>
      </w:r>
      <w:r>
        <w:rPr>
          <w:rFonts w:ascii="Consolas" w:hAnsi="Consolas" w:cs="Courier New"/>
          <w:color w:val="696969"/>
          <w:sz w:val="17"/>
          <w:szCs w:val="17"/>
        </w:rPr>
        <w:t>// Row 0 starts at 0x80, Row 1 starts at 0xC0</w:t>
      </w:r>
    </w:p>
    <w:p w14:paraId="564A92B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67.    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address = (row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0x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0xC0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5EA9EB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68.     address += col;</w:t>
      </w:r>
    </w:p>
    <w:p w14:paraId="14D89DF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69.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(address);</w:t>
      </w:r>
    </w:p>
    <w:p w14:paraId="5530D66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70. }</w:t>
      </w:r>
      <w:proofErr w:type="gramEnd"/>
    </w:p>
    <w:p w14:paraId="4D9D5CA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71.  </w:t>
      </w:r>
    </w:p>
    <w:p w14:paraId="28F8072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72. </w:t>
      </w:r>
      <w:r>
        <w:rPr>
          <w:rFonts w:ascii="Consolas" w:hAnsi="Consolas" w:cs="Courier New"/>
          <w:color w:val="696969"/>
          <w:sz w:val="17"/>
          <w:szCs w:val="17"/>
        </w:rPr>
        <w:t>/* USER CODE END 0 */</w:t>
      </w:r>
    </w:p>
    <w:p w14:paraId="4E3620A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0494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73.  </w:t>
      </w:r>
    </w:p>
    <w:p w14:paraId="16E1177E" w14:textId="77777777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b/>
          <w:bCs/>
          <w:szCs w:val="23"/>
          <w:rtl/>
        </w:rPr>
        <w:lastRenderedPageBreak/>
        <w:t xml:space="preserve">بخش سوم: تعریف </w:t>
      </w:r>
      <w:proofErr w:type="spellStart"/>
      <w:r w:rsidRPr="00A51671">
        <w:rPr>
          <w:b/>
          <w:bCs/>
          <w:szCs w:val="23"/>
          <w:rtl/>
        </w:rPr>
        <w:t>متغیرها</w:t>
      </w:r>
      <w:proofErr w:type="spellEnd"/>
      <w:r w:rsidRPr="00A51671">
        <w:rPr>
          <w:szCs w:val="23"/>
          <w:rtl/>
        </w:rPr>
        <w:t xml:space="preserve"> ما به متغیرهایی برای ذخیره مقدار خام</w:t>
      </w:r>
      <w:r w:rsidRPr="00A51671">
        <w:rPr>
          <w:szCs w:val="23"/>
        </w:rPr>
        <w:t xml:space="preserve"> ADC </w:t>
      </w:r>
      <w:r w:rsidRPr="00A51671">
        <w:rPr>
          <w:szCs w:val="23"/>
          <w:rtl/>
        </w:rPr>
        <w:t>و دمای محاسبه شده نیاز داریم</w:t>
      </w:r>
      <w:r w:rsidRPr="00A51671">
        <w:rPr>
          <w:szCs w:val="23"/>
        </w:rPr>
        <w:t>.</w:t>
      </w:r>
    </w:p>
    <w:p w14:paraId="5A7FE6F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060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USER CODE BEGIN PV */</w:t>
      </w:r>
    </w:p>
    <w:p w14:paraId="77CB665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060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uint32_t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adc_raw_value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Variable to store raw ADC reading (0-4095)</w:t>
      </w:r>
    </w:p>
    <w:p w14:paraId="5123148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060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temperature_c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696969"/>
          <w:sz w:val="17"/>
          <w:szCs w:val="17"/>
        </w:rPr>
        <w:t>// Variable to store calculated temperature in Celsius</w:t>
      </w:r>
    </w:p>
    <w:p w14:paraId="49D7DDA8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060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buffer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16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];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// Buffer array for LCD text formatting</w:t>
      </w:r>
    </w:p>
    <w:p w14:paraId="568B2693" w14:textId="40DDA57F" w:rsidR="00A51671" w:rsidRDefault="00A51671" w:rsidP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060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/* USER CODE END PV */</w:t>
      </w:r>
    </w:p>
    <w:p w14:paraId="66A6573A" w14:textId="77777777" w:rsidR="00B20E3F" w:rsidRDefault="00B20E3F" w:rsidP="00A51671">
      <w:pPr>
        <w:pStyle w:val="1stparagraph"/>
        <w:rPr>
          <w:b/>
          <w:bCs/>
          <w:szCs w:val="23"/>
          <w:rtl/>
        </w:rPr>
      </w:pPr>
    </w:p>
    <w:p w14:paraId="1FCF44DA" w14:textId="31A37403" w:rsidR="00A51671" w:rsidRPr="00A51671" w:rsidRDefault="00A51671" w:rsidP="00A51671">
      <w:pPr>
        <w:pStyle w:val="1stparagraph"/>
        <w:rPr>
          <w:szCs w:val="23"/>
        </w:rPr>
      </w:pPr>
      <w:r w:rsidRPr="00A51671">
        <w:rPr>
          <w:b/>
          <w:bCs/>
          <w:szCs w:val="23"/>
          <w:rtl/>
        </w:rPr>
        <w:t>بخش چهارم: بدنه اصلی برنامه</w:t>
      </w:r>
      <w:r w:rsidRPr="00A51671">
        <w:rPr>
          <w:szCs w:val="23"/>
          <w:rtl/>
        </w:rPr>
        <w:t xml:space="preserve"> این کدها را درون تابع</w:t>
      </w:r>
      <w:r w:rsidRPr="00A51671">
        <w:rPr>
          <w:szCs w:val="23"/>
        </w:rPr>
        <w:t xml:space="preserve"> main </w:t>
      </w:r>
      <w:r w:rsidRPr="00A51671">
        <w:rPr>
          <w:szCs w:val="23"/>
          <w:rtl/>
        </w:rPr>
        <w:t>و حلقه</w:t>
      </w:r>
      <w:r w:rsidRPr="00A51671">
        <w:rPr>
          <w:szCs w:val="23"/>
        </w:rPr>
        <w:t xml:space="preserve"> while </w:t>
      </w:r>
      <w:r w:rsidRPr="00A51671">
        <w:rPr>
          <w:szCs w:val="23"/>
          <w:rtl/>
        </w:rPr>
        <w:t>بنویسید</w:t>
      </w:r>
      <w:r w:rsidRPr="00A51671">
        <w:rPr>
          <w:szCs w:val="23"/>
        </w:rPr>
        <w:t>.</w:t>
      </w:r>
    </w:p>
    <w:p w14:paraId="3C3B50B8" w14:textId="73FD1E49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  </w:t>
      </w:r>
      <w:r>
        <w:rPr>
          <w:rFonts w:ascii="Consolas" w:hAnsi="Consolas" w:cs="Courier New"/>
          <w:color w:val="696969"/>
          <w:sz w:val="17"/>
          <w:szCs w:val="17"/>
        </w:rPr>
        <w:t>/* USER CODE BEGIN 2 */</w:t>
      </w:r>
    </w:p>
    <w:p w14:paraId="4A94798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</w:t>
      </w:r>
    </w:p>
    <w:p w14:paraId="3D07682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</w:t>
      </w:r>
      <w:r>
        <w:rPr>
          <w:rFonts w:ascii="Consolas" w:hAnsi="Consolas" w:cs="Courier New"/>
          <w:color w:val="696969"/>
          <w:sz w:val="17"/>
          <w:szCs w:val="17"/>
        </w:rPr>
        <w:t>// Initialize LCD before the loop</w:t>
      </w:r>
    </w:p>
    <w:p w14:paraId="6033121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24983C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</w:t>
      </w:r>
    </w:p>
    <w:p w14:paraId="79511C1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</w:t>
      </w:r>
      <w:r>
        <w:rPr>
          <w:rFonts w:ascii="Consolas" w:hAnsi="Consolas" w:cs="Courier New"/>
          <w:color w:val="696969"/>
          <w:sz w:val="17"/>
          <w:szCs w:val="17"/>
        </w:rPr>
        <w:t>// Show a welcome message briefly</w:t>
      </w:r>
    </w:p>
    <w:p w14:paraId="37AFA46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842DB9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"Thermostat Sys"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7EFC17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3DEE61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"Starting..."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92E396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1500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D5DFD9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Clear screen</w:t>
      </w:r>
    </w:p>
    <w:p w14:paraId="69D742E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022E941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</w:t>
      </w:r>
      <w:r>
        <w:rPr>
          <w:rFonts w:ascii="Consolas" w:hAnsi="Consolas" w:cs="Courier New"/>
          <w:color w:val="696969"/>
          <w:sz w:val="17"/>
          <w:szCs w:val="17"/>
        </w:rPr>
        <w:t>/* USER CODE END 2 */</w:t>
      </w:r>
    </w:p>
    <w:p w14:paraId="4FF375E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49FF8A1F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</w:t>
      </w:r>
      <w:r>
        <w:rPr>
          <w:rFonts w:ascii="Consolas" w:hAnsi="Consolas" w:cs="Courier New"/>
          <w:color w:val="696969"/>
          <w:sz w:val="17"/>
          <w:szCs w:val="17"/>
        </w:rPr>
        <w:t>/* Infinite loop */</w:t>
      </w:r>
    </w:p>
    <w:p w14:paraId="6B62984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</w:t>
      </w:r>
      <w:r>
        <w:rPr>
          <w:rFonts w:ascii="Consolas" w:hAnsi="Consolas" w:cs="Courier New"/>
          <w:color w:val="696969"/>
          <w:sz w:val="17"/>
          <w:szCs w:val="17"/>
        </w:rPr>
        <w:t>/* USER CODE BEGIN WHILE */</w:t>
      </w:r>
    </w:p>
    <w:p w14:paraId="4078036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7266D3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7837B92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</w:t>
      </w:r>
      <w:r>
        <w:rPr>
          <w:rFonts w:ascii="Consolas" w:hAnsi="Consolas" w:cs="Courier New"/>
          <w:color w:val="696969"/>
          <w:sz w:val="17"/>
          <w:szCs w:val="17"/>
        </w:rPr>
        <w:t>// --- Step 1: Read Sensor Data ---</w:t>
      </w:r>
    </w:p>
    <w:p w14:paraId="0CC8056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</w:t>
      </w:r>
    </w:p>
    <w:p w14:paraId="70835B3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  </w:t>
      </w:r>
      <w:r>
        <w:rPr>
          <w:rFonts w:ascii="Consolas" w:hAnsi="Consolas" w:cs="Courier New"/>
          <w:color w:val="696969"/>
          <w:sz w:val="17"/>
          <w:szCs w:val="17"/>
        </w:rPr>
        <w:t>// Start ADC Conversion</w:t>
      </w:r>
    </w:p>
    <w:p w14:paraId="7A4E316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HAL_ADC_Start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(&amp;hadc1);</w:t>
      </w:r>
    </w:p>
    <w:p w14:paraId="24CB1F8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</w:t>
      </w:r>
    </w:p>
    <w:p w14:paraId="1F8469E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</w:t>
      </w:r>
      <w:r>
        <w:rPr>
          <w:rFonts w:ascii="Consolas" w:hAnsi="Consolas" w:cs="Courier New"/>
          <w:color w:val="696969"/>
          <w:sz w:val="17"/>
          <w:szCs w:val="17"/>
        </w:rPr>
        <w:t>// Wait for conversion to complete</w:t>
      </w:r>
    </w:p>
    <w:p w14:paraId="35DFE58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HAL_ADC_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PollForConversion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&amp;hadc1,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 == HAL_OK)</w:t>
      </w:r>
    </w:p>
    <w:p w14:paraId="6974B29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3CF37F0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  </w:t>
      </w:r>
      <w:r>
        <w:rPr>
          <w:rFonts w:ascii="Consolas" w:hAnsi="Consolas" w:cs="Courier New"/>
          <w:color w:val="696969"/>
          <w:sz w:val="17"/>
          <w:szCs w:val="17"/>
        </w:rPr>
        <w:t>// Get the converted value</w:t>
      </w:r>
    </w:p>
    <w:p w14:paraId="645D104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adc_raw_value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HAL_ADC_GetValue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(&amp;hadc1);</w:t>
      </w:r>
    </w:p>
    <w:p w14:paraId="61463A6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  </w:t>
      </w:r>
    </w:p>
    <w:p w14:paraId="5E3A52C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  </w:t>
      </w:r>
      <w:r>
        <w:rPr>
          <w:rFonts w:ascii="Consolas" w:hAnsi="Consolas" w:cs="Courier New"/>
          <w:color w:val="696969"/>
          <w:sz w:val="17"/>
          <w:szCs w:val="17"/>
        </w:rPr>
        <w:t>// Calculate Temperature</w:t>
      </w:r>
    </w:p>
    <w:p w14:paraId="7E85CD2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  </w:t>
      </w:r>
      <w:r>
        <w:rPr>
          <w:rFonts w:ascii="Consolas" w:hAnsi="Consolas" w:cs="Courier New"/>
          <w:color w:val="696969"/>
          <w:sz w:val="17"/>
          <w:szCs w:val="17"/>
        </w:rPr>
        <w:t>// Formula: Temp = 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ADC_Value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* 330) / 4095</w:t>
      </w:r>
    </w:p>
    <w:p w14:paraId="6E1CCBA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  </w:t>
      </w:r>
      <w:r>
        <w:rPr>
          <w:rFonts w:ascii="Consolas" w:hAnsi="Consolas" w:cs="Courier New"/>
          <w:color w:val="696969"/>
          <w:sz w:val="17"/>
          <w:szCs w:val="17"/>
        </w:rPr>
        <w:t>// Based on 3.3V reference and 10mV/C sensor scale</w:t>
      </w:r>
    </w:p>
    <w:p w14:paraId="61BDA83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temperature_c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adc_raw_value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 </w:t>
      </w:r>
      <w:r>
        <w:rPr>
          <w:rFonts w:ascii="Consolas" w:hAnsi="Consolas" w:cs="Courier New"/>
          <w:color w:val="008000"/>
          <w:sz w:val="17"/>
          <w:szCs w:val="17"/>
        </w:rPr>
        <w:t>330</w:t>
      </w:r>
      <w:r>
        <w:rPr>
          <w:rFonts w:ascii="Consolas" w:hAnsi="Consolas" w:cs="Courier New"/>
          <w:color w:val="545454"/>
          <w:sz w:val="17"/>
          <w:szCs w:val="17"/>
        </w:rPr>
        <w:t xml:space="preserve">) / </w:t>
      </w:r>
      <w:r>
        <w:rPr>
          <w:rFonts w:ascii="Consolas" w:hAnsi="Consolas" w:cs="Courier New"/>
          <w:color w:val="008000"/>
          <w:sz w:val="17"/>
          <w:szCs w:val="17"/>
        </w:rPr>
        <w:t>4095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3EA80F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6629F2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</w:t>
      </w:r>
    </w:p>
    <w:p w14:paraId="607FAA8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</w:t>
      </w:r>
      <w:r>
        <w:rPr>
          <w:rFonts w:ascii="Consolas" w:hAnsi="Consolas" w:cs="Courier New"/>
          <w:color w:val="696969"/>
          <w:sz w:val="17"/>
          <w:szCs w:val="17"/>
        </w:rPr>
        <w:t>// --- Step 2: Update Display ---</w:t>
      </w:r>
    </w:p>
    <w:p w14:paraId="1CBEBCD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38.       </w:t>
      </w:r>
    </w:p>
    <w:p w14:paraId="5C5F40DF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 </w:t>
      </w:r>
      <w:r>
        <w:rPr>
          <w:rFonts w:ascii="Consolas" w:hAnsi="Consolas" w:cs="Courier New"/>
          <w:color w:val="696969"/>
          <w:sz w:val="17"/>
          <w:szCs w:val="17"/>
        </w:rPr>
        <w:t>// Display Temperature on Line 1</w:t>
      </w:r>
    </w:p>
    <w:p w14:paraId="4D4890C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3E67C4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display_buffer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"Temp: %d C    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temperature_c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6C3B92A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display_buffer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475F41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      </w:t>
      </w:r>
    </w:p>
    <w:p w14:paraId="7C223E6B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  </w:t>
      </w:r>
      <w:r>
        <w:rPr>
          <w:rFonts w:ascii="Consolas" w:hAnsi="Consolas" w:cs="Courier New"/>
          <w:color w:val="696969"/>
          <w:sz w:val="17"/>
          <w:szCs w:val="17"/>
        </w:rPr>
        <w:t>// --- Step 3: Control Logic ---</w:t>
      </w:r>
    </w:p>
    <w:p w14:paraId="48C178D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  </w:t>
      </w:r>
    </w:p>
    <w:p w14:paraId="4144E42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Move to second line</w:t>
      </w:r>
    </w:p>
    <w:p w14:paraId="0AF0D00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  </w:t>
      </w:r>
    </w:p>
    <w:p w14:paraId="5368A688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temperature_c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0C9860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7E276D1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      </w:t>
      </w:r>
      <w:r>
        <w:rPr>
          <w:rFonts w:ascii="Consolas" w:hAnsi="Consolas" w:cs="Courier New"/>
          <w:color w:val="696969"/>
          <w:sz w:val="17"/>
          <w:szCs w:val="17"/>
        </w:rPr>
        <w:t>// Condition: Cold -&gt; Turn Heater (Red LED) ON</w:t>
      </w:r>
    </w:p>
    <w:p w14:paraId="4992091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GPIO_PIN_1, GPIO_PIN_SET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// Red ON</w:t>
      </w:r>
    </w:p>
    <w:p w14:paraId="02748910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GPIO_PIN_2, GPIO_PIN_RESET); </w:t>
      </w:r>
      <w:r>
        <w:rPr>
          <w:rFonts w:ascii="Consolas" w:hAnsi="Consolas" w:cs="Courier New"/>
          <w:color w:val="696969"/>
          <w:sz w:val="17"/>
          <w:szCs w:val="17"/>
        </w:rPr>
        <w:t>// Blue OFF</w:t>
      </w:r>
    </w:p>
    <w:p w14:paraId="4BBAD107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"Status: HEATING"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8F1C57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54.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E30975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temperature_c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&gt;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92A677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56.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2ACFA33C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57.           </w:t>
      </w:r>
      <w:r>
        <w:rPr>
          <w:rFonts w:ascii="Consolas" w:hAnsi="Consolas" w:cs="Courier New"/>
          <w:color w:val="696969"/>
          <w:sz w:val="17"/>
          <w:szCs w:val="17"/>
        </w:rPr>
        <w:t>// Condition: Hot -&gt; Turn Cooler (Blue LED) ON</w:t>
      </w:r>
    </w:p>
    <w:p w14:paraId="7AB6035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58.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GPIO_PIN_1, GPIO_PIN_RESET); </w:t>
      </w:r>
      <w:r>
        <w:rPr>
          <w:rFonts w:ascii="Consolas" w:hAnsi="Consolas" w:cs="Courier New"/>
          <w:color w:val="696969"/>
          <w:sz w:val="17"/>
          <w:szCs w:val="17"/>
        </w:rPr>
        <w:t>// Red OFF</w:t>
      </w:r>
    </w:p>
    <w:p w14:paraId="33AA486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59.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GPIO_PIN_2, GPIO_PIN_SET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// Blue ON</w:t>
      </w:r>
    </w:p>
    <w:p w14:paraId="26A8EC7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60.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"Status: COOLING"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9836E0A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61.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22137F3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62.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</w:p>
    <w:p w14:paraId="4F6C0F3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63.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7F91663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64.           </w:t>
      </w:r>
      <w:r>
        <w:rPr>
          <w:rFonts w:ascii="Consolas" w:hAnsi="Consolas" w:cs="Courier New"/>
          <w:color w:val="696969"/>
          <w:sz w:val="17"/>
          <w:szCs w:val="17"/>
        </w:rPr>
        <w:t>// Condition: Normal -&gt; All OFF</w:t>
      </w:r>
    </w:p>
    <w:p w14:paraId="080B084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65.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GPIO_PIN_1, GPIO_PIN_RESET); </w:t>
      </w:r>
      <w:r>
        <w:rPr>
          <w:rFonts w:ascii="Consolas" w:hAnsi="Consolas" w:cs="Courier New"/>
          <w:color w:val="696969"/>
          <w:sz w:val="17"/>
          <w:szCs w:val="17"/>
        </w:rPr>
        <w:t>// Red OFF</w:t>
      </w:r>
    </w:p>
    <w:p w14:paraId="2A4A2DFE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66.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GPIO_PIN_2, GPIO_PIN_RESET); </w:t>
      </w:r>
      <w:r>
        <w:rPr>
          <w:rFonts w:ascii="Consolas" w:hAnsi="Consolas" w:cs="Courier New"/>
          <w:color w:val="696969"/>
          <w:sz w:val="17"/>
          <w:szCs w:val="17"/>
        </w:rPr>
        <w:t>// Blue OFF</w:t>
      </w:r>
    </w:p>
    <w:p w14:paraId="7AD32FB4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67.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"Status: NORMAL 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2DA02B5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68.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50A6860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69.  </w:t>
      </w:r>
    </w:p>
    <w:p w14:paraId="1F70EE86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70.       </w:t>
      </w:r>
      <w:r>
        <w:rPr>
          <w:rFonts w:ascii="Consolas" w:hAnsi="Consolas" w:cs="Courier New"/>
          <w:color w:val="696969"/>
          <w:sz w:val="17"/>
          <w:szCs w:val="17"/>
        </w:rPr>
        <w:t>// Small delay before next update</w:t>
      </w:r>
    </w:p>
    <w:p w14:paraId="4A7B49B2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71.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6C70249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72.  </w:t>
      </w:r>
    </w:p>
    <w:p w14:paraId="4BAF9571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73.     </w:t>
      </w:r>
      <w:r>
        <w:rPr>
          <w:rFonts w:ascii="Consolas" w:hAnsi="Consolas" w:cs="Courier New"/>
          <w:color w:val="696969"/>
          <w:sz w:val="17"/>
          <w:szCs w:val="17"/>
        </w:rPr>
        <w:t>/* USER CODE END WHILE */</w:t>
      </w:r>
    </w:p>
    <w:p w14:paraId="2A04F1AF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74.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AB8940D" w14:textId="77777777" w:rsidR="00A51671" w:rsidRDefault="00A516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38641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75.  </w:t>
      </w:r>
    </w:p>
    <w:p w14:paraId="32C0C022" w14:textId="496928CD" w:rsidR="00A51671" w:rsidRPr="00A51671" w:rsidRDefault="00A51671" w:rsidP="00A51671">
      <w:pPr>
        <w:pStyle w:val="Heading2"/>
      </w:pPr>
      <w:bookmarkStart w:id="50" w:name="_Toc218438491"/>
      <w:r w:rsidRPr="00A51671">
        <w:rPr>
          <w:rtl/>
        </w:rPr>
        <w:t>۵</w:t>
      </w:r>
      <w:r w:rsidRPr="00A51671">
        <w:t xml:space="preserve">. </w:t>
      </w:r>
      <w:r w:rsidRPr="00A51671">
        <w:rPr>
          <w:rtl/>
        </w:rPr>
        <w:t>تست نهایی</w:t>
      </w:r>
      <w:bookmarkEnd w:id="50"/>
    </w:p>
    <w:p w14:paraId="10587FAC" w14:textId="77777777" w:rsidR="00B20E3F" w:rsidRDefault="00A51671" w:rsidP="00A51671">
      <w:pPr>
        <w:pStyle w:val="1stparagraph"/>
        <w:rPr>
          <w:szCs w:val="23"/>
        </w:rPr>
      </w:pPr>
      <w:r w:rsidRPr="00A51671">
        <w:rPr>
          <w:szCs w:val="23"/>
          <w:rtl/>
        </w:rPr>
        <w:t>فایل</w:t>
      </w:r>
      <w:r w:rsidRPr="00A51671">
        <w:rPr>
          <w:szCs w:val="23"/>
        </w:rPr>
        <w:t xml:space="preserve"> Hex </w:t>
      </w:r>
      <w:r w:rsidRPr="00A51671">
        <w:rPr>
          <w:szCs w:val="23"/>
          <w:rtl/>
        </w:rPr>
        <w:t xml:space="preserve">ساخته شده را روی </w:t>
      </w:r>
      <w:proofErr w:type="spellStart"/>
      <w:r w:rsidRPr="00A51671">
        <w:rPr>
          <w:szCs w:val="23"/>
          <w:rtl/>
        </w:rPr>
        <w:t>میکروکنترلر</w:t>
      </w:r>
      <w:proofErr w:type="spellEnd"/>
      <w:r w:rsidRPr="00A51671">
        <w:rPr>
          <w:szCs w:val="23"/>
          <w:rtl/>
        </w:rPr>
        <w:t xml:space="preserve"> در </w:t>
      </w:r>
      <w:proofErr w:type="spellStart"/>
      <w:r w:rsidRPr="00A51671">
        <w:rPr>
          <w:szCs w:val="23"/>
          <w:rtl/>
        </w:rPr>
        <w:t>پروتئوس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بارگذاری</w:t>
      </w:r>
      <w:proofErr w:type="spellEnd"/>
      <w:r w:rsidRPr="00A51671">
        <w:rPr>
          <w:szCs w:val="23"/>
          <w:rtl/>
        </w:rPr>
        <w:t xml:space="preserve"> کنید</w:t>
      </w:r>
      <w:r w:rsidRPr="00A51671">
        <w:rPr>
          <w:szCs w:val="23"/>
        </w:rPr>
        <w:t>.</w:t>
      </w:r>
    </w:p>
    <w:p w14:paraId="3AE9D922" w14:textId="77777777" w:rsidR="00B20E3F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۱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>برنامه را اجرا کنید</w:t>
      </w:r>
      <w:r w:rsidRPr="00A51671">
        <w:rPr>
          <w:szCs w:val="23"/>
        </w:rPr>
        <w:t>.</w:t>
      </w:r>
    </w:p>
    <w:p w14:paraId="5153838B" w14:textId="77777777" w:rsidR="00B20E3F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lastRenderedPageBreak/>
        <w:t xml:space="preserve"> </w:t>
      </w:r>
      <w:r w:rsidRPr="00A51671">
        <w:rPr>
          <w:szCs w:val="23"/>
          <w:rtl/>
        </w:rPr>
        <w:t>۲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روی </w:t>
      </w:r>
      <w:proofErr w:type="spellStart"/>
      <w:r w:rsidRPr="00A51671">
        <w:rPr>
          <w:szCs w:val="23"/>
          <w:rtl/>
        </w:rPr>
        <w:t>سنسور</w:t>
      </w:r>
      <w:proofErr w:type="spellEnd"/>
      <w:r w:rsidRPr="00A51671">
        <w:rPr>
          <w:szCs w:val="23"/>
        </w:rPr>
        <w:t xml:space="preserve"> LM35 </w:t>
      </w:r>
      <w:proofErr w:type="spellStart"/>
      <w:r w:rsidRPr="00A51671">
        <w:rPr>
          <w:szCs w:val="23"/>
          <w:rtl/>
        </w:rPr>
        <w:t>فلش‌های</w:t>
      </w:r>
      <w:proofErr w:type="spellEnd"/>
      <w:r w:rsidRPr="00A51671">
        <w:rPr>
          <w:szCs w:val="23"/>
          <w:rtl/>
        </w:rPr>
        <w:t xml:space="preserve"> کوچکی وجود دارد که با کلیک روی </w:t>
      </w:r>
      <w:proofErr w:type="spellStart"/>
      <w:r w:rsidRPr="00A51671">
        <w:rPr>
          <w:szCs w:val="23"/>
          <w:rtl/>
        </w:rPr>
        <w:t>آن‌ها</w:t>
      </w:r>
      <w:proofErr w:type="spellEnd"/>
      <w:r w:rsidRPr="00A51671">
        <w:rPr>
          <w:szCs w:val="23"/>
          <w:rtl/>
        </w:rPr>
        <w:t xml:space="preserve"> </w:t>
      </w:r>
      <w:proofErr w:type="spellStart"/>
      <w:r w:rsidRPr="00A51671">
        <w:rPr>
          <w:szCs w:val="23"/>
          <w:rtl/>
        </w:rPr>
        <w:t>می‌توانید</w:t>
      </w:r>
      <w:proofErr w:type="spellEnd"/>
      <w:r w:rsidRPr="00A51671">
        <w:rPr>
          <w:szCs w:val="23"/>
          <w:rtl/>
        </w:rPr>
        <w:t xml:space="preserve"> دما را تغییر دهید</w:t>
      </w:r>
      <w:r w:rsidRPr="00A51671">
        <w:rPr>
          <w:szCs w:val="23"/>
        </w:rPr>
        <w:t>.</w:t>
      </w:r>
    </w:p>
    <w:p w14:paraId="7511E08B" w14:textId="77777777" w:rsidR="00B20E3F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۳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>دما را به زیر ۲۰ ببرید و روشن شدن</w:t>
      </w:r>
      <w:r w:rsidRPr="00A51671">
        <w:rPr>
          <w:szCs w:val="23"/>
        </w:rPr>
        <w:t xml:space="preserve"> LED </w:t>
      </w:r>
      <w:r w:rsidRPr="00A51671">
        <w:rPr>
          <w:szCs w:val="23"/>
          <w:rtl/>
        </w:rPr>
        <w:t>قرمز را مشاهده کنید</w:t>
      </w:r>
      <w:r w:rsidRPr="00A51671">
        <w:rPr>
          <w:szCs w:val="23"/>
        </w:rPr>
        <w:t>.</w:t>
      </w:r>
    </w:p>
    <w:p w14:paraId="0E50BCC7" w14:textId="2123CA3A" w:rsidR="00B20E3F" w:rsidRDefault="00A51671" w:rsidP="00A51671">
      <w:pPr>
        <w:pStyle w:val="1stparagraph"/>
        <w:rPr>
          <w:szCs w:val="23"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۴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>دما را به بالای ۳۰ ببرید و روشن شدن</w:t>
      </w:r>
      <w:r w:rsidRPr="00A51671">
        <w:rPr>
          <w:szCs w:val="23"/>
        </w:rPr>
        <w:t xml:space="preserve"> LED </w:t>
      </w:r>
      <w:r w:rsidRPr="00A51671">
        <w:rPr>
          <w:szCs w:val="23"/>
          <w:rtl/>
        </w:rPr>
        <w:t>آبی را مشاهده کنید</w:t>
      </w:r>
      <w:r w:rsidRPr="00A51671">
        <w:rPr>
          <w:szCs w:val="23"/>
        </w:rPr>
        <w:t>.</w:t>
      </w:r>
    </w:p>
    <w:p w14:paraId="2797B27E" w14:textId="69DAEA05" w:rsidR="00A51671" w:rsidRDefault="00A51671" w:rsidP="00A51671">
      <w:pPr>
        <w:pStyle w:val="1stparagraph"/>
        <w:rPr>
          <w:szCs w:val="23"/>
          <w:rtl/>
        </w:rPr>
      </w:pPr>
      <w:r w:rsidRPr="00A51671">
        <w:rPr>
          <w:szCs w:val="23"/>
        </w:rPr>
        <w:t xml:space="preserve"> </w:t>
      </w:r>
      <w:r w:rsidRPr="00A51671">
        <w:rPr>
          <w:szCs w:val="23"/>
          <w:rtl/>
        </w:rPr>
        <w:t>۵</w:t>
      </w:r>
      <w:r w:rsidRPr="00A51671">
        <w:rPr>
          <w:szCs w:val="23"/>
        </w:rPr>
        <w:t xml:space="preserve">. </w:t>
      </w:r>
      <w:r w:rsidRPr="00A51671">
        <w:rPr>
          <w:szCs w:val="23"/>
          <w:rtl/>
        </w:rPr>
        <w:t xml:space="preserve">وضعیت </w:t>
      </w:r>
      <w:proofErr w:type="spellStart"/>
      <w:r w:rsidRPr="00A51671">
        <w:rPr>
          <w:szCs w:val="23"/>
          <w:rtl/>
        </w:rPr>
        <w:t>لحظه‌ای</w:t>
      </w:r>
      <w:proofErr w:type="spellEnd"/>
      <w:r w:rsidRPr="00A51671">
        <w:rPr>
          <w:szCs w:val="23"/>
          <w:rtl/>
        </w:rPr>
        <w:t xml:space="preserve"> سیستم روی</w:t>
      </w:r>
      <w:r w:rsidRPr="00A51671">
        <w:rPr>
          <w:szCs w:val="23"/>
        </w:rPr>
        <w:t xml:space="preserve"> LCD </w:t>
      </w:r>
      <w:r w:rsidRPr="00A51671">
        <w:rPr>
          <w:szCs w:val="23"/>
          <w:rtl/>
        </w:rPr>
        <w:t xml:space="preserve">نمایش داده </w:t>
      </w:r>
      <w:proofErr w:type="spellStart"/>
      <w:r w:rsidRPr="00A51671">
        <w:rPr>
          <w:szCs w:val="23"/>
          <w:rtl/>
        </w:rPr>
        <w:t>می‌شود</w:t>
      </w:r>
      <w:proofErr w:type="spellEnd"/>
      <w:r w:rsidRPr="00A51671">
        <w:rPr>
          <w:szCs w:val="23"/>
        </w:rPr>
        <w:t>.</w:t>
      </w:r>
    </w:p>
    <w:p w14:paraId="394430B8" w14:textId="77777777" w:rsidR="00955A78" w:rsidRPr="00A51671" w:rsidRDefault="00955A78" w:rsidP="00A51671">
      <w:pPr>
        <w:pStyle w:val="1stparagraph"/>
        <w:rPr>
          <w:szCs w:val="23"/>
        </w:rPr>
      </w:pPr>
    </w:p>
    <w:p w14:paraId="2FDBC770" w14:textId="1275281C" w:rsidR="00D36144" w:rsidRDefault="00B20E3F" w:rsidP="00B20E3F">
      <w:pPr>
        <w:pStyle w:val="1stparagraph"/>
        <w:jc w:val="center"/>
        <w:rPr>
          <w:szCs w:val="23"/>
          <w:rtl/>
        </w:rPr>
      </w:pPr>
      <w:r w:rsidRPr="00B20E3F">
        <w:rPr>
          <w:szCs w:val="23"/>
          <w:rtl/>
        </w:rPr>
        <w:drawing>
          <wp:inline distT="0" distB="0" distL="0" distR="0" wp14:anchorId="3390707F" wp14:editId="47388610">
            <wp:extent cx="2174724" cy="2008809"/>
            <wp:effectExtent l="0" t="0" r="0" b="0"/>
            <wp:docPr id="2440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7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3748" cy="20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E3F">
        <w:rPr>
          <w:szCs w:val="23"/>
          <w:rtl/>
        </w:rPr>
        <w:drawing>
          <wp:inline distT="0" distB="0" distL="0" distR="0" wp14:anchorId="46209398" wp14:editId="0F029440">
            <wp:extent cx="2180462" cy="2008655"/>
            <wp:effectExtent l="0" t="0" r="0" b="0"/>
            <wp:docPr id="21266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9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2791" cy="20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E3AF" w14:textId="468E0BAA" w:rsidR="00B20E3F" w:rsidRDefault="00B20E3F" w:rsidP="00B20E3F">
      <w:pPr>
        <w:pStyle w:val="1stparagraph"/>
        <w:jc w:val="center"/>
        <w:rPr>
          <w:szCs w:val="23"/>
          <w:rtl/>
        </w:rPr>
      </w:pPr>
    </w:p>
    <w:p w14:paraId="41DE19A8" w14:textId="22BFCE14" w:rsidR="00EE39AC" w:rsidRDefault="00EE39AC" w:rsidP="00B20E3F">
      <w:pPr>
        <w:pStyle w:val="1stparagraph"/>
        <w:jc w:val="center"/>
        <w:rPr>
          <w:szCs w:val="23"/>
          <w:rtl/>
        </w:rPr>
      </w:pPr>
      <w:r>
        <w:rPr>
          <w:szCs w:val="23"/>
          <w:rtl/>
        </w:rPr>
        <w:br w:type="page"/>
      </w:r>
    </w:p>
    <w:p w14:paraId="7F87C1EA" w14:textId="77777777" w:rsidR="00EE39AC" w:rsidRPr="00EE39AC" w:rsidRDefault="00EE39AC" w:rsidP="00EE39AC">
      <w:pPr>
        <w:pStyle w:val="Heading1"/>
      </w:pPr>
      <w:bookmarkStart w:id="51" w:name="_Toc218438492"/>
      <w:r w:rsidRPr="00EE39AC">
        <w:rPr>
          <w:rtl/>
        </w:rPr>
        <w:lastRenderedPageBreak/>
        <w:t xml:space="preserve">فصل ۱۰: </w:t>
      </w:r>
      <w:proofErr w:type="spellStart"/>
      <w:r w:rsidRPr="00EE39AC">
        <w:rPr>
          <w:rtl/>
        </w:rPr>
        <w:t>ورودی‌های</w:t>
      </w:r>
      <w:proofErr w:type="spellEnd"/>
      <w:r w:rsidRPr="00EE39AC">
        <w:rPr>
          <w:rtl/>
        </w:rPr>
        <w:t xml:space="preserve"> </w:t>
      </w:r>
      <w:proofErr w:type="spellStart"/>
      <w:r w:rsidRPr="00EE39AC">
        <w:rPr>
          <w:rtl/>
        </w:rPr>
        <w:t>ماتریسی</w:t>
      </w:r>
      <w:proofErr w:type="spellEnd"/>
      <w:r w:rsidRPr="00EE39AC">
        <w:rPr>
          <w:rtl/>
        </w:rPr>
        <w:t xml:space="preserve">؛ اتصال </w:t>
      </w:r>
      <w:proofErr w:type="spellStart"/>
      <w:r w:rsidRPr="00EE39AC">
        <w:rPr>
          <w:rtl/>
        </w:rPr>
        <w:t>ماشین‌حساب</w:t>
      </w:r>
      <w:proofErr w:type="spellEnd"/>
      <w:r w:rsidRPr="00EE39AC">
        <w:rPr>
          <w:rtl/>
        </w:rPr>
        <w:t xml:space="preserve"> به </w:t>
      </w:r>
      <w:proofErr w:type="spellStart"/>
      <w:r w:rsidRPr="00EE39AC">
        <w:rPr>
          <w:rtl/>
        </w:rPr>
        <w:t>میکروکنترلر</w:t>
      </w:r>
      <w:bookmarkEnd w:id="51"/>
      <w:proofErr w:type="spellEnd"/>
    </w:p>
    <w:p w14:paraId="162737CE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szCs w:val="23"/>
          <w:rtl/>
        </w:rPr>
        <w:t xml:space="preserve">در این فصل ما یاد </w:t>
      </w:r>
      <w:proofErr w:type="spellStart"/>
      <w:r w:rsidRPr="00EE39AC">
        <w:rPr>
          <w:szCs w:val="23"/>
          <w:rtl/>
        </w:rPr>
        <w:t>می‌گیریم</w:t>
      </w:r>
      <w:proofErr w:type="spellEnd"/>
      <w:r w:rsidRPr="00EE39AC">
        <w:rPr>
          <w:szCs w:val="23"/>
          <w:rtl/>
        </w:rPr>
        <w:t xml:space="preserve"> که چطور یک صفحه کلید </w:t>
      </w:r>
      <w:proofErr w:type="spellStart"/>
      <w:r w:rsidRPr="00EE39AC">
        <w:rPr>
          <w:szCs w:val="23"/>
          <w:rtl/>
        </w:rPr>
        <w:t>ماتریسی</w:t>
      </w:r>
      <w:proofErr w:type="spellEnd"/>
      <w:r w:rsidRPr="00EE39AC">
        <w:rPr>
          <w:szCs w:val="23"/>
          <w:rtl/>
        </w:rPr>
        <w:t xml:space="preserve"> را </w:t>
      </w:r>
      <w:proofErr w:type="spellStart"/>
      <w:r w:rsidRPr="00EE39AC">
        <w:rPr>
          <w:szCs w:val="23"/>
          <w:rtl/>
        </w:rPr>
        <w:t>راه‌اندازی</w:t>
      </w:r>
      <w:proofErr w:type="spellEnd"/>
      <w:r w:rsidRPr="00EE39AC">
        <w:rPr>
          <w:szCs w:val="23"/>
          <w:rtl/>
        </w:rPr>
        <w:t xml:space="preserve"> کنیم. مداری که شما </w:t>
      </w:r>
      <w:proofErr w:type="spellStart"/>
      <w:r w:rsidRPr="00EE39AC">
        <w:rPr>
          <w:szCs w:val="23"/>
          <w:rtl/>
        </w:rPr>
        <w:t>بسته‌اید</w:t>
      </w:r>
      <w:proofErr w:type="spellEnd"/>
      <w:r w:rsidRPr="00EE39AC">
        <w:rPr>
          <w:szCs w:val="23"/>
          <w:rtl/>
        </w:rPr>
        <w:t xml:space="preserve"> شامل یک </w:t>
      </w:r>
      <w:proofErr w:type="spellStart"/>
      <w:r w:rsidRPr="00EE39AC">
        <w:rPr>
          <w:szCs w:val="23"/>
          <w:rtl/>
        </w:rPr>
        <w:t>کیپد</w:t>
      </w:r>
      <w:proofErr w:type="spellEnd"/>
      <w:r w:rsidRPr="00EE39AC">
        <w:rPr>
          <w:szCs w:val="23"/>
          <w:rtl/>
        </w:rPr>
        <w:t xml:space="preserve"> ۴ در ۴ مدل </w:t>
      </w:r>
      <w:proofErr w:type="spellStart"/>
      <w:r w:rsidRPr="00EE39AC">
        <w:rPr>
          <w:szCs w:val="23"/>
          <w:rtl/>
        </w:rPr>
        <w:t>ماشین‌حسابی</w:t>
      </w:r>
      <w:proofErr w:type="spellEnd"/>
      <w:r w:rsidRPr="00EE39AC">
        <w:rPr>
          <w:szCs w:val="23"/>
          <w:rtl/>
        </w:rPr>
        <w:t xml:space="preserve"> است. ما از تکنیک "اسکن سطری و ستونی" استفاده </w:t>
      </w:r>
      <w:proofErr w:type="spellStart"/>
      <w:r w:rsidRPr="00EE39AC">
        <w:rPr>
          <w:szCs w:val="23"/>
          <w:rtl/>
        </w:rPr>
        <w:t>می‌کنیم</w:t>
      </w:r>
      <w:proofErr w:type="spellEnd"/>
      <w:r w:rsidRPr="00EE39AC">
        <w:rPr>
          <w:szCs w:val="23"/>
          <w:rtl/>
        </w:rPr>
        <w:t xml:space="preserve"> تا بفهمیم کدام کلید فشرده شده است</w:t>
      </w:r>
      <w:r w:rsidRPr="00EE39AC">
        <w:rPr>
          <w:szCs w:val="23"/>
        </w:rPr>
        <w:t>.</w:t>
      </w:r>
    </w:p>
    <w:p w14:paraId="79948ECF" w14:textId="64B4515A" w:rsidR="00EE39AC" w:rsidRPr="00EE39AC" w:rsidRDefault="00EE39AC" w:rsidP="00EE39AC">
      <w:pPr>
        <w:pStyle w:val="Heading2"/>
        <w:rPr>
          <w:rFonts w:hint="cs"/>
        </w:rPr>
      </w:pPr>
      <w:bookmarkStart w:id="52" w:name="_Toc218438493"/>
      <w:r w:rsidRPr="00EE39AC">
        <w:rPr>
          <w:rtl/>
        </w:rPr>
        <w:t>۱</w:t>
      </w:r>
      <w:r w:rsidRPr="00EE39AC">
        <w:t xml:space="preserve">. </w:t>
      </w:r>
      <w:proofErr w:type="spellStart"/>
      <w:r w:rsidRPr="00EE39AC">
        <w:rPr>
          <w:rtl/>
        </w:rPr>
        <w:t>سخت‌افزار</w:t>
      </w:r>
      <w:proofErr w:type="spellEnd"/>
      <w:r w:rsidRPr="00EE39AC">
        <w:rPr>
          <w:rtl/>
        </w:rPr>
        <w:t xml:space="preserve"> و اتصالات</w:t>
      </w:r>
      <w:bookmarkEnd w:id="52"/>
    </w:p>
    <w:p w14:paraId="53378526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szCs w:val="23"/>
          <w:rtl/>
        </w:rPr>
        <w:t xml:space="preserve">مدار شما در </w:t>
      </w:r>
      <w:proofErr w:type="spellStart"/>
      <w:r w:rsidRPr="00EE39AC">
        <w:rPr>
          <w:szCs w:val="23"/>
          <w:rtl/>
        </w:rPr>
        <w:t>پروتئوس</w:t>
      </w:r>
      <w:proofErr w:type="spellEnd"/>
      <w:r w:rsidRPr="00EE39AC">
        <w:rPr>
          <w:szCs w:val="23"/>
          <w:rtl/>
        </w:rPr>
        <w:t xml:space="preserve"> صحیح است و نیازی به تغییر </w:t>
      </w:r>
      <w:proofErr w:type="spellStart"/>
      <w:r w:rsidRPr="00EE39AC">
        <w:rPr>
          <w:szCs w:val="23"/>
          <w:rtl/>
        </w:rPr>
        <w:t>سیم‌کشی</w:t>
      </w:r>
      <w:proofErr w:type="spellEnd"/>
      <w:r w:rsidRPr="00EE39AC">
        <w:rPr>
          <w:szCs w:val="23"/>
          <w:rtl/>
        </w:rPr>
        <w:t xml:space="preserve"> ندارید. اتصالات فعلی به شرح زیر است</w:t>
      </w:r>
      <w:r w:rsidRPr="00EE39AC">
        <w:rPr>
          <w:szCs w:val="23"/>
        </w:rPr>
        <w:t>:</w:t>
      </w:r>
    </w:p>
    <w:p w14:paraId="13FBD6A7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b/>
          <w:bCs/>
          <w:szCs w:val="23"/>
          <w:rtl/>
        </w:rPr>
        <w:t>الف. بخش</w:t>
      </w:r>
      <w:r w:rsidRPr="00EE39AC">
        <w:rPr>
          <w:b/>
          <w:bCs/>
          <w:szCs w:val="23"/>
        </w:rPr>
        <w:t xml:space="preserve"> Keypad</w:t>
      </w:r>
    </w:p>
    <w:p w14:paraId="3F6681F6" w14:textId="6AF9FB70" w:rsidR="00EE39AC" w:rsidRPr="00EE39AC" w:rsidRDefault="00EE39AC" w:rsidP="00EE39AC">
      <w:pPr>
        <w:pStyle w:val="1stparagraph"/>
        <w:numPr>
          <w:ilvl w:val="0"/>
          <w:numId w:val="142"/>
        </w:numPr>
        <w:rPr>
          <w:szCs w:val="23"/>
        </w:rPr>
      </w:pPr>
      <w:r w:rsidRPr="00EE39AC">
        <w:rPr>
          <w:b/>
          <w:bCs/>
          <w:szCs w:val="23"/>
          <w:rtl/>
        </w:rPr>
        <w:t>سطرها</w:t>
      </w:r>
      <w:r w:rsidRPr="00EE39AC">
        <w:rPr>
          <w:b/>
          <w:bCs/>
          <w:szCs w:val="23"/>
        </w:rPr>
        <w:t xml:space="preserve"> (Rows A, B, C, D):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به </w:t>
      </w:r>
      <w:proofErr w:type="spellStart"/>
      <w:r w:rsidRPr="00EE39AC">
        <w:rPr>
          <w:szCs w:val="23"/>
          <w:rtl/>
        </w:rPr>
        <w:t>پایه‌های</w:t>
      </w:r>
      <w:proofErr w:type="spellEnd"/>
      <w:r w:rsidRPr="00EE39AC">
        <w:rPr>
          <w:szCs w:val="23"/>
          <w:rtl/>
        </w:rPr>
        <w:t xml:space="preserve"> </w:t>
      </w:r>
      <w:r w:rsidR="0013679B"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PA0, PA1, PA2, PA3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متصل هستند</w:t>
      </w:r>
      <w:r w:rsidRPr="00EE39AC">
        <w:rPr>
          <w:szCs w:val="23"/>
        </w:rPr>
        <w:t>.</w:t>
      </w:r>
    </w:p>
    <w:p w14:paraId="5A94842C" w14:textId="18B91DD7" w:rsidR="00EE39AC" w:rsidRPr="00EE39AC" w:rsidRDefault="00EE39AC" w:rsidP="00EE39AC">
      <w:pPr>
        <w:pStyle w:val="1stparagraph"/>
        <w:numPr>
          <w:ilvl w:val="0"/>
          <w:numId w:val="142"/>
        </w:numPr>
        <w:rPr>
          <w:szCs w:val="23"/>
        </w:rPr>
      </w:pPr>
      <w:proofErr w:type="spellStart"/>
      <w:r w:rsidRPr="00EE39AC">
        <w:rPr>
          <w:b/>
          <w:bCs/>
          <w:szCs w:val="23"/>
          <w:rtl/>
        </w:rPr>
        <w:t>ستون‌ها</w:t>
      </w:r>
      <w:proofErr w:type="spellEnd"/>
      <w:r w:rsidRPr="00EE39AC">
        <w:rPr>
          <w:b/>
          <w:bCs/>
          <w:szCs w:val="23"/>
        </w:rPr>
        <w:t xml:space="preserve"> (Cols 1, 2, 3, 4):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به </w:t>
      </w:r>
      <w:proofErr w:type="spellStart"/>
      <w:r w:rsidRPr="00EE39AC">
        <w:rPr>
          <w:szCs w:val="23"/>
          <w:rtl/>
        </w:rPr>
        <w:t>پایه‌های</w:t>
      </w:r>
      <w:proofErr w:type="spellEnd"/>
      <w:r w:rsidRPr="00EE39AC">
        <w:rPr>
          <w:szCs w:val="23"/>
          <w:rtl/>
        </w:rPr>
        <w:t xml:space="preserve"> </w:t>
      </w:r>
      <w:r w:rsidR="0013679B"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PA4, PA5, PA6, PA7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متصل هستند</w:t>
      </w:r>
      <w:r w:rsidRPr="00EE39AC">
        <w:rPr>
          <w:szCs w:val="23"/>
        </w:rPr>
        <w:t>.</w:t>
      </w:r>
    </w:p>
    <w:p w14:paraId="0E9F629B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b/>
          <w:bCs/>
          <w:szCs w:val="23"/>
          <w:rtl/>
        </w:rPr>
        <w:t>ب. بخش نمایشگر</w:t>
      </w:r>
      <w:r w:rsidRPr="00EE39AC">
        <w:rPr>
          <w:b/>
          <w:bCs/>
          <w:szCs w:val="23"/>
        </w:rPr>
        <w:t xml:space="preserve"> LCD</w:t>
      </w:r>
    </w:p>
    <w:p w14:paraId="139686E3" w14:textId="77777777" w:rsidR="00EE39AC" w:rsidRPr="00EE39AC" w:rsidRDefault="00EE39AC" w:rsidP="00EE39AC">
      <w:pPr>
        <w:pStyle w:val="1stparagraph"/>
        <w:numPr>
          <w:ilvl w:val="0"/>
          <w:numId w:val="143"/>
        </w:numPr>
        <w:rPr>
          <w:szCs w:val="23"/>
        </w:rPr>
      </w:pPr>
      <w:r w:rsidRPr="00EE39AC">
        <w:rPr>
          <w:szCs w:val="23"/>
          <w:rtl/>
        </w:rPr>
        <w:t xml:space="preserve">پایه </w:t>
      </w:r>
      <w:r w:rsidRPr="00EE39AC">
        <w:rPr>
          <w:b/>
          <w:bCs/>
          <w:szCs w:val="23"/>
        </w:rPr>
        <w:t>RS: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به </w:t>
      </w:r>
      <w:r w:rsidRPr="00EE39AC">
        <w:rPr>
          <w:b/>
          <w:bCs/>
          <w:szCs w:val="23"/>
        </w:rPr>
        <w:t>PB0</w:t>
      </w:r>
    </w:p>
    <w:p w14:paraId="10C17D3F" w14:textId="77777777" w:rsidR="00EE39AC" w:rsidRPr="00EE39AC" w:rsidRDefault="00EE39AC" w:rsidP="00EE39AC">
      <w:pPr>
        <w:pStyle w:val="1stparagraph"/>
        <w:numPr>
          <w:ilvl w:val="0"/>
          <w:numId w:val="143"/>
        </w:numPr>
        <w:rPr>
          <w:szCs w:val="23"/>
        </w:rPr>
      </w:pPr>
      <w:r w:rsidRPr="00EE39AC">
        <w:rPr>
          <w:szCs w:val="23"/>
          <w:rtl/>
        </w:rPr>
        <w:t xml:space="preserve">پایه </w:t>
      </w:r>
      <w:r w:rsidRPr="00EE39AC">
        <w:rPr>
          <w:b/>
          <w:bCs/>
          <w:szCs w:val="23"/>
        </w:rPr>
        <w:t>EN: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به </w:t>
      </w:r>
      <w:r w:rsidRPr="00EE39AC">
        <w:rPr>
          <w:b/>
          <w:bCs/>
          <w:szCs w:val="23"/>
        </w:rPr>
        <w:t>PB1</w:t>
      </w:r>
    </w:p>
    <w:p w14:paraId="69EE9800" w14:textId="77777777" w:rsidR="00EE39AC" w:rsidRPr="00EE39AC" w:rsidRDefault="00EE39AC" w:rsidP="00EE39AC">
      <w:pPr>
        <w:pStyle w:val="1stparagraph"/>
        <w:numPr>
          <w:ilvl w:val="0"/>
          <w:numId w:val="143"/>
        </w:numPr>
        <w:rPr>
          <w:szCs w:val="23"/>
        </w:rPr>
      </w:pPr>
      <w:proofErr w:type="spellStart"/>
      <w:r w:rsidRPr="00EE39AC">
        <w:rPr>
          <w:szCs w:val="23"/>
          <w:rtl/>
        </w:rPr>
        <w:t>پایه‌های</w:t>
      </w:r>
      <w:proofErr w:type="spellEnd"/>
      <w:r w:rsidRPr="00EE39AC">
        <w:rPr>
          <w:szCs w:val="23"/>
          <w:rtl/>
        </w:rPr>
        <w:t xml:space="preserve"> </w:t>
      </w:r>
      <w:proofErr w:type="spellStart"/>
      <w:r w:rsidRPr="00EE39AC">
        <w:rPr>
          <w:szCs w:val="23"/>
          <w:rtl/>
        </w:rPr>
        <w:t>دیتا</w:t>
      </w:r>
      <w:proofErr w:type="spellEnd"/>
      <w:r w:rsidRPr="00EE39AC">
        <w:rPr>
          <w:szCs w:val="23"/>
          <w:rtl/>
        </w:rPr>
        <w:t xml:space="preserve"> </w:t>
      </w:r>
      <w:r w:rsidRPr="00EE39AC">
        <w:rPr>
          <w:b/>
          <w:bCs/>
          <w:szCs w:val="23"/>
        </w:rPr>
        <w:t xml:space="preserve">D4 </w:t>
      </w:r>
      <w:r w:rsidRPr="00EE39AC">
        <w:rPr>
          <w:b/>
          <w:bCs/>
          <w:szCs w:val="23"/>
          <w:rtl/>
        </w:rPr>
        <w:t>تا</w:t>
      </w:r>
      <w:r w:rsidRPr="00EE39AC">
        <w:rPr>
          <w:b/>
          <w:bCs/>
          <w:szCs w:val="23"/>
        </w:rPr>
        <w:t xml:space="preserve"> D7: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به </w:t>
      </w:r>
      <w:r w:rsidRPr="00EE39AC">
        <w:rPr>
          <w:b/>
          <w:bCs/>
          <w:szCs w:val="23"/>
        </w:rPr>
        <w:t xml:space="preserve">PB4 </w:t>
      </w:r>
      <w:r w:rsidRPr="00EE39AC">
        <w:rPr>
          <w:b/>
          <w:bCs/>
          <w:szCs w:val="23"/>
          <w:rtl/>
        </w:rPr>
        <w:t>تا</w:t>
      </w:r>
      <w:r w:rsidRPr="00EE39AC">
        <w:rPr>
          <w:b/>
          <w:bCs/>
          <w:szCs w:val="23"/>
        </w:rPr>
        <w:t xml:space="preserve"> PB7</w:t>
      </w:r>
    </w:p>
    <w:p w14:paraId="014A2819" w14:textId="77777777" w:rsidR="00EE39AC" w:rsidRPr="00EE39AC" w:rsidRDefault="00EE39AC" w:rsidP="00EE39AC">
      <w:pPr>
        <w:pStyle w:val="Heading2"/>
      </w:pPr>
      <w:bookmarkStart w:id="53" w:name="_Toc218438494"/>
      <w:r w:rsidRPr="00EE39AC">
        <w:rPr>
          <w:rtl/>
        </w:rPr>
        <w:t>۲</w:t>
      </w:r>
      <w:r w:rsidRPr="00EE39AC">
        <w:t xml:space="preserve">. </w:t>
      </w:r>
      <w:proofErr w:type="spellStart"/>
      <w:r w:rsidRPr="00EE39AC">
        <w:rPr>
          <w:rtl/>
        </w:rPr>
        <w:t>تنظیمات</w:t>
      </w:r>
      <w:proofErr w:type="spellEnd"/>
      <w:r w:rsidRPr="00EE39AC">
        <w:rPr>
          <w:rtl/>
        </w:rPr>
        <w:t xml:space="preserve"> </w:t>
      </w:r>
      <w:proofErr w:type="spellStart"/>
      <w:r w:rsidRPr="00EE39AC">
        <w:rPr>
          <w:rtl/>
        </w:rPr>
        <w:t>نرم‌افزاری</w:t>
      </w:r>
      <w:proofErr w:type="spellEnd"/>
      <w:r w:rsidRPr="00EE39AC">
        <w:rPr>
          <w:rtl/>
        </w:rPr>
        <w:t xml:space="preserve"> در</w:t>
      </w:r>
      <w:r w:rsidRPr="00EE39AC">
        <w:t xml:space="preserve"> </w:t>
      </w:r>
      <w:proofErr w:type="spellStart"/>
      <w:r w:rsidRPr="00EE39AC">
        <w:t>CubeMX</w:t>
      </w:r>
      <w:bookmarkEnd w:id="53"/>
      <w:proofErr w:type="spellEnd"/>
    </w:p>
    <w:p w14:paraId="14F0F05F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szCs w:val="23"/>
          <w:rtl/>
        </w:rPr>
        <w:t xml:space="preserve">برای اینکه کد درست کار کند باید </w:t>
      </w:r>
      <w:proofErr w:type="spellStart"/>
      <w:r w:rsidRPr="00EE39AC">
        <w:rPr>
          <w:szCs w:val="23"/>
          <w:rtl/>
        </w:rPr>
        <w:t>تنظیمات</w:t>
      </w:r>
      <w:proofErr w:type="spellEnd"/>
      <w:r w:rsidRPr="00EE39AC">
        <w:rPr>
          <w:szCs w:val="23"/>
          <w:rtl/>
        </w:rPr>
        <w:t xml:space="preserve"> </w:t>
      </w:r>
      <w:proofErr w:type="spellStart"/>
      <w:r w:rsidRPr="00EE39AC">
        <w:rPr>
          <w:szCs w:val="23"/>
          <w:rtl/>
        </w:rPr>
        <w:t>پول‌آپ</w:t>
      </w:r>
      <w:proofErr w:type="spellEnd"/>
      <w:r w:rsidRPr="00EE39AC">
        <w:rPr>
          <w:szCs w:val="23"/>
        </w:rPr>
        <w:t xml:space="preserve"> (Pull-up) </w:t>
      </w:r>
      <w:r w:rsidRPr="00EE39AC">
        <w:rPr>
          <w:szCs w:val="23"/>
          <w:rtl/>
        </w:rPr>
        <w:t>را حتماً چک کنید</w:t>
      </w:r>
      <w:r w:rsidRPr="00EE39AC">
        <w:rPr>
          <w:szCs w:val="23"/>
        </w:rPr>
        <w:t>.</w:t>
      </w:r>
    </w:p>
    <w:p w14:paraId="7A422335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b/>
          <w:bCs/>
          <w:szCs w:val="23"/>
          <w:rtl/>
        </w:rPr>
        <w:t xml:space="preserve">گام اول: </w:t>
      </w:r>
      <w:proofErr w:type="spellStart"/>
      <w:r w:rsidRPr="00EE39AC">
        <w:rPr>
          <w:b/>
          <w:bCs/>
          <w:szCs w:val="23"/>
          <w:rtl/>
        </w:rPr>
        <w:t>پیکربندی</w:t>
      </w:r>
      <w:proofErr w:type="spellEnd"/>
      <w:r w:rsidRPr="00EE39AC">
        <w:rPr>
          <w:b/>
          <w:bCs/>
          <w:szCs w:val="23"/>
          <w:rtl/>
        </w:rPr>
        <w:t xml:space="preserve"> سطرها (خروجی)</w:t>
      </w:r>
      <w:r w:rsidRPr="00EE39AC">
        <w:rPr>
          <w:szCs w:val="23"/>
          <w:rtl/>
        </w:rPr>
        <w:t xml:space="preserve"> ۱</w:t>
      </w:r>
      <w:r w:rsidRPr="00EE39AC">
        <w:rPr>
          <w:szCs w:val="23"/>
        </w:rPr>
        <w:t xml:space="preserve">. </w:t>
      </w:r>
      <w:r w:rsidRPr="00EE39AC">
        <w:rPr>
          <w:szCs w:val="23"/>
          <w:rtl/>
        </w:rPr>
        <w:t xml:space="preserve">روی </w:t>
      </w:r>
      <w:proofErr w:type="spellStart"/>
      <w:r w:rsidRPr="00EE39AC">
        <w:rPr>
          <w:szCs w:val="23"/>
          <w:rtl/>
        </w:rPr>
        <w:t>پایه‌های</w:t>
      </w:r>
      <w:proofErr w:type="spellEnd"/>
      <w:r w:rsidRPr="00EE39AC">
        <w:rPr>
          <w:szCs w:val="23"/>
          <w:rtl/>
        </w:rPr>
        <w:t xml:space="preserve"> </w:t>
      </w:r>
      <w:r w:rsidRPr="00EE39AC">
        <w:rPr>
          <w:b/>
          <w:bCs/>
          <w:szCs w:val="23"/>
        </w:rPr>
        <w:t>PA0, PA1, PA2, PA3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کلیک کنید</w:t>
      </w:r>
      <w:r w:rsidRPr="00EE39AC">
        <w:rPr>
          <w:szCs w:val="23"/>
        </w:rPr>
        <w:t xml:space="preserve">. </w:t>
      </w:r>
      <w:r w:rsidRPr="00EE39AC">
        <w:rPr>
          <w:szCs w:val="23"/>
          <w:rtl/>
        </w:rPr>
        <w:t>۲</w:t>
      </w:r>
      <w:r w:rsidRPr="00EE39AC">
        <w:rPr>
          <w:szCs w:val="23"/>
        </w:rPr>
        <w:t xml:space="preserve">. </w:t>
      </w:r>
      <w:r w:rsidRPr="00EE39AC">
        <w:rPr>
          <w:szCs w:val="23"/>
          <w:rtl/>
        </w:rPr>
        <w:t xml:space="preserve">همه را روی حالت </w:t>
      </w:r>
      <w:proofErr w:type="spellStart"/>
      <w:r w:rsidRPr="00EE39AC">
        <w:rPr>
          <w:b/>
          <w:bCs/>
          <w:szCs w:val="23"/>
        </w:rPr>
        <w:t>GPIO_Output</w:t>
      </w:r>
      <w:proofErr w:type="spellEnd"/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قرار دهید</w:t>
      </w:r>
      <w:r w:rsidRPr="00EE39AC">
        <w:rPr>
          <w:szCs w:val="23"/>
        </w:rPr>
        <w:t>.</w:t>
      </w:r>
    </w:p>
    <w:p w14:paraId="2891B6CD" w14:textId="77777777" w:rsidR="00EE39AC" w:rsidRDefault="00EE39AC" w:rsidP="00EE39AC">
      <w:pPr>
        <w:pStyle w:val="1stparagraph"/>
        <w:rPr>
          <w:szCs w:val="23"/>
          <w:rtl/>
        </w:rPr>
      </w:pPr>
      <w:r w:rsidRPr="00EE39AC">
        <w:rPr>
          <w:b/>
          <w:bCs/>
          <w:szCs w:val="23"/>
          <w:rtl/>
        </w:rPr>
        <w:t xml:space="preserve">گام دوم: </w:t>
      </w:r>
      <w:proofErr w:type="spellStart"/>
      <w:r w:rsidRPr="00EE39AC">
        <w:rPr>
          <w:b/>
          <w:bCs/>
          <w:szCs w:val="23"/>
          <w:rtl/>
        </w:rPr>
        <w:t>پیکربندی</w:t>
      </w:r>
      <w:proofErr w:type="spellEnd"/>
      <w:r w:rsidRPr="00EE39AC">
        <w:rPr>
          <w:b/>
          <w:bCs/>
          <w:szCs w:val="23"/>
          <w:rtl/>
        </w:rPr>
        <w:t xml:space="preserve"> </w:t>
      </w:r>
      <w:proofErr w:type="spellStart"/>
      <w:r w:rsidRPr="00EE39AC">
        <w:rPr>
          <w:b/>
          <w:bCs/>
          <w:szCs w:val="23"/>
          <w:rtl/>
        </w:rPr>
        <w:t>ستون‌ها</w:t>
      </w:r>
      <w:proofErr w:type="spellEnd"/>
      <w:r w:rsidRPr="00EE39AC">
        <w:rPr>
          <w:b/>
          <w:bCs/>
          <w:szCs w:val="23"/>
          <w:rtl/>
        </w:rPr>
        <w:t xml:space="preserve"> (ورودی با </w:t>
      </w:r>
      <w:proofErr w:type="spellStart"/>
      <w:r w:rsidRPr="00EE39AC">
        <w:rPr>
          <w:b/>
          <w:bCs/>
          <w:szCs w:val="23"/>
          <w:rtl/>
        </w:rPr>
        <w:t>پول‌آپ</w:t>
      </w:r>
      <w:proofErr w:type="spellEnd"/>
      <w:r w:rsidRPr="00EE39AC">
        <w:rPr>
          <w:b/>
          <w:bCs/>
          <w:szCs w:val="23"/>
          <w:rtl/>
        </w:rPr>
        <w:t>)</w:t>
      </w:r>
      <w:r w:rsidRPr="00EE39AC">
        <w:rPr>
          <w:szCs w:val="23"/>
          <w:rtl/>
        </w:rPr>
        <w:t xml:space="preserve"> </w:t>
      </w:r>
    </w:p>
    <w:p w14:paraId="07AD5C96" w14:textId="77777777" w:rsidR="0013679B" w:rsidRDefault="00EE39AC" w:rsidP="0013679B">
      <w:pPr>
        <w:pStyle w:val="1stparagraph"/>
        <w:rPr>
          <w:szCs w:val="23"/>
        </w:rPr>
      </w:pPr>
      <w:r w:rsidRPr="00EE39AC">
        <w:rPr>
          <w:szCs w:val="23"/>
          <w:rtl/>
        </w:rPr>
        <w:t>۱</w:t>
      </w:r>
      <w:r w:rsidRPr="00EE39AC">
        <w:rPr>
          <w:szCs w:val="23"/>
        </w:rPr>
        <w:t xml:space="preserve">. </w:t>
      </w:r>
      <w:r w:rsidRPr="00EE39AC">
        <w:rPr>
          <w:szCs w:val="23"/>
          <w:rtl/>
        </w:rPr>
        <w:t xml:space="preserve">روی </w:t>
      </w:r>
      <w:proofErr w:type="spellStart"/>
      <w:r w:rsidRPr="00EE39AC">
        <w:rPr>
          <w:szCs w:val="23"/>
          <w:rtl/>
        </w:rPr>
        <w:t>پایه‌های</w:t>
      </w:r>
      <w:proofErr w:type="spellEnd"/>
      <w:r w:rsidRPr="00EE39AC">
        <w:rPr>
          <w:szCs w:val="23"/>
          <w:rtl/>
        </w:rPr>
        <w:t xml:space="preserve"> </w:t>
      </w:r>
      <w:r w:rsidRPr="00EE39AC">
        <w:rPr>
          <w:b/>
          <w:bCs/>
          <w:szCs w:val="23"/>
        </w:rPr>
        <w:t>PA4, PA5, PA6, PA7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کلیک کنید</w:t>
      </w:r>
      <w:r w:rsidRPr="00EE39AC">
        <w:rPr>
          <w:szCs w:val="23"/>
        </w:rPr>
        <w:t>.</w:t>
      </w:r>
    </w:p>
    <w:p w14:paraId="69BE3C8F" w14:textId="0AF71927" w:rsidR="00EE39AC" w:rsidRDefault="00EE39AC" w:rsidP="0013679B">
      <w:pPr>
        <w:pStyle w:val="1stparagraph"/>
        <w:rPr>
          <w:szCs w:val="23"/>
        </w:rPr>
      </w:pPr>
      <w:r w:rsidRPr="00EE39AC">
        <w:rPr>
          <w:szCs w:val="23"/>
          <w:rtl/>
        </w:rPr>
        <w:t>۲</w:t>
      </w:r>
      <w:r w:rsidRPr="00EE39AC">
        <w:rPr>
          <w:szCs w:val="23"/>
        </w:rPr>
        <w:t xml:space="preserve">. </w:t>
      </w:r>
      <w:r w:rsidRPr="00EE39AC">
        <w:rPr>
          <w:szCs w:val="23"/>
          <w:rtl/>
        </w:rPr>
        <w:t xml:space="preserve">همه را روی حالت </w:t>
      </w:r>
      <w:proofErr w:type="spellStart"/>
      <w:r w:rsidRPr="00EE39AC">
        <w:rPr>
          <w:b/>
          <w:bCs/>
          <w:szCs w:val="23"/>
        </w:rPr>
        <w:t>GPIO_Input</w:t>
      </w:r>
      <w:proofErr w:type="spellEnd"/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قرار دهید</w:t>
      </w:r>
      <w:r w:rsidRPr="00EE39AC">
        <w:rPr>
          <w:szCs w:val="23"/>
        </w:rPr>
        <w:t>.</w:t>
      </w:r>
    </w:p>
    <w:p w14:paraId="564DA485" w14:textId="646F4E7C" w:rsidR="00EE39AC" w:rsidRDefault="00EE39AC" w:rsidP="00EE39AC">
      <w:pPr>
        <w:pStyle w:val="1stparagraph"/>
        <w:rPr>
          <w:szCs w:val="23"/>
          <w:rtl/>
        </w:rPr>
      </w:pPr>
      <w:r w:rsidRPr="00EE39AC">
        <w:rPr>
          <w:szCs w:val="23"/>
        </w:rPr>
        <w:lastRenderedPageBreak/>
        <w:t xml:space="preserve"> </w:t>
      </w:r>
      <w:r w:rsidRPr="00EE39AC">
        <w:rPr>
          <w:szCs w:val="23"/>
          <w:rtl/>
        </w:rPr>
        <w:t>۳</w:t>
      </w:r>
      <w:r w:rsidRPr="00EE39AC">
        <w:rPr>
          <w:szCs w:val="23"/>
        </w:rPr>
        <w:t xml:space="preserve">. </w:t>
      </w:r>
      <w:r w:rsidRPr="00EE39AC">
        <w:rPr>
          <w:b/>
          <w:bCs/>
          <w:szCs w:val="23"/>
          <w:rtl/>
        </w:rPr>
        <w:t>بسیار مهم</w:t>
      </w:r>
      <w:r w:rsidRPr="00EE39AC">
        <w:rPr>
          <w:b/>
          <w:bCs/>
          <w:szCs w:val="23"/>
        </w:rPr>
        <w:t>:</w:t>
      </w:r>
      <w:r w:rsidRPr="00EE39AC">
        <w:rPr>
          <w:szCs w:val="23"/>
        </w:rPr>
        <w:t xml:space="preserve"> </w:t>
      </w:r>
      <w:r w:rsidR="0013679B">
        <w:rPr>
          <w:rFonts w:hint="cs"/>
          <w:szCs w:val="23"/>
          <w:rtl/>
        </w:rPr>
        <w:t xml:space="preserve"> </w:t>
      </w:r>
      <w:r w:rsidRPr="00EE39AC">
        <w:rPr>
          <w:szCs w:val="23"/>
          <w:rtl/>
        </w:rPr>
        <w:t xml:space="preserve">از منوی سمت چپ به بخش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GPIO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بروید. روی </w:t>
      </w:r>
      <w:proofErr w:type="spellStart"/>
      <w:r w:rsidRPr="00EE39AC">
        <w:rPr>
          <w:szCs w:val="23"/>
          <w:rtl/>
        </w:rPr>
        <w:t>ردیف‌های</w:t>
      </w:r>
      <w:proofErr w:type="spellEnd"/>
      <w:r w:rsidRPr="00EE39AC">
        <w:rPr>
          <w:szCs w:val="23"/>
          <w:rtl/>
        </w:rPr>
        <w:t xml:space="preserve"> مربوط به</w:t>
      </w:r>
      <w:r w:rsidRPr="00EE39AC">
        <w:rPr>
          <w:szCs w:val="23"/>
        </w:rPr>
        <w:t xml:space="preserve"> PA4 </w:t>
      </w:r>
      <w:r w:rsidRPr="00EE39AC">
        <w:rPr>
          <w:szCs w:val="23"/>
          <w:rtl/>
        </w:rPr>
        <w:t>تا</w:t>
      </w:r>
      <w:r w:rsidRPr="00EE39AC">
        <w:rPr>
          <w:szCs w:val="23"/>
        </w:rPr>
        <w:t xml:space="preserve"> PA7 </w:t>
      </w:r>
      <w:r w:rsidRPr="00EE39AC">
        <w:rPr>
          <w:szCs w:val="23"/>
          <w:rtl/>
        </w:rPr>
        <w:t xml:space="preserve">کلیک کنید و در پایین صفحه گزینه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Pull-up/Pull-down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را روی حالت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Pull-up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تنظیم کنید. بدون این کار، </w:t>
      </w:r>
      <w:proofErr w:type="spellStart"/>
      <w:r w:rsidRPr="00EE39AC">
        <w:rPr>
          <w:szCs w:val="23"/>
          <w:rtl/>
        </w:rPr>
        <w:t>کلیدها</w:t>
      </w:r>
      <w:proofErr w:type="spellEnd"/>
      <w:r w:rsidRPr="00EE39AC">
        <w:rPr>
          <w:szCs w:val="23"/>
          <w:rtl/>
        </w:rPr>
        <w:t xml:space="preserve"> کار </w:t>
      </w:r>
      <w:proofErr w:type="spellStart"/>
      <w:r w:rsidRPr="00EE39AC">
        <w:rPr>
          <w:szCs w:val="23"/>
          <w:rtl/>
        </w:rPr>
        <w:t>نمی‌کنند</w:t>
      </w:r>
      <w:proofErr w:type="spellEnd"/>
      <w:r w:rsidRPr="00EE39AC">
        <w:rPr>
          <w:szCs w:val="23"/>
        </w:rPr>
        <w:t>.</w:t>
      </w:r>
    </w:p>
    <w:p w14:paraId="07E3E843" w14:textId="77777777" w:rsidR="00EE39AC" w:rsidRPr="00EE39AC" w:rsidRDefault="00EE39AC" w:rsidP="00EE39AC">
      <w:pPr>
        <w:pStyle w:val="1stparagraph"/>
        <w:rPr>
          <w:rFonts w:hint="cs"/>
          <w:szCs w:val="23"/>
          <w:rtl/>
        </w:rPr>
      </w:pPr>
    </w:p>
    <w:p w14:paraId="1203B93B" w14:textId="77777777" w:rsidR="00EE39AC" w:rsidRDefault="00EE39AC" w:rsidP="00EE39AC">
      <w:pPr>
        <w:pStyle w:val="1stparagraph"/>
        <w:rPr>
          <w:szCs w:val="23"/>
          <w:rtl/>
        </w:rPr>
      </w:pPr>
      <w:r w:rsidRPr="00EE39AC">
        <w:rPr>
          <w:b/>
          <w:bCs/>
          <w:szCs w:val="23"/>
          <w:rtl/>
        </w:rPr>
        <w:t>گام سوم: تنظیم کلاک</w:t>
      </w:r>
    </w:p>
    <w:p w14:paraId="7BAD7913" w14:textId="0ECC3029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szCs w:val="23"/>
          <w:rtl/>
        </w:rPr>
        <w:t xml:space="preserve"> ۱</w:t>
      </w:r>
      <w:r w:rsidRPr="00EE39AC">
        <w:rPr>
          <w:szCs w:val="23"/>
        </w:rPr>
        <w:t xml:space="preserve">. </w:t>
      </w:r>
      <w:r w:rsidRPr="00EE39AC">
        <w:rPr>
          <w:szCs w:val="23"/>
          <w:rtl/>
        </w:rPr>
        <w:t xml:space="preserve">در </w:t>
      </w:r>
      <w:proofErr w:type="spellStart"/>
      <w:r w:rsidRPr="00EE39AC">
        <w:rPr>
          <w:szCs w:val="23"/>
          <w:rtl/>
        </w:rPr>
        <w:t>سربرگ</w:t>
      </w:r>
      <w:proofErr w:type="spellEnd"/>
      <w:r w:rsidRPr="00EE39AC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Clock Configuration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سرعت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HCLK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را روی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 xml:space="preserve">16 </w:t>
      </w:r>
      <w:proofErr w:type="spellStart"/>
      <w:r w:rsidRPr="00EE39AC">
        <w:rPr>
          <w:b/>
          <w:bCs/>
          <w:szCs w:val="23"/>
          <w:rtl/>
        </w:rPr>
        <w:t>مگاهرتز</w:t>
      </w:r>
      <w:proofErr w:type="spellEnd"/>
      <w:r w:rsidRPr="00EE39AC">
        <w:rPr>
          <w:szCs w:val="23"/>
          <w:rtl/>
        </w:rPr>
        <w:t xml:space="preserve"> تنظیم کنید</w:t>
      </w:r>
      <w:r w:rsidRPr="00EE39AC">
        <w:rPr>
          <w:szCs w:val="23"/>
        </w:rPr>
        <w:t>.</w:t>
      </w:r>
    </w:p>
    <w:p w14:paraId="490ACA48" w14:textId="4BBABC81" w:rsidR="00EE39AC" w:rsidRDefault="00EE39AC" w:rsidP="00EE39AC">
      <w:pPr>
        <w:pStyle w:val="1stparagraph"/>
        <w:rPr>
          <w:szCs w:val="23"/>
          <w:rtl/>
        </w:rPr>
      </w:pPr>
      <w:r w:rsidRPr="00EE39AC">
        <w:rPr>
          <w:szCs w:val="23"/>
          <w:rtl/>
        </w:rPr>
        <w:t xml:space="preserve">دکمه </w:t>
      </w:r>
      <w:r>
        <w:rPr>
          <w:b/>
          <w:bCs/>
          <w:szCs w:val="23"/>
        </w:rPr>
        <w:t xml:space="preserve"> </w:t>
      </w:r>
      <w:r w:rsidRPr="00EE39AC">
        <w:rPr>
          <w:b/>
          <w:bCs/>
          <w:szCs w:val="23"/>
        </w:rPr>
        <w:t>Generate Code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را بزنید</w:t>
      </w:r>
      <w:r w:rsidRPr="00EE39AC">
        <w:rPr>
          <w:szCs w:val="23"/>
        </w:rPr>
        <w:t>.</w:t>
      </w:r>
    </w:p>
    <w:p w14:paraId="5449C6DC" w14:textId="77777777" w:rsidR="00EE39AC" w:rsidRPr="00EE39AC" w:rsidRDefault="00EE39AC" w:rsidP="00EE39AC">
      <w:pPr>
        <w:pStyle w:val="1stparagraph"/>
        <w:rPr>
          <w:rFonts w:hint="cs"/>
          <w:szCs w:val="23"/>
          <w:rtl/>
        </w:rPr>
      </w:pPr>
    </w:p>
    <w:p w14:paraId="3DFF1A14" w14:textId="72883E87" w:rsidR="00EE39AC" w:rsidRPr="00EE39AC" w:rsidRDefault="00EE39AC" w:rsidP="00EE39AC">
      <w:pPr>
        <w:pStyle w:val="Heading2"/>
      </w:pPr>
      <w:bookmarkStart w:id="54" w:name="_Toc218438495"/>
      <w:r w:rsidRPr="00EE39AC">
        <w:rPr>
          <w:rtl/>
        </w:rPr>
        <w:t>۳</w:t>
      </w:r>
      <w:r w:rsidRPr="00EE39AC">
        <w:t xml:space="preserve">. </w:t>
      </w:r>
      <w:proofErr w:type="spellStart"/>
      <w:r w:rsidRPr="00EE39AC">
        <w:rPr>
          <w:rtl/>
        </w:rPr>
        <w:t>کدنویسی</w:t>
      </w:r>
      <w:proofErr w:type="spellEnd"/>
      <w:r w:rsidRPr="00EE39AC">
        <w:rPr>
          <w:rtl/>
        </w:rPr>
        <w:t xml:space="preserve"> پروژه</w:t>
      </w:r>
      <w:bookmarkEnd w:id="54"/>
      <w:r w:rsidRPr="00EE39AC">
        <w:rPr>
          <w:rtl/>
        </w:rPr>
        <w:t xml:space="preserve"> </w:t>
      </w:r>
    </w:p>
    <w:p w14:paraId="7E9836A5" w14:textId="39C44690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szCs w:val="23"/>
          <w:rtl/>
        </w:rPr>
        <w:t xml:space="preserve">کد زیر را کامل در فایل </w:t>
      </w:r>
      <w:r>
        <w:rPr>
          <w:szCs w:val="23"/>
        </w:rPr>
        <w:t xml:space="preserve"> </w:t>
      </w:r>
      <w:proofErr w:type="spellStart"/>
      <w:r w:rsidRPr="00EE39AC">
        <w:rPr>
          <w:szCs w:val="23"/>
        </w:rPr>
        <w:t>main.c</w:t>
      </w:r>
      <w:proofErr w:type="spellEnd"/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جایگزین کنید یا در </w:t>
      </w:r>
      <w:proofErr w:type="spellStart"/>
      <w:r w:rsidRPr="00EE39AC">
        <w:rPr>
          <w:szCs w:val="23"/>
          <w:rtl/>
        </w:rPr>
        <w:t>بخش‌های</w:t>
      </w:r>
      <w:proofErr w:type="spellEnd"/>
      <w:r w:rsidRPr="00EE39AC">
        <w:rPr>
          <w:szCs w:val="23"/>
          <w:rtl/>
        </w:rPr>
        <w:t xml:space="preserve"> مربوطه قرار دهید. جدول </w:t>
      </w:r>
      <w:proofErr w:type="spellStart"/>
      <w:r w:rsidRPr="00EE39AC">
        <w:rPr>
          <w:szCs w:val="23"/>
          <w:rtl/>
        </w:rPr>
        <w:t>کاراکترها</w:t>
      </w:r>
      <w:proofErr w:type="spellEnd"/>
      <w:r w:rsidRPr="00EE39AC">
        <w:rPr>
          <w:szCs w:val="23"/>
        </w:rPr>
        <w:t xml:space="preserve"> (Keymap) </w:t>
      </w:r>
      <w:r w:rsidR="0013679B">
        <w:rPr>
          <w:rFonts w:hint="cs"/>
          <w:szCs w:val="23"/>
          <w:rtl/>
        </w:rPr>
        <w:t xml:space="preserve"> </w:t>
      </w:r>
      <w:r w:rsidRPr="00EE39AC">
        <w:rPr>
          <w:szCs w:val="23"/>
          <w:rtl/>
        </w:rPr>
        <w:t>دقیقاً طبق عکس شما تنظیم شده است</w:t>
      </w:r>
      <w:r w:rsidRPr="00EE39AC">
        <w:rPr>
          <w:szCs w:val="23"/>
        </w:rPr>
        <w:t>.</w:t>
      </w:r>
    </w:p>
    <w:p w14:paraId="30755FCA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b/>
          <w:bCs/>
          <w:szCs w:val="23"/>
          <w:rtl/>
        </w:rPr>
        <w:t xml:space="preserve">بخش اول: هدر </w:t>
      </w:r>
      <w:proofErr w:type="spellStart"/>
      <w:r w:rsidRPr="00EE39AC">
        <w:rPr>
          <w:b/>
          <w:bCs/>
          <w:szCs w:val="23"/>
          <w:rtl/>
        </w:rPr>
        <w:t>فایل‌ها</w:t>
      </w:r>
      <w:proofErr w:type="spellEnd"/>
    </w:p>
    <w:p w14:paraId="762C6A4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47633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USER CODE BEGIN Includes */</w:t>
      </w:r>
    </w:p>
    <w:p w14:paraId="20F56B5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47633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02241B7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47633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/* USER CODE END Includes */</w:t>
      </w:r>
    </w:p>
    <w:p w14:paraId="61F3CA07" w14:textId="77777777" w:rsidR="00EE39AC" w:rsidRDefault="00EE39AC" w:rsidP="00EE39AC">
      <w:pPr>
        <w:pStyle w:val="1stparagraph"/>
        <w:rPr>
          <w:b/>
          <w:bCs/>
          <w:szCs w:val="23"/>
          <w:rtl/>
        </w:rPr>
      </w:pPr>
    </w:p>
    <w:p w14:paraId="14421AF5" w14:textId="43497E84" w:rsidR="00EE39AC" w:rsidRPr="00EE39AC" w:rsidRDefault="00EE39AC" w:rsidP="00EE39AC">
      <w:pPr>
        <w:pStyle w:val="1stparagraph"/>
        <w:rPr>
          <w:rFonts w:hint="cs"/>
          <w:szCs w:val="23"/>
          <w:rtl/>
        </w:rPr>
      </w:pPr>
      <w:r w:rsidRPr="00EE39AC">
        <w:rPr>
          <w:b/>
          <w:bCs/>
          <w:szCs w:val="23"/>
          <w:rtl/>
        </w:rPr>
        <w:t xml:space="preserve">بخش دوم: </w:t>
      </w:r>
      <w:proofErr w:type="spellStart"/>
      <w:r w:rsidRPr="00EE39AC">
        <w:rPr>
          <w:b/>
          <w:bCs/>
          <w:szCs w:val="23"/>
          <w:rtl/>
        </w:rPr>
        <w:t>درایور</w:t>
      </w:r>
      <w:proofErr w:type="spellEnd"/>
      <w:r w:rsidRPr="00EE39AC">
        <w:rPr>
          <w:b/>
          <w:bCs/>
          <w:szCs w:val="23"/>
        </w:rPr>
        <w:t xml:space="preserve"> LCD </w:t>
      </w:r>
      <w:r w:rsidRPr="00EE39AC">
        <w:rPr>
          <w:b/>
          <w:bCs/>
          <w:szCs w:val="23"/>
          <w:rtl/>
        </w:rPr>
        <w:t>و</w:t>
      </w:r>
      <w:r w:rsidRPr="00EE39AC">
        <w:rPr>
          <w:b/>
          <w:bCs/>
          <w:szCs w:val="23"/>
        </w:rPr>
        <w:t xml:space="preserve"> Keypad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این کدها را قبل از تابع </w:t>
      </w:r>
      <w:r>
        <w:rPr>
          <w:szCs w:val="23"/>
        </w:rPr>
        <w:t xml:space="preserve"> </w:t>
      </w:r>
      <w:r w:rsidRPr="00EE39AC">
        <w:rPr>
          <w:szCs w:val="23"/>
        </w:rPr>
        <w:t xml:space="preserve">main </w:t>
      </w:r>
      <w:r w:rsidRPr="00EE39AC">
        <w:rPr>
          <w:szCs w:val="23"/>
          <w:rtl/>
        </w:rPr>
        <w:t xml:space="preserve">در بخش </w:t>
      </w:r>
      <w:r w:rsidRPr="00EE39AC">
        <w:rPr>
          <w:szCs w:val="23"/>
        </w:rPr>
        <w:t xml:space="preserve">USER CODE </w:t>
      </w:r>
      <w:r>
        <w:rPr>
          <w:szCs w:val="23"/>
        </w:rPr>
        <w:t xml:space="preserve">   </w:t>
      </w:r>
      <w:r w:rsidRPr="00EE39AC">
        <w:rPr>
          <w:szCs w:val="23"/>
        </w:rPr>
        <w:t>BEGIN</w:t>
      </w:r>
      <w:r>
        <w:rPr>
          <w:szCs w:val="23"/>
        </w:rPr>
        <w:t xml:space="preserve"> </w:t>
      </w:r>
      <w:r w:rsidRPr="00EE39AC">
        <w:rPr>
          <w:szCs w:val="23"/>
        </w:rPr>
        <w:t xml:space="preserve"> 0 </w:t>
      </w:r>
      <w:r>
        <w:rPr>
          <w:rFonts w:hint="cs"/>
          <w:szCs w:val="23"/>
          <w:rtl/>
        </w:rPr>
        <w:t xml:space="preserve"> </w:t>
      </w:r>
      <w:r w:rsidRPr="00EE39AC">
        <w:rPr>
          <w:szCs w:val="23"/>
          <w:rtl/>
        </w:rPr>
        <w:t>کپی کنید</w:t>
      </w:r>
      <w:r w:rsidRPr="00EE39AC">
        <w:rPr>
          <w:szCs w:val="23"/>
        </w:rPr>
        <w:t>.</w:t>
      </w:r>
    </w:p>
    <w:p w14:paraId="52ECB35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 USER CODE BEGIN 0 */</w:t>
      </w:r>
    </w:p>
    <w:p w14:paraId="5DA90EA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9A4BA9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// --- LCD Driver Configuration ---</w:t>
      </w:r>
    </w:p>
    <w:p w14:paraId="7F97387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LCD_PORT GPIOB</w:t>
      </w:r>
    </w:p>
    <w:p w14:paraId="675D8EC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RS_PIN GPIO_PIN_0</w:t>
      </w:r>
    </w:p>
    <w:p w14:paraId="0B3C7EE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EN_PIN GPIO_PIN_1</w:t>
      </w:r>
    </w:p>
    <w:p w14:paraId="2ADE413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2B796D4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// Function to send data nibble to LCD</w:t>
      </w:r>
    </w:p>
    <w:p w14:paraId="6C62AF8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WriteNibble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data,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20F5EE9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RS_PIN,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GPIO_PIN_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GPIO_PIN_RESET);</w:t>
      </w:r>
    </w:p>
    <w:p w14:paraId="15CE26F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</w:p>
    <w:p w14:paraId="20BA8A7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696969"/>
          <w:sz w:val="17"/>
          <w:szCs w:val="17"/>
        </w:rPr>
        <w:t>// Set D4-D7 pins based on the data bits</w:t>
      </w:r>
    </w:p>
    <w:p w14:paraId="2F5F70F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GPIO_PIN_4, (data &gt;&gt;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B7D9D3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GPIO_PIN_5, (data &gt;&gt;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D05B0A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GPIO_PIN_6, (data &gt;&gt;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E57F1B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LCD_PORT, GPIO_PIN_7, (data &gt;&gt;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EE169B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78A0DF0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color w:val="696969"/>
          <w:sz w:val="17"/>
          <w:szCs w:val="17"/>
        </w:rPr>
        <w:t>// Toggle Enable pin to latch data</w:t>
      </w:r>
    </w:p>
    <w:p w14:paraId="4E99EC8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LCD_PORT, EN_PIN, GPIO_PIN_SET);</w:t>
      </w:r>
    </w:p>
    <w:p w14:paraId="0215071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BBDA85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LCD_PORT, EN_PIN, GPIO_PIN_RESET);</w:t>
      </w:r>
    </w:p>
    <w:p w14:paraId="35F0DBA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427FE7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23. }</w:t>
      </w:r>
      <w:proofErr w:type="gramEnd"/>
    </w:p>
    <w:p w14:paraId="3D5A2925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46E94B7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value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F017BC1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WriteNibble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value</w:t>
      </w:r>
      <w:r>
        <w:rPr>
          <w:rFonts w:ascii="Consolas" w:hAnsi="Consolas" w:cs="Courier New"/>
          <w:color w:val="545454"/>
          <w:sz w:val="17"/>
          <w:szCs w:val="17"/>
        </w:rPr>
        <w:t xml:space="preserve"> &gt;&gt;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) &amp; </w:t>
      </w:r>
      <w:r>
        <w:rPr>
          <w:rFonts w:ascii="Consolas" w:hAnsi="Consolas" w:cs="Courier New"/>
          <w:color w:val="008000"/>
          <w:sz w:val="17"/>
          <w:szCs w:val="17"/>
        </w:rPr>
        <w:t>0x0F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6F5A5A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WriteNibble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value</w:t>
      </w:r>
      <w:r>
        <w:rPr>
          <w:rFonts w:ascii="Consolas" w:hAnsi="Consolas" w:cs="Courier New"/>
          <w:color w:val="545454"/>
          <w:sz w:val="17"/>
          <w:szCs w:val="17"/>
        </w:rPr>
        <w:t xml:space="preserve"> &amp; </w:t>
      </w:r>
      <w:r>
        <w:rPr>
          <w:rFonts w:ascii="Consolas" w:hAnsi="Consolas" w:cs="Courier New"/>
          <w:color w:val="008000"/>
          <w:sz w:val="17"/>
          <w:szCs w:val="17"/>
        </w:rPr>
        <w:t>0x0F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rs_state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8E0F25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28. }</w:t>
      </w:r>
      <w:proofErr w:type="gramEnd"/>
    </w:p>
    <w:p w14:paraId="78BD415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29.  </w:t>
      </w:r>
    </w:p>
    <w:p w14:paraId="0F8011E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{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; }</w:t>
      </w:r>
      <w:proofErr w:type="gramEnd"/>
    </w:p>
    <w:p w14:paraId="3F3C85D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data)  {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data,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; }</w:t>
      </w:r>
      <w:proofErr w:type="gramEnd"/>
    </w:p>
    <w:p w14:paraId="0FE773A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32.  </w:t>
      </w:r>
    </w:p>
    <w:p w14:paraId="3D4CB2B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2722480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FEF178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0x02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Initialize 4-bit mode</w:t>
      </w:r>
    </w:p>
    <w:p w14:paraId="02670F8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0x28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2 lines, 5x7 matrix</w:t>
      </w:r>
    </w:p>
    <w:p w14:paraId="46CC8F2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0x0C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Display ON, Cursor OFF</w:t>
      </w:r>
    </w:p>
    <w:p w14:paraId="309DB45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0x06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Increment cursor</w:t>
      </w:r>
    </w:p>
    <w:p w14:paraId="2D1BB21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Clear display</w:t>
      </w:r>
    </w:p>
    <w:p w14:paraId="1A8CD3D6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7A76F4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41. }</w:t>
      </w:r>
      <w:proofErr w:type="gramEnd"/>
    </w:p>
    <w:p w14:paraId="5D654CB6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42.  </w:t>
      </w:r>
    </w:p>
    <w:p w14:paraId="123CD25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*str) {</w:t>
      </w:r>
    </w:p>
    <w:p w14:paraId="425EF10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(*str)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LCD_Data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(*str++);</w:t>
      </w:r>
    </w:p>
    <w:p w14:paraId="4F50AE8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45. }</w:t>
      </w:r>
      <w:proofErr w:type="gramEnd"/>
    </w:p>
    <w:p w14:paraId="6544FC0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46.  </w:t>
      </w:r>
    </w:p>
    <w:p w14:paraId="2284E00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row,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col) {</w:t>
      </w:r>
    </w:p>
    <w:p w14:paraId="5E9407D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</w:t>
      </w:r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address = (row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0x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0xC0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FFDE15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49.     address += col;</w:t>
      </w:r>
    </w:p>
    <w:p w14:paraId="79BB2B8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(address);</w:t>
      </w:r>
    </w:p>
    <w:p w14:paraId="1C81172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51. }</w:t>
      </w:r>
      <w:proofErr w:type="gramEnd"/>
    </w:p>
    <w:p w14:paraId="1F614566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52.  </w:t>
      </w:r>
    </w:p>
    <w:p w14:paraId="71B02FE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</w:t>
      </w:r>
      <w:r>
        <w:rPr>
          <w:rFonts w:ascii="Consolas" w:hAnsi="Consolas" w:cs="Courier New"/>
          <w:color w:val="696969"/>
          <w:sz w:val="17"/>
          <w:szCs w:val="17"/>
        </w:rPr>
        <w:t>// --- Calculator Keypad Mapping ---</w:t>
      </w:r>
    </w:p>
    <w:p w14:paraId="0F2B50B9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54. </w:t>
      </w:r>
      <w:r>
        <w:rPr>
          <w:rFonts w:ascii="Consolas" w:hAnsi="Consolas" w:cs="Courier New"/>
          <w:color w:val="696969"/>
          <w:sz w:val="17"/>
          <w:szCs w:val="17"/>
        </w:rPr>
        <w:t>// Based on the image provided:</w:t>
      </w:r>
    </w:p>
    <w:p w14:paraId="0BC4708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</w:t>
      </w:r>
      <w:r>
        <w:rPr>
          <w:rFonts w:ascii="Consolas" w:hAnsi="Consolas" w:cs="Courier New"/>
          <w:color w:val="696969"/>
          <w:sz w:val="17"/>
          <w:szCs w:val="17"/>
        </w:rPr>
        <w:t>// Row A: 7, 8, 9, /</w:t>
      </w:r>
    </w:p>
    <w:p w14:paraId="0A1E6C3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56. </w:t>
      </w:r>
      <w:r>
        <w:rPr>
          <w:rFonts w:ascii="Consolas" w:hAnsi="Consolas" w:cs="Courier New"/>
          <w:color w:val="696969"/>
          <w:sz w:val="17"/>
          <w:szCs w:val="17"/>
        </w:rPr>
        <w:t>// Row B: 4, 5, 6, x</w:t>
      </w:r>
    </w:p>
    <w:p w14:paraId="4C29A2F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57. </w:t>
      </w:r>
      <w:r>
        <w:rPr>
          <w:rFonts w:ascii="Consolas" w:hAnsi="Consolas" w:cs="Courier New"/>
          <w:color w:val="696969"/>
          <w:sz w:val="17"/>
          <w:szCs w:val="17"/>
        </w:rPr>
        <w:t>// Row C: 1, 2, 3, -</w:t>
      </w:r>
    </w:p>
    <w:p w14:paraId="745EA22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58. </w:t>
      </w:r>
      <w:r>
        <w:rPr>
          <w:rFonts w:ascii="Consolas" w:hAnsi="Consolas" w:cs="Courier New"/>
          <w:color w:val="696969"/>
          <w:sz w:val="17"/>
          <w:szCs w:val="17"/>
        </w:rPr>
        <w:t>// Row D: C, 0, =, +</w:t>
      </w:r>
    </w:p>
    <w:p w14:paraId="6D8038C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59.  </w:t>
      </w:r>
    </w:p>
    <w:p w14:paraId="6B0F903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keymap[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][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] = {</w:t>
      </w:r>
    </w:p>
    <w:p w14:paraId="4F1DAC4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61.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'7'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'8'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'9'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'/'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},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Row 0 (PA0)</w:t>
      </w:r>
    </w:p>
    <w:p w14:paraId="4066450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62.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'4'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'5'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'6'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'x'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},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Row 1 (PA1)</w:t>
      </w:r>
    </w:p>
    <w:p w14:paraId="2E74053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63.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'1'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'2'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'3'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'-'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},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Row 2 (PA2)</w:t>
      </w:r>
    </w:p>
    <w:p w14:paraId="33F84A9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64.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'C'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'0'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'='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'+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'</w:t>
      </w:r>
      <w:r>
        <w:rPr>
          <w:rFonts w:ascii="Consolas" w:hAnsi="Consolas" w:cs="Courier New"/>
          <w:color w:val="545454"/>
          <w:sz w:val="17"/>
          <w:szCs w:val="17"/>
        </w:rPr>
        <w:t xml:space="preserve">}   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// Row 3 (PA3)</w:t>
      </w:r>
    </w:p>
    <w:p w14:paraId="5751A319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65.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1EACAA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66.  </w:t>
      </w:r>
    </w:p>
    <w:p w14:paraId="576E2B75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67. </w:t>
      </w:r>
      <w:r>
        <w:rPr>
          <w:rFonts w:ascii="Consolas" w:hAnsi="Consolas" w:cs="Courier New"/>
          <w:color w:val="696969"/>
          <w:sz w:val="17"/>
          <w:szCs w:val="17"/>
        </w:rPr>
        <w:t>// Function to scan keypad</w:t>
      </w:r>
    </w:p>
    <w:p w14:paraId="388614D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68.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7FAA"/>
          <w:sz w:val="17"/>
          <w:szCs w:val="17"/>
        </w:rPr>
        <w:t>Keypad_Read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AD9BD05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69.     </w:t>
      </w:r>
      <w:r>
        <w:rPr>
          <w:rFonts w:ascii="Consolas" w:hAnsi="Consolas" w:cs="Courier New"/>
          <w:color w:val="696969"/>
          <w:sz w:val="17"/>
          <w:szCs w:val="17"/>
        </w:rPr>
        <w:t>// Iterate through all 4 Rows</w:t>
      </w:r>
    </w:p>
    <w:p w14:paraId="5E351E8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row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row &lt;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; row++) {</w:t>
      </w:r>
    </w:p>
    <w:p w14:paraId="36E1770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71.         </w:t>
      </w:r>
    </w:p>
    <w:p w14:paraId="02A08B7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72.         </w:t>
      </w:r>
      <w:r>
        <w:rPr>
          <w:rFonts w:ascii="Consolas" w:hAnsi="Consolas" w:cs="Courier New"/>
          <w:color w:val="696969"/>
          <w:sz w:val="17"/>
          <w:szCs w:val="17"/>
        </w:rPr>
        <w:t>// 1. Set all Rows to HIGH state</w:t>
      </w:r>
    </w:p>
    <w:p w14:paraId="6413C725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GPIO_PIN_0|GPIO_PIN_1|GPIO_PIN_2|GPIO_PIN_3, GPIO_PIN_SET);</w:t>
      </w:r>
    </w:p>
    <w:p w14:paraId="65CBD200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74.         </w:t>
      </w:r>
    </w:p>
    <w:p w14:paraId="574428A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75.         </w:t>
      </w:r>
      <w:r>
        <w:rPr>
          <w:rFonts w:ascii="Consolas" w:hAnsi="Consolas" w:cs="Courier New"/>
          <w:color w:val="696969"/>
          <w:sz w:val="17"/>
          <w:szCs w:val="17"/>
        </w:rPr>
        <w:t>// 2. Set ONLY the current Row to LOW state</w:t>
      </w:r>
    </w:p>
    <w:p w14:paraId="6CD7B87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76.         </w:t>
      </w:r>
      <w:r>
        <w:rPr>
          <w:rFonts w:ascii="Consolas" w:hAnsi="Consolas" w:cs="Courier New"/>
          <w:color w:val="696969"/>
          <w:sz w:val="17"/>
          <w:szCs w:val="17"/>
        </w:rPr>
        <w:t>// We use bit shifting to select PA0, PA1, PA2, or PA3</w:t>
      </w:r>
    </w:p>
    <w:p w14:paraId="2ACDE4B0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77.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WritePin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GPIOA,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row), GPIO_PIN_RESET);</w:t>
      </w:r>
    </w:p>
    <w:p w14:paraId="37CAF3D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78.         </w:t>
      </w:r>
    </w:p>
    <w:p w14:paraId="7FF9C9B5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79.         </w:t>
      </w:r>
      <w:r>
        <w:rPr>
          <w:rFonts w:ascii="Consolas" w:hAnsi="Consolas" w:cs="Courier New"/>
          <w:color w:val="696969"/>
          <w:sz w:val="17"/>
          <w:szCs w:val="17"/>
        </w:rPr>
        <w:t>// Short delay for signal stability</w:t>
      </w:r>
    </w:p>
    <w:p w14:paraId="2CBC2AF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49C8926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81.  </w:t>
      </w:r>
    </w:p>
    <w:p w14:paraId="2EA5695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82.         </w:t>
      </w:r>
      <w:r>
        <w:rPr>
          <w:rFonts w:ascii="Consolas" w:hAnsi="Consolas" w:cs="Courier New"/>
          <w:color w:val="696969"/>
          <w:sz w:val="17"/>
          <w:szCs w:val="17"/>
        </w:rPr>
        <w:t>// 3. Check all Columns (Inputs are Pull-Up, so Low means Pressed)</w:t>
      </w:r>
    </w:p>
    <w:p w14:paraId="1AC7D680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83.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GPIO_PIN_4) == GPIO_PIN_RESET)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keymap[row][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7F7CAB70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GPIO_PIN_5) == GPIO_PIN_RESET)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keymap[row][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6CC9D7B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GPIO_PIN_6) == GPIO_PIN_RESET)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keymap[row][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1665038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HAL_GPIO_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ReadPin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GPIOA, GPIO_PIN_7) == GPIO_PIN_RESET)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keymap[row][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3C447A7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87.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A1A8105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88.     </w:t>
      </w:r>
    </w:p>
    <w:p w14:paraId="55D45E3A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89.     </w:t>
      </w:r>
      <w:r>
        <w:rPr>
          <w:rFonts w:ascii="Consolas" w:hAnsi="Consolas" w:cs="Courier New"/>
          <w:color w:val="696969"/>
          <w:sz w:val="17"/>
          <w:szCs w:val="17"/>
        </w:rPr>
        <w:t>// Return 0 if no key is pressed</w:t>
      </w:r>
    </w:p>
    <w:p w14:paraId="4F2FC6D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90.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6ECE66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91. }</w:t>
      </w:r>
      <w:proofErr w:type="gramEnd"/>
    </w:p>
    <w:p w14:paraId="7950AAC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92.  </w:t>
      </w:r>
    </w:p>
    <w:p w14:paraId="26B483B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1146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93. </w:t>
      </w:r>
      <w:r>
        <w:rPr>
          <w:rFonts w:ascii="Consolas" w:hAnsi="Consolas" w:cs="Courier New"/>
          <w:color w:val="696969"/>
          <w:sz w:val="17"/>
          <w:szCs w:val="17"/>
        </w:rPr>
        <w:t>/* USER CODE END 0 */</w:t>
      </w:r>
    </w:p>
    <w:p w14:paraId="5A850749" w14:textId="77777777" w:rsidR="00EE39AC" w:rsidRDefault="00EE39AC" w:rsidP="00EE39AC">
      <w:pPr>
        <w:pStyle w:val="1stparagraph"/>
        <w:rPr>
          <w:b/>
          <w:bCs/>
          <w:szCs w:val="23"/>
          <w:rtl/>
        </w:rPr>
      </w:pPr>
    </w:p>
    <w:p w14:paraId="48A2985D" w14:textId="33157DBA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b/>
          <w:bCs/>
          <w:szCs w:val="23"/>
          <w:rtl/>
        </w:rPr>
        <w:t xml:space="preserve">بخش سوم: </w:t>
      </w:r>
      <w:proofErr w:type="spellStart"/>
      <w:r w:rsidRPr="00EE39AC">
        <w:rPr>
          <w:b/>
          <w:bCs/>
          <w:szCs w:val="23"/>
          <w:rtl/>
        </w:rPr>
        <w:t>متغیرها</w:t>
      </w:r>
      <w:proofErr w:type="spellEnd"/>
    </w:p>
    <w:p w14:paraId="36C7C83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48139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/* USER CODE BEGIN PV */</w:t>
      </w:r>
    </w:p>
    <w:p w14:paraId="2958DD7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48139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current_key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// Store the pressed key char</w:t>
      </w:r>
    </w:p>
    <w:p w14:paraId="5135F9B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48139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buf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16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];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// Buffer for LCD message</w:t>
      </w:r>
    </w:p>
    <w:p w14:paraId="06E71B00" w14:textId="70E3F689" w:rsidR="00EE39AC" w:rsidRDefault="00EE39AC" w:rsidP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48139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/* USER CODE END PV */</w:t>
      </w: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413D16D8" w14:textId="77777777" w:rsidR="00EE39AC" w:rsidRPr="00EE39AC" w:rsidRDefault="00EE39AC" w:rsidP="00EE39AC">
      <w:pPr>
        <w:pStyle w:val="1stparagraph"/>
        <w:rPr>
          <w:rFonts w:hint="cs"/>
          <w:szCs w:val="23"/>
          <w:rtl/>
        </w:rPr>
      </w:pPr>
    </w:p>
    <w:p w14:paraId="35FDBFBA" w14:textId="7A6BACF9" w:rsidR="00EE39AC" w:rsidRDefault="00EE39AC" w:rsidP="00EE39AC">
      <w:pPr>
        <w:pStyle w:val="1stparagraph"/>
        <w:rPr>
          <w:rFonts w:hint="cs"/>
          <w:szCs w:val="23"/>
        </w:rPr>
      </w:pPr>
      <w:r w:rsidRPr="00EE39AC">
        <w:rPr>
          <w:b/>
          <w:bCs/>
          <w:szCs w:val="23"/>
          <w:rtl/>
        </w:rPr>
        <w:t>بخش چهارم: برنامه اصلی</w:t>
      </w:r>
      <w:r w:rsidRPr="00EE39AC">
        <w:rPr>
          <w:b/>
          <w:bCs/>
          <w:szCs w:val="23"/>
        </w:rPr>
        <w:t xml:space="preserve"> (Main Loop)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 xml:space="preserve">این کدها را در حلقه </w:t>
      </w:r>
      <w:r w:rsidRPr="00EE39AC">
        <w:rPr>
          <w:szCs w:val="23"/>
        </w:rPr>
        <w:t xml:space="preserve">while(1) </w:t>
      </w:r>
      <w:r w:rsidRPr="00EE39AC">
        <w:rPr>
          <w:szCs w:val="23"/>
          <w:rtl/>
        </w:rPr>
        <w:t>قرار دهید</w:t>
      </w:r>
      <w:r w:rsidRPr="00EE39AC">
        <w:rPr>
          <w:szCs w:val="23"/>
        </w:rPr>
        <w:t>.</w:t>
      </w:r>
    </w:p>
    <w:p w14:paraId="279EEA3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  </w:t>
      </w:r>
      <w:r>
        <w:rPr>
          <w:rFonts w:ascii="Consolas" w:hAnsi="Consolas" w:cs="Courier New"/>
          <w:color w:val="696969"/>
          <w:sz w:val="17"/>
          <w:szCs w:val="17"/>
        </w:rPr>
        <w:t>/* USER CODE BEGIN 2 */</w:t>
      </w:r>
    </w:p>
    <w:p w14:paraId="168B92C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38B880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</w:t>
      </w:r>
    </w:p>
    <w:p w14:paraId="1AED7DC9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3FF3F5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"Calculator Pad"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22CE23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EEF1F0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"Press a Key..."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685976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8.   </w:t>
      </w:r>
      <w:r>
        <w:rPr>
          <w:rFonts w:ascii="Consolas" w:hAnsi="Consolas" w:cs="Courier New"/>
          <w:color w:val="696969"/>
          <w:sz w:val="17"/>
          <w:szCs w:val="17"/>
        </w:rPr>
        <w:t>/* USER CODE END 2 */</w:t>
      </w:r>
    </w:p>
    <w:p w14:paraId="1E0EE23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3C08A1C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r>
        <w:rPr>
          <w:rFonts w:ascii="Consolas" w:hAnsi="Consolas" w:cs="Courier New"/>
          <w:color w:val="696969"/>
          <w:sz w:val="17"/>
          <w:szCs w:val="17"/>
        </w:rPr>
        <w:t>/* Infinite loop */</w:t>
      </w:r>
    </w:p>
    <w:p w14:paraId="32344F8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r>
        <w:rPr>
          <w:rFonts w:ascii="Consolas" w:hAnsi="Consolas" w:cs="Courier New"/>
          <w:color w:val="696969"/>
          <w:sz w:val="17"/>
          <w:szCs w:val="17"/>
        </w:rPr>
        <w:t>/* USER CODE BEGIN WHILE */</w:t>
      </w:r>
    </w:p>
    <w:p w14:paraId="1BDBB2E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66B1EF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669085E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</w:t>
      </w:r>
      <w:r>
        <w:rPr>
          <w:rFonts w:ascii="Consolas" w:hAnsi="Consolas" w:cs="Courier New"/>
          <w:color w:val="696969"/>
          <w:sz w:val="17"/>
          <w:szCs w:val="17"/>
        </w:rPr>
        <w:t>// 1. Scan the keypad</w:t>
      </w:r>
    </w:p>
    <w:p w14:paraId="516EFA3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current_key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007FAA"/>
          <w:sz w:val="17"/>
          <w:szCs w:val="17"/>
        </w:rPr>
        <w:t>Keypad_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982DCE3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</w:t>
      </w:r>
    </w:p>
    <w:p w14:paraId="1C60CB6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</w:t>
      </w:r>
      <w:r>
        <w:rPr>
          <w:rFonts w:ascii="Consolas" w:hAnsi="Consolas" w:cs="Courier New"/>
          <w:color w:val="696969"/>
          <w:sz w:val="17"/>
          <w:szCs w:val="17"/>
        </w:rPr>
        <w:t>// 2. If a key is pressed</w:t>
      </w:r>
    </w:p>
    <w:p w14:paraId="48690211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F812E79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19E0D22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  </w:t>
      </w:r>
      <w:r>
        <w:rPr>
          <w:rFonts w:ascii="Consolas" w:hAnsi="Consolas" w:cs="Courier New"/>
          <w:color w:val="696969"/>
          <w:sz w:val="17"/>
          <w:szCs w:val="17"/>
        </w:rPr>
        <w:t>// Update LCD</w:t>
      </w:r>
    </w:p>
    <w:p w14:paraId="60EB78FC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48D52A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                "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Clear line</w:t>
      </w:r>
    </w:p>
    <w:p w14:paraId="7CA9D611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  </w:t>
      </w:r>
    </w:p>
    <w:p w14:paraId="1A8649D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SetCursor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CCC1DD1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display_buf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"Pressed: %c"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current_key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DA0AAC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display_buf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7C5461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      </w:t>
      </w:r>
    </w:p>
    <w:p w14:paraId="361E2B4F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  </w:t>
      </w:r>
      <w:r>
        <w:rPr>
          <w:rFonts w:ascii="Consolas" w:hAnsi="Consolas" w:cs="Courier New"/>
          <w:color w:val="696969"/>
          <w:sz w:val="17"/>
          <w:szCs w:val="17"/>
        </w:rPr>
        <w:t>// 3. Debouncing and Locking</w:t>
      </w:r>
    </w:p>
    <w:p w14:paraId="3E703876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  </w:t>
      </w:r>
      <w:r>
        <w:rPr>
          <w:rFonts w:ascii="Consolas" w:hAnsi="Consolas" w:cs="Courier New"/>
          <w:color w:val="696969"/>
          <w:sz w:val="17"/>
          <w:szCs w:val="17"/>
        </w:rPr>
        <w:t>// Wait here until the user releases the key</w:t>
      </w:r>
    </w:p>
    <w:p w14:paraId="7232DAA2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007FAA"/>
          <w:sz w:val="17"/>
          <w:szCs w:val="17"/>
        </w:rPr>
        <w:t>Keypad_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23FA7BE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B701AEB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6C58694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2C8DA79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</w:t>
      </w:r>
    </w:p>
    <w:p w14:paraId="3E720D6D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Scan rate</w:t>
      </w:r>
    </w:p>
    <w:p w14:paraId="3879F4A7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</w:t>
      </w:r>
    </w:p>
    <w:p w14:paraId="39AB6D48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</w:t>
      </w:r>
      <w:r>
        <w:rPr>
          <w:rFonts w:ascii="Consolas" w:hAnsi="Consolas" w:cs="Courier New"/>
          <w:color w:val="696969"/>
          <w:sz w:val="17"/>
          <w:szCs w:val="17"/>
        </w:rPr>
        <w:t>/* USER CODE END WHILE */</w:t>
      </w:r>
    </w:p>
    <w:p w14:paraId="008C28FE" w14:textId="77777777" w:rsidR="00EE39AC" w:rsidRDefault="00EE3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7802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4989678" w14:textId="77777777" w:rsidR="00EE39AC" w:rsidRDefault="00EE39AC" w:rsidP="00EE39AC">
      <w:pPr>
        <w:pStyle w:val="1stparagraph"/>
        <w:rPr>
          <w:b/>
          <w:bCs/>
          <w:szCs w:val="23"/>
          <w:rtl/>
        </w:rPr>
      </w:pPr>
    </w:p>
    <w:p w14:paraId="34CA13E7" w14:textId="2EA11468" w:rsidR="00EE39AC" w:rsidRPr="00EE39AC" w:rsidRDefault="00EE39AC" w:rsidP="00EE39AC">
      <w:pPr>
        <w:pStyle w:val="1stparagraph"/>
        <w:rPr>
          <w:b/>
          <w:bCs/>
          <w:szCs w:val="23"/>
        </w:rPr>
      </w:pPr>
      <w:r w:rsidRPr="00EE39AC">
        <w:rPr>
          <w:b/>
          <w:bCs/>
          <w:szCs w:val="23"/>
          <w:rtl/>
        </w:rPr>
        <w:t>۴</w:t>
      </w:r>
      <w:r w:rsidRPr="00EE39AC">
        <w:rPr>
          <w:b/>
          <w:bCs/>
          <w:szCs w:val="23"/>
        </w:rPr>
        <w:t xml:space="preserve">. </w:t>
      </w:r>
      <w:r w:rsidRPr="00EE39AC">
        <w:rPr>
          <w:b/>
          <w:bCs/>
          <w:szCs w:val="23"/>
          <w:rtl/>
        </w:rPr>
        <w:t>تست نهایی</w:t>
      </w:r>
    </w:p>
    <w:p w14:paraId="476A61D4" w14:textId="77777777" w:rsidR="00EE39AC" w:rsidRPr="00EE39AC" w:rsidRDefault="00EE39AC" w:rsidP="00EE39AC">
      <w:pPr>
        <w:pStyle w:val="1stparagraph"/>
        <w:numPr>
          <w:ilvl w:val="0"/>
          <w:numId w:val="144"/>
        </w:numPr>
        <w:rPr>
          <w:szCs w:val="23"/>
        </w:rPr>
      </w:pPr>
      <w:r w:rsidRPr="00EE39AC">
        <w:rPr>
          <w:szCs w:val="23"/>
          <w:rtl/>
        </w:rPr>
        <w:t xml:space="preserve">کد را </w:t>
      </w:r>
      <w:proofErr w:type="spellStart"/>
      <w:r w:rsidRPr="00EE39AC">
        <w:rPr>
          <w:szCs w:val="23"/>
          <w:rtl/>
        </w:rPr>
        <w:t>کامپایل</w:t>
      </w:r>
      <w:proofErr w:type="spellEnd"/>
      <w:r w:rsidRPr="00EE39AC">
        <w:rPr>
          <w:szCs w:val="23"/>
          <w:rtl/>
        </w:rPr>
        <w:t xml:space="preserve"> کنید و فایل</w:t>
      </w:r>
      <w:r w:rsidRPr="00EE39AC">
        <w:rPr>
          <w:szCs w:val="23"/>
        </w:rPr>
        <w:t xml:space="preserve"> Hex </w:t>
      </w:r>
      <w:r w:rsidRPr="00EE39AC">
        <w:rPr>
          <w:szCs w:val="23"/>
          <w:rtl/>
        </w:rPr>
        <w:t>را بسازید</w:t>
      </w:r>
      <w:r w:rsidRPr="00EE39AC">
        <w:rPr>
          <w:szCs w:val="23"/>
        </w:rPr>
        <w:t>.</w:t>
      </w:r>
    </w:p>
    <w:p w14:paraId="5737E4D8" w14:textId="77777777" w:rsidR="00EE39AC" w:rsidRPr="00EE39AC" w:rsidRDefault="00EE39AC" w:rsidP="00EE39AC">
      <w:pPr>
        <w:pStyle w:val="1stparagraph"/>
        <w:numPr>
          <w:ilvl w:val="0"/>
          <w:numId w:val="144"/>
        </w:numPr>
        <w:rPr>
          <w:szCs w:val="23"/>
        </w:rPr>
      </w:pPr>
      <w:r w:rsidRPr="00EE39AC">
        <w:rPr>
          <w:szCs w:val="23"/>
          <w:rtl/>
        </w:rPr>
        <w:t xml:space="preserve">در </w:t>
      </w:r>
      <w:proofErr w:type="spellStart"/>
      <w:r w:rsidRPr="00EE39AC">
        <w:rPr>
          <w:szCs w:val="23"/>
          <w:rtl/>
        </w:rPr>
        <w:t>پروتئوس</w:t>
      </w:r>
      <w:proofErr w:type="spellEnd"/>
      <w:r w:rsidRPr="00EE39AC">
        <w:rPr>
          <w:szCs w:val="23"/>
          <w:rtl/>
        </w:rPr>
        <w:t xml:space="preserve"> روی دکمه </w:t>
      </w:r>
      <w:r w:rsidRPr="00EE39AC">
        <w:rPr>
          <w:b/>
          <w:bCs/>
          <w:szCs w:val="23"/>
        </w:rPr>
        <w:t>7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کلیک کنید</w:t>
      </w:r>
      <w:r w:rsidRPr="00EE39AC">
        <w:rPr>
          <w:szCs w:val="23"/>
        </w:rPr>
        <w:t xml:space="preserve"> -&gt; </w:t>
      </w:r>
      <w:r w:rsidRPr="00EE39AC">
        <w:rPr>
          <w:szCs w:val="23"/>
          <w:rtl/>
        </w:rPr>
        <w:t>روی</w:t>
      </w:r>
      <w:r w:rsidRPr="00EE39AC">
        <w:rPr>
          <w:szCs w:val="23"/>
        </w:rPr>
        <w:t xml:space="preserve"> LCD </w:t>
      </w:r>
      <w:r w:rsidRPr="00EE39AC">
        <w:rPr>
          <w:szCs w:val="23"/>
          <w:rtl/>
        </w:rPr>
        <w:t xml:space="preserve">باید بنویسد </w:t>
      </w:r>
      <w:r w:rsidRPr="00EE39AC">
        <w:rPr>
          <w:b/>
          <w:bCs/>
          <w:szCs w:val="23"/>
        </w:rPr>
        <w:t>Pressed: 7</w:t>
      </w:r>
      <w:r w:rsidRPr="00EE39AC">
        <w:rPr>
          <w:szCs w:val="23"/>
        </w:rPr>
        <w:t>.</w:t>
      </w:r>
    </w:p>
    <w:p w14:paraId="165322B7" w14:textId="77777777" w:rsidR="00EE39AC" w:rsidRPr="00EE39AC" w:rsidRDefault="00EE39AC" w:rsidP="00EE39AC">
      <w:pPr>
        <w:pStyle w:val="1stparagraph"/>
        <w:numPr>
          <w:ilvl w:val="0"/>
          <w:numId w:val="144"/>
        </w:numPr>
        <w:rPr>
          <w:szCs w:val="23"/>
        </w:rPr>
      </w:pPr>
      <w:r w:rsidRPr="00EE39AC">
        <w:rPr>
          <w:szCs w:val="23"/>
          <w:rtl/>
        </w:rPr>
        <w:t xml:space="preserve">روی دکمه </w:t>
      </w:r>
      <w:r w:rsidRPr="00EE39AC">
        <w:rPr>
          <w:b/>
          <w:bCs/>
          <w:szCs w:val="23"/>
        </w:rPr>
        <w:t>ON/C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کلیک کنید</w:t>
      </w:r>
      <w:r w:rsidRPr="00EE39AC">
        <w:rPr>
          <w:szCs w:val="23"/>
        </w:rPr>
        <w:t xml:space="preserve"> -&gt; </w:t>
      </w:r>
      <w:r w:rsidRPr="00EE39AC">
        <w:rPr>
          <w:szCs w:val="23"/>
          <w:rtl/>
        </w:rPr>
        <w:t xml:space="preserve">باید بنویسد </w:t>
      </w:r>
      <w:r w:rsidRPr="00EE39AC">
        <w:rPr>
          <w:b/>
          <w:bCs/>
          <w:szCs w:val="23"/>
        </w:rPr>
        <w:t>Pressed: C</w:t>
      </w:r>
      <w:r w:rsidRPr="00EE39AC">
        <w:rPr>
          <w:szCs w:val="23"/>
        </w:rPr>
        <w:t>.</w:t>
      </w:r>
    </w:p>
    <w:p w14:paraId="0E677DB5" w14:textId="77777777" w:rsidR="00EE39AC" w:rsidRPr="00EE39AC" w:rsidRDefault="00EE39AC" w:rsidP="00EE39AC">
      <w:pPr>
        <w:pStyle w:val="1stparagraph"/>
        <w:numPr>
          <w:ilvl w:val="0"/>
          <w:numId w:val="144"/>
        </w:numPr>
        <w:rPr>
          <w:szCs w:val="23"/>
        </w:rPr>
      </w:pPr>
      <w:r w:rsidRPr="00EE39AC">
        <w:rPr>
          <w:szCs w:val="23"/>
          <w:rtl/>
        </w:rPr>
        <w:t xml:space="preserve">روی دکمه </w:t>
      </w:r>
      <w:r w:rsidRPr="00EE39AC">
        <w:rPr>
          <w:b/>
          <w:bCs/>
          <w:szCs w:val="23"/>
          <w:rtl/>
        </w:rPr>
        <w:t>ضرب</w:t>
      </w:r>
      <w:r w:rsidRPr="00EE39AC">
        <w:rPr>
          <w:b/>
          <w:bCs/>
          <w:szCs w:val="23"/>
        </w:rPr>
        <w:t xml:space="preserve"> (X)</w:t>
      </w:r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کلیک کنید</w:t>
      </w:r>
      <w:r w:rsidRPr="00EE39AC">
        <w:rPr>
          <w:szCs w:val="23"/>
        </w:rPr>
        <w:t xml:space="preserve"> -&gt; </w:t>
      </w:r>
      <w:r w:rsidRPr="00EE39AC">
        <w:rPr>
          <w:szCs w:val="23"/>
          <w:rtl/>
        </w:rPr>
        <w:t xml:space="preserve">باید بنویسد </w:t>
      </w:r>
      <w:r w:rsidRPr="00EE39AC">
        <w:rPr>
          <w:b/>
          <w:bCs/>
          <w:szCs w:val="23"/>
        </w:rPr>
        <w:t>Pressed: x</w:t>
      </w:r>
      <w:r w:rsidRPr="00EE39AC">
        <w:rPr>
          <w:szCs w:val="23"/>
        </w:rPr>
        <w:t>.</w:t>
      </w:r>
    </w:p>
    <w:p w14:paraId="334E3736" w14:textId="77777777" w:rsidR="00EE39AC" w:rsidRPr="00EE39AC" w:rsidRDefault="00EE39AC" w:rsidP="00EE39AC">
      <w:pPr>
        <w:pStyle w:val="1stparagraph"/>
        <w:rPr>
          <w:szCs w:val="23"/>
        </w:rPr>
      </w:pPr>
      <w:r w:rsidRPr="00EE39AC">
        <w:rPr>
          <w:szCs w:val="23"/>
          <w:rtl/>
        </w:rPr>
        <w:t xml:space="preserve">اگر روی </w:t>
      </w:r>
      <w:proofErr w:type="spellStart"/>
      <w:r w:rsidRPr="00EE39AC">
        <w:rPr>
          <w:szCs w:val="23"/>
          <w:rtl/>
        </w:rPr>
        <w:t>ال‌سی‌دی</w:t>
      </w:r>
      <w:proofErr w:type="spellEnd"/>
      <w:r w:rsidRPr="00EE39AC">
        <w:rPr>
          <w:szCs w:val="23"/>
          <w:rtl/>
        </w:rPr>
        <w:t xml:space="preserve"> چیزی ندیدید یا </w:t>
      </w:r>
      <w:proofErr w:type="spellStart"/>
      <w:r w:rsidRPr="00EE39AC">
        <w:rPr>
          <w:szCs w:val="23"/>
          <w:rtl/>
        </w:rPr>
        <w:t>دکمه‌ها</w:t>
      </w:r>
      <w:proofErr w:type="spellEnd"/>
      <w:r w:rsidRPr="00EE39AC">
        <w:rPr>
          <w:szCs w:val="23"/>
          <w:rtl/>
        </w:rPr>
        <w:t xml:space="preserve"> کار نکردند، اولین چیزی که باید چک کنید </w:t>
      </w:r>
      <w:proofErr w:type="spellStart"/>
      <w:r w:rsidRPr="00EE39AC">
        <w:rPr>
          <w:szCs w:val="23"/>
          <w:rtl/>
        </w:rPr>
        <w:t>تنظیمات</w:t>
      </w:r>
      <w:proofErr w:type="spellEnd"/>
      <w:r w:rsidRPr="00EE39AC">
        <w:rPr>
          <w:szCs w:val="23"/>
          <w:rtl/>
        </w:rPr>
        <w:t xml:space="preserve"> </w:t>
      </w:r>
      <w:r w:rsidRPr="00EE39AC">
        <w:rPr>
          <w:b/>
          <w:bCs/>
          <w:szCs w:val="23"/>
        </w:rPr>
        <w:t>Pull-up</w:t>
      </w:r>
      <w:r w:rsidRPr="00EE39AC">
        <w:rPr>
          <w:szCs w:val="23"/>
        </w:rPr>
        <w:t xml:space="preserve"> </w:t>
      </w:r>
      <w:proofErr w:type="spellStart"/>
      <w:r w:rsidRPr="00EE39AC">
        <w:rPr>
          <w:szCs w:val="23"/>
          <w:rtl/>
        </w:rPr>
        <w:t>پایه‌های</w:t>
      </w:r>
      <w:proofErr w:type="spellEnd"/>
      <w:r w:rsidRPr="00EE39AC">
        <w:rPr>
          <w:szCs w:val="23"/>
        </w:rPr>
        <w:t xml:space="preserve"> PA4 </w:t>
      </w:r>
      <w:r w:rsidRPr="00EE39AC">
        <w:rPr>
          <w:szCs w:val="23"/>
          <w:rtl/>
        </w:rPr>
        <w:t>تا</w:t>
      </w:r>
      <w:r w:rsidRPr="00EE39AC">
        <w:rPr>
          <w:szCs w:val="23"/>
        </w:rPr>
        <w:t xml:space="preserve"> PA7 </w:t>
      </w:r>
      <w:r w:rsidRPr="00EE39AC">
        <w:rPr>
          <w:szCs w:val="23"/>
          <w:rtl/>
        </w:rPr>
        <w:t>در</w:t>
      </w:r>
      <w:r w:rsidRPr="00EE39AC">
        <w:rPr>
          <w:szCs w:val="23"/>
        </w:rPr>
        <w:t xml:space="preserve"> </w:t>
      </w:r>
      <w:proofErr w:type="spellStart"/>
      <w:r w:rsidRPr="00EE39AC">
        <w:rPr>
          <w:szCs w:val="23"/>
        </w:rPr>
        <w:t>CubeMX</w:t>
      </w:r>
      <w:proofErr w:type="spellEnd"/>
      <w:r w:rsidRPr="00EE39AC">
        <w:rPr>
          <w:szCs w:val="23"/>
        </w:rPr>
        <w:t xml:space="preserve"> </w:t>
      </w:r>
      <w:r w:rsidRPr="00EE39AC">
        <w:rPr>
          <w:szCs w:val="23"/>
          <w:rtl/>
        </w:rPr>
        <w:t>است</w:t>
      </w:r>
      <w:r w:rsidRPr="00EE39AC">
        <w:rPr>
          <w:szCs w:val="23"/>
        </w:rPr>
        <w:t>.</w:t>
      </w:r>
    </w:p>
    <w:p w14:paraId="3351A105" w14:textId="77777777" w:rsidR="00B20E3F" w:rsidRPr="00EE39AC" w:rsidRDefault="00B20E3F" w:rsidP="00EE39AC">
      <w:pPr>
        <w:pStyle w:val="1stparagraph"/>
        <w:jc w:val="left"/>
        <w:rPr>
          <w:rFonts w:hint="cs"/>
          <w:szCs w:val="23"/>
          <w:rtl/>
        </w:rPr>
      </w:pPr>
    </w:p>
    <w:p w14:paraId="4B5EF85A" w14:textId="77777777" w:rsidR="0013679B" w:rsidRDefault="0013679B" w:rsidP="00B20E3F">
      <w:pPr>
        <w:pStyle w:val="1stparagraph"/>
        <w:jc w:val="center"/>
        <w:rPr>
          <w:szCs w:val="23"/>
          <w:rtl/>
        </w:rPr>
      </w:pPr>
    </w:p>
    <w:p w14:paraId="0402B1CF" w14:textId="77777777" w:rsidR="0013679B" w:rsidRDefault="0013679B" w:rsidP="00B20E3F">
      <w:pPr>
        <w:pStyle w:val="1stparagraph"/>
        <w:jc w:val="center"/>
        <w:rPr>
          <w:szCs w:val="23"/>
          <w:rtl/>
        </w:rPr>
      </w:pPr>
    </w:p>
    <w:p w14:paraId="48F618C5" w14:textId="12B07F55" w:rsidR="0013679B" w:rsidRDefault="0013679B" w:rsidP="00B20E3F">
      <w:pPr>
        <w:pStyle w:val="1stparagraph"/>
        <w:jc w:val="center"/>
        <w:rPr>
          <w:szCs w:val="23"/>
          <w:rtl/>
        </w:rPr>
      </w:pPr>
      <w:r w:rsidRPr="0013679B">
        <w:rPr>
          <w:szCs w:val="23"/>
          <w:rtl/>
        </w:rPr>
        <w:drawing>
          <wp:inline distT="0" distB="0" distL="0" distR="0" wp14:anchorId="1811AC9C" wp14:editId="7917A726">
            <wp:extent cx="2928068" cy="3119312"/>
            <wp:effectExtent l="0" t="0" r="5715" b="5080"/>
            <wp:docPr id="76075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50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2090" cy="31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CB5C" w14:textId="77777777" w:rsidR="0013679B" w:rsidRDefault="0013679B" w:rsidP="00B20E3F">
      <w:pPr>
        <w:pStyle w:val="1stparagraph"/>
        <w:jc w:val="center"/>
        <w:rPr>
          <w:szCs w:val="23"/>
          <w:rtl/>
        </w:rPr>
      </w:pPr>
    </w:p>
    <w:p w14:paraId="63D19742" w14:textId="19C7F4E6" w:rsidR="00B20E3F" w:rsidRDefault="0013679B" w:rsidP="00B20E3F">
      <w:pPr>
        <w:pStyle w:val="1stparagraph"/>
        <w:jc w:val="center"/>
        <w:rPr>
          <w:szCs w:val="23"/>
          <w:rtl/>
        </w:rPr>
      </w:pPr>
      <w:r w:rsidRPr="0013679B">
        <w:rPr>
          <w:szCs w:val="23"/>
          <w:rtl/>
        </w:rPr>
        <w:drawing>
          <wp:inline distT="0" distB="0" distL="0" distR="0" wp14:anchorId="3429E243" wp14:editId="61594F28">
            <wp:extent cx="3830128" cy="2787967"/>
            <wp:effectExtent l="0" t="0" r="0" b="0"/>
            <wp:docPr id="122901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6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4400" cy="27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65D1" w14:textId="77777777" w:rsidR="0013679B" w:rsidRDefault="0013679B" w:rsidP="00B20E3F">
      <w:pPr>
        <w:pStyle w:val="1stparagraph"/>
        <w:jc w:val="center"/>
        <w:rPr>
          <w:szCs w:val="23"/>
          <w:rtl/>
        </w:rPr>
      </w:pPr>
    </w:p>
    <w:p w14:paraId="08A0A163" w14:textId="77777777" w:rsidR="00622C57" w:rsidRPr="00622C57" w:rsidRDefault="00622C57" w:rsidP="00622C57">
      <w:pPr>
        <w:pStyle w:val="Heading1"/>
      </w:pPr>
      <w:bookmarkStart w:id="55" w:name="_Toc218438496"/>
      <w:r w:rsidRPr="00622C57">
        <w:rPr>
          <w:rtl/>
        </w:rPr>
        <w:t>فصل ۱۱: مدیریت همزمان وظایف؛ تقابل</w:t>
      </w:r>
      <w:r w:rsidRPr="00622C57">
        <w:t xml:space="preserve"> CMSIS </w:t>
      </w:r>
      <w:r w:rsidRPr="00622C57">
        <w:rPr>
          <w:rtl/>
        </w:rPr>
        <w:t>و</w:t>
      </w:r>
      <w:r w:rsidRPr="00622C57">
        <w:t xml:space="preserve"> Native </w:t>
      </w:r>
      <w:proofErr w:type="spellStart"/>
      <w:r w:rsidRPr="00622C57">
        <w:t>FreeRTOS</w:t>
      </w:r>
      <w:bookmarkEnd w:id="55"/>
      <w:proofErr w:type="spellEnd"/>
    </w:p>
    <w:p w14:paraId="155C0578" w14:textId="162E129F" w:rsidR="00622C57" w:rsidRPr="00622C57" w:rsidRDefault="00622C57" w:rsidP="00622C57">
      <w:pPr>
        <w:pStyle w:val="1stparagraph"/>
        <w:rPr>
          <w:szCs w:val="23"/>
        </w:rPr>
      </w:pPr>
      <w:r w:rsidRPr="00622C57">
        <w:rPr>
          <w:szCs w:val="23"/>
          <w:rtl/>
        </w:rPr>
        <w:t xml:space="preserve">تا کنون تمام </w:t>
      </w:r>
      <w:proofErr w:type="spellStart"/>
      <w:r w:rsidRPr="00622C57">
        <w:rPr>
          <w:szCs w:val="23"/>
          <w:rtl/>
        </w:rPr>
        <w:t>برنامه‌های</w:t>
      </w:r>
      <w:proofErr w:type="spellEnd"/>
      <w:r w:rsidRPr="00622C57">
        <w:rPr>
          <w:szCs w:val="23"/>
          <w:rtl/>
        </w:rPr>
        <w:t xml:space="preserve"> ما در یک حلقه ابدی </w:t>
      </w:r>
      <w:r>
        <w:rPr>
          <w:szCs w:val="23"/>
        </w:rPr>
        <w:t xml:space="preserve"> </w:t>
      </w:r>
      <w:r w:rsidRPr="00622C57">
        <w:rPr>
          <w:szCs w:val="23"/>
        </w:rPr>
        <w:t xml:space="preserve">while(1) </w:t>
      </w:r>
      <w:r w:rsidRPr="00622C57">
        <w:rPr>
          <w:szCs w:val="23"/>
          <w:rtl/>
        </w:rPr>
        <w:t xml:space="preserve">اجرا </w:t>
      </w:r>
      <w:proofErr w:type="spellStart"/>
      <w:r w:rsidRPr="00622C57">
        <w:rPr>
          <w:szCs w:val="23"/>
          <w:rtl/>
        </w:rPr>
        <w:t>می‌شدند</w:t>
      </w:r>
      <w:proofErr w:type="spellEnd"/>
      <w:r w:rsidRPr="00622C57">
        <w:rPr>
          <w:szCs w:val="23"/>
          <w:rtl/>
        </w:rPr>
        <w:t xml:space="preserve"> که باعث </w:t>
      </w:r>
      <w:proofErr w:type="spellStart"/>
      <w:r w:rsidRPr="00622C57">
        <w:rPr>
          <w:szCs w:val="23"/>
          <w:rtl/>
        </w:rPr>
        <w:t>می‌شد</w:t>
      </w:r>
      <w:proofErr w:type="spellEnd"/>
      <w:r w:rsidRPr="00622C57">
        <w:rPr>
          <w:szCs w:val="23"/>
          <w:rtl/>
        </w:rPr>
        <w:t xml:space="preserve"> پردازنده در یک زمان فقط بتواند یک کار را انجام دهد</w:t>
      </w:r>
      <w:r w:rsidRPr="00622C57">
        <w:rPr>
          <w:szCs w:val="23"/>
        </w:rPr>
        <w:t xml:space="preserve">. </w:t>
      </w:r>
      <w:proofErr w:type="spellStart"/>
      <w:r w:rsidRPr="00622C57">
        <w:rPr>
          <w:szCs w:val="23"/>
          <w:rtl/>
        </w:rPr>
        <w:t>سیستم‌عامل</w:t>
      </w:r>
      <w:proofErr w:type="spellEnd"/>
      <w:r w:rsidRPr="00622C57">
        <w:rPr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proofErr w:type="spellStart"/>
      <w:r w:rsidRPr="00622C57">
        <w:rPr>
          <w:b/>
          <w:bCs/>
          <w:szCs w:val="23"/>
        </w:rPr>
        <w:t>FreeRTOS</w:t>
      </w:r>
      <w:proofErr w:type="spellEnd"/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به ما اجازه </w:t>
      </w:r>
      <w:proofErr w:type="spellStart"/>
      <w:r w:rsidRPr="00622C57">
        <w:rPr>
          <w:szCs w:val="23"/>
          <w:rtl/>
        </w:rPr>
        <w:t>می‌دهد</w:t>
      </w:r>
      <w:proofErr w:type="spellEnd"/>
      <w:r w:rsidRPr="00622C57">
        <w:rPr>
          <w:szCs w:val="23"/>
          <w:rtl/>
        </w:rPr>
        <w:t xml:space="preserve"> برنامه را به </w:t>
      </w:r>
      <w:proofErr w:type="spellStart"/>
      <w:r w:rsidRPr="00622C57">
        <w:rPr>
          <w:szCs w:val="23"/>
          <w:rtl/>
        </w:rPr>
        <w:t>بخش‌های</w:t>
      </w:r>
      <w:proofErr w:type="spellEnd"/>
      <w:r w:rsidRPr="00622C57">
        <w:rPr>
          <w:szCs w:val="23"/>
          <w:rtl/>
        </w:rPr>
        <w:t xml:space="preserve"> مستقلی به نام </w:t>
      </w:r>
      <w:proofErr w:type="spellStart"/>
      <w:r w:rsidRPr="00622C57">
        <w:rPr>
          <w:b/>
          <w:bCs/>
          <w:szCs w:val="23"/>
          <w:rtl/>
        </w:rPr>
        <w:t>تسک</w:t>
      </w:r>
      <w:proofErr w:type="spellEnd"/>
      <w:r w:rsidRPr="00622C57">
        <w:rPr>
          <w:b/>
          <w:bCs/>
          <w:szCs w:val="23"/>
        </w:rPr>
        <w:t xml:space="preserve"> (Task)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تقسیم کنیم که به طور ظاهراً همزمان اجرا </w:t>
      </w:r>
      <w:proofErr w:type="spellStart"/>
      <w:r w:rsidRPr="00622C57">
        <w:rPr>
          <w:szCs w:val="23"/>
          <w:rtl/>
        </w:rPr>
        <w:t>می‌شوند</w:t>
      </w:r>
      <w:proofErr w:type="spellEnd"/>
      <w:r w:rsidRPr="00622C57">
        <w:rPr>
          <w:szCs w:val="23"/>
        </w:rPr>
        <w:t>.</w:t>
      </w:r>
      <w:r>
        <w:rPr>
          <w:rFonts w:hint="cs"/>
          <w:szCs w:val="23"/>
          <w:rtl/>
        </w:rPr>
        <w:t xml:space="preserve"> (چون </w:t>
      </w:r>
      <w:r>
        <w:rPr>
          <w:szCs w:val="23"/>
        </w:rPr>
        <w:t xml:space="preserve">free </w:t>
      </w:r>
      <w:proofErr w:type="spellStart"/>
      <w:r>
        <w:rPr>
          <w:szCs w:val="23"/>
        </w:rPr>
        <w:t>rtos</w:t>
      </w:r>
      <w:proofErr w:type="spellEnd"/>
      <w:r>
        <w:rPr>
          <w:rFonts w:hint="cs"/>
          <w:szCs w:val="23"/>
          <w:rtl/>
        </w:rPr>
        <w:t xml:space="preserve"> روی </w:t>
      </w:r>
      <w:proofErr w:type="spellStart"/>
      <w:r>
        <w:rPr>
          <w:rFonts w:hint="cs"/>
          <w:szCs w:val="23"/>
          <w:rtl/>
        </w:rPr>
        <w:t>پروتئوس</w:t>
      </w:r>
      <w:proofErr w:type="spellEnd"/>
      <w:r>
        <w:rPr>
          <w:rFonts w:hint="cs"/>
          <w:szCs w:val="23"/>
          <w:rtl/>
        </w:rPr>
        <w:t xml:space="preserve"> درست اجرا نمیشه </w:t>
      </w:r>
      <w:proofErr w:type="spellStart"/>
      <w:r>
        <w:rPr>
          <w:rFonts w:hint="cs"/>
          <w:szCs w:val="23"/>
          <w:rtl/>
        </w:rPr>
        <w:t>نیازه</w:t>
      </w:r>
      <w:proofErr w:type="spellEnd"/>
      <w:r>
        <w:rPr>
          <w:rFonts w:hint="cs"/>
          <w:szCs w:val="23"/>
          <w:rtl/>
        </w:rPr>
        <w:t xml:space="preserve"> که سخت افزار </w:t>
      </w:r>
      <w:r>
        <w:rPr>
          <w:szCs w:val="23"/>
        </w:rPr>
        <w:t xml:space="preserve">stm32 </w:t>
      </w:r>
      <w:r>
        <w:rPr>
          <w:rFonts w:hint="cs"/>
          <w:szCs w:val="23"/>
          <w:rtl/>
        </w:rPr>
        <w:t xml:space="preserve"> رو داشته باشید برای تست)</w:t>
      </w:r>
    </w:p>
    <w:p w14:paraId="064A9068" w14:textId="23682FC8" w:rsidR="00622C57" w:rsidRPr="00622C57" w:rsidRDefault="00622C57" w:rsidP="00622C57">
      <w:pPr>
        <w:pStyle w:val="Heading2"/>
      </w:pPr>
      <w:bookmarkStart w:id="56" w:name="_Toc218438497"/>
      <w:r w:rsidRPr="00622C57">
        <w:rPr>
          <w:rtl/>
        </w:rPr>
        <w:t>۱</w:t>
      </w:r>
      <w:r w:rsidRPr="00622C57">
        <w:t xml:space="preserve">. </w:t>
      </w:r>
      <w:r w:rsidRPr="00622C57">
        <w:rPr>
          <w:rtl/>
        </w:rPr>
        <w:t xml:space="preserve">تعاریف اولیه و </w:t>
      </w:r>
      <w:proofErr w:type="spellStart"/>
      <w:r w:rsidRPr="00622C57">
        <w:rPr>
          <w:rtl/>
        </w:rPr>
        <w:t>دستگیره‌ها</w:t>
      </w:r>
      <w:proofErr w:type="spellEnd"/>
      <w:r>
        <w:rPr>
          <w:rFonts w:hint="cs"/>
          <w:rtl/>
        </w:rPr>
        <w:t xml:space="preserve"> </w:t>
      </w:r>
      <w:r w:rsidRPr="00622C57">
        <w:t xml:space="preserve"> (Handles)</w:t>
      </w:r>
      <w:bookmarkEnd w:id="56"/>
    </w:p>
    <w:p w14:paraId="7592A804" w14:textId="40D3599F" w:rsidR="00622C57" w:rsidRPr="00622C57" w:rsidRDefault="00622C57" w:rsidP="00622C57">
      <w:pPr>
        <w:pStyle w:val="1stparagraph"/>
        <w:rPr>
          <w:szCs w:val="23"/>
        </w:rPr>
      </w:pPr>
      <w:r w:rsidRPr="00622C57">
        <w:rPr>
          <w:szCs w:val="23"/>
          <w:rtl/>
        </w:rPr>
        <w:t xml:space="preserve">برای اینکه </w:t>
      </w:r>
      <w:proofErr w:type="spellStart"/>
      <w:r w:rsidRPr="00622C57">
        <w:rPr>
          <w:szCs w:val="23"/>
          <w:rtl/>
        </w:rPr>
        <w:t>سیستم‌عامل</w:t>
      </w:r>
      <w:proofErr w:type="spellEnd"/>
      <w:r w:rsidRPr="00622C57">
        <w:rPr>
          <w:szCs w:val="23"/>
          <w:rtl/>
        </w:rPr>
        <w:t xml:space="preserve"> بتواند یک </w:t>
      </w:r>
      <w:proofErr w:type="spellStart"/>
      <w:r w:rsidRPr="00622C57">
        <w:rPr>
          <w:szCs w:val="23"/>
          <w:rtl/>
        </w:rPr>
        <w:t>تسک</w:t>
      </w:r>
      <w:proofErr w:type="spellEnd"/>
      <w:r w:rsidRPr="00622C57">
        <w:rPr>
          <w:szCs w:val="23"/>
          <w:rtl/>
        </w:rPr>
        <w:t xml:space="preserve"> را مدیریت، متوقف یا اجرا کند، به یک متغیر برای شناسایی آن نیاز دارد که به آن </w:t>
      </w:r>
      <w:r>
        <w:rPr>
          <w:b/>
          <w:bCs/>
          <w:szCs w:val="23"/>
        </w:rPr>
        <w:t xml:space="preserve"> </w:t>
      </w:r>
      <w:r w:rsidRPr="00622C57">
        <w:rPr>
          <w:b/>
          <w:bCs/>
          <w:szCs w:val="23"/>
        </w:rPr>
        <w:t>Handle</w:t>
      </w:r>
      <w:r w:rsidRPr="00622C57">
        <w:rPr>
          <w:szCs w:val="23"/>
        </w:rPr>
        <w:t xml:space="preserve"> </w:t>
      </w:r>
      <w:proofErr w:type="spellStart"/>
      <w:r w:rsidRPr="00622C57">
        <w:rPr>
          <w:szCs w:val="23"/>
          <w:rtl/>
        </w:rPr>
        <w:t>می‌گوییم</w:t>
      </w:r>
      <w:proofErr w:type="spellEnd"/>
      <w:r w:rsidRPr="00622C57">
        <w:rPr>
          <w:szCs w:val="23"/>
        </w:rPr>
        <w:t>.</w:t>
      </w:r>
    </w:p>
    <w:p w14:paraId="1644912D" w14:textId="45603D4B" w:rsidR="00622C57" w:rsidRPr="00622C57" w:rsidRDefault="00622C57" w:rsidP="00622C57">
      <w:pPr>
        <w:pStyle w:val="1stparagraph"/>
        <w:numPr>
          <w:ilvl w:val="0"/>
          <w:numId w:val="145"/>
        </w:numPr>
        <w:rPr>
          <w:szCs w:val="23"/>
        </w:rPr>
      </w:pPr>
      <w:r w:rsidRPr="00622C57">
        <w:rPr>
          <w:b/>
          <w:bCs/>
          <w:szCs w:val="23"/>
          <w:rtl/>
        </w:rPr>
        <w:t>در سبک</w:t>
      </w:r>
      <w:r w:rsidRPr="00622C57">
        <w:rPr>
          <w:b/>
          <w:bCs/>
          <w:szCs w:val="23"/>
        </w:rPr>
        <w:t xml:space="preserve"> CMSIS-RTOS: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از نوع داده </w:t>
      </w:r>
      <w:r>
        <w:rPr>
          <w:szCs w:val="23"/>
        </w:rPr>
        <w:t xml:space="preserve"> </w:t>
      </w:r>
      <w:proofErr w:type="spellStart"/>
      <w:r w:rsidRPr="00622C57">
        <w:rPr>
          <w:szCs w:val="23"/>
        </w:rPr>
        <w:t>osThreadId</w:t>
      </w:r>
      <w:proofErr w:type="spellEnd"/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استفاده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  <w:rtl/>
        </w:rPr>
        <w:t xml:space="preserve"> که یک </w:t>
      </w:r>
      <w:proofErr w:type="spellStart"/>
      <w:r w:rsidRPr="00622C57">
        <w:rPr>
          <w:szCs w:val="23"/>
          <w:rtl/>
        </w:rPr>
        <w:t>شناسه</w:t>
      </w:r>
      <w:proofErr w:type="spellEnd"/>
      <w:r w:rsidRPr="00622C57">
        <w:rPr>
          <w:szCs w:val="23"/>
          <w:rtl/>
        </w:rPr>
        <w:t xml:space="preserve"> انتزاعی است</w:t>
      </w:r>
      <w:r w:rsidRPr="00622C57">
        <w:rPr>
          <w:szCs w:val="23"/>
        </w:rPr>
        <w:t>.</w:t>
      </w:r>
    </w:p>
    <w:p w14:paraId="5F82183A" w14:textId="37DFF2C1" w:rsidR="00622C57" w:rsidRPr="00622C57" w:rsidRDefault="00622C57" w:rsidP="00622C57">
      <w:pPr>
        <w:pStyle w:val="1stparagraph"/>
        <w:numPr>
          <w:ilvl w:val="0"/>
          <w:numId w:val="145"/>
        </w:numPr>
        <w:rPr>
          <w:szCs w:val="23"/>
        </w:rPr>
      </w:pPr>
      <w:r w:rsidRPr="00622C57">
        <w:rPr>
          <w:b/>
          <w:bCs/>
          <w:szCs w:val="23"/>
          <w:rtl/>
        </w:rPr>
        <w:t>در سبک</w:t>
      </w:r>
      <w:r w:rsidRPr="00622C57">
        <w:rPr>
          <w:b/>
          <w:bCs/>
          <w:szCs w:val="23"/>
        </w:rPr>
        <w:t xml:space="preserve"> Native </w:t>
      </w:r>
      <w:proofErr w:type="spellStart"/>
      <w:r w:rsidRPr="00622C57">
        <w:rPr>
          <w:b/>
          <w:bCs/>
          <w:szCs w:val="23"/>
        </w:rPr>
        <w:t>FreeRTOS</w:t>
      </w:r>
      <w:proofErr w:type="spellEnd"/>
      <w:r w:rsidRPr="00622C57">
        <w:rPr>
          <w:b/>
          <w:bCs/>
          <w:szCs w:val="23"/>
        </w:rPr>
        <w:t>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از نوع داده </w:t>
      </w:r>
      <w:r>
        <w:rPr>
          <w:szCs w:val="23"/>
        </w:rPr>
        <w:t xml:space="preserve"> </w:t>
      </w:r>
      <w:proofErr w:type="spellStart"/>
      <w:r w:rsidRPr="00622C57">
        <w:rPr>
          <w:szCs w:val="23"/>
        </w:rPr>
        <w:t>TaskHandle_t</w:t>
      </w:r>
      <w:proofErr w:type="spellEnd"/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استفاده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  <w:rtl/>
        </w:rPr>
        <w:t xml:space="preserve"> که مستقیماً به بلوک کنترل </w:t>
      </w:r>
      <w:proofErr w:type="spellStart"/>
      <w:r w:rsidRPr="00622C57">
        <w:rPr>
          <w:szCs w:val="23"/>
          <w:rtl/>
        </w:rPr>
        <w:t>تسک</w:t>
      </w:r>
      <w:proofErr w:type="spellEnd"/>
      <w:r w:rsidRPr="00622C57">
        <w:rPr>
          <w:szCs w:val="23"/>
          <w:rtl/>
        </w:rPr>
        <w:t xml:space="preserve"> اشاره دارد</w:t>
      </w:r>
      <w:r w:rsidRPr="00622C57">
        <w:rPr>
          <w:szCs w:val="23"/>
        </w:rPr>
        <w:t>.</w:t>
      </w:r>
    </w:p>
    <w:p w14:paraId="1CE861B5" w14:textId="77777777" w:rsidR="00622C57" w:rsidRPr="00622C57" w:rsidRDefault="00622C57" w:rsidP="00622C57">
      <w:pPr>
        <w:pStyle w:val="Heading2"/>
      </w:pPr>
      <w:bookmarkStart w:id="57" w:name="_Toc218438498"/>
      <w:r w:rsidRPr="00622C57">
        <w:rPr>
          <w:rtl/>
        </w:rPr>
        <w:t>۲</w:t>
      </w:r>
      <w:r w:rsidRPr="00622C57">
        <w:t xml:space="preserve">. </w:t>
      </w:r>
      <w:r w:rsidRPr="00622C57">
        <w:rPr>
          <w:rtl/>
        </w:rPr>
        <w:t xml:space="preserve">ساخت و </w:t>
      </w:r>
      <w:proofErr w:type="spellStart"/>
      <w:r w:rsidRPr="00622C57">
        <w:rPr>
          <w:rtl/>
        </w:rPr>
        <w:t>پیکربندی</w:t>
      </w:r>
      <w:proofErr w:type="spellEnd"/>
      <w:r w:rsidRPr="00622C57">
        <w:rPr>
          <w:rtl/>
        </w:rPr>
        <w:t xml:space="preserve"> </w:t>
      </w:r>
      <w:proofErr w:type="spellStart"/>
      <w:r w:rsidRPr="00622C57">
        <w:rPr>
          <w:rtl/>
        </w:rPr>
        <w:t>تسک‌ها</w:t>
      </w:r>
      <w:proofErr w:type="spellEnd"/>
      <w:r w:rsidRPr="00622C57">
        <w:t xml:space="preserve"> (Task Creation)</w:t>
      </w:r>
      <w:bookmarkEnd w:id="57"/>
    </w:p>
    <w:p w14:paraId="19F9212B" w14:textId="77777777" w:rsidR="00622C57" w:rsidRPr="00622C57" w:rsidRDefault="00622C57" w:rsidP="00622C57">
      <w:pPr>
        <w:pStyle w:val="1stparagraph"/>
        <w:rPr>
          <w:szCs w:val="23"/>
        </w:rPr>
      </w:pPr>
      <w:proofErr w:type="spellStart"/>
      <w:r w:rsidRPr="00622C57">
        <w:rPr>
          <w:szCs w:val="23"/>
          <w:rtl/>
        </w:rPr>
        <w:t>تسک‌ها</w:t>
      </w:r>
      <w:proofErr w:type="spellEnd"/>
      <w:r w:rsidRPr="00622C57">
        <w:rPr>
          <w:szCs w:val="23"/>
          <w:rtl/>
        </w:rPr>
        <w:t xml:space="preserve"> باید قبل از شروع به کار </w:t>
      </w:r>
      <w:proofErr w:type="spellStart"/>
      <w:r w:rsidRPr="00622C57">
        <w:rPr>
          <w:szCs w:val="23"/>
          <w:rtl/>
        </w:rPr>
        <w:t>سیستم‌عامل</w:t>
      </w:r>
      <w:proofErr w:type="spellEnd"/>
      <w:r w:rsidRPr="00622C57">
        <w:rPr>
          <w:szCs w:val="23"/>
          <w:rtl/>
        </w:rPr>
        <w:t xml:space="preserve"> تعریف و ساخته شوند</w:t>
      </w:r>
      <w:r w:rsidRPr="00622C57">
        <w:rPr>
          <w:szCs w:val="23"/>
        </w:rPr>
        <w:t>.</w:t>
      </w:r>
    </w:p>
    <w:p w14:paraId="057A1BE2" w14:textId="77777777" w:rsidR="00622C57" w:rsidRPr="00622C57" w:rsidRDefault="00622C57" w:rsidP="00622C57">
      <w:pPr>
        <w:pStyle w:val="1stparagraph"/>
        <w:numPr>
          <w:ilvl w:val="0"/>
          <w:numId w:val="146"/>
        </w:numPr>
        <w:rPr>
          <w:szCs w:val="23"/>
        </w:rPr>
      </w:pPr>
      <w:r w:rsidRPr="00622C57">
        <w:rPr>
          <w:b/>
          <w:bCs/>
          <w:szCs w:val="23"/>
          <w:rtl/>
        </w:rPr>
        <w:lastRenderedPageBreak/>
        <w:t>در سبک</w:t>
      </w:r>
      <w:r w:rsidRPr="00622C57">
        <w:rPr>
          <w:b/>
          <w:bCs/>
          <w:szCs w:val="23"/>
        </w:rPr>
        <w:t xml:space="preserve"> CMSIS-RTOS: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ابتدا با </w:t>
      </w:r>
      <w:proofErr w:type="spellStart"/>
      <w:r w:rsidRPr="00622C57">
        <w:rPr>
          <w:szCs w:val="23"/>
          <w:rtl/>
        </w:rPr>
        <w:t>ماکروی</w:t>
      </w:r>
      <w:proofErr w:type="spellEnd"/>
      <w:r w:rsidRPr="00622C57">
        <w:rPr>
          <w:szCs w:val="23"/>
          <w:rtl/>
        </w:rPr>
        <w:t xml:space="preserve"> </w:t>
      </w:r>
      <w:proofErr w:type="spellStart"/>
      <w:r w:rsidRPr="00622C57">
        <w:rPr>
          <w:szCs w:val="23"/>
        </w:rPr>
        <w:t>osThreadDef</w:t>
      </w:r>
      <w:proofErr w:type="spellEnd"/>
      <w:r w:rsidRPr="00622C57">
        <w:rPr>
          <w:szCs w:val="23"/>
        </w:rPr>
        <w:t xml:space="preserve"> </w:t>
      </w:r>
      <w:proofErr w:type="spellStart"/>
      <w:r w:rsidRPr="00622C57">
        <w:rPr>
          <w:szCs w:val="23"/>
          <w:rtl/>
        </w:rPr>
        <w:t>ویژگی‌های</w:t>
      </w:r>
      <w:proofErr w:type="spellEnd"/>
      <w:r w:rsidRPr="00622C57">
        <w:rPr>
          <w:szCs w:val="23"/>
          <w:rtl/>
        </w:rPr>
        <w:t xml:space="preserve"> </w:t>
      </w:r>
      <w:proofErr w:type="spellStart"/>
      <w:r w:rsidRPr="00622C57">
        <w:rPr>
          <w:szCs w:val="23"/>
          <w:rtl/>
        </w:rPr>
        <w:t>تسک</w:t>
      </w:r>
      <w:proofErr w:type="spellEnd"/>
      <w:r w:rsidRPr="00622C57">
        <w:rPr>
          <w:szCs w:val="23"/>
          <w:rtl/>
        </w:rPr>
        <w:t xml:space="preserve"> (نام، اولویت، تعداد نمونه و اندازه پشته) تعریف شده و سپس با </w:t>
      </w:r>
      <w:proofErr w:type="spellStart"/>
      <w:r w:rsidRPr="00622C57">
        <w:rPr>
          <w:szCs w:val="23"/>
        </w:rPr>
        <w:t>osThreadCreate</w:t>
      </w:r>
      <w:proofErr w:type="spellEnd"/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ساخته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</w:rPr>
        <w:t>.</w:t>
      </w:r>
    </w:p>
    <w:p w14:paraId="388C557D" w14:textId="77777777" w:rsidR="00622C57" w:rsidRPr="00622C57" w:rsidRDefault="00622C57" w:rsidP="00622C57">
      <w:pPr>
        <w:pStyle w:val="1stparagraph"/>
        <w:numPr>
          <w:ilvl w:val="0"/>
          <w:numId w:val="146"/>
        </w:numPr>
        <w:rPr>
          <w:szCs w:val="23"/>
        </w:rPr>
      </w:pPr>
      <w:r w:rsidRPr="00622C57">
        <w:rPr>
          <w:b/>
          <w:bCs/>
          <w:szCs w:val="23"/>
          <w:rtl/>
        </w:rPr>
        <w:t>در سبک</w:t>
      </w:r>
      <w:r w:rsidRPr="00622C57">
        <w:rPr>
          <w:b/>
          <w:bCs/>
          <w:szCs w:val="23"/>
        </w:rPr>
        <w:t xml:space="preserve"> Native </w:t>
      </w:r>
      <w:proofErr w:type="spellStart"/>
      <w:r w:rsidRPr="00622C57">
        <w:rPr>
          <w:b/>
          <w:bCs/>
          <w:szCs w:val="23"/>
        </w:rPr>
        <w:t>FreeRTOS</w:t>
      </w:r>
      <w:proofErr w:type="spellEnd"/>
      <w:r w:rsidRPr="00622C57">
        <w:rPr>
          <w:b/>
          <w:bCs/>
          <w:szCs w:val="23"/>
        </w:rPr>
        <w:t>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تمام </w:t>
      </w:r>
      <w:proofErr w:type="spellStart"/>
      <w:r w:rsidRPr="00622C57">
        <w:rPr>
          <w:szCs w:val="23"/>
          <w:rtl/>
        </w:rPr>
        <w:t>پارامترها</w:t>
      </w:r>
      <w:proofErr w:type="spellEnd"/>
      <w:r w:rsidRPr="00622C57">
        <w:rPr>
          <w:szCs w:val="23"/>
          <w:rtl/>
        </w:rPr>
        <w:t xml:space="preserve"> مستقیماً به تابع </w:t>
      </w:r>
      <w:proofErr w:type="spellStart"/>
      <w:r w:rsidRPr="00622C57">
        <w:rPr>
          <w:szCs w:val="23"/>
        </w:rPr>
        <w:t>xTaskCreate</w:t>
      </w:r>
      <w:proofErr w:type="spellEnd"/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پاس داده </w:t>
      </w:r>
      <w:proofErr w:type="spellStart"/>
      <w:r w:rsidRPr="00622C57">
        <w:rPr>
          <w:szCs w:val="23"/>
          <w:rtl/>
        </w:rPr>
        <w:t>می‌شوند</w:t>
      </w:r>
      <w:proofErr w:type="spellEnd"/>
      <w:r w:rsidRPr="00622C57">
        <w:rPr>
          <w:szCs w:val="23"/>
          <w:rtl/>
        </w:rPr>
        <w:t xml:space="preserve">. این تابع </w:t>
      </w:r>
      <w:proofErr w:type="spellStart"/>
      <w:r w:rsidRPr="00622C57">
        <w:rPr>
          <w:szCs w:val="23"/>
          <w:rtl/>
        </w:rPr>
        <w:t>منعطف‌تر</w:t>
      </w:r>
      <w:proofErr w:type="spellEnd"/>
      <w:r w:rsidRPr="00622C57">
        <w:rPr>
          <w:szCs w:val="23"/>
          <w:rtl/>
        </w:rPr>
        <w:t xml:space="preserve"> است و خروجی آن مشخص </w:t>
      </w:r>
      <w:proofErr w:type="spellStart"/>
      <w:r w:rsidRPr="00622C57">
        <w:rPr>
          <w:szCs w:val="23"/>
          <w:rtl/>
        </w:rPr>
        <w:t>می‌کند</w:t>
      </w:r>
      <w:proofErr w:type="spellEnd"/>
      <w:r w:rsidRPr="00622C57">
        <w:rPr>
          <w:szCs w:val="23"/>
          <w:rtl/>
        </w:rPr>
        <w:t xml:space="preserve"> که آیا حافظه کافی برای ساخت </w:t>
      </w:r>
      <w:proofErr w:type="spellStart"/>
      <w:r w:rsidRPr="00622C57">
        <w:rPr>
          <w:szCs w:val="23"/>
          <w:rtl/>
        </w:rPr>
        <w:t>تسک</w:t>
      </w:r>
      <w:proofErr w:type="spellEnd"/>
      <w:r w:rsidRPr="00622C57">
        <w:rPr>
          <w:szCs w:val="23"/>
          <w:rtl/>
        </w:rPr>
        <w:t xml:space="preserve"> وجود داشته است یا خیر</w:t>
      </w:r>
      <w:r w:rsidRPr="00622C57">
        <w:rPr>
          <w:szCs w:val="23"/>
        </w:rPr>
        <w:t>.</w:t>
      </w:r>
    </w:p>
    <w:p w14:paraId="7AB87293" w14:textId="77777777" w:rsidR="00622C57" w:rsidRPr="00622C57" w:rsidRDefault="00622C57" w:rsidP="00622C57">
      <w:pPr>
        <w:pStyle w:val="Heading2"/>
      </w:pPr>
      <w:bookmarkStart w:id="58" w:name="_Toc218438499"/>
      <w:r w:rsidRPr="00622C57">
        <w:rPr>
          <w:rtl/>
        </w:rPr>
        <w:t>۳</w:t>
      </w:r>
      <w:r w:rsidRPr="00622C57">
        <w:t xml:space="preserve">. </w:t>
      </w:r>
      <w:r w:rsidRPr="00622C57">
        <w:rPr>
          <w:rtl/>
        </w:rPr>
        <w:t xml:space="preserve">شروع </w:t>
      </w:r>
      <w:proofErr w:type="spellStart"/>
      <w:r w:rsidRPr="00622C57">
        <w:rPr>
          <w:rtl/>
        </w:rPr>
        <w:t>زمان‌بندی</w:t>
      </w:r>
      <w:proofErr w:type="spellEnd"/>
      <w:r w:rsidRPr="00622C57">
        <w:t xml:space="preserve"> (Starting the Scheduler)</w:t>
      </w:r>
      <w:bookmarkEnd w:id="58"/>
    </w:p>
    <w:p w14:paraId="11106D43" w14:textId="77777777" w:rsidR="00622C57" w:rsidRPr="00622C57" w:rsidRDefault="00622C57" w:rsidP="00622C57">
      <w:pPr>
        <w:pStyle w:val="1stparagraph"/>
        <w:rPr>
          <w:szCs w:val="23"/>
        </w:rPr>
      </w:pPr>
      <w:r w:rsidRPr="00622C57">
        <w:rPr>
          <w:szCs w:val="23"/>
          <w:rtl/>
        </w:rPr>
        <w:t xml:space="preserve">پس از ساخت </w:t>
      </w:r>
      <w:proofErr w:type="spellStart"/>
      <w:r w:rsidRPr="00622C57">
        <w:rPr>
          <w:szCs w:val="23"/>
          <w:rtl/>
        </w:rPr>
        <w:t>تسک‌ها</w:t>
      </w:r>
      <w:proofErr w:type="spellEnd"/>
      <w:r w:rsidRPr="00622C57">
        <w:rPr>
          <w:szCs w:val="23"/>
          <w:rtl/>
        </w:rPr>
        <w:t xml:space="preserve">، باید واحد مدیریت زمان یا </w:t>
      </w:r>
      <w:r w:rsidRPr="00622C57">
        <w:rPr>
          <w:b/>
          <w:bCs/>
          <w:szCs w:val="23"/>
        </w:rPr>
        <w:t>Scheduler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>را فعال کنیم</w:t>
      </w:r>
      <w:r w:rsidRPr="00622C57">
        <w:rPr>
          <w:szCs w:val="23"/>
        </w:rPr>
        <w:t>.</w:t>
      </w:r>
    </w:p>
    <w:p w14:paraId="3E3C608F" w14:textId="50B5B76F" w:rsidR="00622C57" w:rsidRPr="00622C57" w:rsidRDefault="00622C57" w:rsidP="00622C57">
      <w:pPr>
        <w:pStyle w:val="1stparagraph"/>
        <w:numPr>
          <w:ilvl w:val="0"/>
          <w:numId w:val="147"/>
        </w:numPr>
        <w:rPr>
          <w:szCs w:val="23"/>
        </w:rPr>
      </w:pPr>
      <w:r w:rsidRPr="00622C57">
        <w:rPr>
          <w:b/>
          <w:bCs/>
          <w:szCs w:val="23"/>
          <w:rtl/>
        </w:rPr>
        <w:t>در سبک</w:t>
      </w:r>
      <w:r w:rsidRPr="00622C57">
        <w:rPr>
          <w:b/>
          <w:bCs/>
          <w:szCs w:val="23"/>
        </w:rPr>
        <w:t xml:space="preserve"> CMSIS-RTOS: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از تابع </w:t>
      </w:r>
      <w:proofErr w:type="spellStart"/>
      <w:r w:rsidRPr="00622C57">
        <w:rPr>
          <w:szCs w:val="23"/>
        </w:rPr>
        <w:t>osKernelStart</w:t>
      </w:r>
      <w:proofErr w:type="spellEnd"/>
      <w:r w:rsidRPr="00622C57">
        <w:rPr>
          <w:szCs w:val="23"/>
        </w:rPr>
        <w:t xml:space="preserve">() </w:t>
      </w:r>
      <w:r>
        <w:rPr>
          <w:rFonts w:hint="cs"/>
          <w:szCs w:val="23"/>
          <w:rtl/>
        </w:rPr>
        <w:t xml:space="preserve"> </w:t>
      </w:r>
      <w:r w:rsidRPr="00622C57">
        <w:rPr>
          <w:szCs w:val="23"/>
          <w:rtl/>
        </w:rPr>
        <w:t xml:space="preserve">استفاده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</w:rPr>
        <w:t>.</w:t>
      </w:r>
    </w:p>
    <w:p w14:paraId="2D5110C9" w14:textId="5951F64D" w:rsidR="00622C57" w:rsidRPr="00622C57" w:rsidRDefault="00622C57" w:rsidP="00622C57">
      <w:pPr>
        <w:pStyle w:val="1stparagraph"/>
        <w:numPr>
          <w:ilvl w:val="0"/>
          <w:numId w:val="147"/>
        </w:numPr>
        <w:rPr>
          <w:szCs w:val="23"/>
        </w:rPr>
      </w:pPr>
      <w:r w:rsidRPr="00622C57">
        <w:rPr>
          <w:b/>
          <w:bCs/>
          <w:szCs w:val="23"/>
          <w:rtl/>
        </w:rPr>
        <w:t>در سبک</w:t>
      </w:r>
      <w:r w:rsidRPr="00622C57">
        <w:rPr>
          <w:b/>
          <w:bCs/>
          <w:szCs w:val="23"/>
        </w:rPr>
        <w:t xml:space="preserve"> Native </w:t>
      </w:r>
      <w:proofErr w:type="spellStart"/>
      <w:r w:rsidRPr="00622C57">
        <w:rPr>
          <w:b/>
          <w:bCs/>
          <w:szCs w:val="23"/>
        </w:rPr>
        <w:t>FreeRTOS</w:t>
      </w:r>
      <w:proofErr w:type="spellEnd"/>
      <w:r w:rsidRPr="00622C57">
        <w:rPr>
          <w:b/>
          <w:bCs/>
          <w:szCs w:val="23"/>
        </w:rPr>
        <w:t>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از تابع </w:t>
      </w:r>
      <w:proofErr w:type="spellStart"/>
      <w:r w:rsidRPr="00622C57">
        <w:rPr>
          <w:szCs w:val="23"/>
        </w:rPr>
        <w:t>vTaskStartScheduler</w:t>
      </w:r>
      <w:proofErr w:type="spellEnd"/>
      <w:r w:rsidRPr="00622C57">
        <w:rPr>
          <w:szCs w:val="23"/>
        </w:rPr>
        <w:t xml:space="preserve">() </w:t>
      </w:r>
      <w:r w:rsidRPr="00622C57">
        <w:rPr>
          <w:szCs w:val="23"/>
          <w:rtl/>
        </w:rPr>
        <w:t>ا</w:t>
      </w:r>
      <w:r>
        <w:rPr>
          <w:rFonts w:hint="cs"/>
          <w:szCs w:val="23"/>
          <w:rtl/>
        </w:rPr>
        <w:t xml:space="preserve"> </w:t>
      </w:r>
      <w:proofErr w:type="spellStart"/>
      <w:r w:rsidRPr="00622C57">
        <w:rPr>
          <w:szCs w:val="23"/>
          <w:rtl/>
        </w:rPr>
        <w:t>ستفاده</w:t>
      </w:r>
      <w:proofErr w:type="spellEnd"/>
      <w:r w:rsidRPr="00622C57">
        <w:rPr>
          <w:szCs w:val="23"/>
          <w:rtl/>
        </w:rPr>
        <w:t xml:space="preserve">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</w:rPr>
        <w:t xml:space="preserve">. </w:t>
      </w:r>
      <w:r w:rsidRPr="00622C57">
        <w:rPr>
          <w:szCs w:val="23"/>
          <w:rtl/>
        </w:rPr>
        <w:t xml:space="preserve">پس از اجرای این دستور، پردازنده دیگر به حلقه </w:t>
      </w:r>
      <w:r>
        <w:rPr>
          <w:szCs w:val="23"/>
        </w:rPr>
        <w:t xml:space="preserve"> </w:t>
      </w:r>
      <w:r w:rsidRPr="00622C57">
        <w:rPr>
          <w:szCs w:val="23"/>
        </w:rPr>
        <w:t xml:space="preserve">while(1) </w:t>
      </w:r>
      <w:r w:rsidRPr="00622C57">
        <w:rPr>
          <w:szCs w:val="23"/>
          <w:rtl/>
        </w:rPr>
        <w:t xml:space="preserve">اصلی باز </w:t>
      </w:r>
      <w:proofErr w:type="spellStart"/>
      <w:r w:rsidRPr="00622C57">
        <w:rPr>
          <w:szCs w:val="23"/>
          <w:rtl/>
        </w:rPr>
        <w:t>نمی‌گردد</w:t>
      </w:r>
      <w:proofErr w:type="spellEnd"/>
      <w:r w:rsidRPr="00622C57">
        <w:rPr>
          <w:szCs w:val="23"/>
          <w:rtl/>
        </w:rPr>
        <w:t xml:space="preserve"> و مدیریت </w:t>
      </w:r>
      <w:proofErr w:type="spellStart"/>
      <w:r w:rsidRPr="00622C57">
        <w:rPr>
          <w:szCs w:val="23"/>
          <w:rtl/>
        </w:rPr>
        <w:t>کلاً</w:t>
      </w:r>
      <w:proofErr w:type="spellEnd"/>
      <w:r w:rsidRPr="00622C57">
        <w:rPr>
          <w:szCs w:val="23"/>
          <w:rtl/>
        </w:rPr>
        <w:t xml:space="preserve"> به دست </w:t>
      </w:r>
      <w:proofErr w:type="spellStart"/>
      <w:r w:rsidRPr="00622C57">
        <w:rPr>
          <w:szCs w:val="23"/>
          <w:rtl/>
        </w:rPr>
        <w:t>سیستم‌عامل</w:t>
      </w:r>
      <w:proofErr w:type="spellEnd"/>
      <w:r w:rsidRPr="00622C57">
        <w:rPr>
          <w:szCs w:val="23"/>
          <w:rtl/>
        </w:rPr>
        <w:t xml:space="preserve"> </w:t>
      </w:r>
      <w:proofErr w:type="spellStart"/>
      <w:r w:rsidRPr="00622C57">
        <w:rPr>
          <w:szCs w:val="23"/>
          <w:rtl/>
        </w:rPr>
        <w:t>می‌افتد</w:t>
      </w:r>
      <w:proofErr w:type="spellEnd"/>
      <w:r w:rsidRPr="00622C57">
        <w:rPr>
          <w:szCs w:val="23"/>
        </w:rPr>
        <w:t>.</w:t>
      </w:r>
    </w:p>
    <w:p w14:paraId="19FDC9C3" w14:textId="32FEE880" w:rsidR="00622C57" w:rsidRPr="00622C57" w:rsidRDefault="00622C57" w:rsidP="00622C57">
      <w:pPr>
        <w:pStyle w:val="1stparagraph"/>
        <w:rPr>
          <w:rFonts w:hint="cs"/>
          <w:szCs w:val="23"/>
          <w:rtl/>
        </w:rPr>
      </w:pPr>
    </w:p>
    <w:p w14:paraId="3831F00B" w14:textId="46568946" w:rsidR="00622C57" w:rsidRPr="00622C57" w:rsidRDefault="00622C57" w:rsidP="00622C57">
      <w:pPr>
        <w:pStyle w:val="Heading2"/>
        <w:rPr>
          <w:rFonts w:hint="cs"/>
          <w:rtl/>
        </w:rPr>
      </w:pPr>
      <w:bookmarkStart w:id="59" w:name="_Toc218438500"/>
      <w:r w:rsidRPr="00622C57">
        <w:rPr>
          <w:rtl/>
        </w:rPr>
        <w:t>۴</w:t>
      </w:r>
      <w:r w:rsidRPr="00622C57">
        <w:t xml:space="preserve">. </w:t>
      </w:r>
      <w:r w:rsidRPr="00622C57">
        <w:rPr>
          <w:rtl/>
        </w:rPr>
        <w:t>کد کامل پروژه</w:t>
      </w:r>
      <w:r w:rsidRPr="00622C57">
        <w:t xml:space="preserve"> LED Blinking </w:t>
      </w:r>
      <w:r w:rsidRPr="00622C57">
        <w:rPr>
          <w:rtl/>
        </w:rPr>
        <w:t>با دو سبک</w:t>
      </w:r>
      <w:bookmarkEnd w:id="59"/>
    </w:p>
    <w:p w14:paraId="6ED2A44B" w14:textId="79F83CD6" w:rsidR="00622C57" w:rsidRPr="00622C57" w:rsidRDefault="00622C57" w:rsidP="00622C57">
      <w:pPr>
        <w:pStyle w:val="1stparagraph"/>
        <w:rPr>
          <w:szCs w:val="23"/>
        </w:rPr>
      </w:pPr>
      <w:r w:rsidRPr="00622C57">
        <w:rPr>
          <w:szCs w:val="23"/>
          <w:rtl/>
        </w:rPr>
        <w:t>این کد دو</w:t>
      </w:r>
      <w:r w:rsidRPr="00622C57">
        <w:rPr>
          <w:szCs w:val="23"/>
        </w:rPr>
        <w:t xml:space="preserve"> LED </w:t>
      </w:r>
      <w:r w:rsidRPr="00622C57">
        <w:rPr>
          <w:szCs w:val="23"/>
          <w:rtl/>
        </w:rPr>
        <w:t xml:space="preserve">متصل به </w:t>
      </w:r>
      <w:proofErr w:type="spellStart"/>
      <w:r w:rsidRPr="00622C57">
        <w:rPr>
          <w:szCs w:val="23"/>
          <w:rtl/>
        </w:rPr>
        <w:t>پایه‌های</w:t>
      </w:r>
      <w:proofErr w:type="spellEnd"/>
      <w:r w:rsidRPr="00622C57">
        <w:rPr>
          <w:szCs w:val="23"/>
          <w:rtl/>
        </w:rPr>
        <w:t xml:space="preserve"> </w:t>
      </w:r>
      <w:r w:rsidRPr="00622C57">
        <w:rPr>
          <w:b/>
          <w:bCs/>
          <w:szCs w:val="23"/>
        </w:rPr>
        <w:t>PB12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و </w:t>
      </w:r>
      <w:r w:rsidRPr="00622C57">
        <w:rPr>
          <w:b/>
          <w:bCs/>
          <w:szCs w:val="23"/>
        </w:rPr>
        <w:t>PB13</w:t>
      </w:r>
      <w:r w:rsidRPr="00622C57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622C57">
        <w:rPr>
          <w:szCs w:val="23"/>
          <w:rtl/>
        </w:rPr>
        <w:t xml:space="preserve">را با </w:t>
      </w:r>
      <w:proofErr w:type="spellStart"/>
      <w:r w:rsidRPr="00622C57">
        <w:rPr>
          <w:szCs w:val="23"/>
          <w:rtl/>
        </w:rPr>
        <w:t>فرکانس‌های</w:t>
      </w:r>
      <w:proofErr w:type="spellEnd"/>
      <w:r w:rsidRPr="00622C57">
        <w:rPr>
          <w:szCs w:val="23"/>
          <w:rtl/>
        </w:rPr>
        <w:t xml:space="preserve"> متفاوت کنترل </w:t>
      </w:r>
      <w:proofErr w:type="spellStart"/>
      <w:r w:rsidRPr="00622C57">
        <w:rPr>
          <w:szCs w:val="23"/>
          <w:rtl/>
        </w:rPr>
        <w:t>می‌کند</w:t>
      </w:r>
      <w:proofErr w:type="spellEnd"/>
      <w:r w:rsidRPr="00622C57">
        <w:rPr>
          <w:szCs w:val="23"/>
        </w:rPr>
        <w:t>.</w:t>
      </w:r>
    </w:p>
    <w:p w14:paraId="1366D7CC" w14:textId="4D3CF3D6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1. </w:t>
      </w:r>
      <w:r w:rsidRPr="00622C57">
        <w:rPr>
          <w:rFonts w:ascii="Consolas" w:hAnsi="Consolas" w:cs="Courier New"/>
          <w:color w:val="696969"/>
          <w:sz w:val="16"/>
          <w:szCs w:val="16"/>
        </w:rPr>
        <w:t>/* Includes --------------------------------------------------------*/</w:t>
      </w:r>
    </w:p>
    <w:p w14:paraId="6B716ED2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2. </w:t>
      </w:r>
      <w:r w:rsidRPr="00622C57">
        <w:rPr>
          <w:rFonts w:ascii="Consolas" w:hAnsi="Consolas" w:cs="Courier New"/>
          <w:color w:val="696969"/>
          <w:sz w:val="16"/>
          <w:szCs w:val="16"/>
        </w:rPr>
        <w:t>#include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622C57">
        <w:rPr>
          <w:rFonts w:ascii="Consolas" w:hAnsi="Consolas" w:cs="Courier New"/>
          <w:color w:val="008000"/>
          <w:sz w:val="16"/>
          <w:szCs w:val="16"/>
        </w:rPr>
        <w:t>"</w:t>
      </w:r>
      <w:proofErr w:type="spellStart"/>
      <w:r w:rsidRPr="00622C57">
        <w:rPr>
          <w:rFonts w:ascii="Consolas" w:hAnsi="Consolas" w:cs="Courier New"/>
          <w:color w:val="008000"/>
          <w:sz w:val="16"/>
          <w:szCs w:val="16"/>
        </w:rPr>
        <w:t>main.h</w:t>
      </w:r>
      <w:proofErr w:type="spellEnd"/>
      <w:r w:rsidRPr="00622C57">
        <w:rPr>
          <w:rFonts w:ascii="Consolas" w:hAnsi="Consolas" w:cs="Courier New"/>
          <w:color w:val="008000"/>
          <w:sz w:val="16"/>
          <w:szCs w:val="16"/>
        </w:rPr>
        <w:t>"</w:t>
      </w:r>
    </w:p>
    <w:p w14:paraId="79B55397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3. </w:t>
      </w:r>
      <w:r w:rsidRPr="00622C57">
        <w:rPr>
          <w:rFonts w:ascii="Consolas" w:hAnsi="Consolas" w:cs="Courier New"/>
          <w:color w:val="696969"/>
          <w:sz w:val="16"/>
          <w:szCs w:val="16"/>
        </w:rPr>
        <w:t>#include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622C57">
        <w:rPr>
          <w:rFonts w:ascii="Consolas" w:hAnsi="Consolas" w:cs="Courier New"/>
          <w:color w:val="008000"/>
          <w:sz w:val="16"/>
          <w:szCs w:val="16"/>
        </w:rPr>
        <w:t>"</w:t>
      </w:r>
      <w:proofErr w:type="spellStart"/>
      <w:r w:rsidRPr="00622C57">
        <w:rPr>
          <w:rFonts w:ascii="Consolas" w:hAnsi="Consolas" w:cs="Courier New"/>
          <w:color w:val="008000"/>
          <w:sz w:val="16"/>
          <w:szCs w:val="16"/>
        </w:rPr>
        <w:t>cmsis_os.h</w:t>
      </w:r>
      <w:proofErr w:type="spellEnd"/>
      <w:r w:rsidRPr="00622C57">
        <w:rPr>
          <w:rFonts w:ascii="Consolas" w:hAnsi="Consolas" w:cs="Courier New"/>
          <w:color w:val="008000"/>
          <w:sz w:val="16"/>
          <w:szCs w:val="16"/>
        </w:rPr>
        <w:t>"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622C57">
        <w:rPr>
          <w:rFonts w:ascii="Consolas" w:hAnsi="Consolas" w:cs="Courier New"/>
          <w:color w:val="696969"/>
          <w:sz w:val="16"/>
          <w:szCs w:val="16"/>
        </w:rPr>
        <w:t>// CMSIS-RTOS wrapper</w:t>
      </w:r>
    </w:p>
    <w:p w14:paraId="3C54B7E0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4. </w:t>
      </w:r>
      <w:r w:rsidRPr="00622C57">
        <w:rPr>
          <w:rFonts w:ascii="Consolas" w:hAnsi="Consolas" w:cs="Courier New"/>
          <w:color w:val="696969"/>
          <w:sz w:val="16"/>
          <w:szCs w:val="16"/>
        </w:rPr>
        <w:t>#include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622C57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622C57">
        <w:rPr>
          <w:rFonts w:ascii="Consolas" w:hAnsi="Consolas" w:cs="Courier New"/>
          <w:color w:val="008000"/>
          <w:sz w:val="16"/>
          <w:szCs w:val="16"/>
        </w:rPr>
        <w:t>stdio.h</w:t>
      </w:r>
      <w:proofErr w:type="spellEnd"/>
      <w:r w:rsidRPr="00622C57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191ED522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5.  </w:t>
      </w:r>
    </w:p>
    <w:p w14:paraId="4EE33B23" w14:textId="33A68AC0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6. </w:t>
      </w:r>
      <w:r w:rsidRPr="00622C57">
        <w:rPr>
          <w:rFonts w:ascii="Consolas" w:hAnsi="Consolas" w:cs="Courier New"/>
          <w:color w:val="696969"/>
          <w:sz w:val="16"/>
          <w:szCs w:val="16"/>
        </w:rPr>
        <w:t>/* Private variables -----------------------------------------------*/</w:t>
      </w:r>
    </w:p>
    <w:p w14:paraId="7E6099F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7.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Handles for Tasks (Native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FreeRTOS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 xml:space="preserve"> Style)</w:t>
      </w:r>
    </w:p>
    <w:p w14:paraId="5B004471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8. </w:t>
      </w:r>
      <w:proofErr w:type="spellStart"/>
      <w:r w:rsidRPr="00622C57">
        <w:rPr>
          <w:rFonts w:ascii="Consolas" w:hAnsi="Consolas" w:cs="Courier New"/>
          <w:color w:val="007FAA"/>
          <w:sz w:val="16"/>
          <w:szCs w:val="16"/>
        </w:rPr>
        <w:t>TaskHandle_t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led1TaskHandle;</w:t>
      </w:r>
    </w:p>
    <w:p w14:paraId="344E9278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 9. </w:t>
      </w:r>
      <w:proofErr w:type="spellStart"/>
      <w:r w:rsidRPr="00622C57">
        <w:rPr>
          <w:rFonts w:ascii="Consolas" w:hAnsi="Consolas" w:cs="Courier New"/>
          <w:color w:val="007FAA"/>
          <w:sz w:val="16"/>
          <w:szCs w:val="16"/>
        </w:rPr>
        <w:t>TaskHandle_t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led2TaskHandle;</w:t>
      </w:r>
    </w:p>
    <w:p w14:paraId="4555E341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10.  </w:t>
      </w:r>
    </w:p>
    <w:p w14:paraId="0AFC1067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11. </w:t>
      </w:r>
      <w:r w:rsidRPr="00622C57">
        <w:rPr>
          <w:rFonts w:ascii="Consolas" w:hAnsi="Consolas" w:cs="Courier New"/>
          <w:color w:val="696969"/>
          <w:sz w:val="16"/>
          <w:szCs w:val="16"/>
        </w:rPr>
        <w:t>// Handles for Tasks (CMSIS-RTOS Style - Commented)</w:t>
      </w:r>
    </w:p>
    <w:p w14:paraId="030E067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12.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osThreadId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 xml:space="preserve"> led1TaskHandle_cmsis;</w:t>
      </w:r>
    </w:p>
    <w:p w14:paraId="4C1A4B1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13.  </w:t>
      </w:r>
    </w:p>
    <w:p w14:paraId="27C04924" w14:textId="7DF00776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14. </w:t>
      </w:r>
      <w:r w:rsidRPr="00622C57">
        <w:rPr>
          <w:rFonts w:ascii="Consolas" w:hAnsi="Consolas" w:cs="Courier New"/>
          <w:color w:val="696969"/>
          <w:sz w:val="16"/>
          <w:szCs w:val="16"/>
        </w:rPr>
        <w:t>/* Function Prototypes ---------------------------------------------*/</w:t>
      </w:r>
    </w:p>
    <w:p w14:paraId="16C2BE00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15. 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led1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Task(</w:t>
      </w:r>
      <w:proofErr w:type="gramEnd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* argument);</w:t>
      </w:r>
    </w:p>
    <w:p w14:paraId="47FFCA42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16. 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led2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Task(</w:t>
      </w:r>
      <w:proofErr w:type="gramEnd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* argument);</w:t>
      </w:r>
    </w:p>
    <w:p w14:paraId="3AFF3206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17.  </w:t>
      </w:r>
    </w:p>
    <w:p w14:paraId="6B2EE72B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18. 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main(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>)</w:t>
      </w:r>
    </w:p>
    <w:p w14:paraId="01675868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19. {</w:t>
      </w:r>
    </w:p>
    <w:p w14:paraId="74B743F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20.  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HAL_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);</w:t>
      </w:r>
    </w:p>
    <w:p w14:paraId="35B6CDFF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21.   </w:t>
      </w:r>
      <w:proofErr w:type="spellStart"/>
      <w:r w:rsidRPr="00622C57">
        <w:rPr>
          <w:rFonts w:ascii="Consolas" w:hAnsi="Consolas" w:cs="Courier New"/>
          <w:color w:val="007FAA"/>
          <w:sz w:val="16"/>
          <w:szCs w:val="16"/>
        </w:rPr>
        <w:t>SystemClock_</w:t>
      </w:r>
      <w:proofErr w:type="gramStart"/>
      <w:r w:rsidRPr="00622C57">
        <w:rPr>
          <w:rFonts w:ascii="Consolas" w:hAnsi="Consolas" w:cs="Courier New"/>
          <w:color w:val="007FAA"/>
          <w:sz w:val="16"/>
          <w:szCs w:val="16"/>
        </w:rPr>
        <w:t>Config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);</w:t>
      </w:r>
    </w:p>
    <w:p w14:paraId="4109734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22.  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MX_GPIO_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);</w:t>
      </w:r>
    </w:p>
    <w:p w14:paraId="22990546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23.  </w:t>
      </w:r>
    </w:p>
    <w:p w14:paraId="636C2006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24.   </w:t>
      </w:r>
      <w:r w:rsidRPr="00622C57">
        <w:rPr>
          <w:rFonts w:ascii="Consolas" w:hAnsi="Consolas" w:cs="Courier New"/>
          <w:color w:val="696969"/>
          <w:sz w:val="16"/>
          <w:szCs w:val="16"/>
        </w:rPr>
        <w:t>/* --- Task Creation Section --- */</w:t>
      </w:r>
    </w:p>
    <w:p w14:paraId="46157EF7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25.  </w:t>
      </w:r>
    </w:p>
    <w:p w14:paraId="41B49C1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26.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STYLE 1: Native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FreeRTOS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 xml:space="preserve"> (Recommended for performance)</w:t>
      </w:r>
    </w:p>
    <w:p w14:paraId="48D476A5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27.   </w:t>
      </w:r>
      <w:r w:rsidRPr="00622C57">
        <w:rPr>
          <w:rFonts w:ascii="Consolas" w:hAnsi="Consolas" w:cs="Courier New"/>
          <w:color w:val="696969"/>
          <w:sz w:val="16"/>
          <w:szCs w:val="16"/>
        </w:rPr>
        <w:t>// Parameters: Function, Name, Stack Size, Argument, Priority, Handle</w:t>
      </w:r>
    </w:p>
    <w:p w14:paraId="19D86771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28.   </w:t>
      </w:r>
      <w:proofErr w:type="gramStart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xTaskCreate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led1Task, </w:t>
      </w:r>
      <w:r w:rsidRPr="00622C57">
        <w:rPr>
          <w:rFonts w:ascii="Consolas" w:hAnsi="Consolas" w:cs="Courier New"/>
          <w:color w:val="008000"/>
          <w:sz w:val="16"/>
          <w:szCs w:val="16"/>
        </w:rPr>
        <w:t>"LED1_Task"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622C57">
        <w:rPr>
          <w:rFonts w:ascii="Consolas" w:hAnsi="Consolas" w:cs="Courier New"/>
          <w:color w:val="008000"/>
          <w:sz w:val="16"/>
          <w:szCs w:val="16"/>
        </w:rPr>
        <w:t>128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, NULL,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tskIDLE_PRIORITY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+ </w:t>
      </w:r>
      <w:r w:rsidRPr="00622C57">
        <w:rPr>
          <w:rFonts w:ascii="Consolas" w:hAnsi="Consolas" w:cs="Courier New"/>
          <w:color w:val="008000"/>
          <w:sz w:val="16"/>
          <w:szCs w:val="16"/>
        </w:rPr>
        <w:t>1</w:t>
      </w:r>
      <w:r w:rsidRPr="00622C57">
        <w:rPr>
          <w:rFonts w:ascii="Consolas" w:hAnsi="Consolas" w:cs="Courier New"/>
          <w:color w:val="545454"/>
          <w:sz w:val="16"/>
          <w:szCs w:val="16"/>
        </w:rPr>
        <w:t>, &amp;led1TaskHandle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) !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=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pdPASS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)</w:t>
      </w:r>
    </w:p>
    <w:p w14:paraId="1E05292D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29.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470975FE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30.     </w:t>
      </w:r>
      <w:proofErr w:type="gramStart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008000"/>
          <w:sz w:val="16"/>
          <w:szCs w:val="16"/>
        </w:rPr>
        <w:t>1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622C57">
        <w:rPr>
          <w:rFonts w:ascii="Consolas" w:hAnsi="Consolas" w:cs="Courier New"/>
          <w:color w:val="696969"/>
          <w:sz w:val="16"/>
          <w:szCs w:val="16"/>
        </w:rPr>
        <w:t>// Error: Not enough memory (Heap)</w:t>
      </w:r>
    </w:p>
    <w:p w14:paraId="51007886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31. 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1A1C920F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32.  </w:t>
      </w:r>
    </w:p>
    <w:p w14:paraId="551C1A12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33.   </w:t>
      </w:r>
      <w:r w:rsidRPr="00622C57">
        <w:rPr>
          <w:rFonts w:ascii="Consolas" w:hAnsi="Consolas" w:cs="Courier New"/>
          <w:color w:val="696969"/>
          <w:sz w:val="16"/>
          <w:szCs w:val="16"/>
        </w:rPr>
        <w:t>// STYLE 2: CMSIS-RTOS (Standard for portability)</w:t>
      </w:r>
    </w:p>
    <w:p w14:paraId="32210F77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34.   </w:t>
      </w:r>
      <w:r w:rsidRPr="00622C57">
        <w:rPr>
          <w:rFonts w:ascii="Consolas" w:hAnsi="Consolas" w:cs="Courier New"/>
          <w:color w:val="696969"/>
          <w:sz w:val="16"/>
          <w:szCs w:val="16"/>
        </w:rPr>
        <w:t>/*</w:t>
      </w:r>
    </w:p>
    <w:p w14:paraId="395B036D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35.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  </w:t>
      </w:r>
      <w:proofErr w:type="spellStart"/>
      <w:proofErr w:type="gramStart"/>
      <w:r w:rsidRPr="00622C57">
        <w:rPr>
          <w:rFonts w:ascii="Consolas" w:hAnsi="Consolas" w:cs="Courier New"/>
          <w:color w:val="696969"/>
          <w:sz w:val="16"/>
          <w:szCs w:val="16"/>
        </w:rPr>
        <w:t>osThreadDef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696969"/>
          <w:sz w:val="16"/>
          <w:szCs w:val="16"/>
        </w:rPr>
        <w:t xml:space="preserve">task2, led2Task,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osPriorityNormal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, 0, 128);</w:t>
      </w:r>
    </w:p>
    <w:p w14:paraId="739F331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36.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  led1TaskHandle_cmsis =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osThreadCreate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(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osThread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(task2), NULL);</w:t>
      </w:r>
    </w:p>
    <w:p w14:paraId="3D7869B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37.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  */</w:t>
      </w:r>
    </w:p>
    <w:p w14:paraId="4F7CD305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38.   </w:t>
      </w:r>
    </w:p>
    <w:p w14:paraId="02B8477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39.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Creating second task using Native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FreeRTOS</w:t>
      </w:r>
      <w:proofErr w:type="spellEnd"/>
    </w:p>
    <w:p w14:paraId="729AD2EF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40.   </w:t>
      </w:r>
      <w:proofErr w:type="spellStart"/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xTaskCreate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led2Task, </w:t>
      </w:r>
      <w:r w:rsidRPr="00622C57">
        <w:rPr>
          <w:rFonts w:ascii="Consolas" w:hAnsi="Consolas" w:cs="Courier New"/>
          <w:color w:val="008000"/>
          <w:sz w:val="16"/>
          <w:szCs w:val="16"/>
        </w:rPr>
        <w:t>"LED2_Task"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622C57">
        <w:rPr>
          <w:rFonts w:ascii="Consolas" w:hAnsi="Consolas" w:cs="Courier New"/>
          <w:color w:val="008000"/>
          <w:sz w:val="16"/>
          <w:szCs w:val="16"/>
        </w:rPr>
        <w:t>128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, NULL,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tskIDLE_PRIORITY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+ </w:t>
      </w:r>
      <w:r w:rsidRPr="00622C57">
        <w:rPr>
          <w:rFonts w:ascii="Consolas" w:hAnsi="Consolas" w:cs="Courier New"/>
          <w:color w:val="008000"/>
          <w:sz w:val="16"/>
          <w:szCs w:val="16"/>
        </w:rPr>
        <w:t>1</w:t>
      </w:r>
      <w:r w:rsidRPr="00622C57">
        <w:rPr>
          <w:rFonts w:ascii="Consolas" w:hAnsi="Consolas" w:cs="Courier New"/>
          <w:color w:val="545454"/>
          <w:sz w:val="16"/>
          <w:szCs w:val="16"/>
        </w:rPr>
        <w:t>, &amp;led2TaskHandle);</w:t>
      </w:r>
    </w:p>
    <w:p w14:paraId="389AFCD5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41.  </w:t>
      </w:r>
    </w:p>
    <w:p w14:paraId="2CE2586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42.   </w:t>
      </w:r>
      <w:r w:rsidRPr="00622C57">
        <w:rPr>
          <w:rFonts w:ascii="Consolas" w:hAnsi="Consolas" w:cs="Courier New"/>
          <w:color w:val="696969"/>
          <w:sz w:val="16"/>
          <w:szCs w:val="16"/>
        </w:rPr>
        <w:t>/* --- Start Scheduler --- */</w:t>
      </w:r>
    </w:p>
    <w:p w14:paraId="0266969B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43.  </w:t>
      </w:r>
    </w:p>
    <w:p w14:paraId="34AC5F59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44.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STYLE 1: Native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FreeRTOS</w:t>
      </w:r>
      <w:proofErr w:type="spellEnd"/>
    </w:p>
    <w:p w14:paraId="53D2A529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45.   </w:t>
      </w:r>
      <w:proofErr w:type="spellStart"/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vTaskStartScheduler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);</w:t>
      </w:r>
    </w:p>
    <w:p w14:paraId="5316FFD8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46.  </w:t>
      </w:r>
    </w:p>
    <w:p w14:paraId="3461D52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47.   </w:t>
      </w:r>
      <w:r w:rsidRPr="00622C57">
        <w:rPr>
          <w:rFonts w:ascii="Consolas" w:hAnsi="Consolas" w:cs="Courier New"/>
          <w:color w:val="696969"/>
          <w:sz w:val="16"/>
          <w:szCs w:val="16"/>
        </w:rPr>
        <w:t>// STYLE 2: CMSIS-RTOS</w:t>
      </w:r>
    </w:p>
    <w:p w14:paraId="283B81F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48.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</w:t>
      </w:r>
      <w:proofErr w:type="spellStart"/>
      <w:proofErr w:type="gramStart"/>
      <w:r w:rsidRPr="00622C57">
        <w:rPr>
          <w:rFonts w:ascii="Consolas" w:hAnsi="Consolas" w:cs="Courier New"/>
          <w:color w:val="696969"/>
          <w:sz w:val="16"/>
          <w:szCs w:val="16"/>
        </w:rPr>
        <w:t>osKernelStart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696969"/>
          <w:sz w:val="16"/>
          <w:szCs w:val="16"/>
        </w:rPr>
        <w:t>);</w:t>
      </w:r>
    </w:p>
    <w:p w14:paraId="0DF625DF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49.  </w:t>
      </w:r>
    </w:p>
    <w:p w14:paraId="37178B8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50.   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622C57">
        <w:rPr>
          <w:rFonts w:ascii="Consolas" w:hAnsi="Consolas" w:cs="Courier New"/>
          <w:color w:val="008000"/>
          <w:sz w:val="16"/>
          <w:szCs w:val="16"/>
        </w:rPr>
        <w:t>1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) </w:t>
      </w:r>
    </w:p>
    <w:p w14:paraId="1D5026F0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51.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26F292D1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52.     </w:t>
      </w:r>
      <w:r w:rsidRPr="00622C57">
        <w:rPr>
          <w:rFonts w:ascii="Consolas" w:hAnsi="Consolas" w:cs="Courier New"/>
          <w:color w:val="696969"/>
          <w:sz w:val="16"/>
          <w:szCs w:val="16"/>
        </w:rPr>
        <w:t>// Program never reaches here if Scheduler starts successfully</w:t>
      </w:r>
    </w:p>
    <w:p w14:paraId="42F7164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53. 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1C1F2832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54. }</w:t>
      </w:r>
      <w:proofErr w:type="gramEnd"/>
    </w:p>
    <w:p w14:paraId="7255BDAF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55.  </w:t>
      </w:r>
    </w:p>
    <w:p w14:paraId="5E5AD34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56. </w:t>
      </w:r>
      <w:r w:rsidRPr="00622C57">
        <w:rPr>
          <w:rFonts w:ascii="Consolas" w:hAnsi="Consolas" w:cs="Courier New"/>
          <w:color w:val="696969"/>
          <w:sz w:val="16"/>
          <w:szCs w:val="16"/>
        </w:rPr>
        <w:t>/* --- Task Implementation --- */</w:t>
      </w:r>
    </w:p>
    <w:p w14:paraId="5D67B8B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57.  </w:t>
      </w:r>
    </w:p>
    <w:p w14:paraId="6F26E6C0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58. </w:t>
      </w:r>
      <w:r w:rsidRPr="00622C57">
        <w:rPr>
          <w:rFonts w:ascii="Consolas" w:hAnsi="Consolas" w:cs="Courier New"/>
          <w:color w:val="696969"/>
          <w:sz w:val="16"/>
          <w:szCs w:val="16"/>
        </w:rPr>
        <w:t>// LED1 Task: Toggles every 300ms</w:t>
      </w:r>
    </w:p>
    <w:p w14:paraId="426F478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59. 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led1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Task(</w:t>
      </w:r>
      <w:proofErr w:type="gramEnd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* argument)</w:t>
      </w:r>
      <w:r w:rsidRPr="00622C57">
        <w:rPr>
          <w:rFonts w:ascii="Consolas" w:hAnsi="Consolas" w:cs="Courier New"/>
          <w:color w:val="545454"/>
          <w:sz w:val="16"/>
          <w:szCs w:val="16"/>
        </w:rPr>
        <w:tab/>
      </w:r>
    </w:p>
    <w:p w14:paraId="42175EDB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60. {</w:t>
      </w:r>
    </w:p>
    <w:p w14:paraId="159ED17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61.   </w:t>
      </w:r>
      <w:proofErr w:type="gramStart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008000"/>
          <w:sz w:val="16"/>
          <w:szCs w:val="16"/>
        </w:rPr>
        <w:t>1</w:t>
      </w:r>
      <w:r w:rsidRPr="00622C57">
        <w:rPr>
          <w:rFonts w:ascii="Consolas" w:hAnsi="Consolas" w:cs="Courier New"/>
          <w:color w:val="545454"/>
          <w:sz w:val="16"/>
          <w:szCs w:val="16"/>
        </w:rPr>
        <w:t>)</w:t>
      </w:r>
    </w:p>
    <w:p w14:paraId="08D6E79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62.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377FADDA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63.    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TogglePin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GPIOB, GPIO_PIN_12);</w:t>
      </w:r>
    </w:p>
    <w:p w14:paraId="383D52C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64.  </w:t>
      </w:r>
    </w:p>
    <w:p w14:paraId="239E2458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65.  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Delay Style 1: Native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FreeRTOS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 xml:space="preserve"> (Using Ticks)</w:t>
      </w:r>
    </w:p>
    <w:p w14:paraId="04E4FB58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66.     </w:t>
      </w:r>
      <w:proofErr w:type="spellStart"/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vTaskDelay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( </w:t>
      </w:r>
      <w:r w:rsidRPr="00622C57">
        <w:rPr>
          <w:rFonts w:ascii="Consolas" w:hAnsi="Consolas" w:cs="Courier New"/>
          <w:color w:val="008000"/>
          <w:sz w:val="16"/>
          <w:szCs w:val="16"/>
        </w:rPr>
        <w:t>300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/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portTICK_PERIOD_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)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; </w:t>
      </w:r>
    </w:p>
    <w:p w14:paraId="5F8B1B5C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67.     </w:t>
      </w:r>
    </w:p>
    <w:p w14:paraId="76A581B1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68.     </w:t>
      </w:r>
      <w:r w:rsidRPr="00622C57">
        <w:rPr>
          <w:rFonts w:ascii="Consolas" w:hAnsi="Consolas" w:cs="Courier New"/>
          <w:color w:val="696969"/>
          <w:sz w:val="16"/>
          <w:szCs w:val="16"/>
        </w:rPr>
        <w:t>// Delay Style 2: CMSIS-RTOS</w:t>
      </w:r>
    </w:p>
    <w:p w14:paraId="466D6B5F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69.  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</w:t>
      </w:r>
      <w:proofErr w:type="spellStart"/>
      <w:proofErr w:type="gramStart"/>
      <w:r w:rsidRPr="00622C57">
        <w:rPr>
          <w:rFonts w:ascii="Consolas" w:hAnsi="Consolas" w:cs="Courier New"/>
          <w:color w:val="696969"/>
          <w:sz w:val="16"/>
          <w:szCs w:val="16"/>
        </w:rPr>
        <w:t>osDelay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696969"/>
          <w:sz w:val="16"/>
          <w:szCs w:val="16"/>
        </w:rPr>
        <w:t>300);</w:t>
      </w:r>
    </w:p>
    <w:p w14:paraId="6EBCEFF4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70. 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614E58AD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71. }</w:t>
      </w:r>
      <w:proofErr w:type="gramEnd"/>
    </w:p>
    <w:p w14:paraId="15ACDA90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72.  </w:t>
      </w:r>
    </w:p>
    <w:p w14:paraId="23498781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73. </w:t>
      </w:r>
      <w:r w:rsidRPr="00622C57">
        <w:rPr>
          <w:rFonts w:ascii="Consolas" w:hAnsi="Consolas" w:cs="Courier New"/>
          <w:color w:val="696969"/>
          <w:sz w:val="16"/>
          <w:szCs w:val="16"/>
        </w:rPr>
        <w:t>// LED2 Task: Toggles every 350ms</w:t>
      </w:r>
    </w:p>
    <w:p w14:paraId="56E01463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74. </w:t>
      </w:r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led2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Task(</w:t>
      </w:r>
      <w:proofErr w:type="gramEnd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 * argument)</w:t>
      </w:r>
      <w:r w:rsidRPr="00622C57">
        <w:rPr>
          <w:rFonts w:ascii="Consolas" w:hAnsi="Consolas" w:cs="Courier New"/>
          <w:color w:val="545454"/>
          <w:sz w:val="16"/>
          <w:szCs w:val="16"/>
        </w:rPr>
        <w:tab/>
      </w:r>
    </w:p>
    <w:p w14:paraId="6D7B0077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75. {</w:t>
      </w:r>
    </w:p>
    <w:p w14:paraId="22CDC1A7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76.   </w:t>
      </w:r>
      <w:proofErr w:type="gramStart"/>
      <w:r w:rsidRPr="00622C57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008000"/>
          <w:sz w:val="16"/>
          <w:szCs w:val="16"/>
        </w:rPr>
        <w:t>1</w:t>
      </w:r>
      <w:r w:rsidRPr="00622C57">
        <w:rPr>
          <w:rFonts w:ascii="Consolas" w:hAnsi="Consolas" w:cs="Courier New"/>
          <w:color w:val="545454"/>
          <w:sz w:val="16"/>
          <w:szCs w:val="16"/>
        </w:rPr>
        <w:t>)</w:t>
      </w:r>
    </w:p>
    <w:p w14:paraId="4A8AF736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77.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503AC0C3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78.    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HAL_GPIO_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TogglePin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GPIOB, GPIO_PIN_13);</w:t>
      </w:r>
    </w:p>
    <w:p w14:paraId="7901D320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79.  </w:t>
      </w:r>
    </w:p>
    <w:p w14:paraId="560D6E1B" w14:textId="77777777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80.  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Delay Style 1: Native </w:t>
      </w:r>
      <w:proofErr w:type="spellStart"/>
      <w:r w:rsidRPr="00622C57">
        <w:rPr>
          <w:rFonts w:ascii="Consolas" w:hAnsi="Consolas" w:cs="Courier New"/>
          <w:color w:val="696969"/>
          <w:sz w:val="16"/>
          <w:szCs w:val="16"/>
        </w:rPr>
        <w:t>FreeRTOS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 xml:space="preserve"> (Using helper macro)</w:t>
      </w:r>
    </w:p>
    <w:p w14:paraId="5C45E8D5" w14:textId="77777777" w:rsid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 xml:space="preserve">81.     </w:t>
      </w:r>
      <w:proofErr w:type="spellStart"/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vTaskDelay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 xml:space="preserve">( </w:t>
      </w:r>
      <w:proofErr w:type="spellStart"/>
      <w:r w:rsidRPr="00622C57">
        <w:rPr>
          <w:rFonts w:ascii="Consolas" w:hAnsi="Consolas" w:cs="Courier New"/>
          <w:color w:val="545454"/>
          <w:sz w:val="16"/>
          <w:szCs w:val="16"/>
        </w:rPr>
        <w:t>pdMS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_TO_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TICKS</w:t>
      </w:r>
      <w:proofErr w:type="spellEnd"/>
      <w:r w:rsidRPr="00622C57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008000"/>
          <w:sz w:val="16"/>
          <w:szCs w:val="16"/>
        </w:rPr>
        <w:t>350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) )</w:t>
      </w:r>
      <w:proofErr w:type="gramEnd"/>
      <w:r w:rsidRPr="00622C57">
        <w:rPr>
          <w:rFonts w:ascii="Consolas" w:hAnsi="Consolas" w:cs="Courier New"/>
          <w:color w:val="545454"/>
          <w:sz w:val="16"/>
          <w:szCs w:val="16"/>
        </w:rPr>
        <w:t>;</w:t>
      </w:r>
    </w:p>
    <w:p w14:paraId="172931C4" w14:textId="090BC599" w:rsidR="00622C57" w:rsidRDefault="00622C57" w:rsidP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>
        <w:rPr>
          <w:rFonts w:ascii="Consolas" w:hAnsi="Consolas" w:cs="Courier New"/>
          <w:color w:val="545454"/>
          <w:sz w:val="16"/>
          <w:szCs w:val="16"/>
        </w:rPr>
        <w:t>82.</w:t>
      </w:r>
    </w:p>
    <w:p w14:paraId="07128149" w14:textId="3A9CBEC8" w:rsidR="00622C57" w:rsidRPr="00622C57" w:rsidRDefault="00622C57" w:rsidP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>
        <w:rPr>
          <w:rFonts w:ascii="Consolas" w:hAnsi="Consolas" w:cs="Courier New"/>
          <w:color w:val="545454"/>
          <w:sz w:val="16"/>
          <w:szCs w:val="16"/>
        </w:rPr>
        <w:t>83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.     </w:t>
      </w:r>
      <w:r w:rsidRPr="00622C57">
        <w:rPr>
          <w:rFonts w:ascii="Consolas" w:hAnsi="Consolas" w:cs="Courier New"/>
          <w:color w:val="696969"/>
          <w:sz w:val="16"/>
          <w:szCs w:val="16"/>
        </w:rPr>
        <w:t>// Delay Style 2: CMSIS-RTOS</w:t>
      </w:r>
    </w:p>
    <w:p w14:paraId="6BF66EC9" w14:textId="31154286" w:rsidR="00622C57" w:rsidRPr="00622C57" w:rsidRDefault="00622C57" w:rsidP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>
        <w:rPr>
          <w:rFonts w:ascii="Consolas" w:hAnsi="Consolas" w:cs="Courier New"/>
          <w:color w:val="545454"/>
          <w:sz w:val="16"/>
          <w:szCs w:val="16"/>
        </w:rPr>
        <w:t>84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.     </w:t>
      </w:r>
      <w:r w:rsidRPr="00622C57">
        <w:rPr>
          <w:rFonts w:ascii="Consolas" w:hAnsi="Consolas" w:cs="Courier New"/>
          <w:color w:val="696969"/>
          <w:sz w:val="16"/>
          <w:szCs w:val="16"/>
        </w:rPr>
        <w:t xml:space="preserve">// </w:t>
      </w:r>
      <w:proofErr w:type="spellStart"/>
      <w:proofErr w:type="gramStart"/>
      <w:r w:rsidRPr="00622C57">
        <w:rPr>
          <w:rFonts w:ascii="Consolas" w:hAnsi="Consolas" w:cs="Courier New"/>
          <w:color w:val="696969"/>
          <w:sz w:val="16"/>
          <w:szCs w:val="16"/>
        </w:rPr>
        <w:t>osDelay</w:t>
      </w:r>
      <w:proofErr w:type="spellEnd"/>
      <w:r w:rsidRPr="00622C57">
        <w:rPr>
          <w:rFonts w:ascii="Consolas" w:hAnsi="Consolas" w:cs="Courier New"/>
          <w:color w:val="696969"/>
          <w:sz w:val="16"/>
          <w:szCs w:val="16"/>
        </w:rPr>
        <w:t>(</w:t>
      </w:r>
      <w:proofErr w:type="gramEnd"/>
      <w:r w:rsidRPr="00622C57">
        <w:rPr>
          <w:rFonts w:ascii="Consolas" w:hAnsi="Consolas" w:cs="Courier New"/>
          <w:color w:val="696969"/>
          <w:sz w:val="16"/>
          <w:szCs w:val="16"/>
        </w:rPr>
        <w:t>3</w:t>
      </w:r>
      <w:r>
        <w:rPr>
          <w:rFonts w:ascii="Consolas" w:hAnsi="Consolas" w:cs="Courier New"/>
          <w:color w:val="696969"/>
          <w:sz w:val="16"/>
          <w:szCs w:val="16"/>
        </w:rPr>
        <w:t>5</w:t>
      </w:r>
      <w:r w:rsidRPr="00622C57">
        <w:rPr>
          <w:rFonts w:ascii="Consolas" w:hAnsi="Consolas" w:cs="Courier New"/>
          <w:color w:val="696969"/>
          <w:sz w:val="16"/>
          <w:szCs w:val="16"/>
        </w:rPr>
        <w:t>0);</w:t>
      </w:r>
    </w:p>
    <w:p w14:paraId="6C764DAB" w14:textId="4D7E85C6" w:rsidR="00622C57" w:rsidRPr="00622C57" w:rsidRDefault="00622C57" w:rsidP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>
        <w:rPr>
          <w:rFonts w:ascii="Consolas" w:hAnsi="Consolas" w:cs="Courier New"/>
          <w:color w:val="545454"/>
          <w:sz w:val="16"/>
          <w:szCs w:val="16"/>
        </w:rPr>
        <w:t>85</w:t>
      </w:r>
    </w:p>
    <w:p w14:paraId="01022A38" w14:textId="51A0A492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r w:rsidRPr="00622C57">
        <w:rPr>
          <w:rFonts w:ascii="Consolas" w:hAnsi="Consolas" w:cs="Courier New"/>
          <w:color w:val="545454"/>
          <w:sz w:val="16"/>
          <w:szCs w:val="16"/>
        </w:rPr>
        <w:t>8</w:t>
      </w:r>
      <w:r>
        <w:rPr>
          <w:rFonts w:ascii="Consolas" w:hAnsi="Consolas" w:cs="Courier New"/>
          <w:color w:val="545454"/>
          <w:sz w:val="16"/>
          <w:szCs w:val="16"/>
        </w:rPr>
        <w:t>6</w:t>
      </w:r>
      <w:r w:rsidRPr="00622C57">
        <w:rPr>
          <w:rFonts w:ascii="Consolas" w:hAnsi="Consolas" w:cs="Courier New"/>
          <w:color w:val="545454"/>
          <w:sz w:val="16"/>
          <w:szCs w:val="16"/>
        </w:rPr>
        <w:t xml:space="preserve">. </w:t>
      </w: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4B1A5CF7" w14:textId="6EA03EF1" w:rsidR="00622C57" w:rsidRPr="00622C57" w:rsidRDefault="00622C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5598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622C57">
        <w:rPr>
          <w:rFonts w:ascii="Consolas" w:hAnsi="Consolas" w:cs="Courier New"/>
          <w:color w:val="545454"/>
          <w:sz w:val="16"/>
          <w:szCs w:val="16"/>
        </w:rPr>
        <w:t>8</w:t>
      </w:r>
      <w:r>
        <w:rPr>
          <w:rFonts w:ascii="Consolas" w:hAnsi="Consolas" w:cs="Courier New"/>
          <w:color w:val="545454"/>
          <w:sz w:val="16"/>
          <w:szCs w:val="16"/>
        </w:rPr>
        <w:t>7</w:t>
      </w:r>
      <w:r w:rsidRPr="00622C57">
        <w:rPr>
          <w:rFonts w:ascii="Consolas" w:hAnsi="Consolas" w:cs="Courier New"/>
          <w:color w:val="545454"/>
          <w:sz w:val="16"/>
          <w:szCs w:val="16"/>
        </w:rPr>
        <w:t>. }</w:t>
      </w:r>
      <w:proofErr w:type="gramEnd"/>
    </w:p>
    <w:p w14:paraId="2BBC9D1A" w14:textId="23E0D256" w:rsidR="00622C57" w:rsidRPr="00622C57" w:rsidRDefault="00622C57" w:rsidP="00622C57">
      <w:pPr>
        <w:pStyle w:val="1stparagraph"/>
        <w:rPr>
          <w:rFonts w:hint="cs"/>
          <w:szCs w:val="23"/>
          <w:rtl/>
        </w:rPr>
      </w:pPr>
    </w:p>
    <w:p w14:paraId="7DE3BDCA" w14:textId="77777777" w:rsidR="00622C57" w:rsidRPr="00622C57" w:rsidRDefault="00622C57" w:rsidP="00622C57">
      <w:pPr>
        <w:pStyle w:val="Heading2"/>
      </w:pPr>
      <w:bookmarkStart w:id="60" w:name="_Toc218438501"/>
      <w:r w:rsidRPr="00622C57">
        <w:rPr>
          <w:rtl/>
        </w:rPr>
        <w:t>۵</w:t>
      </w:r>
      <w:r w:rsidRPr="00622C57">
        <w:t xml:space="preserve">. </w:t>
      </w:r>
      <w:r w:rsidRPr="00622C57">
        <w:rPr>
          <w:rtl/>
        </w:rPr>
        <w:t xml:space="preserve">تحلیل فنی </w:t>
      </w:r>
      <w:proofErr w:type="spellStart"/>
      <w:r w:rsidRPr="00622C57">
        <w:rPr>
          <w:rtl/>
        </w:rPr>
        <w:t>تاخیرها</w:t>
      </w:r>
      <w:proofErr w:type="spellEnd"/>
      <w:r w:rsidRPr="00622C57">
        <w:t xml:space="preserve"> (</w:t>
      </w:r>
      <w:proofErr w:type="spellStart"/>
      <w:r w:rsidRPr="00622C57">
        <w:t>vTaskDelay</w:t>
      </w:r>
      <w:proofErr w:type="spellEnd"/>
      <w:r w:rsidRPr="00622C57">
        <w:t xml:space="preserve"> vs </w:t>
      </w:r>
      <w:proofErr w:type="spellStart"/>
      <w:r w:rsidRPr="00622C57">
        <w:t>osDelay</w:t>
      </w:r>
      <w:proofErr w:type="spellEnd"/>
      <w:r w:rsidRPr="00622C57">
        <w:t>)</w:t>
      </w:r>
      <w:bookmarkEnd w:id="60"/>
    </w:p>
    <w:p w14:paraId="24F4FC4D" w14:textId="13AC02DA" w:rsidR="00622C57" w:rsidRPr="00622C57" w:rsidRDefault="00622C57" w:rsidP="00622C57">
      <w:pPr>
        <w:pStyle w:val="1stparagraph"/>
        <w:rPr>
          <w:szCs w:val="23"/>
        </w:rPr>
      </w:pPr>
      <w:r w:rsidRPr="00622C57">
        <w:rPr>
          <w:szCs w:val="23"/>
          <w:rtl/>
        </w:rPr>
        <w:t xml:space="preserve">در </w:t>
      </w:r>
      <w:proofErr w:type="spellStart"/>
      <w:r w:rsidRPr="00622C57">
        <w:rPr>
          <w:szCs w:val="23"/>
          <w:rtl/>
        </w:rPr>
        <w:t>برنامه‌نویسی</w:t>
      </w:r>
      <w:proofErr w:type="spellEnd"/>
      <w:r w:rsidRPr="00622C57">
        <w:rPr>
          <w:szCs w:val="23"/>
          <w:rtl/>
        </w:rPr>
        <w:t xml:space="preserve"> بدون </w:t>
      </w:r>
      <w:proofErr w:type="spellStart"/>
      <w:r w:rsidRPr="00622C57">
        <w:rPr>
          <w:szCs w:val="23"/>
          <w:rtl/>
        </w:rPr>
        <w:t>سیستم‌عامل</w:t>
      </w:r>
      <w:proofErr w:type="spellEnd"/>
      <w:r w:rsidRPr="00622C57">
        <w:rPr>
          <w:szCs w:val="23"/>
          <w:rtl/>
        </w:rPr>
        <w:t xml:space="preserve">، از </w:t>
      </w:r>
      <w:r>
        <w:rPr>
          <w:szCs w:val="23"/>
        </w:rPr>
        <w:t xml:space="preserve"> </w:t>
      </w:r>
      <w:proofErr w:type="spellStart"/>
      <w:r w:rsidRPr="00622C57">
        <w:rPr>
          <w:szCs w:val="23"/>
        </w:rPr>
        <w:t>HAL_Delay</w:t>
      </w:r>
      <w:proofErr w:type="spellEnd"/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استفاده </w:t>
      </w:r>
      <w:proofErr w:type="spellStart"/>
      <w:r w:rsidRPr="00622C57">
        <w:rPr>
          <w:szCs w:val="23"/>
          <w:rtl/>
        </w:rPr>
        <w:t>می‌کردیم</w:t>
      </w:r>
      <w:proofErr w:type="spellEnd"/>
      <w:r w:rsidRPr="00622C57">
        <w:rPr>
          <w:szCs w:val="23"/>
          <w:rtl/>
        </w:rPr>
        <w:t xml:space="preserve"> که پردازنده را در یک حلقه خالی معطل </w:t>
      </w:r>
      <w:proofErr w:type="spellStart"/>
      <w:r w:rsidRPr="00622C57">
        <w:rPr>
          <w:szCs w:val="23"/>
          <w:rtl/>
        </w:rPr>
        <w:t>می‌کرد</w:t>
      </w:r>
      <w:proofErr w:type="spellEnd"/>
      <w:r w:rsidRPr="00622C57">
        <w:rPr>
          <w:szCs w:val="23"/>
        </w:rPr>
        <w:t xml:space="preserve">. </w:t>
      </w:r>
      <w:r w:rsidRPr="00622C57">
        <w:rPr>
          <w:szCs w:val="23"/>
          <w:rtl/>
        </w:rPr>
        <w:t>اما در</w:t>
      </w:r>
      <w:r w:rsidRPr="00622C57">
        <w:rPr>
          <w:szCs w:val="23"/>
        </w:rPr>
        <w:t xml:space="preserve"> RTOS:</w:t>
      </w:r>
    </w:p>
    <w:p w14:paraId="657FCAA5" w14:textId="1F5B902A" w:rsidR="00622C57" w:rsidRPr="00622C57" w:rsidRDefault="00622C57" w:rsidP="00622C57">
      <w:pPr>
        <w:pStyle w:val="1stparagraph"/>
        <w:numPr>
          <w:ilvl w:val="0"/>
          <w:numId w:val="148"/>
        </w:numPr>
        <w:rPr>
          <w:szCs w:val="23"/>
        </w:rPr>
      </w:pPr>
      <w:r>
        <w:rPr>
          <w:b/>
          <w:bCs/>
          <w:szCs w:val="23"/>
        </w:rPr>
        <w:t xml:space="preserve"> </w:t>
      </w:r>
      <w:proofErr w:type="spellStart"/>
      <w:r w:rsidRPr="00622C57">
        <w:rPr>
          <w:b/>
          <w:bCs/>
          <w:szCs w:val="23"/>
        </w:rPr>
        <w:t>vTaskDelay</w:t>
      </w:r>
      <w:proofErr w:type="spellEnd"/>
      <w:r w:rsidRPr="00622C57">
        <w:rPr>
          <w:b/>
          <w:bCs/>
          <w:szCs w:val="23"/>
        </w:rPr>
        <w:t>:</w:t>
      </w:r>
      <w:r w:rsidRPr="00622C57">
        <w:rPr>
          <w:szCs w:val="23"/>
        </w:rPr>
        <w:t xml:space="preserve"> </w:t>
      </w:r>
      <w:proofErr w:type="spellStart"/>
      <w:r w:rsidRPr="00622C57">
        <w:rPr>
          <w:szCs w:val="23"/>
          <w:rtl/>
        </w:rPr>
        <w:t>تسک</w:t>
      </w:r>
      <w:proofErr w:type="spellEnd"/>
      <w:r w:rsidRPr="00622C57">
        <w:rPr>
          <w:szCs w:val="23"/>
          <w:rtl/>
        </w:rPr>
        <w:t xml:space="preserve"> را به </w:t>
      </w:r>
      <w:proofErr w:type="gramStart"/>
      <w:r w:rsidRPr="00622C57">
        <w:rPr>
          <w:szCs w:val="23"/>
          <w:rtl/>
        </w:rPr>
        <w:t xml:space="preserve">وضعیت </w:t>
      </w:r>
      <w:r>
        <w:rPr>
          <w:b/>
          <w:bCs/>
          <w:szCs w:val="23"/>
        </w:rPr>
        <w:t xml:space="preserve"> </w:t>
      </w:r>
      <w:r w:rsidRPr="00622C57">
        <w:rPr>
          <w:b/>
          <w:bCs/>
          <w:szCs w:val="23"/>
        </w:rPr>
        <w:t>Blocked</w:t>
      </w:r>
      <w:proofErr w:type="gramEnd"/>
      <w:r w:rsidRPr="00622C57">
        <w:rPr>
          <w:szCs w:val="23"/>
        </w:rPr>
        <w:t xml:space="preserve"> </w:t>
      </w:r>
      <w:proofErr w:type="spellStart"/>
      <w:r w:rsidRPr="00622C57">
        <w:rPr>
          <w:szCs w:val="23"/>
          <w:rtl/>
        </w:rPr>
        <w:t>می‌برد</w:t>
      </w:r>
      <w:proofErr w:type="spellEnd"/>
      <w:r w:rsidRPr="00622C57">
        <w:rPr>
          <w:szCs w:val="23"/>
          <w:rtl/>
        </w:rPr>
        <w:t xml:space="preserve">. در این مدت، </w:t>
      </w:r>
      <w:proofErr w:type="spellStart"/>
      <w:r w:rsidRPr="00622C57">
        <w:rPr>
          <w:szCs w:val="23"/>
          <w:rtl/>
        </w:rPr>
        <w:t>سیستم‌عامل</w:t>
      </w:r>
      <w:proofErr w:type="spellEnd"/>
      <w:r w:rsidRPr="00622C57">
        <w:rPr>
          <w:szCs w:val="23"/>
          <w:rtl/>
        </w:rPr>
        <w:t xml:space="preserve"> متوجه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  <w:rtl/>
        </w:rPr>
        <w:t xml:space="preserve"> که این </w:t>
      </w:r>
      <w:proofErr w:type="spellStart"/>
      <w:r w:rsidRPr="00622C57">
        <w:rPr>
          <w:szCs w:val="23"/>
          <w:rtl/>
        </w:rPr>
        <w:t>تسک</w:t>
      </w:r>
      <w:proofErr w:type="spellEnd"/>
      <w:r w:rsidRPr="00622C57">
        <w:rPr>
          <w:szCs w:val="23"/>
          <w:rtl/>
        </w:rPr>
        <w:t xml:space="preserve"> کاری برای انجام دادن ندارد، بنابراین پردازنده را به </w:t>
      </w:r>
      <w:proofErr w:type="spellStart"/>
      <w:r w:rsidRPr="00622C57">
        <w:rPr>
          <w:szCs w:val="23"/>
          <w:rtl/>
        </w:rPr>
        <w:t>تسک‌های</w:t>
      </w:r>
      <w:proofErr w:type="spellEnd"/>
      <w:r w:rsidRPr="00622C57">
        <w:rPr>
          <w:szCs w:val="23"/>
          <w:rtl/>
        </w:rPr>
        <w:t xml:space="preserve"> دیگر </w:t>
      </w:r>
      <w:proofErr w:type="spellStart"/>
      <w:r w:rsidRPr="00622C57">
        <w:rPr>
          <w:szCs w:val="23"/>
          <w:rtl/>
        </w:rPr>
        <w:t>می‌دهد</w:t>
      </w:r>
      <w:proofErr w:type="spellEnd"/>
      <w:r w:rsidRPr="00622C57">
        <w:rPr>
          <w:szCs w:val="23"/>
        </w:rPr>
        <w:t>.</w:t>
      </w:r>
    </w:p>
    <w:p w14:paraId="728E1061" w14:textId="5741F433" w:rsidR="00622C57" w:rsidRPr="00622C57" w:rsidRDefault="00622C57" w:rsidP="00622C57">
      <w:pPr>
        <w:pStyle w:val="1stparagraph"/>
        <w:numPr>
          <w:ilvl w:val="0"/>
          <w:numId w:val="148"/>
        </w:numPr>
        <w:rPr>
          <w:szCs w:val="23"/>
        </w:rPr>
      </w:pPr>
      <w:r>
        <w:rPr>
          <w:b/>
          <w:bCs/>
          <w:szCs w:val="23"/>
        </w:rPr>
        <w:t xml:space="preserve"> </w:t>
      </w:r>
      <w:proofErr w:type="spellStart"/>
      <w:r w:rsidRPr="00622C57">
        <w:rPr>
          <w:b/>
          <w:bCs/>
          <w:szCs w:val="23"/>
        </w:rPr>
        <w:t>portTICK_PERIOD_MS</w:t>
      </w:r>
      <w:proofErr w:type="spellEnd"/>
      <w:r w:rsidRPr="00622C57">
        <w:rPr>
          <w:b/>
          <w:bCs/>
          <w:szCs w:val="23"/>
        </w:rPr>
        <w:t>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این مقدار به ما کمک </w:t>
      </w:r>
      <w:proofErr w:type="spellStart"/>
      <w:r w:rsidRPr="00622C57">
        <w:rPr>
          <w:szCs w:val="23"/>
          <w:rtl/>
        </w:rPr>
        <w:t>می‌کند</w:t>
      </w:r>
      <w:proofErr w:type="spellEnd"/>
      <w:r w:rsidRPr="00622C57">
        <w:rPr>
          <w:szCs w:val="23"/>
          <w:rtl/>
        </w:rPr>
        <w:t xml:space="preserve"> تا زمان را از </w:t>
      </w:r>
      <w:proofErr w:type="spellStart"/>
      <w:r w:rsidRPr="00622C57">
        <w:rPr>
          <w:szCs w:val="23"/>
          <w:rtl/>
        </w:rPr>
        <w:t>میلی‌ثانیه</w:t>
      </w:r>
      <w:proofErr w:type="spellEnd"/>
      <w:r w:rsidRPr="00622C57">
        <w:rPr>
          <w:szCs w:val="23"/>
          <w:rtl/>
        </w:rPr>
        <w:t xml:space="preserve"> به "</w:t>
      </w:r>
      <w:proofErr w:type="spellStart"/>
      <w:r w:rsidRPr="00622C57">
        <w:rPr>
          <w:szCs w:val="23"/>
          <w:rtl/>
        </w:rPr>
        <w:t>تیک‌های</w:t>
      </w:r>
      <w:proofErr w:type="spellEnd"/>
      <w:r w:rsidRPr="00622C57">
        <w:rPr>
          <w:szCs w:val="23"/>
          <w:rtl/>
        </w:rPr>
        <w:t xml:space="preserve"> سیستم" تبدیل کنیم. اگر کلاک سیستم تغییر کند، این </w:t>
      </w:r>
      <w:proofErr w:type="spellStart"/>
      <w:r w:rsidRPr="00622C57">
        <w:rPr>
          <w:szCs w:val="23"/>
          <w:rtl/>
        </w:rPr>
        <w:t>ماکرو</w:t>
      </w:r>
      <w:proofErr w:type="spellEnd"/>
      <w:r w:rsidRPr="00622C57">
        <w:rPr>
          <w:szCs w:val="23"/>
          <w:rtl/>
        </w:rPr>
        <w:t xml:space="preserve"> تضمین </w:t>
      </w:r>
      <w:proofErr w:type="spellStart"/>
      <w:r w:rsidRPr="00622C57">
        <w:rPr>
          <w:szCs w:val="23"/>
          <w:rtl/>
        </w:rPr>
        <w:t>می‌کند</w:t>
      </w:r>
      <w:proofErr w:type="spellEnd"/>
      <w:r w:rsidRPr="00622C57">
        <w:rPr>
          <w:szCs w:val="23"/>
          <w:rtl/>
        </w:rPr>
        <w:t xml:space="preserve"> که زمان تاخیر همچنان دقیق باقی بماند</w:t>
      </w:r>
      <w:r w:rsidRPr="00622C57">
        <w:rPr>
          <w:szCs w:val="23"/>
        </w:rPr>
        <w:t>.</w:t>
      </w:r>
    </w:p>
    <w:p w14:paraId="4F173D6B" w14:textId="0EC96ED1" w:rsidR="00622C57" w:rsidRPr="00622C57" w:rsidRDefault="00622C57" w:rsidP="00622C57">
      <w:pPr>
        <w:pStyle w:val="1stparagraph"/>
        <w:numPr>
          <w:ilvl w:val="0"/>
          <w:numId w:val="148"/>
        </w:numPr>
        <w:rPr>
          <w:szCs w:val="23"/>
        </w:rPr>
      </w:pPr>
      <w:r>
        <w:rPr>
          <w:b/>
          <w:bCs/>
          <w:szCs w:val="23"/>
        </w:rPr>
        <w:t xml:space="preserve"> </w:t>
      </w:r>
      <w:proofErr w:type="spellStart"/>
      <w:r w:rsidRPr="00622C57">
        <w:rPr>
          <w:b/>
          <w:bCs/>
          <w:szCs w:val="23"/>
        </w:rPr>
        <w:t>pdMS_TO_TICKS</w:t>
      </w:r>
      <w:proofErr w:type="spellEnd"/>
      <w:r w:rsidRPr="00622C57">
        <w:rPr>
          <w:b/>
          <w:bCs/>
          <w:szCs w:val="23"/>
        </w:rPr>
        <w:t>:</w:t>
      </w:r>
      <w:r w:rsidRPr="00622C57">
        <w:rPr>
          <w:szCs w:val="23"/>
        </w:rPr>
        <w:t xml:space="preserve"> </w:t>
      </w:r>
      <w:r w:rsidRPr="00622C57">
        <w:rPr>
          <w:szCs w:val="23"/>
          <w:rtl/>
        </w:rPr>
        <w:t xml:space="preserve">یک </w:t>
      </w:r>
      <w:proofErr w:type="spellStart"/>
      <w:r w:rsidRPr="00622C57">
        <w:rPr>
          <w:szCs w:val="23"/>
          <w:rtl/>
        </w:rPr>
        <w:t>ماکروی</w:t>
      </w:r>
      <w:proofErr w:type="spellEnd"/>
      <w:r w:rsidRPr="00622C57">
        <w:rPr>
          <w:szCs w:val="23"/>
          <w:rtl/>
        </w:rPr>
        <w:t xml:space="preserve"> </w:t>
      </w:r>
      <w:proofErr w:type="spellStart"/>
      <w:r w:rsidRPr="00622C57">
        <w:rPr>
          <w:szCs w:val="23"/>
          <w:rtl/>
        </w:rPr>
        <w:t>خواناتر</w:t>
      </w:r>
      <w:proofErr w:type="spellEnd"/>
      <w:r w:rsidRPr="00622C57">
        <w:rPr>
          <w:szCs w:val="23"/>
          <w:rtl/>
        </w:rPr>
        <w:t xml:space="preserve"> برای تبدیل </w:t>
      </w:r>
      <w:proofErr w:type="spellStart"/>
      <w:r w:rsidRPr="00622C57">
        <w:rPr>
          <w:szCs w:val="23"/>
          <w:rtl/>
        </w:rPr>
        <w:t>میلی‌ثانیه</w:t>
      </w:r>
      <w:proofErr w:type="spellEnd"/>
      <w:r w:rsidRPr="00622C57">
        <w:rPr>
          <w:szCs w:val="23"/>
          <w:rtl/>
        </w:rPr>
        <w:t xml:space="preserve"> به تیک است که استفاده از آن در </w:t>
      </w:r>
      <w:proofErr w:type="spellStart"/>
      <w:r w:rsidRPr="00622C57">
        <w:rPr>
          <w:szCs w:val="23"/>
          <w:rtl/>
        </w:rPr>
        <w:t>پروژه‌های</w:t>
      </w:r>
      <w:proofErr w:type="spellEnd"/>
      <w:r w:rsidRPr="00622C57">
        <w:rPr>
          <w:szCs w:val="23"/>
          <w:rtl/>
        </w:rPr>
        <w:t xml:space="preserve"> </w:t>
      </w:r>
      <w:proofErr w:type="spellStart"/>
      <w:r w:rsidRPr="00622C57">
        <w:rPr>
          <w:szCs w:val="23"/>
          <w:rtl/>
        </w:rPr>
        <w:t>حرفه‌ای</w:t>
      </w:r>
      <w:proofErr w:type="spellEnd"/>
      <w:r w:rsidRPr="00622C57">
        <w:rPr>
          <w:szCs w:val="23"/>
          <w:rtl/>
        </w:rPr>
        <w:t xml:space="preserve"> توصیه </w:t>
      </w:r>
      <w:proofErr w:type="spellStart"/>
      <w:r w:rsidRPr="00622C57">
        <w:rPr>
          <w:szCs w:val="23"/>
          <w:rtl/>
        </w:rPr>
        <w:t>می‌شود</w:t>
      </w:r>
      <w:proofErr w:type="spellEnd"/>
      <w:r w:rsidRPr="00622C57">
        <w:rPr>
          <w:szCs w:val="23"/>
        </w:rPr>
        <w:t>.</w:t>
      </w:r>
    </w:p>
    <w:p w14:paraId="31D59B9C" w14:textId="1E05EC6D" w:rsidR="00D41166" w:rsidRDefault="00D41166" w:rsidP="0013679B">
      <w:pPr>
        <w:pStyle w:val="1stparagraph"/>
        <w:jc w:val="left"/>
        <w:rPr>
          <w:szCs w:val="23"/>
          <w:rtl/>
        </w:rPr>
      </w:pPr>
      <w:r>
        <w:rPr>
          <w:szCs w:val="23"/>
          <w:rtl/>
        </w:rPr>
        <w:br w:type="page"/>
      </w:r>
    </w:p>
    <w:p w14:paraId="5F26107F" w14:textId="665C8B6B" w:rsidR="00D41166" w:rsidRPr="00D41166" w:rsidRDefault="00D41166" w:rsidP="00DC272C">
      <w:pPr>
        <w:pStyle w:val="Heading1"/>
      </w:pPr>
      <w:bookmarkStart w:id="61" w:name="_Toc218438502"/>
      <w:r w:rsidRPr="00D41166">
        <w:rPr>
          <w:rtl/>
        </w:rPr>
        <w:lastRenderedPageBreak/>
        <w:t xml:space="preserve">فصل </w:t>
      </w:r>
      <w:r w:rsidR="00DC272C">
        <w:rPr>
          <w:rFonts w:hint="cs"/>
          <w:rtl/>
        </w:rPr>
        <w:t>۱۲</w:t>
      </w:r>
      <w:r w:rsidRPr="00D41166">
        <w:rPr>
          <w:rtl/>
        </w:rPr>
        <w:t xml:space="preserve">: از </w:t>
      </w:r>
      <w:proofErr w:type="spellStart"/>
      <w:r w:rsidRPr="00D41166">
        <w:rPr>
          <w:rtl/>
        </w:rPr>
        <w:t>کدنویسی</w:t>
      </w:r>
      <w:proofErr w:type="spellEnd"/>
      <w:r w:rsidRPr="00D41166">
        <w:rPr>
          <w:rtl/>
        </w:rPr>
        <w:t xml:space="preserve"> تا واقعیت؛ اجرای پروژه روی برد</w:t>
      </w:r>
      <w:bookmarkEnd w:id="61"/>
    </w:p>
    <w:p w14:paraId="5253B26D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خب، خسته نباشی! الان کدی که نوشتی </w:t>
      </w:r>
      <w:proofErr w:type="spellStart"/>
      <w:r w:rsidRPr="00D41166">
        <w:rPr>
          <w:szCs w:val="23"/>
          <w:rtl/>
        </w:rPr>
        <w:t>آماده‌ست</w:t>
      </w:r>
      <w:proofErr w:type="spellEnd"/>
      <w:r w:rsidRPr="00D41166">
        <w:rPr>
          <w:szCs w:val="23"/>
          <w:rtl/>
        </w:rPr>
        <w:t xml:space="preserve"> و منتظره که جون بگیره. تا الان توی دنیای </w:t>
      </w:r>
      <w:proofErr w:type="spellStart"/>
      <w:r w:rsidRPr="00D41166">
        <w:rPr>
          <w:szCs w:val="23"/>
          <w:rtl/>
        </w:rPr>
        <w:t>نرم‌افزار</w:t>
      </w:r>
      <w:proofErr w:type="spellEnd"/>
      <w:r w:rsidRPr="00D41166">
        <w:rPr>
          <w:szCs w:val="23"/>
          <w:rtl/>
        </w:rPr>
        <w:t xml:space="preserve"> بودیم، ولی حالا </w:t>
      </w:r>
      <w:proofErr w:type="spellStart"/>
      <w:r w:rsidRPr="00D41166">
        <w:rPr>
          <w:szCs w:val="23"/>
          <w:rtl/>
        </w:rPr>
        <w:t>وقتشه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آستین‌ها</w:t>
      </w:r>
      <w:proofErr w:type="spellEnd"/>
      <w:r w:rsidRPr="00D41166">
        <w:rPr>
          <w:szCs w:val="23"/>
          <w:rtl/>
        </w:rPr>
        <w:t xml:space="preserve"> رو بالا بزنیم و بریم سراغ </w:t>
      </w:r>
      <w:proofErr w:type="spellStart"/>
      <w:r w:rsidRPr="00D41166">
        <w:rPr>
          <w:szCs w:val="23"/>
          <w:rtl/>
        </w:rPr>
        <w:t>سخت‌افزار</w:t>
      </w:r>
      <w:proofErr w:type="spellEnd"/>
      <w:r w:rsidRPr="00D41166">
        <w:rPr>
          <w:szCs w:val="23"/>
          <w:rtl/>
        </w:rPr>
        <w:t xml:space="preserve">. توی این فصل </w:t>
      </w:r>
      <w:proofErr w:type="spellStart"/>
      <w:r w:rsidRPr="00D41166">
        <w:rPr>
          <w:szCs w:val="23"/>
          <w:rtl/>
        </w:rPr>
        <w:t>قدم‌به‌قدم</w:t>
      </w:r>
      <w:proofErr w:type="spellEnd"/>
      <w:r w:rsidRPr="00D41166">
        <w:rPr>
          <w:szCs w:val="23"/>
          <w:rtl/>
        </w:rPr>
        <w:t xml:space="preserve"> یاد </w:t>
      </w:r>
      <w:proofErr w:type="spellStart"/>
      <w:r w:rsidRPr="00D41166">
        <w:rPr>
          <w:szCs w:val="23"/>
          <w:rtl/>
        </w:rPr>
        <w:t>می‌گیریم</w:t>
      </w:r>
      <w:proofErr w:type="spellEnd"/>
      <w:r w:rsidRPr="00D41166">
        <w:rPr>
          <w:szCs w:val="23"/>
          <w:rtl/>
        </w:rPr>
        <w:t xml:space="preserve"> چطور این کد رو </w:t>
      </w:r>
      <w:proofErr w:type="spellStart"/>
      <w:r w:rsidRPr="00D41166">
        <w:rPr>
          <w:szCs w:val="23"/>
          <w:rtl/>
        </w:rPr>
        <w:t>کامپایل</w:t>
      </w:r>
      <w:proofErr w:type="spellEnd"/>
      <w:r w:rsidRPr="00D41166">
        <w:rPr>
          <w:szCs w:val="23"/>
          <w:rtl/>
        </w:rPr>
        <w:t xml:space="preserve"> کنیم، چه بردی بخریم و چطور </w:t>
      </w:r>
      <w:proofErr w:type="spellStart"/>
      <w:r w:rsidRPr="00D41166">
        <w:rPr>
          <w:szCs w:val="23"/>
          <w:rtl/>
        </w:rPr>
        <w:t>برنامه‌مون</w:t>
      </w:r>
      <w:proofErr w:type="spellEnd"/>
      <w:r w:rsidRPr="00D41166">
        <w:rPr>
          <w:szCs w:val="23"/>
          <w:rtl/>
        </w:rPr>
        <w:t xml:space="preserve"> رو منتقل کنیم روی </w:t>
      </w:r>
      <w:proofErr w:type="spellStart"/>
      <w:r w:rsidRPr="00D41166">
        <w:rPr>
          <w:szCs w:val="23"/>
          <w:rtl/>
        </w:rPr>
        <w:t>آی‌سی</w:t>
      </w:r>
      <w:proofErr w:type="spellEnd"/>
      <w:r w:rsidRPr="00D41166">
        <w:rPr>
          <w:szCs w:val="23"/>
        </w:rPr>
        <w:t>.</w:t>
      </w:r>
    </w:p>
    <w:p w14:paraId="6FF0D4B7" w14:textId="77777777" w:rsidR="00D41166" w:rsidRPr="00D41166" w:rsidRDefault="00D41166" w:rsidP="00DC272C">
      <w:pPr>
        <w:pStyle w:val="Heading2"/>
      </w:pPr>
      <w:bookmarkStart w:id="62" w:name="_Toc218438503"/>
      <w:r w:rsidRPr="00D41166">
        <w:rPr>
          <w:rtl/>
        </w:rPr>
        <w:t xml:space="preserve">قدم اول: </w:t>
      </w:r>
      <w:proofErr w:type="spellStart"/>
      <w:r w:rsidRPr="00D41166">
        <w:rPr>
          <w:rtl/>
        </w:rPr>
        <w:t>کامپایل</w:t>
      </w:r>
      <w:proofErr w:type="spellEnd"/>
      <w:r w:rsidRPr="00D41166">
        <w:rPr>
          <w:rtl/>
        </w:rPr>
        <w:t xml:space="preserve"> کردن (مطمئن شو کد </w:t>
      </w:r>
      <w:proofErr w:type="spellStart"/>
      <w:r w:rsidRPr="00D41166">
        <w:rPr>
          <w:rtl/>
        </w:rPr>
        <w:t>سالمه</w:t>
      </w:r>
      <w:proofErr w:type="spellEnd"/>
      <w:r w:rsidRPr="00D41166">
        <w:rPr>
          <w:rtl/>
        </w:rPr>
        <w:t>)</w:t>
      </w:r>
      <w:bookmarkEnd w:id="62"/>
    </w:p>
    <w:p w14:paraId="051D5783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قبل از اینکه به سیم و </w:t>
      </w:r>
      <w:proofErr w:type="spellStart"/>
      <w:r w:rsidRPr="00D41166">
        <w:rPr>
          <w:szCs w:val="23"/>
          <w:rtl/>
        </w:rPr>
        <w:t>سخت‌افزار</w:t>
      </w:r>
      <w:proofErr w:type="spellEnd"/>
      <w:r w:rsidRPr="00D41166">
        <w:rPr>
          <w:szCs w:val="23"/>
          <w:rtl/>
        </w:rPr>
        <w:t xml:space="preserve"> دست بزنیم، باید مطمئن بشیم کدی که توی </w:t>
      </w:r>
      <w:r w:rsidRPr="00D41166">
        <w:rPr>
          <w:b/>
          <w:bCs/>
          <w:szCs w:val="23"/>
        </w:rPr>
        <w:t>STM32CubeIDE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 xml:space="preserve">نوشتی، ایراد نگارشی نداره و کامپیوتر </w:t>
      </w:r>
      <w:proofErr w:type="spellStart"/>
      <w:r w:rsidRPr="00D41166">
        <w:rPr>
          <w:szCs w:val="23"/>
          <w:rtl/>
        </w:rPr>
        <w:t>می‌فهمه</w:t>
      </w:r>
      <w:proofErr w:type="spellEnd"/>
      <w:r w:rsidRPr="00D41166">
        <w:rPr>
          <w:szCs w:val="23"/>
          <w:rtl/>
        </w:rPr>
        <w:t xml:space="preserve"> چی نوشتی</w:t>
      </w:r>
      <w:r w:rsidRPr="00D41166">
        <w:rPr>
          <w:szCs w:val="23"/>
        </w:rPr>
        <w:t>.</w:t>
      </w:r>
    </w:p>
    <w:p w14:paraId="51B2E6C6" w14:textId="73856D1B" w:rsidR="00D41166" w:rsidRPr="00D41166" w:rsidRDefault="00D41166" w:rsidP="00D41166">
      <w:pPr>
        <w:pStyle w:val="1stparagraph"/>
        <w:numPr>
          <w:ilvl w:val="0"/>
          <w:numId w:val="149"/>
        </w:numPr>
        <w:rPr>
          <w:szCs w:val="23"/>
        </w:rPr>
      </w:pPr>
      <w:r w:rsidRPr="00D41166">
        <w:rPr>
          <w:szCs w:val="23"/>
          <w:rtl/>
        </w:rPr>
        <w:t>توی محیط</w:t>
      </w:r>
      <w:r w:rsidR="00DC272C">
        <w:rPr>
          <w:rFonts w:hint="cs"/>
          <w:szCs w:val="23"/>
          <w:rtl/>
        </w:rPr>
        <w:t xml:space="preserve"> </w:t>
      </w:r>
      <w:r w:rsidRPr="00D41166">
        <w:rPr>
          <w:szCs w:val="23"/>
        </w:rPr>
        <w:t xml:space="preserve"> STM32CubeIDE</w:t>
      </w:r>
      <w:r w:rsidRPr="00D41166">
        <w:rPr>
          <w:szCs w:val="23"/>
          <w:rtl/>
        </w:rPr>
        <w:t xml:space="preserve">، اون بالا سمت چپ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آیکون</w:t>
      </w:r>
      <w:proofErr w:type="spellEnd"/>
      <w:r w:rsidRPr="00D41166">
        <w:rPr>
          <w:szCs w:val="23"/>
          <w:rtl/>
        </w:rPr>
        <w:t xml:space="preserve"> شبیه </w:t>
      </w:r>
      <w:r w:rsidRPr="00D41166">
        <w:rPr>
          <w:b/>
          <w:bCs/>
          <w:szCs w:val="23"/>
          <w:rtl/>
        </w:rPr>
        <w:t>چکش</w:t>
      </w:r>
      <w:r w:rsidRPr="00D41166">
        <w:rPr>
          <w:b/>
          <w:bCs/>
          <w:szCs w:val="23"/>
        </w:rPr>
        <w:t xml:space="preserve"> (Hammer)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هست. روش کلیک کن</w:t>
      </w:r>
      <w:r w:rsidRPr="00D41166">
        <w:rPr>
          <w:szCs w:val="23"/>
        </w:rPr>
        <w:t>.</w:t>
      </w:r>
    </w:p>
    <w:p w14:paraId="574C1DE2" w14:textId="0AA2E3C5" w:rsidR="00D41166" w:rsidRPr="00D41166" w:rsidRDefault="00D41166" w:rsidP="00D41166">
      <w:pPr>
        <w:pStyle w:val="1stparagraph"/>
        <w:numPr>
          <w:ilvl w:val="0"/>
          <w:numId w:val="149"/>
        </w:numPr>
        <w:rPr>
          <w:szCs w:val="23"/>
        </w:rPr>
      </w:pPr>
      <w:r w:rsidRPr="00D41166">
        <w:rPr>
          <w:szCs w:val="23"/>
          <w:rtl/>
        </w:rPr>
        <w:t xml:space="preserve">پایین صفحه توی بخش </w:t>
      </w:r>
      <w:r w:rsidRPr="00D41166">
        <w:rPr>
          <w:i/>
          <w:iCs/>
          <w:szCs w:val="23"/>
        </w:rPr>
        <w:t>Console</w:t>
      </w:r>
      <w:r w:rsidRPr="00D41166">
        <w:rPr>
          <w:szCs w:val="23"/>
        </w:rPr>
        <w:t xml:space="preserve"> </w:t>
      </w:r>
      <w:r w:rsidR="00DC272C">
        <w:rPr>
          <w:rFonts w:hint="cs"/>
          <w:szCs w:val="23"/>
          <w:rtl/>
        </w:rPr>
        <w:t xml:space="preserve"> </w:t>
      </w:r>
      <w:r w:rsidRPr="00D41166">
        <w:rPr>
          <w:szCs w:val="23"/>
          <w:rtl/>
        </w:rPr>
        <w:t xml:space="preserve">شروع </w:t>
      </w:r>
      <w:proofErr w:type="spellStart"/>
      <w:r w:rsidRPr="00D41166">
        <w:rPr>
          <w:szCs w:val="23"/>
          <w:rtl/>
        </w:rPr>
        <w:t>می‌کنه</w:t>
      </w:r>
      <w:proofErr w:type="spellEnd"/>
      <w:r w:rsidRPr="00D41166">
        <w:rPr>
          <w:szCs w:val="23"/>
          <w:rtl/>
        </w:rPr>
        <w:t xml:space="preserve"> به نوشتن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سری متن. صبر کن تا تموم بشه</w:t>
      </w:r>
      <w:r w:rsidRPr="00D41166">
        <w:rPr>
          <w:szCs w:val="23"/>
        </w:rPr>
        <w:t>.</w:t>
      </w:r>
    </w:p>
    <w:p w14:paraId="1E234CC8" w14:textId="7FD70C86" w:rsidR="00D41166" w:rsidRPr="00D41166" w:rsidRDefault="00D41166" w:rsidP="00D41166">
      <w:pPr>
        <w:pStyle w:val="1stparagraph"/>
        <w:numPr>
          <w:ilvl w:val="0"/>
          <w:numId w:val="149"/>
        </w:numPr>
        <w:rPr>
          <w:szCs w:val="23"/>
        </w:rPr>
      </w:pPr>
      <w:r w:rsidRPr="00D41166">
        <w:rPr>
          <w:szCs w:val="23"/>
          <w:rtl/>
        </w:rPr>
        <w:t xml:space="preserve">اگر آخرش نوشت </w:t>
      </w:r>
      <w:r w:rsidR="00DC272C">
        <w:rPr>
          <w:szCs w:val="23"/>
        </w:rPr>
        <w:t xml:space="preserve"> </w:t>
      </w:r>
      <w:r w:rsidRPr="00D41166">
        <w:rPr>
          <w:szCs w:val="23"/>
        </w:rPr>
        <w:t>Build Finished. 0 errors</w:t>
      </w:r>
      <w:r w:rsidRPr="00D41166">
        <w:rPr>
          <w:szCs w:val="23"/>
          <w:rtl/>
        </w:rPr>
        <w:t xml:space="preserve">، یعنی دمت گرم! </w:t>
      </w:r>
      <w:proofErr w:type="spellStart"/>
      <w:r w:rsidRPr="00D41166">
        <w:rPr>
          <w:szCs w:val="23"/>
          <w:rtl/>
        </w:rPr>
        <w:t>کدت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سالمه</w:t>
      </w:r>
      <w:proofErr w:type="spellEnd"/>
      <w:r w:rsidRPr="00D41166">
        <w:rPr>
          <w:szCs w:val="23"/>
          <w:rtl/>
        </w:rPr>
        <w:t xml:space="preserve"> و تبدیل شده به فایل</w:t>
      </w:r>
      <w:r w:rsidRPr="00D41166">
        <w:rPr>
          <w:szCs w:val="23"/>
        </w:rPr>
        <w:t xml:space="preserve"> Hex </w:t>
      </w:r>
      <w:r w:rsidRPr="00D41166">
        <w:rPr>
          <w:szCs w:val="23"/>
          <w:rtl/>
        </w:rPr>
        <w:t>زبان ماشین</w:t>
      </w:r>
      <w:r w:rsidRPr="00D41166">
        <w:rPr>
          <w:szCs w:val="23"/>
        </w:rPr>
        <w:t>.</w:t>
      </w:r>
    </w:p>
    <w:p w14:paraId="4B455ACA" w14:textId="77777777" w:rsidR="00D41166" w:rsidRPr="00D41166" w:rsidRDefault="00D41166" w:rsidP="00D41166">
      <w:pPr>
        <w:pStyle w:val="1stparagraph"/>
        <w:numPr>
          <w:ilvl w:val="0"/>
          <w:numId w:val="149"/>
        </w:numPr>
        <w:rPr>
          <w:szCs w:val="23"/>
        </w:rPr>
      </w:pPr>
      <w:r w:rsidRPr="00D41166">
        <w:rPr>
          <w:szCs w:val="23"/>
          <w:rtl/>
        </w:rPr>
        <w:t xml:space="preserve">اگر </w:t>
      </w:r>
      <w:proofErr w:type="spellStart"/>
      <w:r w:rsidRPr="00D41166">
        <w:rPr>
          <w:szCs w:val="23"/>
          <w:rtl/>
        </w:rPr>
        <w:t>ارور</w:t>
      </w:r>
      <w:proofErr w:type="spellEnd"/>
      <w:r w:rsidRPr="00D41166">
        <w:rPr>
          <w:szCs w:val="23"/>
          <w:rtl/>
        </w:rPr>
        <w:t xml:space="preserve"> داد، باید بری خطی که قرمز شده رو چک کنی ببینی </w:t>
      </w:r>
      <w:proofErr w:type="spellStart"/>
      <w:r w:rsidRPr="00D41166">
        <w:rPr>
          <w:szCs w:val="23"/>
          <w:rtl/>
        </w:rPr>
        <w:t>سمی‌کالنی</w:t>
      </w:r>
      <w:proofErr w:type="spellEnd"/>
      <w:r w:rsidRPr="00D41166">
        <w:rPr>
          <w:szCs w:val="23"/>
          <w:rtl/>
        </w:rPr>
        <w:t xml:space="preserve"> چیزی جا </w:t>
      </w:r>
      <w:proofErr w:type="spellStart"/>
      <w:r w:rsidRPr="00D41166">
        <w:rPr>
          <w:szCs w:val="23"/>
          <w:rtl/>
        </w:rPr>
        <w:t>ننداخته</w:t>
      </w:r>
      <w:proofErr w:type="spellEnd"/>
      <w:r w:rsidRPr="00D41166">
        <w:rPr>
          <w:szCs w:val="23"/>
          <w:rtl/>
        </w:rPr>
        <w:t xml:space="preserve"> باشی</w:t>
      </w:r>
      <w:r w:rsidRPr="00D41166">
        <w:rPr>
          <w:szCs w:val="23"/>
        </w:rPr>
        <w:t>.</w:t>
      </w:r>
    </w:p>
    <w:p w14:paraId="3EB8D1D2" w14:textId="77777777" w:rsidR="00D41166" w:rsidRPr="00D41166" w:rsidRDefault="00D41166" w:rsidP="00955A78">
      <w:pPr>
        <w:pStyle w:val="Heading2"/>
      </w:pPr>
      <w:bookmarkStart w:id="63" w:name="_Toc218438504"/>
      <w:r w:rsidRPr="00D41166">
        <w:rPr>
          <w:rtl/>
        </w:rPr>
        <w:t>قدم دوم: چی بخریم؟ (انتخاب سلاح!)</w:t>
      </w:r>
      <w:bookmarkEnd w:id="63"/>
    </w:p>
    <w:p w14:paraId="53564858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برای اجرای این پروژه، تو به یک "مغز" (برد </w:t>
      </w:r>
      <w:proofErr w:type="spellStart"/>
      <w:r w:rsidRPr="00D41166">
        <w:rPr>
          <w:szCs w:val="23"/>
          <w:rtl/>
        </w:rPr>
        <w:t>میکروکنترلر</w:t>
      </w:r>
      <w:proofErr w:type="spellEnd"/>
      <w:r w:rsidRPr="00D41166">
        <w:rPr>
          <w:szCs w:val="23"/>
          <w:rtl/>
        </w:rPr>
        <w:t>) و یک "رابط" (</w:t>
      </w:r>
      <w:proofErr w:type="spellStart"/>
      <w:r w:rsidRPr="00D41166">
        <w:rPr>
          <w:szCs w:val="23"/>
          <w:rtl/>
        </w:rPr>
        <w:t>پروگرمر</w:t>
      </w:r>
      <w:proofErr w:type="spellEnd"/>
      <w:r w:rsidRPr="00D41166">
        <w:rPr>
          <w:szCs w:val="23"/>
          <w:rtl/>
        </w:rPr>
        <w:t>) نیاز داری. دو تا گزینه محبوب داری</w:t>
      </w:r>
      <w:r w:rsidRPr="00D41166">
        <w:rPr>
          <w:szCs w:val="23"/>
        </w:rPr>
        <w:t>:</w:t>
      </w:r>
    </w:p>
    <w:p w14:paraId="302236C1" w14:textId="77777777" w:rsidR="00D41166" w:rsidRPr="00D41166" w:rsidRDefault="00D41166" w:rsidP="00D41166">
      <w:pPr>
        <w:pStyle w:val="1stparagraph"/>
        <w:rPr>
          <w:b/>
          <w:bCs/>
          <w:szCs w:val="23"/>
        </w:rPr>
      </w:pPr>
      <w:r w:rsidRPr="00D41166">
        <w:rPr>
          <w:b/>
          <w:bCs/>
          <w:szCs w:val="23"/>
          <w:rtl/>
        </w:rPr>
        <w:t xml:space="preserve">گزینه ۱: برد </w:t>
      </w:r>
      <w:proofErr w:type="spellStart"/>
      <w:r w:rsidRPr="00D41166">
        <w:rPr>
          <w:b/>
          <w:bCs/>
          <w:szCs w:val="23"/>
          <w:rtl/>
        </w:rPr>
        <w:t>دیسکاوری</w:t>
      </w:r>
      <w:proofErr w:type="spellEnd"/>
      <w:r w:rsidRPr="00D41166">
        <w:rPr>
          <w:b/>
          <w:bCs/>
          <w:szCs w:val="23"/>
        </w:rPr>
        <w:t xml:space="preserve"> (Discovery) - </w:t>
      </w:r>
      <w:r w:rsidRPr="00D41166">
        <w:rPr>
          <w:b/>
          <w:bCs/>
          <w:szCs w:val="23"/>
          <w:rtl/>
        </w:rPr>
        <w:t>راحت ولی گرون</w:t>
      </w:r>
    </w:p>
    <w:p w14:paraId="2B9B5B56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این </w:t>
      </w:r>
      <w:proofErr w:type="spellStart"/>
      <w:r w:rsidRPr="00D41166">
        <w:rPr>
          <w:szCs w:val="23"/>
          <w:rtl/>
        </w:rPr>
        <w:t>بردها</w:t>
      </w:r>
      <w:proofErr w:type="spellEnd"/>
      <w:r w:rsidRPr="00D41166">
        <w:rPr>
          <w:szCs w:val="23"/>
          <w:rtl/>
        </w:rPr>
        <w:t xml:space="preserve">، </w:t>
      </w:r>
      <w:proofErr w:type="spellStart"/>
      <w:r w:rsidRPr="00D41166">
        <w:rPr>
          <w:szCs w:val="23"/>
          <w:rtl/>
        </w:rPr>
        <w:t>بردهای</w:t>
      </w:r>
      <w:proofErr w:type="spellEnd"/>
      <w:r w:rsidRPr="00D41166">
        <w:rPr>
          <w:szCs w:val="23"/>
          <w:rtl/>
        </w:rPr>
        <w:t xml:space="preserve"> رسمی شرکت</w:t>
      </w:r>
      <w:r w:rsidRPr="00D41166">
        <w:rPr>
          <w:szCs w:val="23"/>
        </w:rPr>
        <w:t xml:space="preserve"> ST </w:t>
      </w:r>
      <w:r w:rsidRPr="00D41166">
        <w:rPr>
          <w:szCs w:val="23"/>
          <w:rtl/>
        </w:rPr>
        <w:t>هستن</w:t>
      </w:r>
      <w:r w:rsidRPr="00D41166">
        <w:rPr>
          <w:szCs w:val="23"/>
        </w:rPr>
        <w:t>.</w:t>
      </w:r>
    </w:p>
    <w:p w14:paraId="020BC830" w14:textId="77777777" w:rsidR="00D41166" w:rsidRPr="00D41166" w:rsidRDefault="00D41166" w:rsidP="00D41166">
      <w:pPr>
        <w:pStyle w:val="1stparagraph"/>
        <w:numPr>
          <w:ilvl w:val="0"/>
          <w:numId w:val="150"/>
        </w:numPr>
        <w:rPr>
          <w:szCs w:val="23"/>
        </w:rPr>
      </w:pPr>
      <w:r w:rsidRPr="00D41166">
        <w:rPr>
          <w:b/>
          <w:bCs/>
          <w:szCs w:val="23"/>
          <w:rtl/>
        </w:rPr>
        <w:lastRenderedPageBreak/>
        <w:t>خوبیش چیه؟</w:t>
      </w:r>
      <w:r w:rsidRPr="00D41166">
        <w:rPr>
          <w:szCs w:val="23"/>
          <w:rtl/>
        </w:rPr>
        <w:t xml:space="preserve"> روی خودشون </w:t>
      </w:r>
      <w:proofErr w:type="spellStart"/>
      <w:r w:rsidRPr="00D41166">
        <w:rPr>
          <w:szCs w:val="23"/>
          <w:rtl/>
        </w:rPr>
        <w:t>پروگرمر</w:t>
      </w:r>
      <w:proofErr w:type="spellEnd"/>
      <w:r w:rsidRPr="00D41166">
        <w:rPr>
          <w:szCs w:val="23"/>
          <w:rtl/>
        </w:rPr>
        <w:t xml:space="preserve"> دارن. یعنی فقط با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کابل</w:t>
      </w:r>
      <w:r w:rsidRPr="00D41166">
        <w:rPr>
          <w:szCs w:val="23"/>
        </w:rPr>
        <w:t xml:space="preserve"> USB </w:t>
      </w:r>
      <w:r w:rsidRPr="00D41166">
        <w:rPr>
          <w:szCs w:val="23"/>
          <w:rtl/>
        </w:rPr>
        <w:t xml:space="preserve">وصل </w:t>
      </w:r>
      <w:proofErr w:type="spellStart"/>
      <w:r w:rsidRPr="00D41166">
        <w:rPr>
          <w:szCs w:val="23"/>
          <w:rtl/>
        </w:rPr>
        <w:t>می‌شن</w:t>
      </w:r>
      <w:proofErr w:type="spellEnd"/>
      <w:r w:rsidRPr="00D41166">
        <w:rPr>
          <w:szCs w:val="23"/>
          <w:rtl/>
        </w:rPr>
        <w:t xml:space="preserve"> به کامپیوتر و تمام</w:t>
      </w:r>
      <w:r w:rsidRPr="00D41166">
        <w:rPr>
          <w:szCs w:val="23"/>
        </w:rPr>
        <w:t>.</w:t>
      </w:r>
    </w:p>
    <w:p w14:paraId="190B9A07" w14:textId="77777777" w:rsidR="00D41166" w:rsidRPr="00D41166" w:rsidRDefault="00D41166" w:rsidP="00D41166">
      <w:pPr>
        <w:pStyle w:val="1stparagraph"/>
        <w:numPr>
          <w:ilvl w:val="0"/>
          <w:numId w:val="150"/>
        </w:numPr>
        <w:rPr>
          <w:szCs w:val="23"/>
        </w:rPr>
      </w:pPr>
      <w:r w:rsidRPr="00D41166">
        <w:rPr>
          <w:b/>
          <w:bCs/>
          <w:szCs w:val="23"/>
          <w:rtl/>
        </w:rPr>
        <w:t>بدیش چیه؟</w:t>
      </w:r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گرونن</w:t>
      </w:r>
      <w:proofErr w:type="spellEnd"/>
      <w:r w:rsidRPr="00D41166">
        <w:rPr>
          <w:szCs w:val="23"/>
          <w:rtl/>
        </w:rPr>
        <w:t xml:space="preserve"> و بزرگ. معمولاً برای یادگیری </w:t>
      </w:r>
      <w:proofErr w:type="spellStart"/>
      <w:r w:rsidRPr="00D41166">
        <w:rPr>
          <w:szCs w:val="23"/>
          <w:rtl/>
        </w:rPr>
        <w:t>عالی‌ان</w:t>
      </w:r>
      <w:proofErr w:type="spellEnd"/>
      <w:r w:rsidRPr="00D41166">
        <w:rPr>
          <w:szCs w:val="23"/>
          <w:rtl/>
        </w:rPr>
        <w:t xml:space="preserve"> ولی نمیشه </w:t>
      </w:r>
      <w:proofErr w:type="spellStart"/>
      <w:r w:rsidRPr="00D41166">
        <w:rPr>
          <w:szCs w:val="23"/>
          <w:rtl/>
        </w:rPr>
        <w:t>گذاشتشون</w:t>
      </w:r>
      <w:proofErr w:type="spellEnd"/>
      <w:r w:rsidRPr="00D41166">
        <w:rPr>
          <w:szCs w:val="23"/>
          <w:rtl/>
        </w:rPr>
        <w:t xml:space="preserve"> توی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محصول نهایی </w:t>
      </w:r>
      <w:proofErr w:type="spellStart"/>
      <w:r w:rsidRPr="00D41166">
        <w:rPr>
          <w:szCs w:val="23"/>
          <w:rtl/>
        </w:rPr>
        <w:t>کوچیک</w:t>
      </w:r>
      <w:proofErr w:type="spellEnd"/>
      <w:r w:rsidRPr="00D41166">
        <w:rPr>
          <w:szCs w:val="23"/>
        </w:rPr>
        <w:t>.</w:t>
      </w:r>
    </w:p>
    <w:p w14:paraId="6D20C80C" w14:textId="29A0E15E" w:rsidR="00D41166" w:rsidRPr="00D41166" w:rsidRDefault="00D41166" w:rsidP="00D41166">
      <w:pPr>
        <w:pStyle w:val="1stparagraph"/>
        <w:rPr>
          <w:b/>
          <w:bCs/>
          <w:szCs w:val="23"/>
        </w:rPr>
      </w:pPr>
      <w:r w:rsidRPr="00D41166">
        <w:rPr>
          <w:b/>
          <w:bCs/>
          <w:szCs w:val="23"/>
          <w:rtl/>
        </w:rPr>
        <w:t>گزینه ۲: برد</w:t>
      </w:r>
      <w:r w:rsidRPr="00D41166">
        <w:rPr>
          <w:b/>
          <w:bCs/>
          <w:szCs w:val="23"/>
        </w:rPr>
        <w:t xml:space="preserve"> Black Pill </w:t>
      </w:r>
      <w:r w:rsidRPr="00D41166">
        <w:rPr>
          <w:b/>
          <w:bCs/>
          <w:szCs w:val="23"/>
          <w:rtl/>
        </w:rPr>
        <w:t>یا</w:t>
      </w:r>
      <w:r w:rsidRPr="00D41166">
        <w:rPr>
          <w:b/>
          <w:bCs/>
          <w:szCs w:val="23"/>
        </w:rPr>
        <w:t xml:space="preserve"> Blue Pill </w:t>
      </w:r>
      <w:r w:rsidRPr="00D41166">
        <w:rPr>
          <w:b/>
          <w:bCs/>
          <w:szCs w:val="23"/>
          <w:rtl/>
        </w:rPr>
        <w:t>پیشنهادی و اقتصادی</w:t>
      </w:r>
    </w:p>
    <w:p w14:paraId="1DA76C79" w14:textId="77777777" w:rsidR="00D41166" w:rsidRPr="00D41166" w:rsidRDefault="00D41166" w:rsidP="00D41166">
      <w:pPr>
        <w:pStyle w:val="1stparagraph"/>
        <w:rPr>
          <w:szCs w:val="23"/>
        </w:rPr>
      </w:pPr>
      <w:proofErr w:type="spellStart"/>
      <w:r w:rsidRPr="00D41166">
        <w:rPr>
          <w:szCs w:val="23"/>
          <w:rtl/>
        </w:rPr>
        <w:t>این‌ها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بردهای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کوچیک</w:t>
      </w:r>
      <w:proofErr w:type="spellEnd"/>
      <w:r w:rsidRPr="00D41166">
        <w:rPr>
          <w:szCs w:val="23"/>
          <w:rtl/>
        </w:rPr>
        <w:t xml:space="preserve"> و </w:t>
      </w:r>
      <w:proofErr w:type="spellStart"/>
      <w:r w:rsidRPr="00D41166">
        <w:rPr>
          <w:szCs w:val="23"/>
          <w:rtl/>
        </w:rPr>
        <w:t>سیاه‌رنگی</w:t>
      </w:r>
      <w:proofErr w:type="spellEnd"/>
      <w:r w:rsidRPr="00D41166">
        <w:rPr>
          <w:szCs w:val="23"/>
          <w:rtl/>
        </w:rPr>
        <w:t xml:space="preserve"> هستن که خیلی </w:t>
      </w:r>
      <w:proofErr w:type="spellStart"/>
      <w:r w:rsidRPr="00D41166">
        <w:rPr>
          <w:szCs w:val="23"/>
          <w:rtl/>
        </w:rPr>
        <w:t>محبوبن</w:t>
      </w:r>
      <w:proofErr w:type="spellEnd"/>
      <w:r w:rsidRPr="00D41166">
        <w:rPr>
          <w:szCs w:val="23"/>
        </w:rPr>
        <w:t>.</w:t>
      </w:r>
    </w:p>
    <w:p w14:paraId="3AF91807" w14:textId="77777777" w:rsidR="00D41166" w:rsidRPr="00D41166" w:rsidRDefault="00D41166" w:rsidP="00D41166">
      <w:pPr>
        <w:pStyle w:val="1stparagraph"/>
        <w:numPr>
          <w:ilvl w:val="0"/>
          <w:numId w:val="151"/>
        </w:numPr>
        <w:rPr>
          <w:szCs w:val="23"/>
        </w:rPr>
      </w:pPr>
      <w:r w:rsidRPr="00D41166">
        <w:rPr>
          <w:b/>
          <w:bCs/>
          <w:szCs w:val="23"/>
          <w:rtl/>
        </w:rPr>
        <w:t>خوبیش چیه؟</w:t>
      </w:r>
      <w:r w:rsidRPr="00D41166">
        <w:rPr>
          <w:szCs w:val="23"/>
          <w:rtl/>
        </w:rPr>
        <w:t xml:space="preserve"> خیلی </w:t>
      </w:r>
      <w:proofErr w:type="spellStart"/>
      <w:r w:rsidRPr="00D41166">
        <w:rPr>
          <w:szCs w:val="23"/>
          <w:rtl/>
        </w:rPr>
        <w:t>ارزونن</w:t>
      </w:r>
      <w:proofErr w:type="spellEnd"/>
      <w:r w:rsidRPr="00D41166">
        <w:rPr>
          <w:szCs w:val="23"/>
          <w:rtl/>
        </w:rPr>
        <w:t xml:space="preserve">، </w:t>
      </w:r>
      <w:proofErr w:type="spellStart"/>
      <w:r w:rsidRPr="00D41166">
        <w:rPr>
          <w:szCs w:val="23"/>
          <w:rtl/>
        </w:rPr>
        <w:t>جمع‌وجورن</w:t>
      </w:r>
      <w:proofErr w:type="spellEnd"/>
      <w:r w:rsidRPr="00D41166">
        <w:rPr>
          <w:szCs w:val="23"/>
          <w:rtl/>
        </w:rPr>
        <w:t xml:space="preserve"> و قدرتمند</w:t>
      </w:r>
      <w:r w:rsidRPr="00D41166">
        <w:rPr>
          <w:szCs w:val="23"/>
        </w:rPr>
        <w:t xml:space="preserve"> (</w:t>
      </w:r>
      <w:r w:rsidRPr="00D41166">
        <w:rPr>
          <w:szCs w:val="23"/>
          <w:rtl/>
        </w:rPr>
        <w:t xml:space="preserve">مخصوصاً </w:t>
      </w:r>
      <w:proofErr w:type="spellStart"/>
      <w:r w:rsidRPr="00D41166">
        <w:rPr>
          <w:szCs w:val="23"/>
          <w:rtl/>
        </w:rPr>
        <w:t>مدل‌های</w:t>
      </w:r>
      <w:proofErr w:type="spellEnd"/>
      <w:r w:rsidRPr="00D41166">
        <w:rPr>
          <w:szCs w:val="23"/>
        </w:rPr>
        <w:t xml:space="preserve"> F401 </w:t>
      </w:r>
      <w:r w:rsidRPr="00D41166">
        <w:rPr>
          <w:szCs w:val="23"/>
          <w:rtl/>
        </w:rPr>
        <w:t>یا</w:t>
      </w:r>
      <w:r w:rsidRPr="00D41166">
        <w:rPr>
          <w:szCs w:val="23"/>
        </w:rPr>
        <w:t xml:space="preserve"> F411).</w:t>
      </w:r>
    </w:p>
    <w:p w14:paraId="011B959F" w14:textId="77777777" w:rsidR="00D41166" w:rsidRPr="00D41166" w:rsidRDefault="00D41166" w:rsidP="00D41166">
      <w:pPr>
        <w:pStyle w:val="1stparagraph"/>
        <w:numPr>
          <w:ilvl w:val="0"/>
          <w:numId w:val="151"/>
        </w:numPr>
        <w:rPr>
          <w:szCs w:val="23"/>
        </w:rPr>
      </w:pPr>
      <w:r w:rsidRPr="00D41166">
        <w:rPr>
          <w:b/>
          <w:bCs/>
          <w:szCs w:val="23"/>
          <w:rtl/>
        </w:rPr>
        <w:t>بدیش چیه؟</w:t>
      </w:r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پروگرمر</w:t>
      </w:r>
      <w:proofErr w:type="spellEnd"/>
      <w:r w:rsidRPr="00D41166">
        <w:rPr>
          <w:szCs w:val="23"/>
          <w:rtl/>
        </w:rPr>
        <w:t xml:space="preserve"> داخلی ندارن. یعنی باید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قطعه جداگانه به اسم </w:t>
      </w:r>
      <w:r w:rsidRPr="00D41166">
        <w:rPr>
          <w:b/>
          <w:bCs/>
          <w:szCs w:val="23"/>
        </w:rPr>
        <w:t>ST-Link V2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هم براش بخری</w:t>
      </w:r>
      <w:r w:rsidRPr="00D41166">
        <w:rPr>
          <w:szCs w:val="23"/>
        </w:rPr>
        <w:t>.</w:t>
      </w:r>
    </w:p>
    <w:p w14:paraId="1A479668" w14:textId="5383CD84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b/>
          <w:bCs/>
          <w:szCs w:val="23"/>
          <w:rtl/>
        </w:rPr>
        <w:t>پیشنهاد من</w:t>
      </w:r>
      <w:r w:rsidRPr="00D41166">
        <w:rPr>
          <w:b/>
          <w:bCs/>
          <w:szCs w:val="23"/>
        </w:rPr>
        <w:t>:</w:t>
      </w:r>
      <w:r w:rsidRPr="00D41166">
        <w:rPr>
          <w:szCs w:val="23"/>
        </w:rPr>
        <w:t xml:space="preserve">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برد </w:t>
      </w:r>
      <w:r w:rsidR="00DC272C">
        <w:rPr>
          <w:b/>
          <w:bCs/>
          <w:szCs w:val="23"/>
        </w:rPr>
        <w:t xml:space="preserve"> </w:t>
      </w:r>
      <w:r w:rsidRPr="00D41166">
        <w:rPr>
          <w:b/>
          <w:bCs/>
          <w:szCs w:val="23"/>
        </w:rPr>
        <w:t>Black Pill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مدل</w:t>
      </w:r>
      <w:r w:rsidRPr="00D41166">
        <w:rPr>
          <w:szCs w:val="23"/>
        </w:rPr>
        <w:t xml:space="preserve"> STM32F411 </w:t>
      </w:r>
      <w:r w:rsidRPr="00D41166">
        <w:rPr>
          <w:szCs w:val="23"/>
          <w:rtl/>
        </w:rPr>
        <w:t>عالیه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 xml:space="preserve">بخر به همراه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دانگل</w:t>
      </w:r>
      <w:proofErr w:type="spellEnd"/>
      <w:r w:rsidRPr="00D41166">
        <w:rPr>
          <w:szCs w:val="23"/>
          <w:rtl/>
        </w:rPr>
        <w:t xml:space="preserve"> </w:t>
      </w:r>
      <w:r w:rsidRPr="00D41166">
        <w:rPr>
          <w:b/>
          <w:bCs/>
          <w:szCs w:val="23"/>
        </w:rPr>
        <w:t>ST-Link V2</w:t>
      </w:r>
      <w:r w:rsidRPr="00D41166">
        <w:rPr>
          <w:szCs w:val="23"/>
        </w:rPr>
        <w:t xml:space="preserve">. </w:t>
      </w:r>
      <w:r w:rsidRPr="00D41166">
        <w:rPr>
          <w:szCs w:val="23"/>
          <w:rtl/>
        </w:rPr>
        <w:t xml:space="preserve">هم </w:t>
      </w:r>
      <w:proofErr w:type="spellStart"/>
      <w:r w:rsidRPr="00D41166">
        <w:rPr>
          <w:szCs w:val="23"/>
          <w:rtl/>
        </w:rPr>
        <w:t>ارزون‌تر</w:t>
      </w:r>
      <w:proofErr w:type="spellEnd"/>
      <w:r w:rsidRPr="00D41166">
        <w:rPr>
          <w:szCs w:val="23"/>
          <w:rtl/>
        </w:rPr>
        <w:t xml:space="preserve"> در میاد، هم یاد </w:t>
      </w:r>
      <w:proofErr w:type="spellStart"/>
      <w:r w:rsidRPr="00D41166">
        <w:rPr>
          <w:szCs w:val="23"/>
          <w:rtl/>
        </w:rPr>
        <w:t>می‌گیری</w:t>
      </w:r>
      <w:proofErr w:type="spellEnd"/>
      <w:r w:rsidRPr="00D41166">
        <w:rPr>
          <w:szCs w:val="23"/>
          <w:rtl/>
        </w:rPr>
        <w:t xml:space="preserve"> چطور </w:t>
      </w:r>
      <w:proofErr w:type="spellStart"/>
      <w:r w:rsidRPr="00D41166">
        <w:rPr>
          <w:szCs w:val="23"/>
          <w:rtl/>
        </w:rPr>
        <w:t>سخت‌افزارها</w:t>
      </w:r>
      <w:proofErr w:type="spellEnd"/>
      <w:r w:rsidRPr="00D41166">
        <w:rPr>
          <w:szCs w:val="23"/>
          <w:rtl/>
        </w:rPr>
        <w:t xml:space="preserve"> رو بهم وصل کنی</w:t>
      </w:r>
      <w:r w:rsidRPr="00D41166">
        <w:rPr>
          <w:szCs w:val="23"/>
        </w:rPr>
        <w:t>.</w:t>
      </w:r>
    </w:p>
    <w:p w14:paraId="4761DC9D" w14:textId="77777777" w:rsidR="00D41166" w:rsidRPr="00D41166" w:rsidRDefault="00D41166" w:rsidP="00955A78">
      <w:pPr>
        <w:pStyle w:val="Heading2"/>
      </w:pPr>
      <w:bookmarkStart w:id="64" w:name="_Toc218438505"/>
      <w:r w:rsidRPr="00D41166">
        <w:rPr>
          <w:rtl/>
        </w:rPr>
        <w:t xml:space="preserve">قدم سوم: </w:t>
      </w:r>
      <w:proofErr w:type="spellStart"/>
      <w:r w:rsidRPr="00D41166">
        <w:rPr>
          <w:rtl/>
        </w:rPr>
        <w:t>سیم‌کشی</w:t>
      </w:r>
      <w:proofErr w:type="spellEnd"/>
      <w:r w:rsidRPr="00D41166">
        <w:rPr>
          <w:rtl/>
        </w:rPr>
        <w:t xml:space="preserve"> و اتصال </w:t>
      </w:r>
      <w:proofErr w:type="spellStart"/>
      <w:r w:rsidRPr="00D41166">
        <w:rPr>
          <w:rtl/>
        </w:rPr>
        <w:t>پروگرمر</w:t>
      </w:r>
      <w:bookmarkEnd w:id="64"/>
      <w:proofErr w:type="spellEnd"/>
    </w:p>
    <w:p w14:paraId="1059474C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اگر برد </w:t>
      </w:r>
      <w:proofErr w:type="spellStart"/>
      <w:r w:rsidRPr="00D41166">
        <w:rPr>
          <w:szCs w:val="23"/>
          <w:rtl/>
        </w:rPr>
        <w:t>دیسکاوری</w:t>
      </w:r>
      <w:proofErr w:type="spellEnd"/>
      <w:r w:rsidRPr="00D41166">
        <w:rPr>
          <w:szCs w:val="23"/>
          <w:rtl/>
        </w:rPr>
        <w:t xml:space="preserve"> خریدی که هیچی، کابل</w:t>
      </w:r>
      <w:r w:rsidRPr="00D41166">
        <w:rPr>
          <w:szCs w:val="23"/>
        </w:rPr>
        <w:t xml:space="preserve"> USB </w:t>
      </w:r>
      <w:r w:rsidRPr="00D41166">
        <w:rPr>
          <w:szCs w:val="23"/>
          <w:rtl/>
        </w:rPr>
        <w:t xml:space="preserve">رو بزن و برو مرحله بعد. اما اگر </w:t>
      </w:r>
      <w:r w:rsidRPr="00D41166">
        <w:rPr>
          <w:b/>
          <w:bCs/>
          <w:szCs w:val="23"/>
        </w:rPr>
        <w:t>Black Pill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 xml:space="preserve">و </w:t>
      </w:r>
      <w:r w:rsidRPr="00D41166">
        <w:rPr>
          <w:b/>
          <w:bCs/>
          <w:szCs w:val="23"/>
        </w:rPr>
        <w:t>ST-Link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 xml:space="preserve">خریدی، باید </w:t>
      </w:r>
      <w:proofErr w:type="spellStart"/>
      <w:r w:rsidRPr="00D41166">
        <w:rPr>
          <w:szCs w:val="23"/>
          <w:rtl/>
        </w:rPr>
        <w:t>این‌ها</w:t>
      </w:r>
      <w:proofErr w:type="spellEnd"/>
      <w:r w:rsidRPr="00D41166">
        <w:rPr>
          <w:szCs w:val="23"/>
          <w:rtl/>
        </w:rPr>
        <w:t xml:space="preserve"> رو با ۴ تا سیم مادگی-مادگی بهم وصل کنی</w:t>
      </w:r>
      <w:r w:rsidRPr="00D41166">
        <w:rPr>
          <w:szCs w:val="23"/>
        </w:rPr>
        <w:t>.</w:t>
      </w:r>
    </w:p>
    <w:p w14:paraId="4C10D8B8" w14:textId="77777777" w:rsidR="00D41166" w:rsidRDefault="00D41166" w:rsidP="00D41166">
      <w:pPr>
        <w:pStyle w:val="1stparagraph"/>
        <w:rPr>
          <w:szCs w:val="23"/>
          <w:rtl/>
        </w:rPr>
      </w:pPr>
      <w:r w:rsidRPr="00D41166">
        <w:rPr>
          <w:szCs w:val="23"/>
          <w:rtl/>
        </w:rPr>
        <w:t xml:space="preserve">اینجا رو خیلی دقت کن، چون اشتباه کردن </w:t>
      </w:r>
      <w:proofErr w:type="spellStart"/>
      <w:r w:rsidRPr="00D41166">
        <w:rPr>
          <w:szCs w:val="23"/>
          <w:rtl/>
        </w:rPr>
        <w:t>می‌تونه</w:t>
      </w:r>
      <w:proofErr w:type="spellEnd"/>
      <w:r w:rsidRPr="00D41166">
        <w:rPr>
          <w:szCs w:val="23"/>
          <w:rtl/>
        </w:rPr>
        <w:t xml:space="preserve"> میکرو رو </w:t>
      </w:r>
      <w:proofErr w:type="spellStart"/>
      <w:r w:rsidRPr="00D41166">
        <w:rPr>
          <w:szCs w:val="23"/>
          <w:rtl/>
        </w:rPr>
        <w:t>بسوزونه</w:t>
      </w:r>
      <w:proofErr w:type="spellEnd"/>
      <w:r w:rsidRPr="00D41166">
        <w:rPr>
          <w:szCs w:val="23"/>
        </w:rPr>
        <w:t>!</w:t>
      </w:r>
    </w:p>
    <w:p w14:paraId="33C6923C" w14:textId="77777777" w:rsidR="00DC272C" w:rsidRPr="00D41166" w:rsidRDefault="00DC272C" w:rsidP="00D41166">
      <w:pPr>
        <w:pStyle w:val="1stparagraph"/>
        <w:rPr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46"/>
        <w:gridCol w:w="2830"/>
      </w:tblGrid>
      <w:tr w:rsidR="00D41166" w:rsidRPr="00D41166" w14:paraId="264A9389" w14:textId="77777777" w:rsidTr="00DC27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6E7D5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  <w:rtl/>
              </w:rPr>
              <w:t>پایه روی</w:t>
            </w:r>
            <w:r w:rsidRPr="00D41166">
              <w:rPr>
                <w:b/>
                <w:bCs/>
                <w:szCs w:val="23"/>
              </w:rPr>
              <w:t xml:space="preserve"> ST-Link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99D0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  <w:rtl/>
              </w:rPr>
              <w:t>پایه روی</w:t>
            </w:r>
            <w:r w:rsidRPr="00D41166">
              <w:rPr>
                <w:b/>
                <w:bCs/>
                <w:szCs w:val="23"/>
              </w:rPr>
              <w:t xml:space="preserve"> Black Pill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1ACAF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  <w:rtl/>
              </w:rPr>
              <w:t>توضیحات (مهم!)</w:t>
            </w:r>
          </w:p>
        </w:tc>
      </w:tr>
      <w:tr w:rsidR="00D41166" w:rsidRPr="00D41166" w14:paraId="61B54F88" w14:textId="77777777" w:rsidTr="00DC2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AC012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72916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013D3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szCs w:val="23"/>
                <w:rtl/>
              </w:rPr>
              <w:t>منفی مشترک (حتماً اول اینو وصل کن)</w:t>
            </w:r>
          </w:p>
        </w:tc>
      </w:tr>
      <w:tr w:rsidR="00D41166" w:rsidRPr="00D41166" w14:paraId="59BFC4F8" w14:textId="77777777" w:rsidTr="00DC2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8F1FF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SWCLK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7217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SWCLK</w:t>
            </w:r>
            <w:r w:rsidRPr="00D41166">
              <w:rPr>
                <w:szCs w:val="23"/>
              </w:rPr>
              <w:t xml:space="preserve"> (</w:t>
            </w:r>
            <w:r w:rsidRPr="00D41166">
              <w:rPr>
                <w:szCs w:val="23"/>
                <w:rtl/>
              </w:rPr>
              <w:t>یا</w:t>
            </w:r>
            <w:r w:rsidRPr="00D41166">
              <w:rPr>
                <w:szCs w:val="23"/>
              </w:rPr>
              <w:t xml:space="preserve"> PA14)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DCDDF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szCs w:val="23"/>
                <w:rtl/>
              </w:rPr>
              <w:t>کلاک ارتباطی</w:t>
            </w:r>
          </w:p>
        </w:tc>
      </w:tr>
      <w:tr w:rsidR="00D41166" w:rsidRPr="00D41166" w14:paraId="1930EFBB" w14:textId="77777777" w:rsidTr="00DC2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43995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SWDIO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1DAA7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SWDIO</w:t>
            </w:r>
            <w:r w:rsidRPr="00D41166">
              <w:rPr>
                <w:szCs w:val="23"/>
              </w:rPr>
              <w:t xml:space="preserve"> (</w:t>
            </w:r>
            <w:r w:rsidRPr="00D41166">
              <w:rPr>
                <w:szCs w:val="23"/>
                <w:rtl/>
              </w:rPr>
              <w:t>یا</w:t>
            </w:r>
            <w:r w:rsidRPr="00D41166">
              <w:rPr>
                <w:szCs w:val="23"/>
              </w:rPr>
              <w:t xml:space="preserve"> PA13)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E041F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proofErr w:type="spellStart"/>
            <w:r w:rsidRPr="00D41166">
              <w:rPr>
                <w:szCs w:val="23"/>
                <w:rtl/>
              </w:rPr>
              <w:t>دیتای</w:t>
            </w:r>
            <w:proofErr w:type="spellEnd"/>
            <w:r w:rsidRPr="00D41166">
              <w:rPr>
                <w:szCs w:val="23"/>
                <w:rtl/>
              </w:rPr>
              <w:t xml:space="preserve"> ارتباطی</w:t>
            </w:r>
          </w:p>
        </w:tc>
      </w:tr>
      <w:tr w:rsidR="00D41166" w:rsidRPr="00D41166" w14:paraId="19146153" w14:textId="77777777" w:rsidTr="00DC2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9A3F1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30135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b/>
                <w:bCs/>
                <w:szCs w:val="23"/>
              </w:rPr>
              <w:t>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231FD" w14:textId="77777777" w:rsidR="00D41166" w:rsidRPr="00D41166" w:rsidRDefault="00D41166" w:rsidP="00DC272C">
            <w:pPr>
              <w:pStyle w:val="1stparagraph"/>
              <w:jc w:val="center"/>
              <w:rPr>
                <w:szCs w:val="23"/>
              </w:rPr>
            </w:pPr>
            <w:r w:rsidRPr="00D41166">
              <w:rPr>
                <w:szCs w:val="23"/>
                <w:rtl/>
              </w:rPr>
              <w:t>تغذیه مثبت</w:t>
            </w:r>
          </w:p>
        </w:tc>
      </w:tr>
    </w:tbl>
    <w:p w14:paraId="7A25A575" w14:textId="77777777" w:rsidR="00DC272C" w:rsidRDefault="00DC272C" w:rsidP="00D41166">
      <w:pPr>
        <w:pStyle w:val="1stparagraph"/>
        <w:rPr>
          <w:rFonts w:ascii="Segoe UI Emoji" w:hAnsi="Segoe UI Emoji" w:cs="Segoe UI Emoji"/>
          <w:szCs w:val="23"/>
          <w:rtl/>
        </w:rPr>
      </w:pPr>
    </w:p>
    <w:p w14:paraId="3DE65949" w14:textId="3A020279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b/>
          <w:bCs/>
          <w:szCs w:val="23"/>
          <w:rtl/>
        </w:rPr>
        <w:t>هشدار مرگبار</w:t>
      </w:r>
      <w:r w:rsidRPr="00D41166">
        <w:rPr>
          <w:b/>
          <w:bCs/>
          <w:szCs w:val="23"/>
        </w:rPr>
        <w:t>: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 xml:space="preserve">روی </w:t>
      </w:r>
      <w:proofErr w:type="spellStart"/>
      <w:r w:rsidRPr="00D41166">
        <w:rPr>
          <w:szCs w:val="23"/>
          <w:rtl/>
        </w:rPr>
        <w:t>پروگرمر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پایه ۵ ولت هم هست</w:t>
      </w:r>
      <w:r w:rsidRPr="00D41166">
        <w:rPr>
          <w:szCs w:val="23"/>
        </w:rPr>
        <w:t xml:space="preserve">. </w:t>
      </w:r>
      <w:r w:rsidRPr="00D41166">
        <w:rPr>
          <w:b/>
          <w:bCs/>
          <w:szCs w:val="23"/>
          <w:rtl/>
        </w:rPr>
        <w:t>هرگز، هرگز و هرگز</w:t>
      </w:r>
      <w:r w:rsidRPr="00D41166">
        <w:rPr>
          <w:szCs w:val="23"/>
          <w:rtl/>
        </w:rPr>
        <w:t xml:space="preserve"> پایه ۵ ولت </w:t>
      </w:r>
      <w:proofErr w:type="spellStart"/>
      <w:r w:rsidRPr="00D41166">
        <w:rPr>
          <w:szCs w:val="23"/>
          <w:rtl/>
        </w:rPr>
        <w:t>پروگرمر</w:t>
      </w:r>
      <w:proofErr w:type="spellEnd"/>
      <w:r w:rsidRPr="00D41166">
        <w:rPr>
          <w:szCs w:val="23"/>
          <w:rtl/>
        </w:rPr>
        <w:t xml:space="preserve"> رو به پایه ۳.۳ ولت برد وصل نکن. </w:t>
      </w:r>
      <w:proofErr w:type="spellStart"/>
      <w:r w:rsidRPr="00D41166">
        <w:rPr>
          <w:szCs w:val="23"/>
          <w:rtl/>
        </w:rPr>
        <w:t>میکروکنترلرت</w:t>
      </w:r>
      <w:proofErr w:type="spellEnd"/>
      <w:r w:rsidRPr="00D41166">
        <w:rPr>
          <w:szCs w:val="23"/>
          <w:rtl/>
        </w:rPr>
        <w:t xml:space="preserve"> در جا </w:t>
      </w:r>
      <w:proofErr w:type="spellStart"/>
      <w:r w:rsidRPr="00D41166">
        <w:rPr>
          <w:szCs w:val="23"/>
          <w:rtl/>
        </w:rPr>
        <w:t>می‌سوزه</w:t>
      </w:r>
      <w:proofErr w:type="spellEnd"/>
      <w:r w:rsidRPr="00D41166">
        <w:rPr>
          <w:szCs w:val="23"/>
          <w:rtl/>
        </w:rPr>
        <w:t>! همیشه ۳.۳ رو به ۳.۳ وصل کن</w:t>
      </w:r>
      <w:r w:rsidRPr="00D41166">
        <w:rPr>
          <w:szCs w:val="23"/>
        </w:rPr>
        <w:t>.</w:t>
      </w:r>
    </w:p>
    <w:p w14:paraId="48FC1ED5" w14:textId="77777777" w:rsidR="00D41166" w:rsidRPr="00D41166" w:rsidRDefault="00D41166" w:rsidP="00955A78">
      <w:pPr>
        <w:pStyle w:val="Heading2"/>
      </w:pPr>
      <w:bookmarkStart w:id="65" w:name="_Toc218438506"/>
      <w:r w:rsidRPr="00D41166">
        <w:rPr>
          <w:rtl/>
        </w:rPr>
        <w:lastRenderedPageBreak/>
        <w:t>قدم چهارم: ریختن برنامه روی برد</w:t>
      </w:r>
      <w:r w:rsidRPr="00D41166">
        <w:t xml:space="preserve"> (Program)</w:t>
      </w:r>
      <w:bookmarkEnd w:id="65"/>
    </w:p>
    <w:p w14:paraId="0B37BF01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حالا که </w:t>
      </w:r>
      <w:proofErr w:type="spellStart"/>
      <w:r w:rsidRPr="00D41166">
        <w:rPr>
          <w:szCs w:val="23"/>
          <w:rtl/>
        </w:rPr>
        <w:t>سیم‌ها</w:t>
      </w:r>
      <w:proofErr w:type="spellEnd"/>
      <w:r w:rsidRPr="00D41166">
        <w:rPr>
          <w:szCs w:val="23"/>
          <w:rtl/>
        </w:rPr>
        <w:t xml:space="preserve"> وصله و چراغ قرمز روی برد روشن شده</w:t>
      </w:r>
      <w:r w:rsidRPr="00D41166">
        <w:rPr>
          <w:szCs w:val="23"/>
        </w:rPr>
        <w:t>:</w:t>
      </w:r>
    </w:p>
    <w:p w14:paraId="74A732DF" w14:textId="77777777" w:rsidR="00D41166" w:rsidRPr="00D41166" w:rsidRDefault="00D41166" w:rsidP="00D41166">
      <w:pPr>
        <w:pStyle w:val="1stparagraph"/>
        <w:numPr>
          <w:ilvl w:val="0"/>
          <w:numId w:val="152"/>
        </w:numPr>
        <w:rPr>
          <w:szCs w:val="23"/>
        </w:rPr>
      </w:pPr>
      <w:r w:rsidRPr="00D41166">
        <w:rPr>
          <w:szCs w:val="23"/>
          <w:rtl/>
        </w:rPr>
        <w:t xml:space="preserve">برگرد توی </w:t>
      </w:r>
      <w:r w:rsidRPr="00D41166">
        <w:rPr>
          <w:b/>
          <w:bCs/>
          <w:szCs w:val="23"/>
        </w:rPr>
        <w:t>STM32CubeIDE</w:t>
      </w:r>
      <w:r w:rsidRPr="00D41166">
        <w:rPr>
          <w:szCs w:val="23"/>
        </w:rPr>
        <w:t>.</w:t>
      </w:r>
    </w:p>
    <w:p w14:paraId="4D5786FA" w14:textId="77777777" w:rsidR="00D41166" w:rsidRPr="00D41166" w:rsidRDefault="00D41166" w:rsidP="00D41166">
      <w:pPr>
        <w:pStyle w:val="1stparagraph"/>
        <w:numPr>
          <w:ilvl w:val="0"/>
          <w:numId w:val="152"/>
        </w:numPr>
        <w:rPr>
          <w:szCs w:val="23"/>
        </w:rPr>
      </w:pPr>
      <w:r w:rsidRPr="00D41166">
        <w:rPr>
          <w:szCs w:val="23"/>
          <w:rtl/>
        </w:rPr>
        <w:t xml:space="preserve">اون بالا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دکمه </w:t>
      </w:r>
      <w:r w:rsidRPr="00D41166">
        <w:rPr>
          <w:b/>
          <w:bCs/>
          <w:szCs w:val="23"/>
          <w:rtl/>
        </w:rPr>
        <w:t>سبز رنگ</w:t>
      </w:r>
      <w:r w:rsidRPr="00D41166">
        <w:rPr>
          <w:b/>
          <w:bCs/>
          <w:szCs w:val="23"/>
        </w:rPr>
        <w:t xml:space="preserve"> Play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(شبیه دکمه پخش موزیک) هست. روش کلیک کن</w:t>
      </w:r>
      <w:r w:rsidRPr="00D41166">
        <w:rPr>
          <w:szCs w:val="23"/>
        </w:rPr>
        <w:t>.</w:t>
      </w:r>
    </w:p>
    <w:p w14:paraId="31E2094D" w14:textId="77777777" w:rsidR="00D41166" w:rsidRPr="00D41166" w:rsidRDefault="00D41166" w:rsidP="00D41166">
      <w:pPr>
        <w:pStyle w:val="1stparagraph"/>
        <w:numPr>
          <w:ilvl w:val="0"/>
          <w:numId w:val="152"/>
        </w:numPr>
        <w:rPr>
          <w:szCs w:val="23"/>
        </w:rPr>
      </w:pP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پنجره باز میشه به اسم </w:t>
      </w:r>
      <w:r w:rsidRPr="00D41166">
        <w:rPr>
          <w:i/>
          <w:iCs/>
          <w:szCs w:val="23"/>
        </w:rPr>
        <w:t>Edit Configuration</w:t>
      </w:r>
      <w:r w:rsidRPr="00D41166">
        <w:rPr>
          <w:szCs w:val="23"/>
        </w:rPr>
        <w:t xml:space="preserve">. </w:t>
      </w:r>
      <w:r w:rsidRPr="00D41166">
        <w:rPr>
          <w:szCs w:val="23"/>
          <w:rtl/>
        </w:rPr>
        <w:t xml:space="preserve">معمولاً لازم نیست چیزی رو تغییر بدی، فقط </w:t>
      </w:r>
      <w:r w:rsidRPr="00D41166">
        <w:rPr>
          <w:b/>
          <w:bCs/>
          <w:szCs w:val="23"/>
        </w:rPr>
        <w:t>OK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رو بزن</w:t>
      </w:r>
      <w:r w:rsidRPr="00D41166">
        <w:rPr>
          <w:szCs w:val="23"/>
        </w:rPr>
        <w:t>.</w:t>
      </w:r>
    </w:p>
    <w:p w14:paraId="478B98B4" w14:textId="4C87051B" w:rsidR="00D41166" w:rsidRPr="00D41166" w:rsidRDefault="00D41166" w:rsidP="00D41166">
      <w:pPr>
        <w:pStyle w:val="1stparagraph"/>
        <w:numPr>
          <w:ilvl w:val="0"/>
          <w:numId w:val="152"/>
        </w:numPr>
        <w:rPr>
          <w:szCs w:val="23"/>
        </w:rPr>
      </w:pPr>
      <w:r w:rsidRPr="00D41166">
        <w:rPr>
          <w:szCs w:val="23"/>
          <w:rtl/>
        </w:rPr>
        <w:t xml:space="preserve">اگر همه چی درست باشه، توی کنسول </w:t>
      </w:r>
      <w:proofErr w:type="spellStart"/>
      <w:r w:rsidRPr="00D41166">
        <w:rPr>
          <w:szCs w:val="23"/>
          <w:rtl/>
        </w:rPr>
        <w:t>می‌نویسه</w:t>
      </w:r>
      <w:proofErr w:type="spellEnd"/>
      <w:r w:rsidRPr="00D41166">
        <w:rPr>
          <w:szCs w:val="23"/>
          <w:rtl/>
        </w:rPr>
        <w:t xml:space="preserve"> </w:t>
      </w:r>
      <w:r w:rsidRPr="00D41166">
        <w:rPr>
          <w:szCs w:val="23"/>
        </w:rPr>
        <w:t xml:space="preserve">Download verified successfully </w:t>
      </w:r>
      <w:r w:rsidR="00DC272C">
        <w:rPr>
          <w:rFonts w:hint="cs"/>
          <w:szCs w:val="23"/>
          <w:rtl/>
        </w:rPr>
        <w:t xml:space="preserve"> </w:t>
      </w:r>
      <w:r w:rsidRPr="00D41166">
        <w:rPr>
          <w:szCs w:val="23"/>
          <w:rtl/>
        </w:rPr>
        <w:t>و برنامه روی برد اجرا میشه</w:t>
      </w:r>
      <w:r w:rsidRPr="00D41166">
        <w:rPr>
          <w:szCs w:val="23"/>
        </w:rPr>
        <w:t>.</w:t>
      </w:r>
    </w:p>
    <w:p w14:paraId="516E010A" w14:textId="2AFFB6CA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b/>
          <w:bCs/>
          <w:szCs w:val="23"/>
          <w:rtl/>
        </w:rPr>
        <w:t>نکته</w:t>
      </w:r>
      <w:r w:rsidRPr="00D41166">
        <w:rPr>
          <w:b/>
          <w:bCs/>
          <w:szCs w:val="23"/>
        </w:rPr>
        <w:t>: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 xml:space="preserve">اگر دوست داری </w:t>
      </w:r>
      <w:proofErr w:type="spellStart"/>
      <w:r w:rsidRPr="00D41166">
        <w:rPr>
          <w:szCs w:val="23"/>
          <w:rtl/>
        </w:rPr>
        <w:t>کدت</w:t>
      </w:r>
      <w:proofErr w:type="spellEnd"/>
      <w:r w:rsidRPr="00D41166">
        <w:rPr>
          <w:szCs w:val="23"/>
          <w:rtl/>
        </w:rPr>
        <w:t xml:space="preserve"> رو </w:t>
      </w:r>
      <w:proofErr w:type="spellStart"/>
      <w:r w:rsidRPr="00D41166">
        <w:rPr>
          <w:szCs w:val="23"/>
          <w:rtl/>
        </w:rPr>
        <w:t>خط‌به‌خط</w:t>
      </w:r>
      <w:proofErr w:type="spellEnd"/>
      <w:r w:rsidRPr="00D41166">
        <w:rPr>
          <w:szCs w:val="23"/>
          <w:rtl/>
        </w:rPr>
        <w:t xml:space="preserve"> تست کنی، به جای دکمه</w:t>
      </w:r>
      <w:r w:rsidRPr="00D41166">
        <w:rPr>
          <w:szCs w:val="23"/>
        </w:rPr>
        <w:t xml:space="preserve"> Play</w:t>
      </w:r>
      <w:r w:rsidRPr="00D41166">
        <w:rPr>
          <w:szCs w:val="23"/>
          <w:rtl/>
        </w:rPr>
        <w:t xml:space="preserve">، روی دکمه </w:t>
      </w:r>
      <w:r w:rsidRPr="00D41166">
        <w:rPr>
          <w:b/>
          <w:bCs/>
          <w:szCs w:val="23"/>
        </w:rPr>
        <w:t>(Debug)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کلیک کن</w:t>
      </w:r>
      <w:r w:rsidRPr="00D41166">
        <w:rPr>
          <w:szCs w:val="23"/>
        </w:rPr>
        <w:t>.</w:t>
      </w:r>
    </w:p>
    <w:p w14:paraId="042AB9B3" w14:textId="77777777" w:rsidR="00D41166" w:rsidRPr="00D41166" w:rsidRDefault="00D41166" w:rsidP="00D41166">
      <w:pPr>
        <w:pStyle w:val="1stparagraph"/>
        <w:rPr>
          <w:b/>
          <w:bCs/>
          <w:szCs w:val="23"/>
        </w:rPr>
      </w:pPr>
      <w:r w:rsidRPr="00D41166">
        <w:rPr>
          <w:b/>
          <w:bCs/>
          <w:szCs w:val="23"/>
          <w:rtl/>
        </w:rPr>
        <w:t>نکات کنکوری و پایانی</w:t>
      </w:r>
    </w:p>
    <w:p w14:paraId="7622AC11" w14:textId="77777777" w:rsidR="00D41166" w:rsidRPr="00D41166" w:rsidRDefault="00D41166" w:rsidP="00D41166">
      <w:pPr>
        <w:pStyle w:val="1stparagraph"/>
        <w:numPr>
          <w:ilvl w:val="0"/>
          <w:numId w:val="153"/>
        </w:numPr>
        <w:rPr>
          <w:szCs w:val="23"/>
        </w:rPr>
      </w:pPr>
      <w:r w:rsidRPr="00D41166">
        <w:rPr>
          <w:b/>
          <w:bCs/>
          <w:szCs w:val="23"/>
          <w:rtl/>
        </w:rPr>
        <w:t xml:space="preserve">اگر </w:t>
      </w:r>
      <w:proofErr w:type="spellStart"/>
      <w:r w:rsidRPr="00D41166">
        <w:rPr>
          <w:b/>
          <w:bCs/>
          <w:szCs w:val="23"/>
          <w:rtl/>
        </w:rPr>
        <w:t>ارور</w:t>
      </w:r>
      <w:proofErr w:type="spellEnd"/>
      <w:r w:rsidRPr="00D41166">
        <w:rPr>
          <w:b/>
          <w:bCs/>
          <w:szCs w:val="23"/>
        </w:rPr>
        <w:t xml:space="preserve"> "Target Not Found" </w:t>
      </w:r>
      <w:r w:rsidRPr="00D41166">
        <w:rPr>
          <w:b/>
          <w:bCs/>
          <w:szCs w:val="23"/>
          <w:rtl/>
        </w:rPr>
        <w:t>داد</w:t>
      </w:r>
      <w:r w:rsidRPr="00D41166">
        <w:rPr>
          <w:b/>
          <w:bCs/>
          <w:szCs w:val="23"/>
        </w:rPr>
        <w:t>:</w:t>
      </w:r>
    </w:p>
    <w:p w14:paraId="2B2FF02E" w14:textId="3BDB13B1" w:rsidR="00D41166" w:rsidRPr="00D41166" w:rsidRDefault="00D41166" w:rsidP="00D41166">
      <w:pPr>
        <w:pStyle w:val="1stparagraph"/>
        <w:numPr>
          <w:ilvl w:val="1"/>
          <w:numId w:val="153"/>
        </w:numPr>
        <w:rPr>
          <w:szCs w:val="23"/>
        </w:rPr>
      </w:pPr>
      <w:r w:rsidRPr="00D41166">
        <w:rPr>
          <w:szCs w:val="23"/>
          <w:rtl/>
        </w:rPr>
        <w:t xml:space="preserve">اول </w:t>
      </w:r>
      <w:proofErr w:type="spellStart"/>
      <w:r w:rsidRPr="00D41166">
        <w:rPr>
          <w:szCs w:val="23"/>
          <w:rtl/>
        </w:rPr>
        <w:t>سیم‌کشی</w:t>
      </w:r>
      <w:proofErr w:type="spellEnd"/>
      <w:r w:rsidRPr="00D41166">
        <w:rPr>
          <w:szCs w:val="23"/>
          <w:rtl/>
        </w:rPr>
        <w:t xml:space="preserve"> رو چک کن</w:t>
      </w:r>
      <w:r w:rsidRPr="00D41166">
        <w:rPr>
          <w:szCs w:val="23"/>
        </w:rPr>
        <w:t xml:space="preserve"> GND </w:t>
      </w:r>
      <w:r w:rsidRPr="00D41166">
        <w:rPr>
          <w:szCs w:val="23"/>
          <w:rtl/>
        </w:rPr>
        <w:t>و 3.3</w:t>
      </w:r>
      <w:r w:rsidRPr="00D41166">
        <w:rPr>
          <w:szCs w:val="23"/>
        </w:rPr>
        <w:t xml:space="preserve">V </w:t>
      </w:r>
      <w:r w:rsidRPr="00D41166">
        <w:rPr>
          <w:szCs w:val="23"/>
          <w:rtl/>
        </w:rPr>
        <w:t xml:space="preserve">شل </w:t>
      </w:r>
      <w:proofErr w:type="spellStart"/>
      <w:r w:rsidRPr="00D41166">
        <w:rPr>
          <w:szCs w:val="23"/>
          <w:rtl/>
        </w:rPr>
        <w:t>نباشن</w:t>
      </w:r>
      <w:proofErr w:type="spellEnd"/>
      <w:r w:rsidRPr="00D41166">
        <w:rPr>
          <w:szCs w:val="23"/>
        </w:rPr>
        <w:t>.</w:t>
      </w:r>
    </w:p>
    <w:p w14:paraId="691DCCAE" w14:textId="77777777" w:rsidR="00D41166" w:rsidRPr="00D41166" w:rsidRDefault="00D41166" w:rsidP="00D41166">
      <w:pPr>
        <w:pStyle w:val="1stparagraph"/>
        <w:numPr>
          <w:ilvl w:val="1"/>
          <w:numId w:val="153"/>
        </w:numPr>
        <w:rPr>
          <w:szCs w:val="23"/>
        </w:rPr>
      </w:pPr>
      <w:r w:rsidRPr="00D41166">
        <w:rPr>
          <w:szCs w:val="23"/>
          <w:rtl/>
        </w:rPr>
        <w:t xml:space="preserve">ممکنه </w:t>
      </w:r>
      <w:proofErr w:type="spellStart"/>
      <w:r w:rsidRPr="00D41166">
        <w:rPr>
          <w:szCs w:val="23"/>
          <w:rtl/>
        </w:rPr>
        <w:t>درایور</w:t>
      </w:r>
      <w:proofErr w:type="spellEnd"/>
      <w:r w:rsidRPr="00D41166">
        <w:rPr>
          <w:szCs w:val="23"/>
        </w:rPr>
        <w:t xml:space="preserve"> ST-Link </w:t>
      </w:r>
      <w:r w:rsidRPr="00D41166">
        <w:rPr>
          <w:szCs w:val="23"/>
          <w:rtl/>
        </w:rPr>
        <w:t xml:space="preserve">روی </w:t>
      </w:r>
      <w:proofErr w:type="spellStart"/>
      <w:r w:rsidRPr="00D41166">
        <w:rPr>
          <w:szCs w:val="23"/>
          <w:rtl/>
        </w:rPr>
        <w:t>ویندوزت</w:t>
      </w:r>
      <w:proofErr w:type="spellEnd"/>
      <w:r w:rsidRPr="00D41166">
        <w:rPr>
          <w:szCs w:val="23"/>
          <w:rtl/>
        </w:rPr>
        <w:t xml:space="preserve"> نصب نباشه. حتماً </w:t>
      </w:r>
      <w:proofErr w:type="spellStart"/>
      <w:r w:rsidRPr="00D41166">
        <w:rPr>
          <w:szCs w:val="23"/>
          <w:rtl/>
        </w:rPr>
        <w:t>درایورش</w:t>
      </w:r>
      <w:proofErr w:type="spellEnd"/>
      <w:r w:rsidRPr="00D41166">
        <w:rPr>
          <w:szCs w:val="23"/>
          <w:rtl/>
        </w:rPr>
        <w:t xml:space="preserve"> رو نصب کن</w:t>
      </w:r>
      <w:r w:rsidRPr="00D41166">
        <w:rPr>
          <w:szCs w:val="23"/>
        </w:rPr>
        <w:t>.</w:t>
      </w:r>
    </w:p>
    <w:p w14:paraId="3742235A" w14:textId="77777777" w:rsidR="00D41166" w:rsidRPr="00D41166" w:rsidRDefault="00D41166" w:rsidP="00D41166">
      <w:pPr>
        <w:pStyle w:val="1stparagraph"/>
        <w:numPr>
          <w:ilvl w:val="1"/>
          <w:numId w:val="153"/>
        </w:numPr>
        <w:rPr>
          <w:szCs w:val="23"/>
        </w:rPr>
      </w:pPr>
      <w:r w:rsidRPr="00D41166">
        <w:rPr>
          <w:szCs w:val="23"/>
          <w:rtl/>
        </w:rPr>
        <w:t xml:space="preserve">گاهی </w:t>
      </w:r>
      <w:proofErr w:type="spellStart"/>
      <w:r w:rsidRPr="00D41166">
        <w:rPr>
          <w:szCs w:val="23"/>
          <w:rtl/>
        </w:rPr>
        <w:t>وقتا</w:t>
      </w:r>
      <w:proofErr w:type="spellEnd"/>
      <w:r w:rsidRPr="00D41166">
        <w:rPr>
          <w:szCs w:val="23"/>
          <w:rtl/>
        </w:rPr>
        <w:t xml:space="preserve"> باید دکمه</w:t>
      </w:r>
      <w:r w:rsidRPr="00D41166">
        <w:rPr>
          <w:szCs w:val="23"/>
        </w:rPr>
        <w:t xml:space="preserve"> "Reset" </w:t>
      </w:r>
      <w:r w:rsidRPr="00D41166">
        <w:rPr>
          <w:szCs w:val="23"/>
          <w:rtl/>
        </w:rPr>
        <w:t xml:space="preserve">روی برد رو نگه داری، توی </w:t>
      </w:r>
      <w:proofErr w:type="spellStart"/>
      <w:r w:rsidRPr="00D41166">
        <w:rPr>
          <w:szCs w:val="23"/>
          <w:rtl/>
        </w:rPr>
        <w:t>نرم‌افزار</w:t>
      </w:r>
      <w:proofErr w:type="spellEnd"/>
      <w:r w:rsidRPr="00D41166">
        <w:rPr>
          <w:szCs w:val="23"/>
          <w:rtl/>
        </w:rPr>
        <w:t xml:space="preserve"> دکمه</w:t>
      </w:r>
      <w:r w:rsidRPr="00D41166">
        <w:rPr>
          <w:szCs w:val="23"/>
        </w:rPr>
        <w:t xml:space="preserve"> Play </w:t>
      </w:r>
      <w:r w:rsidRPr="00D41166">
        <w:rPr>
          <w:szCs w:val="23"/>
          <w:rtl/>
        </w:rPr>
        <w:t xml:space="preserve">رو بزنی و به محض اینکه دیدی </w:t>
      </w:r>
      <w:proofErr w:type="spellStart"/>
      <w:r w:rsidRPr="00D41166">
        <w:rPr>
          <w:szCs w:val="23"/>
          <w:rtl/>
        </w:rPr>
        <w:t>داره</w:t>
      </w:r>
      <w:proofErr w:type="spellEnd"/>
      <w:r w:rsidRPr="00D41166">
        <w:rPr>
          <w:szCs w:val="23"/>
          <w:rtl/>
        </w:rPr>
        <w:t xml:space="preserve"> تلاش </w:t>
      </w:r>
      <w:proofErr w:type="spellStart"/>
      <w:r w:rsidRPr="00D41166">
        <w:rPr>
          <w:szCs w:val="23"/>
          <w:rtl/>
        </w:rPr>
        <w:t>می‌کنه</w:t>
      </w:r>
      <w:proofErr w:type="spellEnd"/>
      <w:r w:rsidRPr="00D41166">
        <w:rPr>
          <w:szCs w:val="23"/>
          <w:rtl/>
        </w:rPr>
        <w:t xml:space="preserve"> وصل بشه، دکمه</w:t>
      </w:r>
      <w:r w:rsidRPr="00D41166">
        <w:rPr>
          <w:szCs w:val="23"/>
        </w:rPr>
        <w:t xml:space="preserve"> Reset </w:t>
      </w:r>
      <w:r w:rsidRPr="00D41166">
        <w:rPr>
          <w:szCs w:val="23"/>
          <w:rtl/>
        </w:rPr>
        <w:t>رو ول کنی</w:t>
      </w:r>
      <w:r w:rsidRPr="00D41166">
        <w:rPr>
          <w:szCs w:val="23"/>
        </w:rPr>
        <w:t xml:space="preserve"> (</w:t>
      </w:r>
      <w:r w:rsidRPr="00D41166">
        <w:rPr>
          <w:szCs w:val="23"/>
          <w:rtl/>
        </w:rPr>
        <w:t>به این میگن روش</w:t>
      </w:r>
      <w:r w:rsidRPr="00D41166">
        <w:rPr>
          <w:szCs w:val="23"/>
        </w:rPr>
        <w:t xml:space="preserve"> Connect under reset).</w:t>
      </w:r>
    </w:p>
    <w:p w14:paraId="7F52FBFF" w14:textId="77777777" w:rsidR="00D41166" w:rsidRPr="00D41166" w:rsidRDefault="00D41166" w:rsidP="00D41166">
      <w:pPr>
        <w:pStyle w:val="1stparagraph"/>
        <w:numPr>
          <w:ilvl w:val="0"/>
          <w:numId w:val="153"/>
        </w:numPr>
        <w:rPr>
          <w:szCs w:val="23"/>
        </w:rPr>
      </w:pPr>
      <w:proofErr w:type="spellStart"/>
      <w:r w:rsidRPr="00D41166">
        <w:rPr>
          <w:b/>
          <w:bCs/>
          <w:szCs w:val="23"/>
          <w:rtl/>
        </w:rPr>
        <w:t>چراغ‌ها</w:t>
      </w:r>
      <w:proofErr w:type="spellEnd"/>
      <w:r w:rsidRPr="00D41166">
        <w:rPr>
          <w:b/>
          <w:bCs/>
          <w:szCs w:val="23"/>
        </w:rPr>
        <w:t>:</w:t>
      </w:r>
      <w:r w:rsidRPr="00D41166">
        <w:rPr>
          <w:szCs w:val="23"/>
        </w:rPr>
        <w:t xml:space="preserve"> </w:t>
      </w:r>
      <w:r w:rsidRPr="00D41166">
        <w:rPr>
          <w:szCs w:val="23"/>
          <w:rtl/>
        </w:rPr>
        <w:t>روی</w:t>
      </w:r>
      <w:r w:rsidRPr="00D41166">
        <w:rPr>
          <w:szCs w:val="23"/>
        </w:rPr>
        <w:t xml:space="preserve"> ST-Link </w:t>
      </w:r>
      <w:r w:rsidRPr="00D41166">
        <w:rPr>
          <w:szCs w:val="23"/>
          <w:rtl/>
        </w:rPr>
        <w:t xml:space="preserve">معمولاً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چراغ </w:t>
      </w:r>
      <w:proofErr w:type="spellStart"/>
      <w:r w:rsidRPr="00D41166">
        <w:rPr>
          <w:szCs w:val="23"/>
          <w:rtl/>
        </w:rPr>
        <w:t>چشمک‌زن</w:t>
      </w:r>
      <w:proofErr w:type="spellEnd"/>
      <w:r w:rsidRPr="00D41166">
        <w:rPr>
          <w:szCs w:val="23"/>
          <w:rtl/>
        </w:rPr>
        <w:t xml:space="preserve"> هست. وقتی </w:t>
      </w:r>
      <w:proofErr w:type="spellStart"/>
      <w:r w:rsidRPr="00D41166">
        <w:rPr>
          <w:szCs w:val="23"/>
          <w:rtl/>
        </w:rPr>
        <w:t>داره</w:t>
      </w:r>
      <w:proofErr w:type="spellEnd"/>
      <w:r w:rsidRPr="00D41166">
        <w:rPr>
          <w:szCs w:val="23"/>
          <w:rtl/>
        </w:rPr>
        <w:t xml:space="preserve"> برنامه رو </w:t>
      </w:r>
      <w:proofErr w:type="spellStart"/>
      <w:r w:rsidRPr="00D41166">
        <w:rPr>
          <w:szCs w:val="23"/>
          <w:rtl/>
        </w:rPr>
        <w:t>می‌ریزه</w:t>
      </w:r>
      <w:proofErr w:type="spellEnd"/>
      <w:r w:rsidRPr="00D41166">
        <w:rPr>
          <w:szCs w:val="23"/>
          <w:rtl/>
        </w:rPr>
        <w:t xml:space="preserve">، این چراغ </w:t>
      </w:r>
      <w:proofErr w:type="spellStart"/>
      <w:r w:rsidRPr="00D41166">
        <w:rPr>
          <w:szCs w:val="23"/>
          <w:rtl/>
        </w:rPr>
        <w:t>تند‌تند</w:t>
      </w:r>
      <w:proofErr w:type="spellEnd"/>
      <w:r w:rsidRPr="00D41166">
        <w:rPr>
          <w:szCs w:val="23"/>
          <w:rtl/>
        </w:rPr>
        <w:t xml:space="preserve"> چشمک </w:t>
      </w:r>
      <w:proofErr w:type="spellStart"/>
      <w:r w:rsidRPr="00D41166">
        <w:rPr>
          <w:szCs w:val="23"/>
          <w:rtl/>
        </w:rPr>
        <w:t>می‌زنه</w:t>
      </w:r>
      <w:proofErr w:type="spellEnd"/>
      <w:r w:rsidRPr="00D41166">
        <w:rPr>
          <w:szCs w:val="23"/>
          <w:rtl/>
        </w:rPr>
        <w:t xml:space="preserve"> و بعد ثابت میشه</w:t>
      </w:r>
      <w:r w:rsidRPr="00D41166">
        <w:rPr>
          <w:szCs w:val="23"/>
        </w:rPr>
        <w:t>.</w:t>
      </w:r>
    </w:p>
    <w:p w14:paraId="2D9A70B4" w14:textId="77777777" w:rsidR="00D41166" w:rsidRPr="00D41166" w:rsidRDefault="00D41166" w:rsidP="00D41166">
      <w:pPr>
        <w:pStyle w:val="1stparagraph"/>
        <w:rPr>
          <w:szCs w:val="23"/>
        </w:rPr>
      </w:pPr>
      <w:r w:rsidRPr="00D41166">
        <w:rPr>
          <w:szCs w:val="23"/>
          <w:rtl/>
        </w:rPr>
        <w:t xml:space="preserve">تموم شد! الان تو </w:t>
      </w:r>
      <w:proofErr w:type="spellStart"/>
      <w:r w:rsidRPr="00D41166">
        <w:rPr>
          <w:szCs w:val="23"/>
          <w:rtl/>
        </w:rPr>
        <w:t>یه</w:t>
      </w:r>
      <w:proofErr w:type="spellEnd"/>
      <w:r w:rsidRPr="00D41166">
        <w:rPr>
          <w:szCs w:val="23"/>
          <w:rtl/>
        </w:rPr>
        <w:t xml:space="preserve"> </w:t>
      </w:r>
      <w:proofErr w:type="spellStart"/>
      <w:r w:rsidRPr="00D41166">
        <w:rPr>
          <w:szCs w:val="23"/>
          <w:rtl/>
        </w:rPr>
        <w:t>سخت‌افزار</w:t>
      </w:r>
      <w:proofErr w:type="spellEnd"/>
      <w:r w:rsidRPr="00D41166">
        <w:rPr>
          <w:szCs w:val="23"/>
          <w:rtl/>
        </w:rPr>
        <w:t xml:space="preserve"> واقعی داری که کدی که نوشتی </w:t>
      </w:r>
      <w:proofErr w:type="spellStart"/>
      <w:r w:rsidRPr="00D41166">
        <w:rPr>
          <w:szCs w:val="23"/>
          <w:rtl/>
        </w:rPr>
        <w:t>داره</w:t>
      </w:r>
      <w:proofErr w:type="spellEnd"/>
      <w:r w:rsidRPr="00D41166">
        <w:rPr>
          <w:szCs w:val="23"/>
          <w:rtl/>
        </w:rPr>
        <w:t xml:space="preserve"> توش نفس </w:t>
      </w:r>
      <w:proofErr w:type="spellStart"/>
      <w:r w:rsidRPr="00D41166">
        <w:rPr>
          <w:szCs w:val="23"/>
          <w:rtl/>
        </w:rPr>
        <w:t>می‌کشه</w:t>
      </w:r>
      <w:proofErr w:type="spellEnd"/>
      <w:r w:rsidRPr="00D41166">
        <w:rPr>
          <w:szCs w:val="23"/>
          <w:rtl/>
        </w:rPr>
        <w:t xml:space="preserve">. از اینجا به بعد دیگه خلاقیت </w:t>
      </w:r>
      <w:proofErr w:type="spellStart"/>
      <w:r w:rsidRPr="00D41166">
        <w:rPr>
          <w:szCs w:val="23"/>
          <w:rtl/>
        </w:rPr>
        <w:t>خودته</w:t>
      </w:r>
      <w:proofErr w:type="spellEnd"/>
      <w:r w:rsidRPr="00D41166">
        <w:rPr>
          <w:szCs w:val="23"/>
          <w:rtl/>
        </w:rPr>
        <w:t xml:space="preserve"> که چه </w:t>
      </w:r>
      <w:proofErr w:type="spellStart"/>
      <w:r w:rsidRPr="00D41166">
        <w:rPr>
          <w:szCs w:val="23"/>
          <w:rtl/>
        </w:rPr>
        <w:t>ایده‌هایی</w:t>
      </w:r>
      <w:proofErr w:type="spellEnd"/>
      <w:r w:rsidRPr="00D41166">
        <w:rPr>
          <w:szCs w:val="23"/>
          <w:rtl/>
        </w:rPr>
        <w:t xml:space="preserve"> رو با این </w:t>
      </w:r>
      <w:proofErr w:type="spellStart"/>
      <w:r w:rsidRPr="00D41166">
        <w:rPr>
          <w:szCs w:val="23"/>
          <w:rtl/>
        </w:rPr>
        <w:t>چیپ‌های</w:t>
      </w:r>
      <w:proofErr w:type="spellEnd"/>
      <w:r w:rsidRPr="00D41166">
        <w:rPr>
          <w:szCs w:val="23"/>
          <w:rtl/>
        </w:rPr>
        <w:t xml:space="preserve"> قدرتمند پیاده کنی. موفق باشی</w:t>
      </w:r>
      <w:r w:rsidRPr="00D41166">
        <w:rPr>
          <w:szCs w:val="23"/>
        </w:rPr>
        <w:t>!</w:t>
      </w:r>
    </w:p>
    <w:p w14:paraId="644BD555" w14:textId="77777777" w:rsidR="0013679B" w:rsidRDefault="0013679B" w:rsidP="0013679B">
      <w:pPr>
        <w:pStyle w:val="1stparagraph"/>
        <w:jc w:val="left"/>
        <w:rPr>
          <w:szCs w:val="23"/>
          <w:rtl/>
        </w:rPr>
      </w:pPr>
    </w:p>
    <w:p w14:paraId="65F59CC5" w14:textId="4460F3ED" w:rsidR="00DC272C" w:rsidRPr="00DC272C" w:rsidRDefault="00DC272C" w:rsidP="00DC272C">
      <w:pPr>
        <w:pStyle w:val="1stparagraph"/>
        <w:rPr>
          <w:b/>
          <w:bCs/>
          <w:szCs w:val="23"/>
        </w:rPr>
      </w:pPr>
      <w:r w:rsidRPr="00DC272C">
        <w:rPr>
          <w:b/>
          <w:bCs/>
          <w:szCs w:val="23"/>
          <w:rtl/>
        </w:rPr>
        <w:t xml:space="preserve">ماجرای اون </w:t>
      </w:r>
      <w:proofErr w:type="spellStart"/>
      <w:r w:rsidRPr="00DC272C">
        <w:rPr>
          <w:b/>
          <w:bCs/>
          <w:szCs w:val="23"/>
          <w:rtl/>
        </w:rPr>
        <w:t>جامپرهای</w:t>
      </w:r>
      <w:proofErr w:type="spellEnd"/>
      <w:r w:rsidRPr="00DC272C">
        <w:rPr>
          <w:b/>
          <w:bCs/>
          <w:szCs w:val="23"/>
          <w:rtl/>
        </w:rPr>
        <w:t xml:space="preserve"> زرد رنگ</w:t>
      </w:r>
      <w:r w:rsidRPr="00DC272C">
        <w:rPr>
          <w:b/>
          <w:bCs/>
          <w:szCs w:val="23"/>
        </w:rPr>
        <w:t xml:space="preserve"> </w:t>
      </w:r>
      <w:r>
        <w:rPr>
          <w:rFonts w:hint="cs"/>
          <w:b/>
          <w:bCs/>
          <w:szCs w:val="23"/>
          <w:rtl/>
        </w:rPr>
        <w:t xml:space="preserve"> </w:t>
      </w:r>
      <w:r>
        <w:rPr>
          <w:b/>
          <w:bCs/>
          <w:szCs w:val="23"/>
        </w:rPr>
        <w:t xml:space="preserve"> </w:t>
      </w:r>
      <w:r w:rsidRPr="00DC272C">
        <w:rPr>
          <w:b/>
          <w:bCs/>
          <w:szCs w:val="23"/>
        </w:rPr>
        <w:t xml:space="preserve">BOOT0 </w:t>
      </w:r>
      <w:r w:rsidRPr="00DC272C">
        <w:rPr>
          <w:b/>
          <w:bCs/>
          <w:szCs w:val="23"/>
          <w:rtl/>
        </w:rPr>
        <w:t>و</w:t>
      </w:r>
      <w:r>
        <w:rPr>
          <w:rFonts w:hint="cs"/>
          <w:b/>
          <w:bCs/>
          <w:szCs w:val="23"/>
          <w:rtl/>
        </w:rPr>
        <w:t xml:space="preserve"> </w:t>
      </w:r>
      <w:r w:rsidRPr="00DC272C">
        <w:rPr>
          <w:b/>
          <w:bCs/>
          <w:szCs w:val="23"/>
        </w:rPr>
        <w:t xml:space="preserve"> BOOT1</w:t>
      </w:r>
      <w:r>
        <w:rPr>
          <w:rFonts w:hint="cs"/>
          <w:b/>
          <w:bCs/>
          <w:szCs w:val="23"/>
          <w:rtl/>
        </w:rPr>
        <w:t xml:space="preserve"> </w:t>
      </w:r>
    </w:p>
    <w:p w14:paraId="1A8C3152" w14:textId="12545829" w:rsidR="00DC272C" w:rsidRPr="00DC272C" w:rsidRDefault="00DC272C" w:rsidP="00DC272C">
      <w:pPr>
        <w:pStyle w:val="1stparagraph"/>
        <w:rPr>
          <w:szCs w:val="23"/>
        </w:rPr>
      </w:pPr>
      <w:r w:rsidRPr="00DC272C">
        <w:rPr>
          <w:szCs w:val="23"/>
          <w:rtl/>
        </w:rPr>
        <w:t xml:space="preserve">اگه برد </w:t>
      </w:r>
      <w:r>
        <w:rPr>
          <w:b/>
          <w:bCs/>
          <w:szCs w:val="23"/>
        </w:rPr>
        <w:t xml:space="preserve"> </w:t>
      </w:r>
      <w:r w:rsidRPr="00DC272C">
        <w:rPr>
          <w:b/>
          <w:bCs/>
          <w:szCs w:val="23"/>
        </w:rPr>
        <w:t>Blue Pill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یا </w:t>
      </w:r>
      <w:r>
        <w:rPr>
          <w:b/>
          <w:bCs/>
          <w:szCs w:val="23"/>
        </w:rPr>
        <w:t xml:space="preserve"> </w:t>
      </w:r>
      <w:r w:rsidRPr="00DC272C">
        <w:rPr>
          <w:b/>
          <w:bCs/>
          <w:szCs w:val="23"/>
        </w:rPr>
        <w:t>Black Pill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خریده باشی، احتمالا دو تا </w:t>
      </w:r>
      <w:proofErr w:type="spellStart"/>
      <w:r w:rsidRPr="00DC272C">
        <w:rPr>
          <w:szCs w:val="23"/>
          <w:rtl/>
        </w:rPr>
        <w:t>جامپر</w:t>
      </w:r>
      <w:proofErr w:type="spellEnd"/>
      <w:r w:rsidRPr="00DC272C">
        <w:rPr>
          <w:szCs w:val="23"/>
          <w:rtl/>
        </w:rPr>
        <w:t xml:space="preserve"> </w:t>
      </w:r>
      <w:proofErr w:type="spellStart"/>
      <w:r w:rsidRPr="00DC272C">
        <w:rPr>
          <w:szCs w:val="23"/>
          <w:rtl/>
        </w:rPr>
        <w:t>کوچیک</w:t>
      </w:r>
      <w:proofErr w:type="spellEnd"/>
      <w:r w:rsidRPr="00DC272C">
        <w:rPr>
          <w:szCs w:val="23"/>
          <w:rtl/>
        </w:rPr>
        <w:t xml:space="preserve"> زرد رنگ (یا گاهی سیاه) روش </w:t>
      </w:r>
      <w:proofErr w:type="spellStart"/>
      <w:r w:rsidRPr="00DC272C">
        <w:rPr>
          <w:szCs w:val="23"/>
          <w:rtl/>
        </w:rPr>
        <w:t>می‌بینی</w:t>
      </w:r>
      <w:proofErr w:type="spellEnd"/>
      <w:r w:rsidRPr="00DC272C">
        <w:rPr>
          <w:szCs w:val="23"/>
          <w:rtl/>
        </w:rPr>
        <w:t xml:space="preserve"> که کنارشون نوشته </w:t>
      </w:r>
      <w:r>
        <w:rPr>
          <w:szCs w:val="23"/>
        </w:rPr>
        <w:t xml:space="preserve"> </w:t>
      </w:r>
      <w:r w:rsidRPr="00DC272C">
        <w:rPr>
          <w:szCs w:val="23"/>
        </w:rPr>
        <w:t xml:space="preserve">BOOT0 </w:t>
      </w:r>
      <w:r w:rsidRPr="00DC272C">
        <w:rPr>
          <w:szCs w:val="23"/>
          <w:rtl/>
        </w:rPr>
        <w:t xml:space="preserve">و </w:t>
      </w:r>
      <w:r>
        <w:rPr>
          <w:szCs w:val="23"/>
        </w:rPr>
        <w:t xml:space="preserve"> </w:t>
      </w:r>
      <w:r w:rsidRPr="00DC272C">
        <w:rPr>
          <w:szCs w:val="23"/>
        </w:rPr>
        <w:t xml:space="preserve">BOOT1. </w:t>
      </w:r>
      <w:r w:rsidRPr="00DC272C">
        <w:rPr>
          <w:szCs w:val="23"/>
          <w:rtl/>
        </w:rPr>
        <w:t xml:space="preserve">وضعیت این </w:t>
      </w:r>
      <w:proofErr w:type="spellStart"/>
      <w:r w:rsidRPr="00DC272C">
        <w:rPr>
          <w:szCs w:val="23"/>
          <w:rtl/>
        </w:rPr>
        <w:t>جامپرها</w:t>
      </w:r>
      <w:proofErr w:type="spellEnd"/>
      <w:r w:rsidRPr="00DC272C">
        <w:rPr>
          <w:szCs w:val="23"/>
          <w:rtl/>
        </w:rPr>
        <w:t xml:space="preserve"> تعیین </w:t>
      </w:r>
      <w:proofErr w:type="spellStart"/>
      <w:r w:rsidRPr="00DC272C">
        <w:rPr>
          <w:szCs w:val="23"/>
          <w:rtl/>
        </w:rPr>
        <w:t>می‌کنه</w:t>
      </w:r>
      <w:proofErr w:type="spellEnd"/>
      <w:r w:rsidRPr="00DC272C">
        <w:rPr>
          <w:szCs w:val="23"/>
          <w:rtl/>
        </w:rPr>
        <w:t xml:space="preserve"> که وقتی برد روشن میشه، </w:t>
      </w:r>
      <w:proofErr w:type="spellStart"/>
      <w:r w:rsidRPr="00DC272C">
        <w:rPr>
          <w:szCs w:val="23"/>
          <w:rtl/>
        </w:rPr>
        <w:t>میکروکنترلر</w:t>
      </w:r>
      <w:proofErr w:type="spellEnd"/>
      <w:r w:rsidRPr="00DC272C">
        <w:rPr>
          <w:szCs w:val="23"/>
          <w:rtl/>
        </w:rPr>
        <w:t xml:space="preserve"> بره سراغ اجرای </w:t>
      </w:r>
      <w:proofErr w:type="spellStart"/>
      <w:r w:rsidRPr="00DC272C">
        <w:rPr>
          <w:szCs w:val="23"/>
          <w:rtl/>
        </w:rPr>
        <w:t>کدِ</w:t>
      </w:r>
      <w:proofErr w:type="spellEnd"/>
      <w:r w:rsidRPr="00DC272C">
        <w:rPr>
          <w:szCs w:val="23"/>
          <w:rtl/>
        </w:rPr>
        <w:t xml:space="preserve"> تو، یا بره تو </w:t>
      </w:r>
      <w:proofErr w:type="spellStart"/>
      <w:r w:rsidRPr="00DC272C">
        <w:rPr>
          <w:szCs w:val="23"/>
          <w:rtl/>
        </w:rPr>
        <w:t>حالت‌های</w:t>
      </w:r>
      <w:proofErr w:type="spellEnd"/>
      <w:r w:rsidRPr="00DC272C">
        <w:rPr>
          <w:szCs w:val="23"/>
          <w:rtl/>
        </w:rPr>
        <w:t xml:space="preserve"> خاص دیگه</w:t>
      </w:r>
      <w:r w:rsidRPr="00DC272C">
        <w:rPr>
          <w:szCs w:val="23"/>
        </w:rPr>
        <w:t>.</w:t>
      </w:r>
    </w:p>
    <w:p w14:paraId="0F4CE504" w14:textId="77777777" w:rsidR="00DC272C" w:rsidRPr="00DC272C" w:rsidRDefault="00DC272C" w:rsidP="00DC272C">
      <w:pPr>
        <w:pStyle w:val="1stparagraph"/>
        <w:rPr>
          <w:szCs w:val="23"/>
        </w:rPr>
      </w:pPr>
      <w:r w:rsidRPr="00DC272C">
        <w:rPr>
          <w:szCs w:val="23"/>
          <w:rtl/>
        </w:rPr>
        <w:lastRenderedPageBreak/>
        <w:t xml:space="preserve">برای اینکه گیج </w:t>
      </w:r>
      <w:proofErr w:type="spellStart"/>
      <w:r w:rsidRPr="00DC272C">
        <w:rPr>
          <w:szCs w:val="23"/>
          <w:rtl/>
        </w:rPr>
        <w:t>نشی</w:t>
      </w:r>
      <w:proofErr w:type="spellEnd"/>
      <w:r w:rsidRPr="00DC272C">
        <w:rPr>
          <w:szCs w:val="23"/>
          <w:rtl/>
        </w:rPr>
        <w:t>، این قانون کلی رو یادت باشه</w:t>
      </w:r>
      <w:r w:rsidRPr="00DC272C">
        <w:rPr>
          <w:szCs w:val="23"/>
        </w:rPr>
        <w:t>:</w:t>
      </w:r>
    </w:p>
    <w:p w14:paraId="13FA9635" w14:textId="77777777" w:rsidR="00DC272C" w:rsidRPr="00DC272C" w:rsidRDefault="00DC272C" w:rsidP="00DC272C">
      <w:pPr>
        <w:pStyle w:val="1stparagraph"/>
        <w:rPr>
          <w:szCs w:val="23"/>
        </w:rPr>
      </w:pPr>
      <w:r w:rsidRPr="00DC272C">
        <w:rPr>
          <w:b/>
          <w:bCs/>
          <w:szCs w:val="23"/>
          <w:rtl/>
        </w:rPr>
        <w:t>۱</w:t>
      </w:r>
      <w:r w:rsidRPr="00DC272C">
        <w:rPr>
          <w:b/>
          <w:bCs/>
          <w:szCs w:val="23"/>
        </w:rPr>
        <w:t xml:space="preserve">. </w:t>
      </w:r>
      <w:r w:rsidRPr="00DC272C">
        <w:rPr>
          <w:b/>
          <w:bCs/>
          <w:szCs w:val="23"/>
          <w:rtl/>
        </w:rPr>
        <w:t>حالت عادی و همیشگی (اجرای برنامه)</w:t>
      </w:r>
    </w:p>
    <w:p w14:paraId="0F613B3C" w14:textId="0936A5E0" w:rsidR="00DC272C" w:rsidRPr="00DC272C" w:rsidRDefault="00DC272C" w:rsidP="00DC272C">
      <w:pPr>
        <w:pStyle w:val="1stparagraph"/>
        <w:numPr>
          <w:ilvl w:val="0"/>
          <w:numId w:val="154"/>
        </w:numPr>
        <w:rPr>
          <w:szCs w:val="23"/>
        </w:rPr>
      </w:pPr>
      <w:r w:rsidRPr="00DC272C">
        <w:rPr>
          <w:b/>
          <w:bCs/>
          <w:szCs w:val="23"/>
          <w:rtl/>
        </w:rPr>
        <w:t>وضعیت</w:t>
      </w:r>
      <w:r w:rsidRPr="00DC272C">
        <w:rPr>
          <w:b/>
          <w:bCs/>
          <w:szCs w:val="23"/>
        </w:rPr>
        <w:t>: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هر دو </w:t>
      </w:r>
      <w:proofErr w:type="spellStart"/>
      <w:r w:rsidRPr="00DC272C">
        <w:rPr>
          <w:szCs w:val="23"/>
          <w:rtl/>
        </w:rPr>
        <w:t>جامپر</w:t>
      </w:r>
      <w:proofErr w:type="spellEnd"/>
      <w:r w:rsidRPr="00DC272C">
        <w:rPr>
          <w:szCs w:val="23"/>
        </w:rPr>
        <w:t xml:space="preserve"> BOOT0 </w:t>
      </w:r>
      <w:r w:rsidRPr="00DC272C">
        <w:rPr>
          <w:szCs w:val="23"/>
          <w:rtl/>
        </w:rPr>
        <w:t xml:space="preserve">و </w:t>
      </w:r>
      <w:r w:rsidRPr="00DC272C">
        <w:rPr>
          <w:szCs w:val="23"/>
        </w:rPr>
        <w:t xml:space="preserve">BOOT1 </w:t>
      </w:r>
      <w:r>
        <w:rPr>
          <w:rFonts w:hint="cs"/>
          <w:szCs w:val="23"/>
          <w:rtl/>
        </w:rPr>
        <w:t xml:space="preserve"> </w:t>
      </w:r>
      <w:r w:rsidRPr="00DC272C">
        <w:rPr>
          <w:szCs w:val="23"/>
          <w:rtl/>
        </w:rPr>
        <w:t xml:space="preserve">باید روی عدد </w:t>
      </w:r>
      <w:r w:rsidRPr="00DC272C">
        <w:rPr>
          <w:b/>
          <w:bCs/>
          <w:szCs w:val="23"/>
        </w:rPr>
        <w:t>0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>باشن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>یعنی وصل باشن به سمت منفی</w:t>
      </w:r>
      <w:r w:rsidRPr="00DC272C">
        <w:rPr>
          <w:szCs w:val="23"/>
        </w:rPr>
        <w:t>GND.</w:t>
      </w:r>
    </w:p>
    <w:p w14:paraId="202A2751" w14:textId="2354D2CA" w:rsidR="00DC272C" w:rsidRPr="00DC272C" w:rsidRDefault="00DC272C" w:rsidP="00DC272C">
      <w:pPr>
        <w:pStyle w:val="1stparagraph"/>
        <w:numPr>
          <w:ilvl w:val="0"/>
          <w:numId w:val="154"/>
        </w:numPr>
        <w:rPr>
          <w:szCs w:val="23"/>
        </w:rPr>
      </w:pPr>
      <w:r w:rsidRPr="00DC272C">
        <w:rPr>
          <w:b/>
          <w:bCs/>
          <w:szCs w:val="23"/>
          <w:rtl/>
        </w:rPr>
        <w:t>توضیح</w:t>
      </w:r>
      <w:r w:rsidRPr="00DC272C">
        <w:rPr>
          <w:b/>
          <w:bCs/>
          <w:szCs w:val="23"/>
        </w:rPr>
        <w:t>: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توی این حالت، به محض اینکه به برد برق بدی، کدی که نوشتی اجرا میشه. برای </w:t>
      </w:r>
      <w:proofErr w:type="spellStart"/>
      <w:r w:rsidRPr="00DC272C">
        <w:rPr>
          <w:szCs w:val="23"/>
          <w:rtl/>
        </w:rPr>
        <w:t>پروگرم</w:t>
      </w:r>
      <w:proofErr w:type="spellEnd"/>
      <w:r w:rsidRPr="00DC272C">
        <w:rPr>
          <w:szCs w:val="23"/>
          <w:rtl/>
        </w:rPr>
        <w:t xml:space="preserve"> کردن با </w:t>
      </w:r>
      <w:r w:rsidRPr="00DC272C">
        <w:rPr>
          <w:b/>
          <w:bCs/>
          <w:szCs w:val="23"/>
        </w:rPr>
        <w:t>ST-Link</w:t>
      </w:r>
      <w:r w:rsidRPr="00DC272C">
        <w:rPr>
          <w:szCs w:val="23"/>
        </w:rPr>
        <w:t xml:space="preserve"> </w:t>
      </w:r>
      <w:r>
        <w:rPr>
          <w:rFonts w:hint="cs"/>
          <w:szCs w:val="23"/>
          <w:rtl/>
        </w:rPr>
        <w:t xml:space="preserve"> </w:t>
      </w:r>
      <w:r w:rsidRPr="00DC272C">
        <w:rPr>
          <w:szCs w:val="23"/>
          <w:rtl/>
        </w:rPr>
        <w:t>هم معمولاً همین حالت جواب میده و نیازی نیست بهش دست بزنی</w:t>
      </w:r>
      <w:r w:rsidRPr="00DC272C">
        <w:rPr>
          <w:szCs w:val="23"/>
        </w:rPr>
        <w:t>.</w:t>
      </w:r>
    </w:p>
    <w:p w14:paraId="0C3322F3" w14:textId="77777777" w:rsidR="00DC272C" w:rsidRPr="00DC272C" w:rsidRDefault="00DC272C" w:rsidP="00DC272C">
      <w:pPr>
        <w:pStyle w:val="1stparagraph"/>
        <w:rPr>
          <w:szCs w:val="23"/>
        </w:rPr>
      </w:pPr>
      <w:r w:rsidRPr="00DC272C">
        <w:rPr>
          <w:b/>
          <w:bCs/>
          <w:szCs w:val="23"/>
          <w:rtl/>
        </w:rPr>
        <w:t>۲</w:t>
      </w:r>
      <w:r w:rsidRPr="00DC272C">
        <w:rPr>
          <w:b/>
          <w:bCs/>
          <w:szCs w:val="23"/>
        </w:rPr>
        <w:t xml:space="preserve">. </w:t>
      </w:r>
      <w:r w:rsidRPr="00DC272C">
        <w:rPr>
          <w:b/>
          <w:bCs/>
          <w:szCs w:val="23"/>
          <w:rtl/>
        </w:rPr>
        <w:t xml:space="preserve">حالت اضطراری (وقتی برد </w:t>
      </w:r>
      <w:proofErr w:type="spellStart"/>
      <w:r w:rsidRPr="00DC272C">
        <w:rPr>
          <w:b/>
          <w:bCs/>
          <w:szCs w:val="23"/>
          <w:rtl/>
        </w:rPr>
        <w:t>پروگرم</w:t>
      </w:r>
      <w:proofErr w:type="spellEnd"/>
      <w:r w:rsidRPr="00DC272C">
        <w:rPr>
          <w:b/>
          <w:bCs/>
          <w:szCs w:val="23"/>
          <w:rtl/>
        </w:rPr>
        <w:t xml:space="preserve"> نمیشه)</w:t>
      </w:r>
    </w:p>
    <w:p w14:paraId="20D0738F" w14:textId="68D68934" w:rsidR="00DC272C" w:rsidRPr="00DC272C" w:rsidRDefault="00DC272C" w:rsidP="00DC272C">
      <w:pPr>
        <w:pStyle w:val="1stparagraph"/>
        <w:numPr>
          <w:ilvl w:val="0"/>
          <w:numId w:val="155"/>
        </w:numPr>
        <w:rPr>
          <w:szCs w:val="23"/>
        </w:rPr>
      </w:pPr>
      <w:r w:rsidRPr="00DC272C">
        <w:rPr>
          <w:b/>
          <w:bCs/>
          <w:szCs w:val="23"/>
          <w:rtl/>
        </w:rPr>
        <w:t>وضعیت</w:t>
      </w:r>
      <w:r w:rsidRPr="00DC272C">
        <w:rPr>
          <w:b/>
          <w:bCs/>
          <w:szCs w:val="23"/>
        </w:rPr>
        <w:t>:</w:t>
      </w:r>
      <w:r w:rsidRPr="00DC272C">
        <w:rPr>
          <w:szCs w:val="23"/>
        </w:rPr>
        <w:t xml:space="preserve"> </w:t>
      </w:r>
      <w:proofErr w:type="spellStart"/>
      <w:r w:rsidRPr="00DC272C">
        <w:rPr>
          <w:szCs w:val="23"/>
          <w:rtl/>
        </w:rPr>
        <w:t>جامپر</w:t>
      </w:r>
      <w:proofErr w:type="spellEnd"/>
      <w:r w:rsidRPr="00DC272C">
        <w:rPr>
          <w:szCs w:val="23"/>
          <w:rtl/>
        </w:rPr>
        <w:t xml:space="preserve"> </w:t>
      </w:r>
      <w:r>
        <w:rPr>
          <w:szCs w:val="23"/>
        </w:rPr>
        <w:t xml:space="preserve"> </w:t>
      </w:r>
      <w:r w:rsidRPr="00DC272C">
        <w:rPr>
          <w:szCs w:val="23"/>
        </w:rPr>
        <w:t xml:space="preserve">BOOT0 </w:t>
      </w:r>
      <w:r w:rsidRPr="00DC272C">
        <w:rPr>
          <w:szCs w:val="23"/>
          <w:rtl/>
        </w:rPr>
        <w:t xml:space="preserve">رو بزار روی </w:t>
      </w:r>
      <w:r>
        <w:rPr>
          <w:b/>
          <w:bCs/>
          <w:szCs w:val="23"/>
        </w:rPr>
        <w:t xml:space="preserve"> </w:t>
      </w:r>
      <w:r w:rsidRPr="00DC272C">
        <w:rPr>
          <w:b/>
          <w:bCs/>
          <w:szCs w:val="23"/>
        </w:rPr>
        <w:t>1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(وصل کن به ۳.۳ ولت) و </w:t>
      </w:r>
      <w:r>
        <w:rPr>
          <w:szCs w:val="23"/>
        </w:rPr>
        <w:t xml:space="preserve"> </w:t>
      </w:r>
      <w:r w:rsidRPr="00DC272C">
        <w:rPr>
          <w:szCs w:val="23"/>
        </w:rPr>
        <w:t xml:space="preserve">BOOT1 </w:t>
      </w:r>
      <w:r w:rsidRPr="00DC272C">
        <w:rPr>
          <w:szCs w:val="23"/>
          <w:rtl/>
        </w:rPr>
        <w:t xml:space="preserve">همون </w:t>
      </w:r>
      <w:r w:rsidRPr="00DC272C">
        <w:rPr>
          <w:b/>
          <w:bCs/>
          <w:szCs w:val="23"/>
        </w:rPr>
        <w:t>0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>بمونه</w:t>
      </w:r>
      <w:r w:rsidRPr="00DC272C">
        <w:rPr>
          <w:szCs w:val="23"/>
        </w:rPr>
        <w:t>.</w:t>
      </w:r>
    </w:p>
    <w:p w14:paraId="77EE0006" w14:textId="77777777" w:rsidR="00DC272C" w:rsidRPr="00DC272C" w:rsidRDefault="00DC272C" w:rsidP="00DC272C">
      <w:pPr>
        <w:pStyle w:val="1stparagraph"/>
        <w:numPr>
          <w:ilvl w:val="0"/>
          <w:numId w:val="155"/>
        </w:numPr>
        <w:rPr>
          <w:szCs w:val="23"/>
        </w:rPr>
      </w:pPr>
      <w:r w:rsidRPr="00DC272C">
        <w:rPr>
          <w:b/>
          <w:bCs/>
          <w:szCs w:val="23"/>
          <w:rtl/>
        </w:rPr>
        <w:t>توضیح</w:t>
      </w:r>
      <w:r w:rsidRPr="00DC272C">
        <w:rPr>
          <w:b/>
          <w:bCs/>
          <w:szCs w:val="23"/>
        </w:rPr>
        <w:t>: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گاهی اوقات کدی </w:t>
      </w:r>
      <w:proofErr w:type="spellStart"/>
      <w:r w:rsidRPr="00DC272C">
        <w:rPr>
          <w:szCs w:val="23"/>
          <w:rtl/>
        </w:rPr>
        <w:t>می‌نویسی</w:t>
      </w:r>
      <w:proofErr w:type="spellEnd"/>
      <w:r w:rsidRPr="00DC272C">
        <w:rPr>
          <w:szCs w:val="23"/>
          <w:rtl/>
        </w:rPr>
        <w:t xml:space="preserve"> که باعث میشه میکرو هنگ کنه یا </w:t>
      </w:r>
      <w:proofErr w:type="spellStart"/>
      <w:r w:rsidRPr="00DC272C">
        <w:rPr>
          <w:szCs w:val="23"/>
          <w:rtl/>
        </w:rPr>
        <w:t>پایه‌های</w:t>
      </w:r>
      <w:proofErr w:type="spellEnd"/>
      <w:r w:rsidRPr="00DC272C">
        <w:rPr>
          <w:szCs w:val="23"/>
          <w:rtl/>
        </w:rPr>
        <w:t xml:space="preserve"> </w:t>
      </w:r>
      <w:proofErr w:type="spellStart"/>
      <w:r w:rsidRPr="00DC272C">
        <w:rPr>
          <w:szCs w:val="23"/>
          <w:rtl/>
        </w:rPr>
        <w:t>پروگرمر</w:t>
      </w:r>
      <w:proofErr w:type="spellEnd"/>
      <w:r w:rsidRPr="00DC272C">
        <w:rPr>
          <w:szCs w:val="23"/>
          <w:rtl/>
        </w:rPr>
        <w:t xml:space="preserve"> رو غیرفعال کنه و دیگه</w:t>
      </w:r>
      <w:r w:rsidRPr="00DC272C">
        <w:rPr>
          <w:szCs w:val="23"/>
        </w:rPr>
        <w:t xml:space="preserve"> ST-Link </w:t>
      </w:r>
      <w:r w:rsidRPr="00DC272C">
        <w:rPr>
          <w:szCs w:val="23"/>
          <w:rtl/>
        </w:rPr>
        <w:t xml:space="preserve">برد رو </w:t>
      </w:r>
      <w:proofErr w:type="spellStart"/>
      <w:r w:rsidRPr="00DC272C">
        <w:rPr>
          <w:szCs w:val="23"/>
          <w:rtl/>
        </w:rPr>
        <w:t>نمی‌شناسه</w:t>
      </w:r>
      <w:proofErr w:type="spellEnd"/>
      <w:r w:rsidRPr="00DC272C">
        <w:rPr>
          <w:szCs w:val="23"/>
          <w:rtl/>
        </w:rPr>
        <w:t xml:space="preserve">. اینجور </w:t>
      </w:r>
      <w:proofErr w:type="spellStart"/>
      <w:r w:rsidRPr="00DC272C">
        <w:rPr>
          <w:szCs w:val="23"/>
          <w:rtl/>
        </w:rPr>
        <w:t>وقتا</w:t>
      </w:r>
      <w:proofErr w:type="spellEnd"/>
      <w:r w:rsidRPr="00DC272C">
        <w:rPr>
          <w:szCs w:val="23"/>
          <w:rtl/>
        </w:rPr>
        <w:t xml:space="preserve"> </w:t>
      </w:r>
      <w:proofErr w:type="spellStart"/>
      <w:r w:rsidRPr="00DC272C">
        <w:rPr>
          <w:szCs w:val="23"/>
          <w:rtl/>
        </w:rPr>
        <w:t>جامپر</w:t>
      </w:r>
      <w:proofErr w:type="spellEnd"/>
      <w:r w:rsidRPr="00DC272C">
        <w:rPr>
          <w:szCs w:val="23"/>
          <w:rtl/>
        </w:rPr>
        <w:t xml:space="preserve"> رو بزار روی ۱، دکمه </w:t>
      </w:r>
      <w:proofErr w:type="spellStart"/>
      <w:r w:rsidRPr="00DC272C">
        <w:rPr>
          <w:szCs w:val="23"/>
          <w:rtl/>
        </w:rPr>
        <w:t>ریست</w:t>
      </w:r>
      <w:proofErr w:type="spellEnd"/>
      <w:r w:rsidRPr="00DC272C">
        <w:rPr>
          <w:szCs w:val="23"/>
          <w:rtl/>
        </w:rPr>
        <w:t xml:space="preserve"> رو بزن و </w:t>
      </w:r>
      <w:proofErr w:type="spellStart"/>
      <w:r w:rsidRPr="00DC272C">
        <w:rPr>
          <w:szCs w:val="23"/>
          <w:rtl/>
        </w:rPr>
        <w:t>پروگرم</w:t>
      </w:r>
      <w:proofErr w:type="spellEnd"/>
      <w:r w:rsidRPr="00DC272C">
        <w:rPr>
          <w:szCs w:val="23"/>
          <w:rtl/>
        </w:rPr>
        <w:t xml:space="preserve"> کن. بعد از اینکه </w:t>
      </w:r>
      <w:proofErr w:type="spellStart"/>
      <w:r w:rsidRPr="00DC272C">
        <w:rPr>
          <w:szCs w:val="23"/>
          <w:rtl/>
        </w:rPr>
        <w:t>پروگرم</w:t>
      </w:r>
      <w:proofErr w:type="spellEnd"/>
      <w:r w:rsidRPr="00DC272C">
        <w:rPr>
          <w:szCs w:val="23"/>
          <w:rtl/>
        </w:rPr>
        <w:t xml:space="preserve"> شد، </w:t>
      </w:r>
      <w:r w:rsidRPr="00DC272C">
        <w:rPr>
          <w:b/>
          <w:bCs/>
          <w:szCs w:val="23"/>
          <w:rtl/>
        </w:rPr>
        <w:t>حتما دوباره برش گردون به 0</w:t>
      </w:r>
      <w:r w:rsidRPr="00DC272C">
        <w:rPr>
          <w:szCs w:val="23"/>
          <w:rtl/>
        </w:rPr>
        <w:t xml:space="preserve"> تا برنامه جدیدت اجرا بشه</w:t>
      </w:r>
      <w:r w:rsidRPr="00DC272C">
        <w:rPr>
          <w:szCs w:val="23"/>
        </w:rPr>
        <w:t>.</w:t>
      </w:r>
    </w:p>
    <w:p w14:paraId="0083E689" w14:textId="17AB76C7" w:rsidR="00DC272C" w:rsidRPr="00DC272C" w:rsidRDefault="00DC272C" w:rsidP="00DC272C">
      <w:pPr>
        <w:pStyle w:val="1stparagraph"/>
        <w:rPr>
          <w:szCs w:val="23"/>
        </w:rPr>
      </w:pPr>
      <w:r w:rsidRPr="00DC272C">
        <w:rPr>
          <w:b/>
          <w:bCs/>
          <w:szCs w:val="23"/>
          <w:rtl/>
        </w:rPr>
        <w:t>خلاصه</w:t>
      </w:r>
      <w:r w:rsidRPr="00DC272C">
        <w:rPr>
          <w:b/>
          <w:bCs/>
          <w:szCs w:val="23"/>
        </w:rPr>
        <w:t>: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 xml:space="preserve">همیشه </w:t>
      </w:r>
      <w:proofErr w:type="spellStart"/>
      <w:r w:rsidRPr="00DC272C">
        <w:rPr>
          <w:szCs w:val="23"/>
          <w:rtl/>
        </w:rPr>
        <w:t>بذار</w:t>
      </w:r>
      <w:proofErr w:type="spellEnd"/>
      <w:r w:rsidRPr="00DC272C">
        <w:rPr>
          <w:szCs w:val="23"/>
          <w:rtl/>
        </w:rPr>
        <w:t xml:space="preserve"> روی </w:t>
      </w:r>
      <w:r>
        <w:rPr>
          <w:b/>
          <w:bCs/>
          <w:szCs w:val="23"/>
        </w:rPr>
        <w:t xml:space="preserve"> </w:t>
      </w:r>
      <w:r w:rsidRPr="00DC272C">
        <w:rPr>
          <w:b/>
          <w:bCs/>
          <w:szCs w:val="23"/>
        </w:rPr>
        <w:t>0-0</w:t>
      </w:r>
      <w:r w:rsidRPr="00DC272C">
        <w:rPr>
          <w:szCs w:val="23"/>
        </w:rPr>
        <w:t xml:space="preserve"> </w:t>
      </w:r>
      <w:r w:rsidRPr="00DC272C">
        <w:rPr>
          <w:szCs w:val="23"/>
          <w:rtl/>
        </w:rPr>
        <w:t>بمونه. اگه دیدی</w:t>
      </w:r>
      <w:r w:rsidRPr="00DC272C">
        <w:rPr>
          <w:szCs w:val="23"/>
        </w:rPr>
        <w:t xml:space="preserve"> ST-Link </w:t>
      </w:r>
      <w:proofErr w:type="spellStart"/>
      <w:r w:rsidRPr="00DC272C">
        <w:rPr>
          <w:szCs w:val="23"/>
          <w:rtl/>
        </w:rPr>
        <w:t>ارور</w:t>
      </w:r>
      <w:proofErr w:type="spellEnd"/>
      <w:r w:rsidRPr="00DC272C">
        <w:rPr>
          <w:szCs w:val="23"/>
          <w:rtl/>
        </w:rPr>
        <w:t xml:space="preserve"> میده و وصل نمیشه، </w:t>
      </w:r>
      <w:proofErr w:type="spellStart"/>
      <w:r w:rsidRPr="00DC272C">
        <w:rPr>
          <w:szCs w:val="23"/>
          <w:rtl/>
        </w:rPr>
        <w:t>یه</w:t>
      </w:r>
      <w:proofErr w:type="spellEnd"/>
      <w:r w:rsidRPr="00DC272C">
        <w:rPr>
          <w:szCs w:val="23"/>
          <w:rtl/>
        </w:rPr>
        <w:t xml:space="preserve"> بار </w:t>
      </w:r>
      <w:proofErr w:type="spellStart"/>
      <w:r w:rsidRPr="00DC272C">
        <w:rPr>
          <w:szCs w:val="23"/>
          <w:rtl/>
        </w:rPr>
        <w:t>بذار</w:t>
      </w:r>
      <w:proofErr w:type="spellEnd"/>
      <w:r w:rsidRPr="00DC272C">
        <w:rPr>
          <w:szCs w:val="23"/>
          <w:rtl/>
        </w:rPr>
        <w:t xml:space="preserve"> روی </w:t>
      </w:r>
      <w:r w:rsidRPr="00DC272C">
        <w:rPr>
          <w:b/>
          <w:bCs/>
          <w:szCs w:val="23"/>
        </w:rPr>
        <w:t>1-0</w:t>
      </w:r>
      <w:r w:rsidRPr="00DC272C">
        <w:rPr>
          <w:szCs w:val="23"/>
          <w:rtl/>
        </w:rPr>
        <w:t xml:space="preserve">، </w:t>
      </w:r>
      <w:proofErr w:type="spellStart"/>
      <w:r w:rsidRPr="00DC272C">
        <w:rPr>
          <w:szCs w:val="23"/>
          <w:rtl/>
        </w:rPr>
        <w:t>پروگرم</w:t>
      </w:r>
      <w:proofErr w:type="spellEnd"/>
      <w:r w:rsidRPr="00DC272C">
        <w:rPr>
          <w:szCs w:val="23"/>
          <w:rtl/>
        </w:rPr>
        <w:t xml:space="preserve"> کن و دوباره </w:t>
      </w:r>
      <w:proofErr w:type="spellStart"/>
      <w:r w:rsidRPr="00DC272C">
        <w:rPr>
          <w:szCs w:val="23"/>
          <w:rtl/>
        </w:rPr>
        <w:t>برگردون</w:t>
      </w:r>
      <w:proofErr w:type="spellEnd"/>
      <w:r w:rsidRPr="00DC272C">
        <w:rPr>
          <w:szCs w:val="23"/>
          <w:rtl/>
        </w:rPr>
        <w:t xml:space="preserve"> سر جاش</w:t>
      </w:r>
      <w:r w:rsidRPr="00DC272C">
        <w:rPr>
          <w:szCs w:val="23"/>
        </w:rPr>
        <w:t>.</w:t>
      </w:r>
    </w:p>
    <w:p w14:paraId="251039F6" w14:textId="77777777" w:rsidR="00DC272C" w:rsidRDefault="00DC272C" w:rsidP="0013679B">
      <w:pPr>
        <w:pStyle w:val="1stparagraph"/>
        <w:jc w:val="left"/>
        <w:rPr>
          <w:szCs w:val="23"/>
          <w:rtl/>
        </w:rPr>
      </w:pPr>
    </w:p>
    <w:p w14:paraId="02CEA71D" w14:textId="7DC2AE5B" w:rsidR="002B1CF9" w:rsidRDefault="002B1CF9" w:rsidP="002B1CF9">
      <w:pPr>
        <w:pStyle w:val="1stparagraph"/>
        <w:jc w:val="center"/>
        <w:rPr>
          <w:szCs w:val="23"/>
          <w:rtl/>
        </w:rPr>
      </w:pPr>
      <w:r>
        <w:rPr>
          <w:noProof/>
        </w:rPr>
        <w:drawing>
          <wp:inline distT="0" distB="0" distL="0" distR="0" wp14:anchorId="30A7DCB5" wp14:editId="146E3ED3">
            <wp:extent cx="1538272" cy="1538272"/>
            <wp:effectExtent l="0" t="0" r="5080" b="5080"/>
            <wp:docPr id="524573302" name="Picture 2" descr="قیمت و خرید برد دیسکاوری STM32F429I Discovery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قیمت و خرید برد دیسکاوری STM32F429I Discovery Boar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22" cy="154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6E121" wp14:editId="44DE04E3">
            <wp:extent cx="2275476" cy="1533005"/>
            <wp:effectExtent l="0" t="0" r="0" b="0"/>
            <wp:docPr id="803964220" name="Picture 1" descr="What's the difference between these s two boards? : r/embe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hat's the difference between these s two boards? : r/embedd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555" cy="153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3A06" w14:textId="32DE70C8" w:rsidR="002B1CF9" w:rsidRPr="00DC272C" w:rsidRDefault="002B1CF9" w:rsidP="002B1CF9">
      <w:pPr>
        <w:pStyle w:val="1stparagraph"/>
        <w:jc w:val="center"/>
        <w:rPr>
          <w:rFonts w:hint="cs"/>
          <w:szCs w:val="23"/>
          <w:rtl/>
        </w:rPr>
      </w:pPr>
    </w:p>
    <w:sectPr w:rsidR="002B1CF9" w:rsidRPr="00DC272C" w:rsidSect="00D62A88">
      <w:headerReference w:type="even" r:id="rId30"/>
      <w:headerReference w:type="default" r:id="rId31"/>
      <w:headerReference w:type="first" r:id="rId32"/>
      <w:footerReference w:type="first" r:id="rId33"/>
      <w:footnotePr>
        <w:numRestart w:val="eachPage"/>
      </w:footnotePr>
      <w:endnotePr>
        <w:numFmt w:val="decimal"/>
        <w:numRestart w:val="eachSect"/>
      </w:endnotePr>
      <w:type w:val="oddPage"/>
      <w:pgSz w:w="9356" w:h="13325" w:code="9"/>
      <w:pgMar w:top="1440" w:right="1080" w:bottom="1440" w:left="1080" w:header="851" w:footer="624" w:gutter="0"/>
      <w:cols w:space="708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7865" w14:textId="77777777" w:rsidR="000C2941" w:rsidRDefault="000C2941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509B3316" w14:textId="77777777" w:rsidR="000C2941" w:rsidRPr="00DC3FEF" w:rsidRDefault="000C2941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Myriad Pro Cond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E47A" w14:textId="77777777" w:rsidR="000C2941" w:rsidRPr="00036FB0" w:rsidRDefault="000C2941" w:rsidP="00036FB0">
      <w:r>
        <w:continuationSeparator/>
      </w:r>
    </w:p>
  </w:footnote>
  <w:footnote w:type="continuationSeparator" w:id="0">
    <w:p w14:paraId="1765A679" w14:textId="77777777" w:rsidR="000C2941" w:rsidRDefault="000C2941" w:rsidP="00A26DCB">
      <w:r>
        <w:continuationSeparator/>
      </w:r>
    </w:p>
    <w:p w14:paraId="31B02E26" w14:textId="77777777" w:rsidR="000C2941" w:rsidRDefault="000C2941">
      <w:r>
        <w:rPr>
          <w:rFonts w:cs="Times New Roman"/>
          <w:rtl/>
        </w:rPr>
        <w:t>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E9" w14:textId="1F284F8B" w:rsidR="00F23B5D" w:rsidRDefault="00D36144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TOC Heading&quot;  \* MERGEFORMAT ">
      <w:r w:rsidR="0011431F">
        <w:rPr>
          <w:noProof/>
          <w:rtl/>
        </w:rPr>
        <w:t>فهرست مطالب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  <w:rtl/>
      </w:rPr>
      <w:t>■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‌ك</w:t>
    </w:r>
    <w:r w:rsidR="00F23B5D">
      <w:rPr>
        <w:noProof/>
      </w:rPr>
      <w:fldChar w:fldCharType="end"/>
    </w:r>
  </w:p>
  <w:p w14:paraId="4FACE62D" w14:textId="77777777" w:rsidR="00F23B5D" w:rsidRDefault="00F2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C9ED" w14:textId="699BD49B" w:rsidR="00F23B5D" w:rsidRPr="00880A06" w:rsidRDefault="00F23B5D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11431F">
        <w:rPr>
          <w:noProof/>
          <w:rtl/>
        </w:rPr>
        <w:t>ته</w:t>
      </w:r>
      <w:r w:rsidR="0011431F">
        <w:rPr>
          <w:rFonts w:hint="cs"/>
          <w:noProof/>
          <w:rtl/>
        </w:rPr>
        <w:t>یه‌</w:t>
      </w:r>
      <w:r w:rsidR="0011431F">
        <w:rPr>
          <w:noProof/>
          <w:rtl/>
        </w:rPr>
        <w:t xml:space="preserve"> و تأل</w:t>
      </w:r>
      <w:r w:rsidR="0011431F">
        <w:rPr>
          <w:rFonts w:hint="cs"/>
          <w:noProof/>
          <w:rtl/>
        </w:rPr>
        <w:t>یف</w:t>
      </w:r>
      <w:r w:rsidR="0011431F">
        <w:rPr>
          <w:noProof/>
          <w:rtl/>
        </w:rPr>
        <w:t>: محمد مهد</w:t>
      </w:r>
      <w:r w:rsidR="0011431F">
        <w:rPr>
          <w:rFonts w:hint="cs"/>
          <w:noProof/>
          <w:rtl/>
        </w:rPr>
        <w:t>ی</w:t>
      </w:r>
      <w:r w:rsidR="0011431F">
        <w:rPr>
          <w:noProof/>
          <w:rtl/>
        </w:rPr>
        <w:t xml:space="preserve"> قائم</w:t>
      </w:r>
      <w:r w:rsidR="0011431F">
        <w:rPr>
          <w:rFonts w:hint="cs"/>
          <w:noProof/>
          <w:rtl/>
        </w:rPr>
        <w:t>ی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67FA" w14:textId="29459FA7" w:rsidR="00F23B5D" w:rsidRDefault="00FF41D6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jc w:val="right"/>
    </w:pPr>
    <w:fldSimple w:instr=" STYLEREF  &quot;Heading 1&quot;  \* MERGEFORMAT ">
      <w:r w:rsidR="0011431F" w:rsidRPr="0011431F">
        <w:rPr>
          <w:b w:val="0"/>
          <w:bCs w:val="0"/>
          <w:noProof/>
          <w:rtl/>
        </w:rPr>
        <w:t>فصل ۱۲: از کدنو</w:t>
      </w:r>
      <w:r w:rsidR="0011431F" w:rsidRPr="0011431F">
        <w:rPr>
          <w:rFonts w:hint="cs"/>
          <w:b w:val="0"/>
          <w:bCs w:val="0"/>
          <w:noProof/>
          <w:rtl/>
        </w:rPr>
        <w:t>یسی</w:t>
      </w:r>
      <w:r w:rsidR="0011431F" w:rsidRPr="0011431F">
        <w:rPr>
          <w:b w:val="0"/>
          <w:bCs w:val="0"/>
          <w:noProof/>
          <w:rtl/>
        </w:rPr>
        <w:t xml:space="preserve"> تا واقع</w:t>
      </w:r>
      <w:r w:rsidR="0011431F" w:rsidRPr="0011431F">
        <w:rPr>
          <w:rFonts w:hint="cs"/>
          <w:b w:val="0"/>
          <w:bCs w:val="0"/>
          <w:noProof/>
          <w:rtl/>
        </w:rPr>
        <w:t>یت؛</w:t>
      </w:r>
      <w:r w:rsidR="0011431F">
        <w:rPr>
          <w:noProof/>
          <w:rtl/>
        </w:rPr>
        <w:t xml:space="preserve"> اجرا</w:t>
      </w:r>
      <w:r w:rsidR="0011431F">
        <w:rPr>
          <w:rFonts w:hint="cs"/>
          <w:noProof/>
          <w:rtl/>
        </w:rPr>
        <w:t>ی</w:t>
      </w:r>
      <w:r w:rsidR="0011431F">
        <w:rPr>
          <w:noProof/>
          <w:rtl/>
        </w:rPr>
        <w:t xml:space="preserve"> پروژه رو</w:t>
      </w:r>
      <w:r w:rsidR="0011431F">
        <w:rPr>
          <w:rFonts w:hint="cs"/>
          <w:noProof/>
          <w:rtl/>
        </w:rPr>
        <w:t>ی</w:t>
      </w:r>
      <w:r w:rsidR="0011431F">
        <w:rPr>
          <w:noProof/>
          <w:rtl/>
        </w:rPr>
        <w:t xml:space="preserve"> برد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017" w14:textId="77777777" w:rsidR="00F23B5D" w:rsidRDefault="00F2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82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8045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62F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9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F9093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0A9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82F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54D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400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10EF1"/>
    <w:multiLevelType w:val="multilevel"/>
    <w:tmpl w:val="D7A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9A4C00"/>
    <w:multiLevelType w:val="multilevel"/>
    <w:tmpl w:val="D7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324F9"/>
    <w:multiLevelType w:val="multilevel"/>
    <w:tmpl w:val="414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D41713"/>
    <w:multiLevelType w:val="multilevel"/>
    <w:tmpl w:val="C3A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261CB"/>
    <w:multiLevelType w:val="multilevel"/>
    <w:tmpl w:val="E12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183CD2"/>
    <w:multiLevelType w:val="multilevel"/>
    <w:tmpl w:val="20E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E2664"/>
    <w:multiLevelType w:val="multilevel"/>
    <w:tmpl w:val="F30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1492C"/>
    <w:multiLevelType w:val="multilevel"/>
    <w:tmpl w:val="E51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FB1A64"/>
    <w:multiLevelType w:val="multilevel"/>
    <w:tmpl w:val="499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6178CE"/>
    <w:multiLevelType w:val="multilevel"/>
    <w:tmpl w:val="6FB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B5749E"/>
    <w:multiLevelType w:val="multilevel"/>
    <w:tmpl w:val="6AF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6B3E46"/>
    <w:multiLevelType w:val="multilevel"/>
    <w:tmpl w:val="978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6B29C5"/>
    <w:multiLevelType w:val="multilevel"/>
    <w:tmpl w:val="289C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84D96"/>
    <w:multiLevelType w:val="multilevel"/>
    <w:tmpl w:val="6214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9C4811"/>
    <w:multiLevelType w:val="multilevel"/>
    <w:tmpl w:val="DF40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72A03"/>
    <w:multiLevelType w:val="multilevel"/>
    <w:tmpl w:val="CE5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C2725"/>
    <w:multiLevelType w:val="multilevel"/>
    <w:tmpl w:val="031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BC1144"/>
    <w:multiLevelType w:val="multilevel"/>
    <w:tmpl w:val="03B4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270805"/>
    <w:multiLevelType w:val="multilevel"/>
    <w:tmpl w:val="B96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144311C9"/>
    <w:multiLevelType w:val="multilevel"/>
    <w:tmpl w:val="E6C6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27D9A"/>
    <w:multiLevelType w:val="multilevel"/>
    <w:tmpl w:val="8E8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1B636B"/>
    <w:multiLevelType w:val="multilevel"/>
    <w:tmpl w:val="749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5A041CF"/>
    <w:multiLevelType w:val="multilevel"/>
    <w:tmpl w:val="DFFE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282049"/>
    <w:multiLevelType w:val="multilevel"/>
    <w:tmpl w:val="93D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A01B5C"/>
    <w:multiLevelType w:val="multilevel"/>
    <w:tmpl w:val="B33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55982"/>
    <w:multiLevelType w:val="multilevel"/>
    <w:tmpl w:val="55F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1C491B"/>
    <w:multiLevelType w:val="multilevel"/>
    <w:tmpl w:val="C3A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78F7987"/>
    <w:multiLevelType w:val="multilevel"/>
    <w:tmpl w:val="18BA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190CDF"/>
    <w:multiLevelType w:val="multilevel"/>
    <w:tmpl w:val="11C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9591E0D"/>
    <w:multiLevelType w:val="multilevel"/>
    <w:tmpl w:val="2804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3927DE"/>
    <w:multiLevelType w:val="multilevel"/>
    <w:tmpl w:val="54C8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9B5B21"/>
    <w:multiLevelType w:val="multilevel"/>
    <w:tmpl w:val="B254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F96861"/>
    <w:multiLevelType w:val="multilevel"/>
    <w:tmpl w:val="48F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138D9"/>
    <w:multiLevelType w:val="multilevel"/>
    <w:tmpl w:val="3606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F40AE4"/>
    <w:multiLevelType w:val="multilevel"/>
    <w:tmpl w:val="E0DC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F00F35"/>
    <w:multiLevelType w:val="multilevel"/>
    <w:tmpl w:val="31D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208259FA"/>
    <w:multiLevelType w:val="multilevel"/>
    <w:tmpl w:val="3F8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557325"/>
    <w:multiLevelType w:val="multilevel"/>
    <w:tmpl w:val="68C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7D7B56"/>
    <w:multiLevelType w:val="multilevel"/>
    <w:tmpl w:val="C2D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206F49"/>
    <w:multiLevelType w:val="multilevel"/>
    <w:tmpl w:val="103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6C67A7"/>
    <w:multiLevelType w:val="multilevel"/>
    <w:tmpl w:val="75B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005D03"/>
    <w:multiLevelType w:val="multilevel"/>
    <w:tmpl w:val="F17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57DE5"/>
    <w:multiLevelType w:val="multilevel"/>
    <w:tmpl w:val="11B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DF5E00"/>
    <w:multiLevelType w:val="multilevel"/>
    <w:tmpl w:val="E812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0053BA"/>
    <w:multiLevelType w:val="multilevel"/>
    <w:tmpl w:val="B60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AE62E8"/>
    <w:multiLevelType w:val="multilevel"/>
    <w:tmpl w:val="4CA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01380"/>
    <w:multiLevelType w:val="multilevel"/>
    <w:tmpl w:val="B4B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A00015E"/>
    <w:multiLevelType w:val="multilevel"/>
    <w:tmpl w:val="69A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A861EA5"/>
    <w:multiLevelType w:val="multilevel"/>
    <w:tmpl w:val="B31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E16B6"/>
    <w:multiLevelType w:val="multilevel"/>
    <w:tmpl w:val="FC3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417EE5"/>
    <w:multiLevelType w:val="multilevel"/>
    <w:tmpl w:val="C2D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7C550D"/>
    <w:multiLevelType w:val="multilevel"/>
    <w:tmpl w:val="467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E50654"/>
    <w:multiLevelType w:val="multilevel"/>
    <w:tmpl w:val="DEF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F43A3B"/>
    <w:multiLevelType w:val="multilevel"/>
    <w:tmpl w:val="614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891976"/>
    <w:multiLevelType w:val="multilevel"/>
    <w:tmpl w:val="00E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71728A"/>
    <w:multiLevelType w:val="multilevel"/>
    <w:tmpl w:val="CE8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B0515D"/>
    <w:multiLevelType w:val="multilevel"/>
    <w:tmpl w:val="542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D132BC"/>
    <w:multiLevelType w:val="multilevel"/>
    <w:tmpl w:val="1E4A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7706BD"/>
    <w:multiLevelType w:val="multilevel"/>
    <w:tmpl w:val="858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3492453"/>
    <w:multiLevelType w:val="multilevel"/>
    <w:tmpl w:val="6F9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240FB9"/>
    <w:multiLevelType w:val="multilevel"/>
    <w:tmpl w:val="BB7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6A11D6"/>
    <w:multiLevelType w:val="multilevel"/>
    <w:tmpl w:val="F18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F1434E"/>
    <w:multiLevelType w:val="multilevel"/>
    <w:tmpl w:val="AD5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2755F7"/>
    <w:multiLevelType w:val="multilevel"/>
    <w:tmpl w:val="427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6B16232"/>
    <w:multiLevelType w:val="multilevel"/>
    <w:tmpl w:val="BF34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236CEC"/>
    <w:multiLevelType w:val="multilevel"/>
    <w:tmpl w:val="E4F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7993180"/>
    <w:multiLevelType w:val="multilevel"/>
    <w:tmpl w:val="7B9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89906C2"/>
    <w:multiLevelType w:val="multilevel"/>
    <w:tmpl w:val="D89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9430EFA"/>
    <w:multiLevelType w:val="multilevel"/>
    <w:tmpl w:val="6C90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6B2AF3"/>
    <w:multiLevelType w:val="multilevel"/>
    <w:tmpl w:val="BF5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B7F445D"/>
    <w:multiLevelType w:val="multilevel"/>
    <w:tmpl w:val="E07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DD20EE"/>
    <w:multiLevelType w:val="multilevel"/>
    <w:tmpl w:val="FA0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564065"/>
    <w:multiLevelType w:val="multilevel"/>
    <w:tmpl w:val="3A9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086729"/>
    <w:multiLevelType w:val="multilevel"/>
    <w:tmpl w:val="A8B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DF2446"/>
    <w:multiLevelType w:val="multilevel"/>
    <w:tmpl w:val="95A6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F500E78"/>
    <w:multiLevelType w:val="multilevel"/>
    <w:tmpl w:val="62B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1273E74"/>
    <w:multiLevelType w:val="multilevel"/>
    <w:tmpl w:val="4CC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5D2153"/>
    <w:multiLevelType w:val="multilevel"/>
    <w:tmpl w:val="411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642F88"/>
    <w:multiLevelType w:val="multilevel"/>
    <w:tmpl w:val="709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9E1FA8"/>
    <w:multiLevelType w:val="multilevel"/>
    <w:tmpl w:val="530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6027DBC"/>
    <w:multiLevelType w:val="multilevel"/>
    <w:tmpl w:val="E08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44603E"/>
    <w:multiLevelType w:val="multilevel"/>
    <w:tmpl w:val="EBF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6A141ED"/>
    <w:multiLevelType w:val="multilevel"/>
    <w:tmpl w:val="A6E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8437183"/>
    <w:multiLevelType w:val="multilevel"/>
    <w:tmpl w:val="0DAC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63528D"/>
    <w:multiLevelType w:val="multilevel"/>
    <w:tmpl w:val="824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644606"/>
    <w:multiLevelType w:val="multilevel"/>
    <w:tmpl w:val="0FA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C55552"/>
    <w:multiLevelType w:val="multilevel"/>
    <w:tmpl w:val="E66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4F7F3D"/>
    <w:multiLevelType w:val="multilevel"/>
    <w:tmpl w:val="23D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860F37"/>
    <w:multiLevelType w:val="multilevel"/>
    <w:tmpl w:val="D79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134B41"/>
    <w:multiLevelType w:val="multilevel"/>
    <w:tmpl w:val="805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6B5F1C"/>
    <w:multiLevelType w:val="multilevel"/>
    <w:tmpl w:val="F26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D9F0C2B"/>
    <w:multiLevelType w:val="multilevel"/>
    <w:tmpl w:val="D93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142AB5"/>
    <w:multiLevelType w:val="multilevel"/>
    <w:tmpl w:val="36BA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183EFD"/>
    <w:multiLevelType w:val="multilevel"/>
    <w:tmpl w:val="6C0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FA0D17"/>
    <w:multiLevelType w:val="multilevel"/>
    <w:tmpl w:val="B5F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0C437F8"/>
    <w:multiLevelType w:val="multilevel"/>
    <w:tmpl w:val="B9F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0B4C0D"/>
    <w:multiLevelType w:val="multilevel"/>
    <w:tmpl w:val="9E4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F43E29"/>
    <w:multiLevelType w:val="multilevel"/>
    <w:tmpl w:val="C104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FD26A1"/>
    <w:multiLevelType w:val="multilevel"/>
    <w:tmpl w:val="4162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A36702"/>
    <w:multiLevelType w:val="multilevel"/>
    <w:tmpl w:val="0B46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5211FC"/>
    <w:multiLevelType w:val="multilevel"/>
    <w:tmpl w:val="626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707C96"/>
    <w:multiLevelType w:val="multilevel"/>
    <w:tmpl w:val="D3EE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8BE3086"/>
    <w:multiLevelType w:val="multilevel"/>
    <w:tmpl w:val="79A8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8FC7C73"/>
    <w:multiLevelType w:val="multilevel"/>
    <w:tmpl w:val="21FA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7A12F4"/>
    <w:multiLevelType w:val="multilevel"/>
    <w:tmpl w:val="80A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8004C2"/>
    <w:multiLevelType w:val="multilevel"/>
    <w:tmpl w:val="678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A2077F"/>
    <w:multiLevelType w:val="multilevel"/>
    <w:tmpl w:val="734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D33E71"/>
    <w:multiLevelType w:val="multilevel"/>
    <w:tmpl w:val="6F2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E2C014A"/>
    <w:multiLevelType w:val="multilevel"/>
    <w:tmpl w:val="412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EE95A4B"/>
    <w:multiLevelType w:val="multilevel"/>
    <w:tmpl w:val="6D4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272DA6"/>
    <w:multiLevelType w:val="multilevel"/>
    <w:tmpl w:val="CCDA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579DB"/>
    <w:multiLevelType w:val="multilevel"/>
    <w:tmpl w:val="3CC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07710B1"/>
    <w:multiLevelType w:val="multilevel"/>
    <w:tmpl w:val="295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F72121"/>
    <w:multiLevelType w:val="multilevel"/>
    <w:tmpl w:val="6DB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1293605"/>
    <w:multiLevelType w:val="multilevel"/>
    <w:tmpl w:val="4A24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1AF4BEC"/>
    <w:multiLevelType w:val="multilevel"/>
    <w:tmpl w:val="C980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CE58B5"/>
    <w:multiLevelType w:val="multilevel"/>
    <w:tmpl w:val="9AE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0" w15:restartNumberingAfterBreak="0">
    <w:nsid w:val="637302B7"/>
    <w:multiLevelType w:val="multilevel"/>
    <w:tmpl w:val="BF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4025D7B"/>
    <w:multiLevelType w:val="multilevel"/>
    <w:tmpl w:val="EA8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F14E18"/>
    <w:multiLevelType w:val="multilevel"/>
    <w:tmpl w:val="89D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21FB8"/>
    <w:multiLevelType w:val="multilevel"/>
    <w:tmpl w:val="231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0A02E8"/>
    <w:multiLevelType w:val="multilevel"/>
    <w:tmpl w:val="70C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983189C"/>
    <w:multiLevelType w:val="multilevel"/>
    <w:tmpl w:val="8E5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570FC4"/>
    <w:multiLevelType w:val="multilevel"/>
    <w:tmpl w:val="F97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5A7DFD"/>
    <w:multiLevelType w:val="multilevel"/>
    <w:tmpl w:val="40A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3235F7"/>
    <w:multiLevelType w:val="multilevel"/>
    <w:tmpl w:val="240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810CB2"/>
    <w:multiLevelType w:val="multilevel"/>
    <w:tmpl w:val="86B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1512A0"/>
    <w:multiLevelType w:val="multilevel"/>
    <w:tmpl w:val="934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58070D"/>
    <w:multiLevelType w:val="multilevel"/>
    <w:tmpl w:val="44C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CD7C8D"/>
    <w:multiLevelType w:val="multilevel"/>
    <w:tmpl w:val="01B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C66994"/>
    <w:multiLevelType w:val="multilevel"/>
    <w:tmpl w:val="2CC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E57063"/>
    <w:multiLevelType w:val="multilevel"/>
    <w:tmpl w:val="CAF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70675F"/>
    <w:multiLevelType w:val="multilevel"/>
    <w:tmpl w:val="F84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9259DE"/>
    <w:multiLevelType w:val="multilevel"/>
    <w:tmpl w:val="BA1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8" w15:restartNumberingAfterBreak="0">
    <w:nsid w:val="7A612B43"/>
    <w:multiLevelType w:val="multilevel"/>
    <w:tmpl w:val="DBA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AE75025"/>
    <w:multiLevelType w:val="multilevel"/>
    <w:tmpl w:val="CA1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361615"/>
    <w:multiLevelType w:val="multilevel"/>
    <w:tmpl w:val="C65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EE5736"/>
    <w:multiLevelType w:val="multilevel"/>
    <w:tmpl w:val="E56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194656"/>
    <w:multiLevelType w:val="multilevel"/>
    <w:tmpl w:val="4A8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4" w15:restartNumberingAfterBreak="0">
    <w:nsid w:val="7F412349"/>
    <w:multiLevelType w:val="multilevel"/>
    <w:tmpl w:val="D07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442149">
    <w:abstractNumId w:val="153"/>
  </w:num>
  <w:num w:numId="2" w16cid:durableId="346175585">
    <w:abstractNumId w:val="129"/>
  </w:num>
  <w:num w:numId="3" w16cid:durableId="1569270947">
    <w:abstractNumId w:val="47"/>
  </w:num>
  <w:num w:numId="4" w16cid:durableId="2113817210">
    <w:abstractNumId w:val="147"/>
  </w:num>
  <w:num w:numId="5" w16cid:durableId="158713">
    <w:abstractNumId w:val="29"/>
  </w:num>
  <w:num w:numId="6" w16cid:durableId="1994872387">
    <w:abstractNumId w:val="9"/>
  </w:num>
  <w:num w:numId="7" w16cid:durableId="782500641">
    <w:abstractNumId w:val="7"/>
  </w:num>
  <w:num w:numId="8" w16cid:durableId="1798644617">
    <w:abstractNumId w:val="6"/>
  </w:num>
  <w:num w:numId="9" w16cid:durableId="819158470">
    <w:abstractNumId w:val="5"/>
  </w:num>
  <w:num w:numId="10" w16cid:durableId="1743334024">
    <w:abstractNumId w:val="4"/>
  </w:num>
  <w:num w:numId="11" w16cid:durableId="708801183">
    <w:abstractNumId w:val="8"/>
  </w:num>
  <w:num w:numId="12" w16cid:durableId="1479686934">
    <w:abstractNumId w:val="3"/>
  </w:num>
  <w:num w:numId="13" w16cid:durableId="531378745">
    <w:abstractNumId w:val="2"/>
  </w:num>
  <w:num w:numId="14" w16cid:durableId="549195376">
    <w:abstractNumId w:val="1"/>
  </w:num>
  <w:num w:numId="15" w16cid:durableId="204029860">
    <w:abstractNumId w:val="0"/>
  </w:num>
  <w:num w:numId="16" w16cid:durableId="2092310049">
    <w:abstractNumId w:val="88"/>
  </w:num>
  <w:num w:numId="17" w16cid:durableId="18699851">
    <w:abstractNumId w:val="36"/>
  </w:num>
  <w:num w:numId="18" w16cid:durableId="416487463">
    <w:abstractNumId w:val="110"/>
  </w:num>
  <w:num w:numId="19" w16cid:durableId="968434207">
    <w:abstractNumId w:val="113"/>
  </w:num>
  <w:num w:numId="20" w16cid:durableId="1389959503">
    <w:abstractNumId w:val="59"/>
  </w:num>
  <w:num w:numId="21" w16cid:durableId="1095134039">
    <w:abstractNumId w:val="72"/>
  </w:num>
  <w:num w:numId="22" w16cid:durableId="1489900184">
    <w:abstractNumId w:val="49"/>
  </w:num>
  <w:num w:numId="23" w16cid:durableId="1916431416">
    <w:abstractNumId w:val="18"/>
  </w:num>
  <w:num w:numId="24" w16cid:durableId="95953242">
    <w:abstractNumId w:val="137"/>
  </w:num>
  <w:num w:numId="25" w16cid:durableId="1089736385">
    <w:abstractNumId w:val="85"/>
  </w:num>
  <w:num w:numId="26" w16cid:durableId="561141742">
    <w:abstractNumId w:val="74"/>
  </w:num>
  <w:num w:numId="27" w16cid:durableId="1486317329">
    <w:abstractNumId w:val="150"/>
  </w:num>
  <w:num w:numId="28" w16cid:durableId="834880061">
    <w:abstractNumId w:val="80"/>
  </w:num>
  <w:num w:numId="29" w16cid:durableId="957830678">
    <w:abstractNumId w:val="126"/>
  </w:num>
  <w:num w:numId="30" w16cid:durableId="829295423">
    <w:abstractNumId w:val="116"/>
  </w:num>
  <w:num w:numId="31" w16cid:durableId="1835758639">
    <w:abstractNumId w:val="83"/>
  </w:num>
  <w:num w:numId="32" w16cid:durableId="282923749">
    <w:abstractNumId w:val="25"/>
  </w:num>
  <w:num w:numId="33" w16cid:durableId="349382547">
    <w:abstractNumId w:val="114"/>
  </w:num>
  <w:num w:numId="34" w16cid:durableId="1599606622">
    <w:abstractNumId w:val="119"/>
  </w:num>
  <w:num w:numId="35" w16cid:durableId="2111389252">
    <w:abstractNumId w:val="62"/>
  </w:num>
  <w:num w:numId="36" w16cid:durableId="1070351035">
    <w:abstractNumId w:val="57"/>
  </w:num>
  <w:num w:numId="37" w16cid:durableId="398748942">
    <w:abstractNumId w:val="131"/>
  </w:num>
  <w:num w:numId="38" w16cid:durableId="605163657">
    <w:abstractNumId w:val="92"/>
  </w:num>
  <w:num w:numId="39" w16cid:durableId="83378463">
    <w:abstractNumId w:val="26"/>
  </w:num>
  <w:num w:numId="40" w16cid:durableId="1656300063">
    <w:abstractNumId w:val="66"/>
  </w:num>
  <w:num w:numId="41" w16cid:durableId="531383798">
    <w:abstractNumId w:val="96"/>
  </w:num>
  <w:num w:numId="42" w16cid:durableId="1786387137">
    <w:abstractNumId w:val="68"/>
  </w:num>
  <w:num w:numId="43" w16cid:durableId="1612778377">
    <w:abstractNumId w:val="53"/>
  </w:num>
  <w:num w:numId="44" w16cid:durableId="177353546">
    <w:abstractNumId w:val="84"/>
  </w:num>
  <w:num w:numId="45" w16cid:durableId="820999664">
    <w:abstractNumId w:val="56"/>
  </w:num>
  <w:num w:numId="46" w16cid:durableId="1845432609">
    <w:abstractNumId w:val="97"/>
  </w:num>
  <w:num w:numId="47" w16cid:durableId="1430657691">
    <w:abstractNumId w:val="13"/>
  </w:num>
  <w:num w:numId="48" w16cid:durableId="1052995288">
    <w:abstractNumId w:val="125"/>
  </w:num>
  <w:num w:numId="49" w16cid:durableId="58865476">
    <w:abstractNumId w:val="40"/>
  </w:num>
  <w:num w:numId="50" w16cid:durableId="1359163063">
    <w:abstractNumId w:val="135"/>
  </w:num>
  <w:num w:numId="51" w16cid:durableId="1068267785">
    <w:abstractNumId w:val="103"/>
  </w:num>
  <w:num w:numId="52" w16cid:durableId="778644715">
    <w:abstractNumId w:val="52"/>
  </w:num>
  <w:num w:numId="53" w16cid:durableId="1606571979">
    <w:abstractNumId w:val="67"/>
  </w:num>
  <w:num w:numId="54" w16cid:durableId="674647339">
    <w:abstractNumId w:val="108"/>
  </w:num>
  <w:num w:numId="55" w16cid:durableId="399452226">
    <w:abstractNumId w:val="64"/>
  </w:num>
  <w:num w:numId="56" w16cid:durableId="1393164426">
    <w:abstractNumId w:val="45"/>
  </w:num>
  <w:num w:numId="57" w16cid:durableId="377584716">
    <w:abstractNumId w:val="127"/>
  </w:num>
  <w:num w:numId="58" w16cid:durableId="1655916601">
    <w:abstractNumId w:val="132"/>
  </w:num>
  <w:num w:numId="59" w16cid:durableId="2102867925">
    <w:abstractNumId w:val="11"/>
  </w:num>
  <w:num w:numId="60" w16cid:durableId="1116215056">
    <w:abstractNumId w:val="35"/>
  </w:num>
  <w:num w:numId="61" w16cid:durableId="1287925460">
    <w:abstractNumId w:val="32"/>
  </w:num>
  <w:num w:numId="62" w16cid:durableId="923341116">
    <w:abstractNumId w:val="76"/>
  </w:num>
  <w:num w:numId="63" w16cid:durableId="974336556">
    <w:abstractNumId w:val="109"/>
  </w:num>
  <w:num w:numId="64" w16cid:durableId="258685663">
    <w:abstractNumId w:val="14"/>
  </w:num>
  <w:num w:numId="65" w16cid:durableId="2112168240">
    <w:abstractNumId w:val="77"/>
  </w:num>
  <w:num w:numId="66" w16cid:durableId="1970623597">
    <w:abstractNumId w:val="146"/>
  </w:num>
  <w:num w:numId="67" w16cid:durableId="644235439">
    <w:abstractNumId w:val="39"/>
  </w:num>
  <w:num w:numId="68" w16cid:durableId="924269962">
    <w:abstractNumId w:val="102"/>
  </w:num>
  <w:num w:numId="69" w16cid:durableId="500582356">
    <w:abstractNumId w:val="58"/>
  </w:num>
  <w:num w:numId="70" w16cid:durableId="2081899744">
    <w:abstractNumId w:val="91"/>
  </w:num>
  <w:num w:numId="71" w16cid:durableId="1210873335">
    <w:abstractNumId w:val="12"/>
  </w:num>
  <w:num w:numId="72" w16cid:durableId="451900816">
    <w:abstractNumId w:val="123"/>
  </w:num>
  <w:num w:numId="73" w16cid:durableId="291600504">
    <w:abstractNumId w:val="130"/>
  </w:num>
  <w:num w:numId="74" w16cid:durableId="448016577">
    <w:abstractNumId w:val="134"/>
  </w:num>
  <w:num w:numId="75" w16cid:durableId="1933271580">
    <w:abstractNumId w:val="21"/>
  </w:num>
  <w:num w:numId="76" w16cid:durableId="256519955">
    <w:abstractNumId w:val="37"/>
  </w:num>
  <w:num w:numId="77" w16cid:durableId="1957906521">
    <w:abstractNumId w:val="73"/>
  </w:num>
  <w:num w:numId="78" w16cid:durableId="2002391529">
    <w:abstractNumId w:val="54"/>
  </w:num>
  <w:num w:numId="79" w16cid:durableId="165099764">
    <w:abstractNumId w:val="81"/>
  </w:num>
  <w:num w:numId="80" w16cid:durableId="642349232">
    <w:abstractNumId w:val="78"/>
  </w:num>
  <w:num w:numId="81" w16cid:durableId="1268344509">
    <w:abstractNumId w:val="94"/>
  </w:num>
  <w:num w:numId="82" w16cid:durableId="13465899">
    <w:abstractNumId w:val="63"/>
  </w:num>
  <w:num w:numId="83" w16cid:durableId="823744894">
    <w:abstractNumId w:val="75"/>
  </w:num>
  <w:num w:numId="84" w16cid:durableId="1865828627">
    <w:abstractNumId w:val="16"/>
  </w:num>
  <w:num w:numId="85" w16cid:durableId="167061544">
    <w:abstractNumId w:val="42"/>
  </w:num>
  <w:num w:numId="86" w16cid:durableId="841895367">
    <w:abstractNumId w:val="111"/>
  </w:num>
  <w:num w:numId="87" w16cid:durableId="1897279923">
    <w:abstractNumId w:val="17"/>
  </w:num>
  <w:num w:numId="88" w16cid:durableId="1832207929">
    <w:abstractNumId w:val="120"/>
  </w:num>
  <w:num w:numId="89" w16cid:durableId="1248688953">
    <w:abstractNumId w:val="93"/>
  </w:num>
  <w:num w:numId="90" w16cid:durableId="1851337775">
    <w:abstractNumId w:val="69"/>
  </w:num>
  <w:num w:numId="91" w16cid:durableId="248658234">
    <w:abstractNumId w:val="95"/>
  </w:num>
  <w:num w:numId="92" w16cid:durableId="2063097306">
    <w:abstractNumId w:val="79"/>
  </w:num>
  <w:num w:numId="93" w16cid:durableId="728303971">
    <w:abstractNumId w:val="70"/>
  </w:num>
  <w:num w:numId="94" w16cid:durableId="1458179504">
    <w:abstractNumId w:val="87"/>
  </w:num>
  <w:num w:numId="95" w16cid:durableId="1194656133">
    <w:abstractNumId w:val="106"/>
  </w:num>
  <w:num w:numId="96" w16cid:durableId="1586110102">
    <w:abstractNumId w:val="148"/>
  </w:num>
  <w:num w:numId="97" w16cid:durableId="1097018291">
    <w:abstractNumId w:val="60"/>
  </w:num>
  <w:num w:numId="98" w16cid:durableId="1762288891">
    <w:abstractNumId w:val="112"/>
  </w:num>
  <w:num w:numId="99" w16cid:durableId="2060857268">
    <w:abstractNumId w:val="82"/>
  </w:num>
  <w:num w:numId="100" w16cid:durableId="1638878351">
    <w:abstractNumId w:val="107"/>
  </w:num>
  <w:num w:numId="101" w16cid:durableId="2093962843">
    <w:abstractNumId w:val="105"/>
  </w:num>
  <w:num w:numId="102" w16cid:durableId="682630796">
    <w:abstractNumId w:val="117"/>
  </w:num>
  <w:num w:numId="103" w16cid:durableId="1220625705">
    <w:abstractNumId w:val="22"/>
  </w:num>
  <w:num w:numId="104" w16cid:durableId="1976451940">
    <w:abstractNumId w:val="19"/>
  </w:num>
  <w:num w:numId="105" w16cid:durableId="35735924">
    <w:abstractNumId w:val="38"/>
  </w:num>
  <w:num w:numId="106" w16cid:durableId="1848590978">
    <w:abstractNumId w:val="50"/>
  </w:num>
  <w:num w:numId="107" w16cid:durableId="1939634807">
    <w:abstractNumId w:val="55"/>
  </w:num>
  <w:num w:numId="108" w16cid:durableId="1826819434">
    <w:abstractNumId w:val="145"/>
  </w:num>
  <w:num w:numId="109" w16cid:durableId="324167853">
    <w:abstractNumId w:val="65"/>
  </w:num>
  <w:num w:numId="110" w16cid:durableId="878082749">
    <w:abstractNumId w:val="33"/>
  </w:num>
  <w:num w:numId="111" w16cid:durableId="216626410">
    <w:abstractNumId w:val="141"/>
  </w:num>
  <w:num w:numId="112" w16cid:durableId="1676570146">
    <w:abstractNumId w:val="27"/>
  </w:num>
  <w:num w:numId="113" w16cid:durableId="1529638192">
    <w:abstractNumId w:val="128"/>
  </w:num>
  <w:num w:numId="114" w16cid:durableId="1452166989">
    <w:abstractNumId w:val="41"/>
  </w:num>
  <w:num w:numId="115" w16cid:durableId="677122410">
    <w:abstractNumId w:val="149"/>
  </w:num>
  <w:num w:numId="116" w16cid:durableId="851914746">
    <w:abstractNumId w:val="89"/>
  </w:num>
  <w:num w:numId="117" w16cid:durableId="624970776">
    <w:abstractNumId w:val="71"/>
  </w:num>
  <w:num w:numId="118" w16cid:durableId="1528373332">
    <w:abstractNumId w:val="24"/>
  </w:num>
  <w:num w:numId="119" w16cid:durableId="873226232">
    <w:abstractNumId w:val="144"/>
  </w:num>
  <w:num w:numId="120" w16cid:durableId="1330644006">
    <w:abstractNumId w:val="115"/>
  </w:num>
  <w:num w:numId="121" w16cid:durableId="527639997">
    <w:abstractNumId w:val="90"/>
  </w:num>
  <w:num w:numId="122" w16cid:durableId="805511063">
    <w:abstractNumId w:val="10"/>
  </w:num>
  <w:num w:numId="123" w16cid:durableId="1028873653">
    <w:abstractNumId w:val="46"/>
  </w:num>
  <w:num w:numId="124" w16cid:durableId="811756516">
    <w:abstractNumId w:val="143"/>
  </w:num>
  <w:num w:numId="125" w16cid:durableId="1069571111">
    <w:abstractNumId w:val="122"/>
  </w:num>
  <w:num w:numId="126" w16cid:durableId="770466642">
    <w:abstractNumId w:val="104"/>
  </w:num>
  <w:num w:numId="127" w16cid:durableId="1596674334">
    <w:abstractNumId w:val="152"/>
  </w:num>
  <w:num w:numId="128" w16cid:durableId="1702166752">
    <w:abstractNumId w:val="34"/>
  </w:num>
  <w:num w:numId="129" w16cid:durableId="1508591010">
    <w:abstractNumId w:val="101"/>
  </w:num>
  <w:num w:numId="130" w16cid:durableId="687365243">
    <w:abstractNumId w:val="15"/>
  </w:num>
  <w:num w:numId="131" w16cid:durableId="828862663">
    <w:abstractNumId w:val="48"/>
  </w:num>
  <w:num w:numId="132" w16cid:durableId="158425139">
    <w:abstractNumId w:val="61"/>
  </w:num>
  <w:num w:numId="133" w16cid:durableId="602416231">
    <w:abstractNumId w:val="99"/>
  </w:num>
  <w:num w:numId="134" w16cid:durableId="1385905226">
    <w:abstractNumId w:val="20"/>
  </w:num>
  <w:num w:numId="135" w16cid:durableId="698749365">
    <w:abstractNumId w:val="28"/>
  </w:num>
  <w:num w:numId="136" w16cid:durableId="1130712228">
    <w:abstractNumId w:val="142"/>
  </w:num>
  <w:num w:numId="137" w16cid:durableId="879319646">
    <w:abstractNumId w:val="136"/>
  </w:num>
  <w:num w:numId="138" w16cid:durableId="628436899">
    <w:abstractNumId w:val="154"/>
  </w:num>
  <w:num w:numId="139" w16cid:durableId="1032875638">
    <w:abstractNumId w:val="138"/>
  </w:num>
  <w:num w:numId="140" w16cid:durableId="621112692">
    <w:abstractNumId w:val="133"/>
  </w:num>
  <w:num w:numId="141" w16cid:durableId="1617712614">
    <w:abstractNumId w:val="43"/>
  </w:num>
  <w:num w:numId="142" w16cid:durableId="990909519">
    <w:abstractNumId w:val="51"/>
  </w:num>
  <w:num w:numId="143" w16cid:durableId="1450200156">
    <w:abstractNumId w:val="100"/>
  </w:num>
  <w:num w:numId="144" w16cid:durableId="1904216513">
    <w:abstractNumId w:val="44"/>
  </w:num>
  <w:num w:numId="145" w16cid:durableId="1201938596">
    <w:abstractNumId w:val="124"/>
  </w:num>
  <w:num w:numId="146" w16cid:durableId="2101289117">
    <w:abstractNumId w:val="140"/>
  </w:num>
  <w:num w:numId="147" w16cid:durableId="991366691">
    <w:abstractNumId w:val="139"/>
  </w:num>
  <w:num w:numId="148" w16cid:durableId="1463621617">
    <w:abstractNumId w:val="30"/>
  </w:num>
  <w:num w:numId="149" w16cid:durableId="668488654">
    <w:abstractNumId w:val="23"/>
  </w:num>
  <w:num w:numId="150" w16cid:durableId="1484807699">
    <w:abstractNumId w:val="118"/>
  </w:num>
  <w:num w:numId="151" w16cid:durableId="324090675">
    <w:abstractNumId w:val="98"/>
  </w:num>
  <w:num w:numId="152" w16cid:durableId="939994705">
    <w:abstractNumId w:val="86"/>
  </w:num>
  <w:num w:numId="153" w16cid:durableId="490996448">
    <w:abstractNumId w:val="31"/>
  </w:num>
  <w:num w:numId="154" w16cid:durableId="1868105696">
    <w:abstractNumId w:val="151"/>
  </w:num>
  <w:num w:numId="155" w16cid:durableId="1641687129">
    <w:abstractNumId w:val="1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hideSpellingErrors/>
  <w:hideGrammaticalErrors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145B"/>
    <w:rsid w:val="00002CB8"/>
    <w:rsid w:val="00002E6E"/>
    <w:rsid w:val="000158CA"/>
    <w:rsid w:val="00021BCD"/>
    <w:rsid w:val="00027FD3"/>
    <w:rsid w:val="000316BB"/>
    <w:rsid w:val="00036FB0"/>
    <w:rsid w:val="00037314"/>
    <w:rsid w:val="00041803"/>
    <w:rsid w:val="00050D3D"/>
    <w:rsid w:val="00050E2F"/>
    <w:rsid w:val="000510A1"/>
    <w:rsid w:val="00051500"/>
    <w:rsid w:val="00054A20"/>
    <w:rsid w:val="00065094"/>
    <w:rsid w:val="000658DF"/>
    <w:rsid w:val="0006677A"/>
    <w:rsid w:val="000729A8"/>
    <w:rsid w:val="0007777C"/>
    <w:rsid w:val="00082657"/>
    <w:rsid w:val="0008651E"/>
    <w:rsid w:val="000967C3"/>
    <w:rsid w:val="00096DFA"/>
    <w:rsid w:val="000B35DB"/>
    <w:rsid w:val="000C0781"/>
    <w:rsid w:val="000C2941"/>
    <w:rsid w:val="000D20BC"/>
    <w:rsid w:val="000D3521"/>
    <w:rsid w:val="000D3600"/>
    <w:rsid w:val="000D63AD"/>
    <w:rsid w:val="000D691F"/>
    <w:rsid w:val="000E2192"/>
    <w:rsid w:val="000E29F3"/>
    <w:rsid w:val="000E6B50"/>
    <w:rsid w:val="000E7DA5"/>
    <w:rsid w:val="000F60C8"/>
    <w:rsid w:val="000F7669"/>
    <w:rsid w:val="00104B46"/>
    <w:rsid w:val="00106234"/>
    <w:rsid w:val="00107281"/>
    <w:rsid w:val="00110810"/>
    <w:rsid w:val="0011087B"/>
    <w:rsid w:val="0011431F"/>
    <w:rsid w:val="0011450C"/>
    <w:rsid w:val="00116471"/>
    <w:rsid w:val="00117F0C"/>
    <w:rsid w:val="00121F97"/>
    <w:rsid w:val="001305B2"/>
    <w:rsid w:val="00131341"/>
    <w:rsid w:val="0013480C"/>
    <w:rsid w:val="00134DAB"/>
    <w:rsid w:val="00135325"/>
    <w:rsid w:val="00136010"/>
    <w:rsid w:val="0013679B"/>
    <w:rsid w:val="001437DC"/>
    <w:rsid w:val="001472DA"/>
    <w:rsid w:val="00152376"/>
    <w:rsid w:val="00155B8C"/>
    <w:rsid w:val="00157ACA"/>
    <w:rsid w:val="001778AB"/>
    <w:rsid w:val="001877B7"/>
    <w:rsid w:val="001922C9"/>
    <w:rsid w:val="00193E37"/>
    <w:rsid w:val="0019471A"/>
    <w:rsid w:val="00197111"/>
    <w:rsid w:val="001A031F"/>
    <w:rsid w:val="001A4486"/>
    <w:rsid w:val="001A6659"/>
    <w:rsid w:val="001B5E77"/>
    <w:rsid w:val="001B60E2"/>
    <w:rsid w:val="001C4664"/>
    <w:rsid w:val="001C7651"/>
    <w:rsid w:val="001D212D"/>
    <w:rsid w:val="001D4B19"/>
    <w:rsid w:val="001E6106"/>
    <w:rsid w:val="001E7338"/>
    <w:rsid w:val="001F4D37"/>
    <w:rsid w:val="001F5AB5"/>
    <w:rsid w:val="001F6ACD"/>
    <w:rsid w:val="001F6F1D"/>
    <w:rsid w:val="002058E0"/>
    <w:rsid w:val="00206C16"/>
    <w:rsid w:val="0021261B"/>
    <w:rsid w:val="0021347F"/>
    <w:rsid w:val="00215FC0"/>
    <w:rsid w:val="00221F31"/>
    <w:rsid w:val="00227528"/>
    <w:rsid w:val="00236415"/>
    <w:rsid w:val="00236987"/>
    <w:rsid w:val="00244CA1"/>
    <w:rsid w:val="002454A9"/>
    <w:rsid w:val="00247535"/>
    <w:rsid w:val="00250C8E"/>
    <w:rsid w:val="00261F41"/>
    <w:rsid w:val="00273098"/>
    <w:rsid w:val="0027726B"/>
    <w:rsid w:val="00281BEF"/>
    <w:rsid w:val="00282AF3"/>
    <w:rsid w:val="002860DA"/>
    <w:rsid w:val="002A1A7D"/>
    <w:rsid w:val="002A7BFE"/>
    <w:rsid w:val="002B1CF9"/>
    <w:rsid w:val="002B74EB"/>
    <w:rsid w:val="002C1455"/>
    <w:rsid w:val="002D0CE7"/>
    <w:rsid w:val="002D2BDA"/>
    <w:rsid w:val="002E4D3A"/>
    <w:rsid w:val="002E6A0D"/>
    <w:rsid w:val="002F092A"/>
    <w:rsid w:val="00301998"/>
    <w:rsid w:val="00303CA0"/>
    <w:rsid w:val="00307A5B"/>
    <w:rsid w:val="00307B9A"/>
    <w:rsid w:val="003138B3"/>
    <w:rsid w:val="00313E30"/>
    <w:rsid w:val="00314B55"/>
    <w:rsid w:val="0031591E"/>
    <w:rsid w:val="00325DBD"/>
    <w:rsid w:val="00333D2E"/>
    <w:rsid w:val="00340E06"/>
    <w:rsid w:val="003447C2"/>
    <w:rsid w:val="00350D8A"/>
    <w:rsid w:val="0035330F"/>
    <w:rsid w:val="00360371"/>
    <w:rsid w:val="00362072"/>
    <w:rsid w:val="0036497B"/>
    <w:rsid w:val="00374B47"/>
    <w:rsid w:val="00385082"/>
    <w:rsid w:val="003A0A59"/>
    <w:rsid w:val="003A3A5D"/>
    <w:rsid w:val="003B32C9"/>
    <w:rsid w:val="003B625D"/>
    <w:rsid w:val="003B79F6"/>
    <w:rsid w:val="003C0940"/>
    <w:rsid w:val="003C1579"/>
    <w:rsid w:val="003C2C10"/>
    <w:rsid w:val="003C32BE"/>
    <w:rsid w:val="003D286C"/>
    <w:rsid w:val="003D5F7E"/>
    <w:rsid w:val="003D6C54"/>
    <w:rsid w:val="003E78FA"/>
    <w:rsid w:val="003F3A86"/>
    <w:rsid w:val="00400EDD"/>
    <w:rsid w:val="00405728"/>
    <w:rsid w:val="004241AD"/>
    <w:rsid w:val="00424F32"/>
    <w:rsid w:val="00432469"/>
    <w:rsid w:val="004376CC"/>
    <w:rsid w:val="0044183D"/>
    <w:rsid w:val="00447102"/>
    <w:rsid w:val="0044729A"/>
    <w:rsid w:val="004551C1"/>
    <w:rsid w:val="00470972"/>
    <w:rsid w:val="00480550"/>
    <w:rsid w:val="00491412"/>
    <w:rsid w:val="004A64EB"/>
    <w:rsid w:val="004A76EA"/>
    <w:rsid w:val="004B0E98"/>
    <w:rsid w:val="004B1F37"/>
    <w:rsid w:val="004B3E3A"/>
    <w:rsid w:val="004B7BE9"/>
    <w:rsid w:val="004C383A"/>
    <w:rsid w:val="004D056A"/>
    <w:rsid w:val="004D1F06"/>
    <w:rsid w:val="004D47F9"/>
    <w:rsid w:val="005007DF"/>
    <w:rsid w:val="005014CB"/>
    <w:rsid w:val="0051212A"/>
    <w:rsid w:val="005128D4"/>
    <w:rsid w:val="0051474B"/>
    <w:rsid w:val="005155B9"/>
    <w:rsid w:val="00522DE7"/>
    <w:rsid w:val="005246E3"/>
    <w:rsid w:val="00530B55"/>
    <w:rsid w:val="0053503B"/>
    <w:rsid w:val="00541D05"/>
    <w:rsid w:val="005447D5"/>
    <w:rsid w:val="00555893"/>
    <w:rsid w:val="00562A20"/>
    <w:rsid w:val="00563310"/>
    <w:rsid w:val="00575F01"/>
    <w:rsid w:val="00576373"/>
    <w:rsid w:val="005865DB"/>
    <w:rsid w:val="005955EF"/>
    <w:rsid w:val="00596D38"/>
    <w:rsid w:val="005972FD"/>
    <w:rsid w:val="0059788C"/>
    <w:rsid w:val="005C04C2"/>
    <w:rsid w:val="005E01D2"/>
    <w:rsid w:val="005F0447"/>
    <w:rsid w:val="005F2230"/>
    <w:rsid w:val="005F6A44"/>
    <w:rsid w:val="00601826"/>
    <w:rsid w:val="006101C5"/>
    <w:rsid w:val="00611BA0"/>
    <w:rsid w:val="00612188"/>
    <w:rsid w:val="00622C57"/>
    <w:rsid w:val="00625765"/>
    <w:rsid w:val="00641CB5"/>
    <w:rsid w:val="00652DC8"/>
    <w:rsid w:val="00655900"/>
    <w:rsid w:val="00656914"/>
    <w:rsid w:val="00682974"/>
    <w:rsid w:val="00693823"/>
    <w:rsid w:val="0069503A"/>
    <w:rsid w:val="006B0034"/>
    <w:rsid w:val="006C2C10"/>
    <w:rsid w:val="006C3933"/>
    <w:rsid w:val="006C594B"/>
    <w:rsid w:val="006D2F8F"/>
    <w:rsid w:val="006E49CC"/>
    <w:rsid w:val="006E527C"/>
    <w:rsid w:val="006E6835"/>
    <w:rsid w:val="006F1776"/>
    <w:rsid w:val="00727DB1"/>
    <w:rsid w:val="007327A0"/>
    <w:rsid w:val="007568D5"/>
    <w:rsid w:val="00756B34"/>
    <w:rsid w:val="007664EB"/>
    <w:rsid w:val="0077331A"/>
    <w:rsid w:val="00776DCA"/>
    <w:rsid w:val="00777437"/>
    <w:rsid w:val="00784EDE"/>
    <w:rsid w:val="00785C93"/>
    <w:rsid w:val="007B0910"/>
    <w:rsid w:val="007C040B"/>
    <w:rsid w:val="007C3149"/>
    <w:rsid w:val="007C3B08"/>
    <w:rsid w:val="007D2A16"/>
    <w:rsid w:val="007D515C"/>
    <w:rsid w:val="007E0732"/>
    <w:rsid w:val="007F063C"/>
    <w:rsid w:val="007F0B86"/>
    <w:rsid w:val="007F3AD5"/>
    <w:rsid w:val="007F6CDE"/>
    <w:rsid w:val="0080054E"/>
    <w:rsid w:val="00800D15"/>
    <w:rsid w:val="00800D7E"/>
    <w:rsid w:val="008067B4"/>
    <w:rsid w:val="0081030C"/>
    <w:rsid w:val="00811BC1"/>
    <w:rsid w:val="008122A8"/>
    <w:rsid w:val="00812960"/>
    <w:rsid w:val="00814422"/>
    <w:rsid w:val="0085061D"/>
    <w:rsid w:val="0085765D"/>
    <w:rsid w:val="00861981"/>
    <w:rsid w:val="00872CDD"/>
    <w:rsid w:val="0087303F"/>
    <w:rsid w:val="008768E8"/>
    <w:rsid w:val="00880A06"/>
    <w:rsid w:val="00884C0C"/>
    <w:rsid w:val="00884C6A"/>
    <w:rsid w:val="0088600E"/>
    <w:rsid w:val="00895078"/>
    <w:rsid w:val="008C633E"/>
    <w:rsid w:val="008D081C"/>
    <w:rsid w:val="008E3282"/>
    <w:rsid w:val="008E4A46"/>
    <w:rsid w:val="008E4B19"/>
    <w:rsid w:val="008E4EB8"/>
    <w:rsid w:val="008F5DB4"/>
    <w:rsid w:val="008F7282"/>
    <w:rsid w:val="00903DE2"/>
    <w:rsid w:val="009049AE"/>
    <w:rsid w:val="00910478"/>
    <w:rsid w:val="009147BE"/>
    <w:rsid w:val="00926014"/>
    <w:rsid w:val="00926863"/>
    <w:rsid w:val="00931E77"/>
    <w:rsid w:val="00932513"/>
    <w:rsid w:val="00934810"/>
    <w:rsid w:val="0094032D"/>
    <w:rsid w:val="00955A78"/>
    <w:rsid w:val="00962465"/>
    <w:rsid w:val="00962F3B"/>
    <w:rsid w:val="00965A3F"/>
    <w:rsid w:val="00966C65"/>
    <w:rsid w:val="00972BDC"/>
    <w:rsid w:val="00977B64"/>
    <w:rsid w:val="00977E46"/>
    <w:rsid w:val="009B149C"/>
    <w:rsid w:val="009B5548"/>
    <w:rsid w:val="009B5FDE"/>
    <w:rsid w:val="009B6E68"/>
    <w:rsid w:val="009B751B"/>
    <w:rsid w:val="009D062C"/>
    <w:rsid w:val="009D4002"/>
    <w:rsid w:val="009D61D7"/>
    <w:rsid w:val="009E5DD6"/>
    <w:rsid w:val="009F17C9"/>
    <w:rsid w:val="009F693F"/>
    <w:rsid w:val="009F7DA2"/>
    <w:rsid w:val="009F7F94"/>
    <w:rsid w:val="00A02508"/>
    <w:rsid w:val="00A03D3B"/>
    <w:rsid w:val="00A04DA5"/>
    <w:rsid w:val="00A062E5"/>
    <w:rsid w:val="00A164E1"/>
    <w:rsid w:val="00A20D10"/>
    <w:rsid w:val="00A21F9E"/>
    <w:rsid w:val="00A23473"/>
    <w:rsid w:val="00A265C0"/>
    <w:rsid w:val="00A26DCB"/>
    <w:rsid w:val="00A3193D"/>
    <w:rsid w:val="00A41408"/>
    <w:rsid w:val="00A41BB7"/>
    <w:rsid w:val="00A42001"/>
    <w:rsid w:val="00A42C63"/>
    <w:rsid w:val="00A50CA5"/>
    <w:rsid w:val="00A51671"/>
    <w:rsid w:val="00A52CFC"/>
    <w:rsid w:val="00A52EE3"/>
    <w:rsid w:val="00A67B96"/>
    <w:rsid w:val="00A753C0"/>
    <w:rsid w:val="00A7746B"/>
    <w:rsid w:val="00A80CEE"/>
    <w:rsid w:val="00A86A83"/>
    <w:rsid w:val="00AA521B"/>
    <w:rsid w:val="00AB54CA"/>
    <w:rsid w:val="00AB5869"/>
    <w:rsid w:val="00AC1838"/>
    <w:rsid w:val="00AC1B3A"/>
    <w:rsid w:val="00AC2E8C"/>
    <w:rsid w:val="00AD098E"/>
    <w:rsid w:val="00AD3FB4"/>
    <w:rsid w:val="00B101BD"/>
    <w:rsid w:val="00B14789"/>
    <w:rsid w:val="00B20E3F"/>
    <w:rsid w:val="00B21620"/>
    <w:rsid w:val="00B21BFA"/>
    <w:rsid w:val="00B32018"/>
    <w:rsid w:val="00B36947"/>
    <w:rsid w:val="00B42286"/>
    <w:rsid w:val="00B44A97"/>
    <w:rsid w:val="00B453C8"/>
    <w:rsid w:val="00B50247"/>
    <w:rsid w:val="00B53FC9"/>
    <w:rsid w:val="00B544E8"/>
    <w:rsid w:val="00B5592A"/>
    <w:rsid w:val="00B56205"/>
    <w:rsid w:val="00B579AE"/>
    <w:rsid w:val="00B57FD2"/>
    <w:rsid w:val="00B61544"/>
    <w:rsid w:val="00B647A3"/>
    <w:rsid w:val="00B860FC"/>
    <w:rsid w:val="00B92EC0"/>
    <w:rsid w:val="00B967A9"/>
    <w:rsid w:val="00BB124F"/>
    <w:rsid w:val="00BB251B"/>
    <w:rsid w:val="00BB6A05"/>
    <w:rsid w:val="00BD1639"/>
    <w:rsid w:val="00BD2EC5"/>
    <w:rsid w:val="00BD6813"/>
    <w:rsid w:val="00BE1BFB"/>
    <w:rsid w:val="00BE46B9"/>
    <w:rsid w:val="00BE4E4A"/>
    <w:rsid w:val="00BF1300"/>
    <w:rsid w:val="00BF3B9D"/>
    <w:rsid w:val="00BF4614"/>
    <w:rsid w:val="00C0534F"/>
    <w:rsid w:val="00C0776B"/>
    <w:rsid w:val="00C07900"/>
    <w:rsid w:val="00C12733"/>
    <w:rsid w:val="00C238DE"/>
    <w:rsid w:val="00C26C84"/>
    <w:rsid w:val="00C35411"/>
    <w:rsid w:val="00C4167D"/>
    <w:rsid w:val="00C449C2"/>
    <w:rsid w:val="00C46E22"/>
    <w:rsid w:val="00C47390"/>
    <w:rsid w:val="00C51528"/>
    <w:rsid w:val="00C64F03"/>
    <w:rsid w:val="00C717D6"/>
    <w:rsid w:val="00C75463"/>
    <w:rsid w:val="00C823DE"/>
    <w:rsid w:val="00C83BB3"/>
    <w:rsid w:val="00C85BA3"/>
    <w:rsid w:val="00C91A7F"/>
    <w:rsid w:val="00C934CB"/>
    <w:rsid w:val="00C93B0C"/>
    <w:rsid w:val="00CA0C8A"/>
    <w:rsid w:val="00CA0E8F"/>
    <w:rsid w:val="00CA306D"/>
    <w:rsid w:val="00CB04DE"/>
    <w:rsid w:val="00CB238A"/>
    <w:rsid w:val="00CB5144"/>
    <w:rsid w:val="00CB65DD"/>
    <w:rsid w:val="00CB70C1"/>
    <w:rsid w:val="00CC0083"/>
    <w:rsid w:val="00CD0AED"/>
    <w:rsid w:val="00CE7DD8"/>
    <w:rsid w:val="00D102FC"/>
    <w:rsid w:val="00D1417D"/>
    <w:rsid w:val="00D16EA7"/>
    <w:rsid w:val="00D308E1"/>
    <w:rsid w:val="00D3247E"/>
    <w:rsid w:val="00D36144"/>
    <w:rsid w:val="00D41166"/>
    <w:rsid w:val="00D42FB5"/>
    <w:rsid w:val="00D43284"/>
    <w:rsid w:val="00D43DAF"/>
    <w:rsid w:val="00D47A69"/>
    <w:rsid w:val="00D55EA3"/>
    <w:rsid w:val="00D567F0"/>
    <w:rsid w:val="00D56838"/>
    <w:rsid w:val="00D57585"/>
    <w:rsid w:val="00D62A88"/>
    <w:rsid w:val="00D70FD3"/>
    <w:rsid w:val="00D73585"/>
    <w:rsid w:val="00D80F7B"/>
    <w:rsid w:val="00D8624C"/>
    <w:rsid w:val="00D90C62"/>
    <w:rsid w:val="00D964FB"/>
    <w:rsid w:val="00DA0FE2"/>
    <w:rsid w:val="00DA438E"/>
    <w:rsid w:val="00DA75D5"/>
    <w:rsid w:val="00DB1E75"/>
    <w:rsid w:val="00DB337E"/>
    <w:rsid w:val="00DB5CAD"/>
    <w:rsid w:val="00DC1A5C"/>
    <w:rsid w:val="00DC272C"/>
    <w:rsid w:val="00DC2B47"/>
    <w:rsid w:val="00DC3FEF"/>
    <w:rsid w:val="00DD1674"/>
    <w:rsid w:val="00DD303D"/>
    <w:rsid w:val="00DD5AA8"/>
    <w:rsid w:val="00DD76FD"/>
    <w:rsid w:val="00DD7F0E"/>
    <w:rsid w:val="00DE077F"/>
    <w:rsid w:val="00DF26F8"/>
    <w:rsid w:val="00E00198"/>
    <w:rsid w:val="00E04319"/>
    <w:rsid w:val="00E05B0F"/>
    <w:rsid w:val="00E12141"/>
    <w:rsid w:val="00E21CE7"/>
    <w:rsid w:val="00E31C87"/>
    <w:rsid w:val="00E31FCC"/>
    <w:rsid w:val="00E41760"/>
    <w:rsid w:val="00E51646"/>
    <w:rsid w:val="00E520EB"/>
    <w:rsid w:val="00E53672"/>
    <w:rsid w:val="00E603FD"/>
    <w:rsid w:val="00E608EF"/>
    <w:rsid w:val="00E61D16"/>
    <w:rsid w:val="00E703CC"/>
    <w:rsid w:val="00E73CEE"/>
    <w:rsid w:val="00E85B0E"/>
    <w:rsid w:val="00E93CDF"/>
    <w:rsid w:val="00E9674B"/>
    <w:rsid w:val="00EB0A7C"/>
    <w:rsid w:val="00EB2C95"/>
    <w:rsid w:val="00EC5031"/>
    <w:rsid w:val="00EC5D17"/>
    <w:rsid w:val="00ED079A"/>
    <w:rsid w:val="00EE197A"/>
    <w:rsid w:val="00EE20CE"/>
    <w:rsid w:val="00EE26BF"/>
    <w:rsid w:val="00EE39AC"/>
    <w:rsid w:val="00EE4DC7"/>
    <w:rsid w:val="00EE6C16"/>
    <w:rsid w:val="00EE7605"/>
    <w:rsid w:val="00F05F58"/>
    <w:rsid w:val="00F12400"/>
    <w:rsid w:val="00F1386F"/>
    <w:rsid w:val="00F205DC"/>
    <w:rsid w:val="00F21684"/>
    <w:rsid w:val="00F23B5D"/>
    <w:rsid w:val="00F27B1D"/>
    <w:rsid w:val="00F30C13"/>
    <w:rsid w:val="00F407BA"/>
    <w:rsid w:val="00F507BB"/>
    <w:rsid w:val="00F570B2"/>
    <w:rsid w:val="00F57C2E"/>
    <w:rsid w:val="00F60DE2"/>
    <w:rsid w:val="00F64521"/>
    <w:rsid w:val="00F72A97"/>
    <w:rsid w:val="00F73CD4"/>
    <w:rsid w:val="00F82C86"/>
    <w:rsid w:val="00F8611A"/>
    <w:rsid w:val="00F875B9"/>
    <w:rsid w:val="00F932A3"/>
    <w:rsid w:val="00F936D5"/>
    <w:rsid w:val="00F96411"/>
    <w:rsid w:val="00F97987"/>
    <w:rsid w:val="00F97BF8"/>
    <w:rsid w:val="00FA7B18"/>
    <w:rsid w:val="00FB13C9"/>
    <w:rsid w:val="00FB70DC"/>
    <w:rsid w:val="00FB7CCA"/>
    <w:rsid w:val="00FD5563"/>
    <w:rsid w:val="00FD777A"/>
    <w:rsid w:val="00FE4907"/>
    <w:rsid w:val="00FF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DD856FE8-D1CB-4DBD-B966-59560728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376"/>
    <w:pPr>
      <w:bidi/>
    </w:pPr>
    <w:rPr>
      <w:rFonts w:cs="B Lotus"/>
      <w:sz w:val="23"/>
      <w:szCs w:val="26"/>
      <w:lang w:bidi="fa-IR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66C65"/>
    <w:pPr>
      <w:keepNext/>
      <w:keepLines/>
      <w:spacing w:before="1440" w:after="240"/>
      <w:ind w:left="504" w:hanging="504"/>
      <w:outlineLvl w:val="0"/>
    </w:pPr>
    <w:rPr>
      <w:rFonts w:ascii="Cambria" w:eastAsia="Batang" w:hAnsi="Cambria" w:cs="B Zar"/>
      <w:b/>
      <w:bCs/>
      <w:sz w:val="52"/>
      <w:szCs w:val="52"/>
    </w:rPr>
  </w:style>
  <w:style w:type="paragraph" w:styleId="Heading2">
    <w:name w:val="heading 2"/>
    <w:basedOn w:val="Normal"/>
    <w:next w:val="1stparagraph"/>
    <w:link w:val="Heading2Char"/>
    <w:uiPriority w:val="9"/>
    <w:unhideWhenUsed/>
    <w:qFormat/>
    <w:rsid w:val="00966C65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 w:cs="B Zar"/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C65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 w:cs="B Zar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966C65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6C65"/>
    <w:pPr>
      <w:keepNext/>
      <w:keepLines/>
      <w:spacing w:before="40"/>
      <w:ind w:left="1008" w:hanging="1008"/>
      <w:outlineLvl w:val="4"/>
    </w:pPr>
    <w:rPr>
      <w:rFonts w:ascii="Times New Roman" w:hAnsi="Times New Roman"/>
      <w:b/>
      <w:bCs/>
      <w:i/>
      <w:iCs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66C65"/>
    <w:rPr>
      <w:rFonts w:ascii="Cambria" w:eastAsia="Batang" w:hAnsi="Cambria" w:cs="B Zar"/>
      <w:b/>
      <w:bCs/>
      <w:sz w:val="52"/>
      <w:szCs w:val="52"/>
      <w:lang w:bidi="fa-IR"/>
    </w:rPr>
  </w:style>
  <w:style w:type="character" w:customStyle="1" w:styleId="Heading2Char">
    <w:name w:val="Heading 2 Char"/>
    <w:link w:val="Heading2"/>
    <w:uiPriority w:val="9"/>
    <w:rsid w:val="00966C65"/>
    <w:rPr>
      <w:rFonts w:ascii="Times New Roman" w:eastAsia="Batang" w:hAnsi="Times New Roman" w:cs="B Zar"/>
      <w:b/>
      <w:bCs/>
      <w:sz w:val="24"/>
      <w:szCs w:val="26"/>
      <w:lang w:bidi="fa-IR"/>
    </w:rPr>
  </w:style>
  <w:style w:type="character" w:customStyle="1" w:styleId="Heading3Char">
    <w:name w:val="Heading 3 Char"/>
    <w:link w:val="Heading3"/>
    <w:uiPriority w:val="9"/>
    <w:rsid w:val="00966C65"/>
    <w:rPr>
      <w:rFonts w:ascii="Times New Roman" w:eastAsia="Batang" w:hAnsi="Times New Roman" w:cs="B Zar"/>
      <w:b/>
      <w:bCs/>
      <w:sz w:val="24"/>
      <w:szCs w:val="24"/>
      <w:lang w:bidi="fa-IR"/>
    </w:rPr>
  </w:style>
  <w:style w:type="character" w:customStyle="1" w:styleId="Heading4Char">
    <w:name w:val="Heading 4 Char"/>
    <w:link w:val="Heading4"/>
    <w:rsid w:val="00966C65"/>
    <w:rPr>
      <w:rFonts w:ascii="Times New Roman" w:eastAsia="Batang" w:hAnsi="Times New Roman" w:cs="B Lotus"/>
      <w:b/>
      <w:bCs/>
      <w:szCs w:val="24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uiPriority w:val="34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0D3600"/>
    <w:pPr>
      <w:spacing w:before="120" w:line="192" w:lineRule="auto"/>
      <w:jc w:val="center"/>
    </w:pPr>
    <w:rPr>
      <w:rFonts w:ascii="Times New Roman" w:eastAsia="Batang" w:hAnsi="Times New Roman"/>
      <w:b/>
      <w:bCs/>
      <w:szCs w:val="24"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Myriad Pro Cond" w:eastAsia="Times New Roman" w:hAnsi="Myriad Pro Cond" w:cs="Times New Roman"/>
        <w:b/>
        <w:bCs/>
      </w:rPr>
    </w:tblStylePr>
    <w:tblStylePr w:type="lastCol"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26DCB"/>
    <w:pPr>
      <w:spacing w:before="240"/>
    </w:pPr>
  </w:style>
  <w:style w:type="paragraph" w:customStyle="1" w:styleId="Heading2-nonum">
    <w:name w:val="Heading 2-nonum"/>
    <w:basedOn w:val="Heading2"/>
    <w:qFormat/>
    <w:rsid w:val="00A26DCB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9471A"/>
    <w:pPr>
      <w:spacing w:after="300"/>
      <w:contextualSpacing/>
      <w:jc w:val="center"/>
    </w:pPr>
    <w:rPr>
      <w:rFonts w:ascii="Cambria" w:hAnsi="Cambria" w:cs="B Zar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19471A"/>
    <w:rPr>
      <w:rFonts w:ascii="Cambria" w:eastAsia="Times New Roman" w:hAnsi="Cambria" w:cs="B Zar"/>
      <w:b/>
      <w:bCs/>
      <w:color w:val="000000"/>
      <w:spacing w:val="5"/>
      <w:kern w:val="28"/>
      <w:sz w:val="48"/>
      <w:szCs w:val="52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  <w:rPr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  <w:rPr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  <w:rPr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  <w:rPr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  <w:rPr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966C65"/>
    <w:rPr>
      <w:rFonts w:ascii="Times New Roman" w:hAnsi="Times New Roman" w:cs="B Lotus"/>
      <w:b/>
      <w:bCs/>
      <w:i/>
      <w:iCs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eastAsia="Times New Roman" w:hAnsi="Cambria" w:cs="Times New Roman"/>
      <w:i/>
      <w:iCs/>
      <w:color w:val="243F60"/>
      <w:sz w:val="23"/>
      <w:szCs w:val="26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eastAsia="Times New Roman" w:hAnsi="Cambria" w:cs="Times New Roman"/>
      <w:i/>
      <w:iCs/>
      <w:color w:val="272727"/>
      <w:sz w:val="21"/>
      <w:szCs w:val="21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656914"/>
    <w:pPr>
      <w:spacing w:before="1440" w:after="240"/>
    </w:pPr>
    <w:rPr>
      <w:rFonts w:cs="B Zar"/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5E01D2"/>
  </w:style>
  <w:style w:type="paragraph" w:customStyle="1" w:styleId="2ndparagraphandothers">
    <w:name w:val="2nd paragraph and others"/>
    <w:basedOn w:val="BodyTextFirstIndent"/>
    <w:qFormat/>
    <w:rsid w:val="005E01D2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1684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965A3F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g-tns-c1864472868-594">
    <w:name w:val="ng-tns-c1864472868-594"/>
    <w:basedOn w:val="DefaultParagraphFont"/>
    <w:rsid w:val="00965A3F"/>
  </w:style>
  <w:style w:type="character" w:customStyle="1" w:styleId="mat-mdc-button-persistent-ripple">
    <w:name w:val="mat-mdc-button-persistent-ripple"/>
    <w:basedOn w:val="DefaultParagraphFont"/>
    <w:rsid w:val="00965A3F"/>
  </w:style>
  <w:style w:type="character" w:customStyle="1" w:styleId="mat-focus-indicator">
    <w:name w:val="mat-focus-indicator"/>
    <w:basedOn w:val="DefaultParagraphFont"/>
    <w:rsid w:val="00965A3F"/>
  </w:style>
  <w:style w:type="character" w:customStyle="1" w:styleId="mat-mdc-button-touch-target">
    <w:name w:val="mat-mdc-button-touch-target"/>
    <w:basedOn w:val="DefaultParagraphFont"/>
    <w:rsid w:val="00965A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A3F"/>
    <w:rPr>
      <w:rFonts w:ascii="Courier New" w:hAnsi="Courier New" w:cs="Courier New"/>
      <w:lang w:bidi="fa-IR"/>
    </w:rPr>
  </w:style>
  <w:style w:type="character" w:styleId="HTMLCode">
    <w:name w:val="HTML Code"/>
    <w:basedOn w:val="DefaultParagraphFont"/>
    <w:uiPriority w:val="99"/>
    <w:semiHidden/>
    <w:unhideWhenUsed/>
    <w:rsid w:val="00965A3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65A3F"/>
  </w:style>
  <w:style w:type="character" w:customStyle="1" w:styleId="hljs-meta-keyword">
    <w:name w:val="hljs-meta-keyword"/>
    <w:basedOn w:val="DefaultParagraphFont"/>
    <w:rsid w:val="00965A3F"/>
  </w:style>
  <w:style w:type="character" w:customStyle="1" w:styleId="hljs-meta-string">
    <w:name w:val="hljs-meta-string"/>
    <w:basedOn w:val="DefaultParagraphFont"/>
    <w:rsid w:val="00965A3F"/>
  </w:style>
  <w:style w:type="character" w:customStyle="1" w:styleId="hljs-function">
    <w:name w:val="hljs-function"/>
    <w:basedOn w:val="DefaultParagraphFont"/>
    <w:rsid w:val="00965A3F"/>
  </w:style>
  <w:style w:type="character" w:customStyle="1" w:styleId="hljs-keyword">
    <w:name w:val="hljs-keyword"/>
    <w:basedOn w:val="DefaultParagraphFont"/>
    <w:rsid w:val="00965A3F"/>
  </w:style>
  <w:style w:type="character" w:customStyle="1" w:styleId="hljs-title">
    <w:name w:val="hljs-title"/>
    <w:basedOn w:val="DefaultParagraphFont"/>
    <w:rsid w:val="00965A3F"/>
  </w:style>
  <w:style w:type="character" w:customStyle="1" w:styleId="hljs-params">
    <w:name w:val="hljs-params"/>
    <w:basedOn w:val="DefaultParagraphFont"/>
    <w:rsid w:val="00965A3F"/>
  </w:style>
  <w:style w:type="character" w:customStyle="1" w:styleId="hljs-number">
    <w:name w:val="hljs-number"/>
    <w:basedOn w:val="DefaultParagraphFont"/>
    <w:rsid w:val="00965A3F"/>
  </w:style>
  <w:style w:type="character" w:customStyle="1" w:styleId="hljs-comment">
    <w:name w:val="hljs-comment"/>
    <w:basedOn w:val="DefaultParagraphFont"/>
    <w:rsid w:val="00965A3F"/>
  </w:style>
  <w:style w:type="character" w:customStyle="1" w:styleId="hljs-builtin">
    <w:name w:val="hljs-built_in"/>
    <w:basedOn w:val="DefaultParagraphFont"/>
    <w:rsid w:val="00965A3F"/>
  </w:style>
  <w:style w:type="character" w:customStyle="1" w:styleId="hljs-string">
    <w:name w:val="hljs-string"/>
    <w:basedOn w:val="DefaultParagraphFont"/>
    <w:rsid w:val="00965A3F"/>
  </w:style>
  <w:style w:type="character" w:customStyle="1" w:styleId="ng-tns-c1864472868-595">
    <w:name w:val="ng-tns-c1864472868-595"/>
    <w:basedOn w:val="DefaultParagraphFont"/>
    <w:rsid w:val="00965A3F"/>
  </w:style>
  <w:style w:type="character" w:customStyle="1" w:styleId="ng-tns-c1864472868-596">
    <w:name w:val="ng-tns-c1864472868-596"/>
    <w:basedOn w:val="DefaultParagraphFont"/>
    <w:rsid w:val="00965A3F"/>
  </w:style>
  <w:style w:type="character" w:customStyle="1" w:styleId="ng-tns-c1864472868-597">
    <w:name w:val="ng-tns-c1864472868-597"/>
    <w:basedOn w:val="DefaultParagraphFont"/>
    <w:rsid w:val="00965A3F"/>
  </w:style>
  <w:style w:type="character" w:customStyle="1" w:styleId="ng-tns-c1864472868-598">
    <w:name w:val="ng-tns-c1864472868-598"/>
    <w:basedOn w:val="DefaultParagraphFont"/>
    <w:rsid w:val="00965A3F"/>
  </w:style>
  <w:style w:type="character" w:customStyle="1" w:styleId="ng-tns-c1864472868-599">
    <w:name w:val="ng-tns-c1864472868-599"/>
    <w:basedOn w:val="DefaultParagraphFont"/>
    <w:rsid w:val="00965A3F"/>
  </w:style>
  <w:style w:type="character" w:customStyle="1" w:styleId="ng-tns-c1864472868-600">
    <w:name w:val="ng-tns-c1864472868-600"/>
    <w:basedOn w:val="DefaultParagraphFont"/>
    <w:rsid w:val="00965A3F"/>
  </w:style>
  <w:style w:type="character" w:customStyle="1" w:styleId="ng-tns-c1864472868-601">
    <w:name w:val="ng-tns-c1864472868-601"/>
    <w:basedOn w:val="DefaultParagraphFont"/>
    <w:rsid w:val="00965A3F"/>
  </w:style>
  <w:style w:type="character" w:customStyle="1" w:styleId="ng-tns-c1864472868-602">
    <w:name w:val="ng-tns-c1864472868-602"/>
    <w:basedOn w:val="DefaultParagraphFont"/>
    <w:rsid w:val="00965A3F"/>
  </w:style>
  <w:style w:type="character" w:customStyle="1" w:styleId="ng-tns-c1864472868-603">
    <w:name w:val="ng-tns-c1864472868-603"/>
    <w:basedOn w:val="DefaultParagraphFont"/>
    <w:rsid w:val="00965A3F"/>
  </w:style>
  <w:style w:type="character" w:customStyle="1" w:styleId="ng-tns-c1864472868-604">
    <w:name w:val="ng-tns-c1864472868-604"/>
    <w:basedOn w:val="DefaultParagraphFont"/>
    <w:rsid w:val="00965A3F"/>
  </w:style>
  <w:style w:type="character" w:customStyle="1" w:styleId="ng-tns-c1864472868-605">
    <w:name w:val="ng-tns-c1864472868-605"/>
    <w:basedOn w:val="DefaultParagraphFont"/>
    <w:rsid w:val="00965A3F"/>
  </w:style>
  <w:style w:type="character" w:customStyle="1" w:styleId="ng-tns-c1864472868-606">
    <w:name w:val="ng-tns-c1864472868-606"/>
    <w:basedOn w:val="DefaultParagraphFont"/>
    <w:rsid w:val="00965A3F"/>
  </w:style>
  <w:style w:type="character" w:customStyle="1" w:styleId="ng-tns-c1864472868-607">
    <w:name w:val="ng-tns-c1864472868-607"/>
    <w:basedOn w:val="DefaultParagraphFont"/>
    <w:rsid w:val="00965A3F"/>
  </w:style>
  <w:style w:type="character" w:customStyle="1" w:styleId="ng-tns-c1864472868-608">
    <w:name w:val="ng-tns-c1864472868-608"/>
    <w:basedOn w:val="DefaultParagraphFont"/>
    <w:rsid w:val="00965A3F"/>
  </w:style>
  <w:style w:type="character" w:customStyle="1" w:styleId="ng-tns-c1864472868-609">
    <w:name w:val="ng-tns-c1864472868-609"/>
    <w:basedOn w:val="DefaultParagraphFont"/>
    <w:rsid w:val="00965A3F"/>
  </w:style>
  <w:style w:type="character" w:customStyle="1" w:styleId="ng-tns-c1864472868-610">
    <w:name w:val="ng-tns-c1864472868-610"/>
    <w:basedOn w:val="DefaultParagraphFont"/>
    <w:rsid w:val="00965A3F"/>
  </w:style>
  <w:style w:type="character" w:customStyle="1" w:styleId="ng-tns-c1864472868-611">
    <w:name w:val="ng-tns-c1864472868-611"/>
    <w:basedOn w:val="DefaultParagraphFont"/>
    <w:rsid w:val="00965A3F"/>
  </w:style>
  <w:style w:type="character" w:customStyle="1" w:styleId="ng-tns-c1864472868-612">
    <w:name w:val="ng-tns-c1864472868-612"/>
    <w:basedOn w:val="DefaultParagraphFont"/>
    <w:rsid w:val="00965A3F"/>
  </w:style>
  <w:style w:type="character" w:customStyle="1" w:styleId="ng-tns-c1864472868-613">
    <w:name w:val="ng-tns-c1864472868-613"/>
    <w:basedOn w:val="DefaultParagraphFont"/>
    <w:rsid w:val="00965A3F"/>
  </w:style>
  <w:style w:type="character" w:customStyle="1" w:styleId="ng-tns-c1864472868-614">
    <w:name w:val="ng-tns-c1864472868-614"/>
    <w:basedOn w:val="DefaultParagraphFont"/>
    <w:rsid w:val="00965A3F"/>
  </w:style>
  <w:style w:type="character" w:customStyle="1" w:styleId="ng-tns-c1864472868-615">
    <w:name w:val="ng-tns-c1864472868-615"/>
    <w:basedOn w:val="DefaultParagraphFont"/>
    <w:rsid w:val="00965A3F"/>
  </w:style>
  <w:style w:type="character" w:customStyle="1" w:styleId="ng-tns-c1864472868-616">
    <w:name w:val="ng-tns-c1864472868-616"/>
    <w:basedOn w:val="DefaultParagraphFont"/>
    <w:rsid w:val="00965A3F"/>
  </w:style>
  <w:style w:type="character" w:customStyle="1" w:styleId="ng-tns-c1864472868-617">
    <w:name w:val="ng-tns-c1864472868-617"/>
    <w:basedOn w:val="DefaultParagraphFont"/>
    <w:rsid w:val="00965A3F"/>
  </w:style>
  <w:style w:type="character" w:customStyle="1" w:styleId="ng-tns-c1864472868-618">
    <w:name w:val="ng-tns-c1864472868-618"/>
    <w:basedOn w:val="DefaultParagraphFont"/>
    <w:rsid w:val="00965A3F"/>
  </w:style>
  <w:style w:type="character" w:customStyle="1" w:styleId="ng-tns-c1864472868-619">
    <w:name w:val="ng-tns-c1864472868-619"/>
    <w:basedOn w:val="DefaultParagraphFont"/>
    <w:rsid w:val="00965A3F"/>
  </w:style>
  <w:style w:type="character" w:customStyle="1" w:styleId="ng-tns-c1864472868-620">
    <w:name w:val="ng-tns-c1864472868-620"/>
    <w:basedOn w:val="DefaultParagraphFont"/>
    <w:rsid w:val="00965A3F"/>
  </w:style>
  <w:style w:type="character" w:customStyle="1" w:styleId="ng-tns-c1864472868-621">
    <w:name w:val="ng-tns-c1864472868-621"/>
    <w:basedOn w:val="DefaultParagraphFont"/>
    <w:rsid w:val="00965A3F"/>
  </w:style>
  <w:style w:type="character" w:customStyle="1" w:styleId="ng-tns-c1864472868-622">
    <w:name w:val="ng-tns-c1864472868-622"/>
    <w:basedOn w:val="DefaultParagraphFont"/>
    <w:rsid w:val="00965A3F"/>
  </w:style>
  <w:style w:type="character" w:customStyle="1" w:styleId="ng-tns-c1864472868-623">
    <w:name w:val="ng-tns-c1864472868-623"/>
    <w:basedOn w:val="DefaultParagraphFont"/>
    <w:rsid w:val="00965A3F"/>
  </w:style>
  <w:style w:type="character" w:customStyle="1" w:styleId="ng-tns-c1864472868-624">
    <w:name w:val="ng-tns-c1864472868-624"/>
    <w:basedOn w:val="DefaultParagraphFont"/>
    <w:rsid w:val="00965A3F"/>
  </w:style>
  <w:style w:type="character" w:customStyle="1" w:styleId="ng-tns-c1864472868-625">
    <w:name w:val="ng-tns-c1864472868-625"/>
    <w:basedOn w:val="DefaultParagraphFont"/>
    <w:rsid w:val="00965A3F"/>
  </w:style>
  <w:style w:type="character" w:customStyle="1" w:styleId="ng-tns-c1864472868-626">
    <w:name w:val="ng-tns-c1864472868-626"/>
    <w:basedOn w:val="DefaultParagraphFont"/>
    <w:rsid w:val="00965A3F"/>
  </w:style>
  <w:style w:type="character" w:customStyle="1" w:styleId="ng-tns-c1864472868-627">
    <w:name w:val="ng-tns-c1864472868-627"/>
    <w:basedOn w:val="DefaultParagraphFont"/>
    <w:rsid w:val="00965A3F"/>
  </w:style>
  <w:style w:type="character" w:customStyle="1" w:styleId="ng-tns-c1864472868-628">
    <w:name w:val="ng-tns-c1864472868-628"/>
    <w:basedOn w:val="DefaultParagraphFont"/>
    <w:rsid w:val="00965A3F"/>
  </w:style>
  <w:style w:type="character" w:customStyle="1" w:styleId="ng-tns-c1864472868-629">
    <w:name w:val="ng-tns-c1864472868-629"/>
    <w:basedOn w:val="DefaultParagraphFont"/>
    <w:rsid w:val="00965A3F"/>
  </w:style>
  <w:style w:type="character" w:customStyle="1" w:styleId="ng-tns-c1864472868-630">
    <w:name w:val="ng-tns-c1864472868-630"/>
    <w:basedOn w:val="DefaultParagraphFont"/>
    <w:rsid w:val="00965A3F"/>
  </w:style>
  <w:style w:type="character" w:customStyle="1" w:styleId="ng-tns-c1864472868-631">
    <w:name w:val="ng-tns-c1864472868-631"/>
    <w:basedOn w:val="DefaultParagraphFont"/>
    <w:rsid w:val="00965A3F"/>
  </w:style>
  <w:style w:type="character" w:customStyle="1" w:styleId="ng-tns-c1864472868-632">
    <w:name w:val="ng-tns-c1864472868-632"/>
    <w:basedOn w:val="DefaultParagraphFont"/>
    <w:rsid w:val="00965A3F"/>
  </w:style>
  <w:style w:type="character" w:customStyle="1" w:styleId="ng-tns-c1864472868-633">
    <w:name w:val="ng-tns-c1864472868-633"/>
    <w:basedOn w:val="DefaultParagraphFont"/>
    <w:rsid w:val="00965A3F"/>
  </w:style>
  <w:style w:type="character" w:customStyle="1" w:styleId="user-query-container">
    <w:name w:val="user-query-container"/>
    <w:basedOn w:val="DefaultParagraphFont"/>
    <w:rsid w:val="00812960"/>
  </w:style>
  <w:style w:type="character" w:customStyle="1" w:styleId="user-query-bubble-with-background">
    <w:name w:val="user-query-bubble-with-background"/>
    <w:basedOn w:val="DefaultParagraphFont"/>
    <w:rsid w:val="00812960"/>
  </w:style>
  <w:style w:type="character" w:customStyle="1" w:styleId="horizontal-container">
    <w:name w:val="horizontal-container"/>
    <w:basedOn w:val="DefaultParagraphFont"/>
    <w:rsid w:val="00812960"/>
  </w:style>
  <w:style w:type="paragraph" w:customStyle="1" w:styleId="query-text-line">
    <w:name w:val="query-text-line"/>
    <w:basedOn w:val="Normal"/>
    <w:rsid w:val="00812960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mdc-buttonlabel">
    <w:name w:val="mdc-button__label"/>
    <w:basedOn w:val="DefaultParagraphFont"/>
    <w:rsid w:val="00812960"/>
  </w:style>
  <w:style w:type="character" w:customStyle="1" w:styleId="citation-15">
    <w:name w:val="citation-15"/>
    <w:basedOn w:val="DefaultParagraphFont"/>
    <w:rsid w:val="00812960"/>
  </w:style>
  <w:style w:type="character" w:customStyle="1" w:styleId="citation-14">
    <w:name w:val="citation-14"/>
    <w:basedOn w:val="DefaultParagraphFont"/>
    <w:rsid w:val="00812960"/>
  </w:style>
  <w:style w:type="character" w:customStyle="1" w:styleId="citation-13">
    <w:name w:val="citation-13"/>
    <w:basedOn w:val="DefaultParagraphFont"/>
    <w:rsid w:val="00812960"/>
  </w:style>
  <w:style w:type="character" w:customStyle="1" w:styleId="citation-12">
    <w:name w:val="citation-12"/>
    <w:basedOn w:val="DefaultParagraphFont"/>
    <w:rsid w:val="00812960"/>
  </w:style>
  <w:style w:type="character" w:customStyle="1" w:styleId="ng-tns-c3098535048-26">
    <w:name w:val="ng-tns-c3098535048-26"/>
    <w:basedOn w:val="DefaultParagraphFont"/>
    <w:rsid w:val="00812960"/>
  </w:style>
  <w:style w:type="character" w:customStyle="1" w:styleId="citation-11">
    <w:name w:val="citation-11"/>
    <w:basedOn w:val="DefaultParagraphFont"/>
    <w:rsid w:val="00812960"/>
  </w:style>
  <w:style w:type="character" w:customStyle="1" w:styleId="citation-10">
    <w:name w:val="citation-10"/>
    <w:basedOn w:val="DefaultParagraphFont"/>
    <w:rsid w:val="00812960"/>
  </w:style>
  <w:style w:type="character" w:customStyle="1" w:styleId="citation-9">
    <w:name w:val="citation-9"/>
    <w:basedOn w:val="DefaultParagraphFont"/>
    <w:rsid w:val="00812960"/>
  </w:style>
  <w:style w:type="character" w:customStyle="1" w:styleId="citation-8">
    <w:name w:val="citation-8"/>
    <w:basedOn w:val="DefaultParagraphFont"/>
    <w:rsid w:val="00812960"/>
  </w:style>
  <w:style w:type="character" w:customStyle="1" w:styleId="citation-31">
    <w:name w:val="citation-31"/>
    <w:basedOn w:val="DefaultParagraphFont"/>
    <w:rsid w:val="00812960"/>
  </w:style>
  <w:style w:type="character" w:customStyle="1" w:styleId="citation-30">
    <w:name w:val="citation-30"/>
    <w:basedOn w:val="DefaultParagraphFont"/>
    <w:rsid w:val="00812960"/>
  </w:style>
  <w:style w:type="character" w:customStyle="1" w:styleId="ng-tns-c3098535048-38">
    <w:name w:val="ng-tns-c3098535048-38"/>
    <w:basedOn w:val="DefaultParagraphFont"/>
    <w:rsid w:val="00812960"/>
  </w:style>
  <w:style w:type="character" w:customStyle="1" w:styleId="ng-tns-c3098535048-56">
    <w:name w:val="ng-tns-c3098535048-56"/>
    <w:basedOn w:val="DefaultParagraphFont"/>
    <w:rsid w:val="00812960"/>
  </w:style>
  <w:style w:type="character" w:customStyle="1" w:styleId="ng-tns-c3098535048-68">
    <w:name w:val="ng-tns-c3098535048-68"/>
    <w:basedOn w:val="DefaultParagraphFont"/>
    <w:rsid w:val="00812960"/>
  </w:style>
  <w:style w:type="character" w:customStyle="1" w:styleId="ng-tns-c3098535048-80">
    <w:name w:val="ng-tns-c3098535048-80"/>
    <w:basedOn w:val="DefaultParagraphFont"/>
    <w:rsid w:val="00812960"/>
  </w:style>
  <w:style w:type="character" w:customStyle="1" w:styleId="ng-tns-c3098535048-90">
    <w:name w:val="ng-tns-c3098535048-90"/>
    <w:basedOn w:val="DefaultParagraphFont"/>
    <w:rsid w:val="00812960"/>
  </w:style>
  <w:style w:type="character" w:customStyle="1" w:styleId="ng-tns-c3098535048-102">
    <w:name w:val="ng-tns-c3098535048-102"/>
    <w:basedOn w:val="DefaultParagraphFont"/>
    <w:rsid w:val="00812960"/>
  </w:style>
  <w:style w:type="character" w:customStyle="1" w:styleId="label">
    <w:name w:val="label"/>
    <w:basedOn w:val="DefaultParagraphFont"/>
    <w:rsid w:val="00812960"/>
  </w:style>
  <w:style w:type="character" w:customStyle="1" w:styleId="math-inline">
    <w:name w:val="math-inline"/>
    <w:basedOn w:val="DefaultParagraphFont"/>
    <w:rsid w:val="00812960"/>
  </w:style>
  <w:style w:type="character" w:customStyle="1" w:styleId="katex">
    <w:name w:val="katex"/>
    <w:basedOn w:val="DefaultParagraphFont"/>
    <w:rsid w:val="00812960"/>
  </w:style>
  <w:style w:type="character" w:customStyle="1" w:styleId="katex-html">
    <w:name w:val="katex-html"/>
    <w:basedOn w:val="DefaultParagraphFont"/>
    <w:rsid w:val="00812960"/>
  </w:style>
  <w:style w:type="character" w:customStyle="1" w:styleId="base">
    <w:name w:val="base"/>
    <w:basedOn w:val="DefaultParagraphFont"/>
    <w:rsid w:val="00812960"/>
  </w:style>
  <w:style w:type="character" w:customStyle="1" w:styleId="strut">
    <w:name w:val="strut"/>
    <w:basedOn w:val="DefaultParagraphFont"/>
    <w:rsid w:val="00812960"/>
  </w:style>
  <w:style w:type="character" w:customStyle="1" w:styleId="mord">
    <w:name w:val="mord"/>
    <w:basedOn w:val="DefaultParagraphFont"/>
    <w:rsid w:val="00812960"/>
  </w:style>
  <w:style w:type="character" w:customStyle="1" w:styleId="msupsub">
    <w:name w:val="msupsub"/>
    <w:basedOn w:val="DefaultParagraphFont"/>
    <w:rsid w:val="00812960"/>
  </w:style>
  <w:style w:type="character" w:customStyle="1" w:styleId="vlist-t">
    <w:name w:val="vlist-t"/>
    <w:basedOn w:val="DefaultParagraphFont"/>
    <w:rsid w:val="00812960"/>
  </w:style>
  <w:style w:type="character" w:customStyle="1" w:styleId="vlist-r">
    <w:name w:val="vlist-r"/>
    <w:basedOn w:val="DefaultParagraphFont"/>
    <w:rsid w:val="00812960"/>
  </w:style>
  <w:style w:type="character" w:customStyle="1" w:styleId="vlist">
    <w:name w:val="vlist"/>
    <w:basedOn w:val="DefaultParagraphFont"/>
    <w:rsid w:val="00812960"/>
  </w:style>
  <w:style w:type="character" w:customStyle="1" w:styleId="pstrut">
    <w:name w:val="pstrut"/>
    <w:basedOn w:val="DefaultParagraphFont"/>
    <w:rsid w:val="00812960"/>
  </w:style>
  <w:style w:type="character" w:customStyle="1" w:styleId="sizing">
    <w:name w:val="sizing"/>
    <w:basedOn w:val="DefaultParagraphFont"/>
    <w:rsid w:val="00812960"/>
  </w:style>
  <w:style w:type="character" w:customStyle="1" w:styleId="ng-tns-c3098535048-111">
    <w:name w:val="ng-tns-c3098535048-111"/>
    <w:basedOn w:val="DefaultParagraphFont"/>
    <w:rsid w:val="00812960"/>
  </w:style>
  <w:style w:type="character" w:customStyle="1" w:styleId="katex-display">
    <w:name w:val="katex-display"/>
    <w:basedOn w:val="DefaultParagraphFont"/>
    <w:rsid w:val="00812960"/>
  </w:style>
  <w:style w:type="character" w:customStyle="1" w:styleId="mspace">
    <w:name w:val="mspace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character" w:customStyle="1" w:styleId="mrel">
    <w:name w:val="mrel"/>
    <w:basedOn w:val="DefaultParagraphFont"/>
    <w:rsid w:val="00812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5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mailto:mahdighaemi123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E3F956-68A7-4CFB-B86E-B9653A544B3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1400</TotalTime>
  <Pages>58</Pages>
  <Words>10231</Words>
  <Characters>58319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68414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>arangweb.ir</dc:description>
  <cp:lastModifiedBy>mahdi ghaemi</cp:lastModifiedBy>
  <cp:revision>125</cp:revision>
  <cp:lastPrinted>2026-01-04T13:31:00Z</cp:lastPrinted>
  <dcterms:created xsi:type="dcterms:W3CDTF">2019-12-13T09:00:00Z</dcterms:created>
  <dcterms:modified xsi:type="dcterms:W3CDTF">2026-01-04T13:31:00Z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