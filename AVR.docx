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82EF" w14:textId="335E38D3" w:rsidR="00563310" w:rsidRPr="00962F3B" w:rsidRDefault="00563310" w:rsidP="00E04319">
      <w:pPr>
        <w:pStyle w:val="Title"/>
        <w:rPr>
          <w:sz w:val="72"/>
          <w:szCs w:val="96"/>
        </w:rPr>
      </w:pPr>
      <w:r w:rsidRPr="00962F3B">
        <w:rPr>
          <w:rFonts w:hint="cs"/>
          <w:sz w:val="72"/>
          <w:szCs w:val="96"/>
          <w:rtl/>
        </w:rPr>
        <w:t xml:space="preserve">آموزش </w:t>
      </w:r>
      <w:r w:rsidR="00FA7B18">
        <w:rPr>
          <w:sz w:val="72"/>
          <w:szCs w:val="96"/>
        </w:rPr>
        <w:t>AVR</w:t>
      </w:r>
    </w:p>
    <w:p w14:paraId="02F333EF" w14:textId="77777777" w:rsidR="008E3282" w:rsidRDefault="00CB65DD" w:rsidP="00E04319">
      <w:pPr>
        <w:pStyle w:val="Title"/>
        <w:rPr>
          <w:sz w:val="32"/>
          <w:szCs w:val="32"/>
          <w:rtl/>
        </w:rPr>
      </w:pPr>
      <w:r w:rsidRPr="005F0447">
        <w:rPr>
          <w:rFonts w:hint="cs"/>
          <w:sz w:val="32"/>
          <w:szCs w:val="32"/>
          <w:rtl/>
        </w:rPr>
        <w:t>تهیه‌ و تألیف</w:t>
      </w:r>
      <w:r w:rsidR="0085061D" w:rsidRPr="005F0447">
        <w:rPr>
          <w:rFonts w:hint="cs"/>
          <w:sz w:val="32"/>
          <w:szCs w:val="32"/>
          <w:rtl/>
        </w:rPr>
        <w:t xml:space="preserve">: </w:t>
      </w:r>
      <w:r w:rsidR="00563310" w:rsidRPr="005F0447">
        <w:rPr>
          <w:rFonts w:hint="cs"/>
          <w:sz w:val="32"/>
          <w:szCs w:val="32"/>
          <w:rtl/>
        </w:rPr>
        <w:t>محمد مهدی قائمی</w:t>
      </w:r>
    </w:p>
    <w:p w14:paraId="2441B7F9" w14:textId="5BF2FA91" w:rsidR="0007777C" w:rsidRDefault="00DD76FD" w:rsidP="00E04319">
      <w:pPr>
        <w:jc w:val="center"/>
      </w:pPr>
      <w:hyperlink r:id="rId9" w:history="1">
        <w:r w:rsidRPr="00E15616">
          <w:rPr>
            <w:rStyle w:val="Hyperlink"/>
          </w:rPr>
          <w:t>mahdighaemi123@gmail.com</w:t>
        </w:r>
      </w:hyperlink>
    </w:p>
    <w:p w14:paraId="3528359D" w14:textId="733CFA54" w:rsidR="00131341" w:rsidRDefault="00DD76FD" w:rsidP="00E04319">
      <w:pPr>
        <w:jc w:val="center"/>
      </w:pPr>
      <w:r>
        <w:t>c</w:t>
      </w:r>
      <w:r w:rsidR="0007777C">
        <w:t>odewithmahdi.ir</w:t>
      </w:r>
    </w:p>
    <w:p w14:paraId="16D32F85" w14:textId="53A29972" w:rsidR="00131341" w:rsidRDefault="00131341" w:rsidP="00E04319">
      <w:pPr>
        <w:jc w:val="center"/>
        <w:rPr>
          <w:rFonts w:hint="cs"/>
          <w:rtl/>
        </w:rPr>
      </w:pPr>
      <w:r>
        <w:t>@codewithmahdi</w:t>
      </w:r>
    </w:p>
    <w:p w14:paraId="7DB54201" w14:textId="534A1FEF" w:rsidR="00E04319" w:rsidRPr="0007777C" w:rsidRDefault="00DD76FD" w:rsidP="00E04319">
      <w:pPr>
        <w:jc w:val="center"/>
        <w:rPr>
          <w:rtl/>
        </w:rPr>
      </w:pPr>
      <w:r>
        <w:t>v</w:t>
      </w:r>
      <w:r w:rsidR="00E04319">
        <w:t>1.0.0</w:t>
      </w:r>
    </w:p>
    <w:p w14:paraId="3F5667D1" w14:textId="7E0EA248" w:rsidR="00E53672" w:rsidRDefault="00360371" w:rsidP="00966C65">
      <w:pPr>
        <w:pStyle w:val="TOCHeading"/>
        <w:bidi/>
        <w:rPr>
          <w:lang w:bidi="fa-IR"/>
        </w:rPr>
      </w:pPr>
      <w:r>
        <w:rPr>
          <w:rFonts w:hint="cs"/>
          <w:rtl/>
        </w:rPr>
        <w:t>ف</w:t>
      </w:r>
      <w:r w:rsidR="00E53672">
        <w:rPr>
          <w:rFonts w:hint="cs"/>
          <w:rtl/>
        </w:rPr>
        <w:t>هرست مطالب</w:t>
      </w:r>
    </w:p>
    <w:p w14:paraId="199B634B" w14:textId="6A4B5AD4" w:rsidR="00800D7E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18347142" w:history="1">
        <w:r w:rsidR="00800D7E" w:rsidRPr="00E10561">
          <w:rPr>
            <w:rStyle w:val="Hyperlink"/>
            <w:noProof/>
            <w:rtl/>
          </w:rPr>
          <w:t>فصل ۱: مفاه</w:t>
        </w:r>
        <w:r w:rsidR="00800D7E" w:rsidRPr="00E10561">
          <w:rPr>
            <w:rStyle w:val="Hyperlink"/>
            <w:rFonts w:hint="cs"/>
            <w:noProof/>
            <w:rtl/>
          </w:rPr>
          <w:t>ی</w:t>
        </w:r>
        <w:r w:rsidR="00800D7E" w:rsidRPr="00E10561">
          <w:rPr>
            <w:rStyle w:val="Hyperlink"/>
            <w:rFonts w:hint="eastAsia"/>
            <w:noProof/>
            <w:rtl/>
          </w:rPr>
          <w:t>م</w:t>
        </w:r>
        <w:r w:rsidR="00800D7E" w:rsidRPr="00E10561">
          <w:rPr>
            <w:rStyle w:val="Hyperlink"/>
            <w:noProof/>
            <w:rtl/>
          </w:rPr>
          <w:t xml:space="preserve"> پا</w:t>
        </w:r>
        <w:r w:rsidR="00800D7E" w:rsidRPr="00E10561">
          <w:rPr>
            <w:rStyle w:val="Hyperlink"/>
            <w:rFonts w:hint="cs"/>
            <w:noProof/>
            <w:rtl/>
          </w:rPr>
          <w:t>ی</w:t>
        </w:r>
        <w:r w:rsidR="00800D7E" w:rsidRPr="00E10561">
          <w:rPr>
            <w:rStyle w:val="Hyperlink"/>
            <w:rFonts w:hint="eastAsia"/>
            <w:noProof/>
            <w:rtl/>
          </w:rPr>
          <w:t>ه</w:t>
        </w:r>
        <w:r w:rsidR="00800D7E" w:rsidRPr="00E10561">
          <w:rPr>
            <w:rStyle w:val="Hyperlink"/>
            <w:noProof/>
            <w:rtl/>
          </w:rPr>
          <w:t xml:space="preserve"> و آماده‌ساز</w:t>
        </w:r>
        <w:r w:rsidR="00800D7E" w:rsidRPr="00E10561">
          <w:rPr>
            <w:rStyle w:val="Hyperlink"/>
            <w:rFonts w:hint="cs"/>
            <w:noProof/>
            <w:rtl/>
          </w:rPr>
          <w:t>ی</w:t>
        </w:r>
        <w:r w:rsidR="00800D7E" w:rsidRPr="00E10561">
          <w:rPr>
            <w:rStyle w:val="Hyperlink"/>
            <w:noProof/>
            <w:rtl/>
          </w:rPr>
          <w:t xml:space="preserve"> ابزارها</w:t>
        </w:r>
        <w:r w:rsidR="00800D7E">
          <w:rPr>
            <w:noProof/>
            <w:webHidden/>
            <w:rtl/>
          </w:rPr>
          <w:tab/>
        </w:r>
        <w:r w:rsidR="00800D7E">
          <w:rPr>
            <w:noProof/>
            <w:webHidden/>
            <w:rtl/>
          </w:rPr>
          <w:fldChar w:fldCharType="begin"/>
        </w:r>
        <w:r w:rsidR="00800D7E">
          <w:rPr>
            <w:noProof/>
            <w:webHidden/>
            <w:rtl/>
          </w:rPr>
          <w:instrText xml:space="preserve"> </w:instrText>
        </w:r>
        <w:r w:rsidR="00800D7E">
          <w:rPr>
            <w:noProof/>
            <w:webHidden/>
          </w:rPr>
          <w:instrText>PAGEREF</w:instrText>
        </w:r>
        <w:r w:rsidR="00800D7E">
          <w:rPr>
            <w:noProof/>
            <w:webHidden/>
            <w:rtl/>
          </w:rPr>
          <w:instrText xml:space="preserve"> _</w:instrText>
        </w:r>
        <w:r w:rsidR="00800D7E">
          <w:rPr>
            <w:noProof/>
            <w:webHidden/>
          </w:rPr>
          <w:instrText>Toc218347142 \h</w:instrText>
        </w:r>
        <w:r w:rsidR="00800D7E">
          <w:rPr>
            <w:noProof/>
            <w:webHidden/>
            <w:rtl/>
          </w:rPr>
          <w:instrText xml:space="preserve"> </w:instrText>
        </w:r>
        <w:r w:rsidR="00800D7E">
          <w:rPr>
            <w:noProof/>
            <w:webHidden/>
            <w:rtl/>
          </w:rPr>
        </w:r>
        <w:r w:rsidR="00800D7E"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</w:t>
        </w:r>
        <w:r w:rsidR="00800D7E">
          <w:rPr>
            <w:noProof/>
            <w:webHidden/>
            <w:rtl/>
          </w:rPr>
          <w:fldChar w:fldCharType="end"/>
        </w:r>
      </w:hyperlink>
    </w:p>
    <w:p w14:paraId="793CF0A3" w14:textId="2A290D4A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3" w:history="1">
        <w:r w:rsidRPr="00E10561">
          <w:rPr>
            <w:rStyle w:val="Hyperlink"/>
            <w:noProof/>
            <w:rtl/>
          </w:rPr>
          <w:t>۱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تفاوت 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کروکنترلر</w:t>
        </w:r>
        <w:r w:rsidRPr="00E10561">
          <w:rPr>
            <w:rStyle w:val="Hyperlink"/>
            <w:noProof/>
            <w:rtl/>
          </w:rPr>
          <w:t xml:space="preserve"> و پردازنده معمول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31E8867E" w14:textId="18A5E58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4" w:history="1">
        <w:r w:rsidRPr="00E10561">
          <w:rPr>
            <w:rStyle w:val="Hyperlink"/>
            <w:noProof/>
            <w:rtl/>
          </w:rPr>
          <w:t>۲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مح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ط</w:t>
        </w:r>
        <w:r w:rsidRPr="00E10561">
          <w:rPr>
            <w:rStyle w:val="Hyperlink"/>
            <w:noProof/>
            <w:rtl/>
          </w:rPr>
          <w:t xml:space="preserve"> توسعه نرم‌افزار 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ا</w:t>
        </w:r>
        <w:r w:rsidRPr="00E10561">
          <w:rPr>
            <w:rStyle w:val="Hyperlink"/>
            <w:noProof/>
            <w:rtl/>
          </w:rPr>
          <w:t xml:space="preserve"> </w:t>
        </w:r>
        <w:r w:rsidRPr="00E10561">
          <w:rPr>
            <w:rStyle w:val="Hyperlink"/>
            <w:noProof/>
          </w:rPr>
          <w:t xml:space="preserve"> IDE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07C4B31" w14:textId="21F97055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5" w:history="1">
        <w:r w:rsidRPr="00E10561">
          <w:rPr>
            <w:rStyle w:val="Hyperlink"/>
            <w:noProof/>
            <w:rtl/>
          </w:rPr>
          <w:t>۳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مح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ط</w:t>
        </w:r>
        <w:r w:rsidRPr="00E10561">
          <w:rPr>
            <w:rStyle w:val="Hyperlink"/>
            <w:noProof/>
            <w:rtl/>
          </w:rPr>
          <w:t xml:space="preserve"> شب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ه‌ساز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7B5D7236" w14:textId="1ED5E0E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6" w:history="1">
        <w:r w:rsidRPr="00E10561">
          <w:rPr>
            <w:rStyle w:val="Hyperlink"/>
            <w:noProof/>
            <w:rtl/>
          </w:rPr>
          <w:t>۴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ساختار کل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ک</w:t>
        </w:r>
        <w:r w:rsidRPr="00E10561">
          <w:rPr>
            <w:rStyle w:val="Hyperlink"/>
            <w:noProof/>
            <w:rtl/>
          </w:rPr>
          <w:t xml:space="preserve"> برنامه</w:t>
        </w:r>
        <w:r w:rsidRPr="00E10561">
          <w:rPr>
            <w:rStyle w:val="Hyperlink"/>
            <w:noProof/>
          </w:rPr>
          <w:t xml:space="preserve"> AVR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4AF37289" w14:textId="5675A34B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47" w:history="1">
        <w:r w:rsidRPr="00E10561">
          <w:rPr>
            <w:rStyle w:val="Hyperlink"/>
            <w:noProof/>
            <w:rtl/>
          </w:rPr>
          <w:t>فصل ۲: کالبدشکاف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سخت‌افزار</w:t>
        </w:r>
        <w:r w:rsidRPr="00E10561">
          <w:rPr>
            <w:rStyle w:val="Hyperlink"/>
            <w:noProof/>
          </w:rPr>
          <w:t xml:space="preserve"> ATmega32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787DC16A" w14:textId="61109B17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8" w:history="1">
        <w:r w:rsidRPr="00E10561">
          <w:rPr>
            <w:rStyle w:val="Hyperlink"/>
            <w:noProof/>
            <w:rtl/>
          </w:rPr>
          <w:t>۱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بررس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ه‌ها</w:t>
        </w:r>
        <w:r w:rsidRPr="00E10561">
          <w:rPr>
            <w:rStyle w:val="Hyperlink"/>
            <w:noProof/>
            <w:rtl/>
          </w:rPr>
          <w:t xml:space="preserve"> و ساختار ف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ک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0B7202F0" w14:textId="7C13788D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49" w:history="1">
        <w:r w:rsidRPr="00E10561">
          <w:rPr>
            <w:rStyle w:val="Hyperlink"/>
            <w:noProof/>
            <w:rtl/>
          </w:rPr>
          <w:t>۲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ستم</w:t>
        </w:r>
        <w:r w:rsidRPr="00E10561">
          <w:rPr>
            <w:rStyle w:val="Hyperlink"/>
            <w:noProof/>
            <w:rtl/>
          </w:rPr>
          <w:t xml:space="preserve"> کلاک و نوسان‌ساز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2FE75561" w14:textId="5B640FA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0" w:history="1">
        <w:r w:rsidRPr="00E10561">
          <w:rPr>
            <w:rStyle w:val="Hyperlink"/>
            <w:noProof/>
            <w:rtl/>
          </w:rPr>
          <w:t>۳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پا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</w:t>
        </w:r>
        <w:r w:rsidRPr="00E10561">
          <w:rPr>
            <w:rStyle w:val="Hyperlink"/>
            <w:noProof/>
            <w:rtl/>
          </w:rPr>
          <w:t xml:space="preserve"> 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</w:t>
        </w:r>
        <w:r w:rsidRPr="00E10561">
          <w:rPr>
            <w:rStyle w:val="Hyperlink"/>
            <w:noProof/>
            <w:rtl/>
          </w:rPr>
          <w:t xml:space="preserve"> 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ا</w:t>
        </w:r>
        <w:r w:rsidRPr="00E10561">
          <w:rPr>
            <w:rStyle w:val="Hyperlink"/>
            <w:noProof/>
            <w:rtl/>
          </w:rPr>
          <w:t xml:space="preserve"> شروع مجدد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58C339D0" w14:textId="0376207F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1" w:history="1">
        <w:r w:rsidRPr="00E10561">
          <w:rPr>
            <w:rStyle w:val="Hyperlink"/>
            <w:noProof/>
            <w:rtl/>
          </w:rPr>
          <w:t>۴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انواع حافظه در</w:t>
        </w:r>
        <w:r w:rsidRPr="00E10561">
          <w:rPr>
            <w:rStyle w:val="Hyperlink"/>
            <w:noProof/>
          </w:rPr>
          <w:t xml:space="preserve"> AVR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548DB6A7" w14:textId="76C41F1D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52" w:history="1">
        <w:r w:rsidRPr="00E10561">
          <w:rPr>
            <w:rStyle w:val="Hyperlink"/>
            <w:noProof/>
            <w:rtl/>
          </w:rPr>
          <w:t>فصل ۳: جادو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رج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سترها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5BA5198E" w14:textId="2C20F8F8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3" w:history="1">
        <w:r w:rsidRPr="00E10561">
          <w:rPr>
            <w:rStyle w:val="Hyperlink"/>
            <w:noProof/>
            <w:rtl/>
          </w:rPr>
          <w:t>۱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مفهوم رج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ستر</w:t>
        </w:r>
        <w:r w:rsidRPr="00E10561">
          <w:rPr>
            <w:rStyle w:val="Hyperlink"/>
            <w:noProof/>
            <w:rtl/>
          </w:rPr>
          <w:t xml:space="preserve"> و نقش آن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67D24436" w14:textId="6975C34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4" w:history="1">
        <w:r w:rsidRPr="00E10561">
          <w:rPr>
            <w:rStyle w:val="Hyperlink"/>
            <w:noProof/>
            <w:rtl/>
          </w:rPr>
          <w:t>۲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سه تفنگدار پورت‌ها</w:t>
        </w:r>
        <w:r w:rsidRPr="00E10561">
          <w:rPr>
            <w:rStyle w:val="Hyperlink"/>
            <w:noProof/>
          </w:rPr>
          <w:t xml:space="preserve"> DDR </w:t>
        </w:r>
        <w:r w:rsidRPr="00E10561">
          <w:rPr>
            <w:rStyle w:val="Hyperlink"/>
            <w:noProof/>
            <w:rtl/>
          </w:rPr>
          <w:t>و</w:t>
        </w:r>
        <w:r w:rsidRPr="00E10561">
          <w:rPr>
            <w:rStyle w:val="Hyperlink"/>
            <w:noProof/>
          </w:rPr>
          <w:t xml:space="preserve"> PORT </w:t>
        </w:r>
        <w:r w:rsidRPr="00E10561">
          <w:rPr>
            <w:rStyle w:val="Hyperlink"/>
            <w:noProof/>
            <w:rtl/>
          </w:rPr>
          <w:t>و</w:t>
        </w:r>
        <w:r w:rsidRPr="00E10561">
          <w:rPr>
            <w:rStyle w:val="Hyperlink"/>
            <w:noProof/>
          </w:rPr>
          <w:t xml:space="preserve"> PIN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088FAD7A" w14:textId="3824E134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5" w:history="1">
        <w:r w:rsidRPr="00E10561">
          <w:rPr>
            <w:rStyle w:val="Hyperlink"/>
            <w:noProof/>
            <w:rtl/>
          </w:rPr>
          <w:t>۳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منطق با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نر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و ب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ت‌وا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ز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0AFEDD57" w14:textId="2FECB64A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6" w:history="1">
        <w:r w:rsidRPr="00E10561">
          <w:rPr>
            <w:rStyle w:val="Hyperlink"/>
            <w:noProof/>
            <w:rtl/>
          </w:rPr>
          <w:t>۴</w:t>
        </w:r>
        <w:r w:rsidRPr="00E10561">
          <w:rPr>
            <w:rStyle w:val="Hyperlink"/>
            <w:noProof/>
          </w:rPr>
          <w:t xml:space="preserve"> </w:t>
        </w:r>
        <w:r w:rsidRPr="00E10561">
          <w:rPr>
            <w:rStyle w:val="Hyperlink"/>
            <w:noProof/>
            <w:rtl/>
          </w:rPr>
          <w:t>تع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rFonts w:hint="eastAsia"/>
            <w:noProof/>
            <w:rtl/>
          </w:rPr>
          <w:t>ن</w:t>
        </w:r>
        <w:r w:rsidRPr="00E10561">
          <w:rPr>
            <w:rStyle w:val="Hyperlink"/>
            <w:noProof/>
            <w:rtl/>
          </w:rPr>
          <w:t xml:space="preserve"> جهت پورت‌ها با 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14:paraId="6E7E1909" w14:textId="2A2D097D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57" w:history="1">
        <w:r w:rsidRPr="00E10561">
          <w:rPr>
            <w:rStyle w:val="Hyperlink"/>
            <w:noProof/>
            <w:rtl/>
          </w:rPr>
          <w:t>فصل ۴: اول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ن</w:t>
        </w:r>
        <w:r w:rsidRPr="00E10561">
          <w:rPr>
            <w:rStyle w:val="Hyperlink"/>
            <w:noProof/>
            <w:rtl/>
          </w:rPr>
          <w:t xml:space="preserve"> پروژه عمل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؛</w:t>
        </w:r>
        <w:r w:rsidRPr="00E10561">
          <w:rPr>
            <w:rStyle w:val="Hyperlink"/>
            <w:noProof/>
            <w:rtl/>
          </w:rPr>
          <w:t xml:space="preserve"> چشمک زدن</w:t>
        </w:r>
        <w:r w:rsidRPr="00E10561">
          <w:rPr>
            <w:rStyle w:val="Hyperlink"/>
            <w:noProof/>
          </w:rPr>
          <w:t xml:space="preserve"> LED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6936494" w14:textId="3810AD8C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8" w:history="1">
        <w:r w:rsidRPr="00E10561">
          <w:rPr>
            <w:rStyle w:val="Hyperlink"/>
            <w:noProof/>
            <w:rtl/>
          </w:rPr>
          <w:t>۱: طراح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سخت‌افزار در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0F867AC7" w14:textId="609B61A6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59" w:history="1">
        <w:r w:rsidRPr="00E10561">
          <w:rPr>
            <w:rStyle w:val="Hyperlink"/>
            <w:noProof/>
            <w:rtl/>
          </w:rPr>
          <w:t>۲: چالش زمان و تابع تأخ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3520E542" w14:textId="05E45FB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0" w:history="1">
        <w:r w:rsidRPr="00E10561">
          <w:rPr>
            <w:rStyle w:val="Hyperlink"/>
            <w:noProof/>
            <w:rtl/>
          </w:rPr>
          <w:t>۳: 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در</w:t>
        </w:r>
        <w:r w:rsidRPr="00E10561">
          <w:rPr>
            <w:rStyle w:val="Hyperlink"/>
            <w:noProof/>
          </w:rPr>
          <w:t xml:space="preserve"> Atmel Studio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19</w:t>
        </w:r>
        <w:r>
          <w:rPr>
            <w:noProof/>
            <w:webHidden/>
            <w:rtl/>
          </w:rPr>
          <w:fldChar w:fldCharType="end"/>
        </w:r>
      </w:hyperlink>
    </w:p>
    <w:p w14:paraId="4A07DAF6" w14:textId="20AF8FB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1" w:history="1">
        <w:r w:rsidRPr="00E10561">
          <w:rPr>
            <w:rStyle w:val="Hyperlink"/>
            <w:noProof/>
            <w:rtl/>
          </w:rPr>
          <w:t>۴:تحل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خط به خط برنامه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20</w:t>
        </w:r>
        <w:r>
          <w:rPr>
            <w:noProof/>
            <w:webHidden/>
            <w:rtl/>
          </w:rPr>
          <w:fldChar w:fldCharType="end"/>
        </w:r>
      </w:hyperlink>
    </w:p>
    <w:p w14:paraId="2A67DBDF" w14:textId="7F48E177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2" w:history="1">
        <w:r w:rsidRPr="00E10561">
          <w:rPr>
            <w:rStyle w:val="Hyperlink"/>
            <w:noProof/>
            <w:rtl/>
          </w:rPr>
          <w:t>۵:تست نها</w:t>
        </w:r>
        <w:r w:rsidRPr="00E10561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20</w:t>
        </w:r>
        <w:r>
          <w:rPr>
            <w:noProof/>
            <w:webHidden/>
            <w:rtl/>
          </w:rPr>
          <w:fldChar w:fldCharType="end"/>
        </w:r>
      </w:hyperlink>
    </w:p>
    <w:p w14:paraId="6D6ABEF1" w14:textId="233C60FE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63" w:history="1">
        <w:r w:rsidRPr="00E10561">
          <w:rPr>
            <w:rStyle w:val="Hyperlink"/>
            <w:noProof/>
            <w:rtl/>
          </w:rPr>
          <w:t>فصل ۵: خواندن ورود</w:t>
        </w:r>
        <w:r w:rsidRPr="00E10561">
          <w:rPr>
            <w:rStyle w:val="Hyperlink"/>
            <w:rFonts w:hint="cs"/>
            <w:noProof/>
            <w:rtl/>
          </w:rPr>
          <w:t>ی‌</w:t>
        </w:r>
        <w:r w:rsidRPr="00E10561">
          <w:rPr>
            <w:rStyle w:val="Hyperlink"/>
            <w:rFonts w:hint="eastAsia"/>
            <w:noProof/>
            <w:rtl/>
          </w:rPr>
          <w:t>ها</w:t>
        </w:r>
        <w:r w:rsidRPr="00E10561">
          <w:rPr>
            <w:rStyle w:val="Hyperlink"/>
            <w:noProof/>
            <w:rtl/>
          </w:rPr>
          <w:t>؛ تعامل با کل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دها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332C27F3" w14:textId="63D3A2E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4" w:history="1">
        <w:r w:rsidRPr="00E10561">
          <w:rPr>
            <w:rStyle w:val="Hyperlink"/>
            <w:noProof/>
            <w:rtl/>
          </w:rPr>
          <w:t>مفهوم ورود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و مشکل 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ز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40056D9E" w14:textId="12CB5066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5" w:history="1">
        <w:r w:rsidRPr="00E10561">
          <w:rPr>
            <w:rStyle w:val="Hyperlink"/>
            <w:noProof/>
            <w:rtl/>
          </w:rPr>
          <w:t>۱: بستن مدار در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2B4B2629" w14:textId="2A0ED06E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6" w:history="1">
        <w:r w:rsidRPr="00E10561">
          <w:rPr>
            <w:rStyle w:val="Hyperlink"/>
            <w:noProof/>
            <w:rtl/>
          </w:rPr>
          <w:t>۲: 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و فعال‌ساز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مقاومت داخل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22</w:t>
        </w:r>
        <w:r>
          <w:rPr>
            <w:noProof/>
            <w:webHidden/>
            <w:rtl/>
          </w:rPr>
          <w:fldChar w:fldCharType="end"/>
        </w:r>
      </w:hyperlink>
    </w:p>
    <w:p w14:paraId="7D03AB9D" w14:textId="71EDFA4F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7" w:history="1">
        <w:r w:rsidRPr="00E10561">
          <w:rPr>
            <w:rStyle w:val="Hyperlink"/>
            <w:noProof/>
            <w:rtl/>
          </w:rPr>
          <w:t>۳:تحل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منطق شرط</w:t>
        </w:r>
        <w:r w:rsidRPr="00E10561">
          <w:rPr>
            <w:rStyle w:val="Hyperlink"/>
            <w:noProof/>
          </w:rPr>
          <w:t xml:space="preserve"> IF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10DB9322" w14:textId="4DAF5FBD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68" w:history="1">
        <w:r w:rsidRPr="00E10561">
          <w:rPr>
            <w:rStyle w:val="Hyperlink"/>
            <w:noProof/>
            <w:rtl/>
          </w:rPr>
          <w:t>فصل ۶: باز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با اعداد؛ راه انداز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سون سگمنت</w:t>
        </w:r>
        <w:r w:rsidRPr="00E10561">
          <w:rPr>
            <w:rStyle w:val="Hyperlink"/>
            <w:noProof/>
          </w:rPr>
          <w:t xml:space="preserve"> (7-Segment)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52A844CF" w14:textId="6D0A4356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69" w:history="1">
        <w:r w:rsidRPr="00E10561">
          <w:rPr>
            <w:rStyle w:val="Hyperlink"/>
            <w:noProof/>
            <w:rtl/>
          </w:rPr>
          <w:t>کالبدشکاف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سون سگمنت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1C64A1A7" w14:textId="75617FC0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0" w:history="1">
        <w:r w:rsidRPr="00E10561">
          <w:rPr>
            <w:rStyle w:val="Hyperlink"/>
            <w:noProof/>
            <w:rtl/>
          </w:rPr>
          <w:t>نگاشت ب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ت‌ها؛</w:t>
        </w:r>
        <w:r w:rsidRPr="00E10561">
          <w:rPr>
            <w:rStyle w:val="Hyperlink"/>
            <w:noProof/>
            <w:rtl/>
          </w:rPr>
          <w:t xml:space="preserve"> تبد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نقاش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به صفر و 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5B9A3F16" w14:textId="1289C35A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1" w:history="1">
        <w:r w:rsidRPr="00E10561">
          <w:rPr>
            <w:rStyle w:val="Hyperlink"/>
            <w:noProof/>
            <w:rtl/>
          </w:rPr>
          <w:t>چرا کد با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نر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(دودو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noProof/>
            <w:rtl/>
          </w:rPr>
          <w:t>) بهتر از هگزادس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مال</w:t>
        </w:r>
        <w:r w:rsidRPr="00E10561">
          <w:rPr>
            <w:rStyle w:val="Hyperlink"/>
            <w:noProof/>
            <w:rtl/>
          </w:rPr>
          <w:t xml:space="preserve"> است؟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47730A68" w14:textId="1964774D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2" w:history="1">
        <w:r w:rsidRPr="00E10561">
          <w:rPr>
            <w:rStyle w:val="Hyperlink"/>
            <w:noProof/>
            <w:rtl/>
          </w:rPr>
          <w:t>مرحله ۱: بستن مدار در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3630256" w14:textId="742EDD7C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3" w:history="1">
        <w:r w:rsidRPr="00E10561">
          <w:rPr>
            <w:rStyle w:val="Hyperlink"/>
            <w:noProof/>
            <w:rtl/>
          </w:rPr>
          <w:t>مرحله ۲: 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شمارنده با استفاده از آرا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85D6CD1" w14:textId="59743CA6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4" w:history="1">
        <w:r w:rsidRPr="00E10561">
          <w:rPr>
            <w:rStyle w:val="Hyperlink"/>
            <w:noProof/>
            <w:rtl/>
          </w:rPr>
          <w:t>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نها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noProof/>
            <w:rtl/>
          </w:rPr>
          <w:t xml:space="preserve"> و عم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ق</w:t>
        </w:r>
        <w:r w:rsidRPr="00E10561">
          <w:rPr>
            <w:rStyle w:val="Hyperlink"/>
            <w:noProof/>
            <w:rtl/>
          </w:rPr>
          <w:t xml:space="preserve"> برنامه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30</w:t>
        </w:r>
        <w:r>
          <w:rPr>
            <w:noProof/>
            <w:webHidden/>
            <w:rtl/>
          </w:rPr>
          <w:fldChar w:fldCharType="end"/>
        </w:r>
      </w:hyperlink>
    </w:p>
    <w:p w14:paraId="23246405" w14:textId="65928157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75" w:history="1">
        <w:r w:rsidRPr="00E10561">
          <w:rPr>
            <w:rStyle w:val="Hyperlink"/>
            <w:noProof/>
            <w:rtl/>
          </w:rPr>
          <w:t>فصل ۷: حرف زدن با کاربر؛ راه انداز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نما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شگر</w:t>
        </w:r>
        <w:r w:rsidRPr="00E10561">
          <w:rPr>
            <w:rStyle w:val="Hyperlink"/>
            <w:noProof/>
          </w:rPr>
          <w:t xml:space="preserve"> LCD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32</w:t>
        </w:r>
        <w:r>
          <w:rPr>
            <w:noProof/>
            <w:webHidden/>
            <w:rtl/>
          </w:rPr>
          <w:fldChar w:fldCharType="end"/>
        </w:r>
      </w:hyperlink>
    </w:p>
    <w:p w14:paraId="461DE257" w14:textId="7527F3D0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6" w:history="1">
        <w:r w:rsidRPr="00E10561">
          <w:rPr>
            <w:rStyle w:val="Hyperlink"/>
            <w:noProof/>
            <w:rtl/>
          </w:rPr>
          <w:t>زبان ال‌س</w:t>
        </w:r>
        <w:r w:rsidRPr="00E10561">
          <w:rPr>
            <w:rStyle w:val="Hyperlink"/>
            <w:rFonts w:hint="cs"/>
            <w:noProof/>
            <w:rtl/>
          </w:rPr>
          <w:t>ی‌</w:t>
        </w:r>
        <w:r w:rsidRPr="00E10561">
          <w:rPr>
            <w:rStyle w:val="Hyperlink"/>
            <w:rFonts w:hint="eastAsia"/>
            <w:noProof/>
            <w:rtl/>
          </w:rPr>
          <w:t>د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؛</w:t>
        </w:r>
        <w:r w:rsidRPr="00E10561">
          <w:rPr>
            <w:rStyle w:val="Hyperlink"/>
            <w:noProof/>
            <w:rtl/>
          </w:rPr>
          <w:t xml:space="preserve"> پا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</w:t>
        </w:r>
        <w:r w:rsidRPr="00E10561">
          <w:rPr>
            <w:rStyle w:val="Hyperlink"/>
            <w:noProof/>
          </w:rPr>
          <w:t xml:space="preserve"> RS </w:t>
        </w:r>
        <w:r w:rsidRPr="00E10561">
          <w:rPr>
            <w:rStyle w:val="Hyperlink"/>
            <w:noProof/>
            <w:rtl/>
          </w:rPr>
          <w:t>چ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32</w:t>
        </w:r>
        <w:r>
          <w:rPr>
            <w:noProof/>
            <w:webHidden/>
            <w:rtl/>
          </w:rPr>
          <w:fldChar w:fldCharType="end"/>
        </w:r>
      </w:hyperlink>
    </w:p>
    <w:p w14:paraId="03810B3C" w14:textId="5042BC30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7" w:history="1">
        <w:r w:rsidRPr="00E10561">
          <w:rPr>
            <w:rStyle w:val="Hyperlink"/>
            <w:noProof/>
            <w:rtl/>
          </w:rPr>
          <w:t>مرحله ۱: بستن مدار در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33</w:t>
        </w:r>
        <w:r>
          <w:rPr>
            <w:noProof/>
            <w:webHidden/>
            <w:rtl/>
          </w:rPr>
          <w:fldChar w:fldCharType="end"/>
        </w:r>
      </w:hyperlink>
    </w:p>
    <w:p w14:paraId="0898B84B" w14:textId="7A079B62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8" w:history="1">
        <w:r w:rsidRPr="00E10561">
          <w:rPr>
            <w:rStyle w:val="Hyperlink"/>
            <w:noProof/>
            <w:rtl/>
          </w:rPr>
          <w:t>مرحله ۲: 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درا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ور</w:t>
        </w:r>
        <w:r w:rsidRPr="00E10561">
          <w:rPr>
            <w:rStyle w:val="Hyperlink"/>
            <w:noProof/>
          </w:rPr>
          <w:t xml:space="preserve"> LCD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34</w:t>
        </w:r>
        <w:r>
          <w:rPr>
            <w:noProof/>
            <w:webHidden/>
            <w:rtl/>
          </w:rPr>
          <w:fldChar w:fldCharType="end"/>
        </w:r>
      </w:hyperlink>
    </w:p>
    <w:p w14:paraId="65E2D143" w14:textId="1F9C790A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79" w:history="1">
        <w:r w:rsidRPr="00E10561">
          <w:rPr>
            <w:rStyle w:val="Hyperlink"/>
            <w:noProof/>
            <w:rtl/>
          </w:rPr>
          <w:t>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نها</w:t>
        </w:r>
        <w:r w:rsidRPr="00E10561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36</w:t>
        </w:r>
        <w:r>
          <w:rPr>
            <w:noProof/>
            <w:webHidden/>
            <w:rtl/>
          </w:rPr>
          <w:fldChar w:fldCharType="end"/>
        </w:r>
      </w:hyperlink>
    </w:p>
    <w:p w14:paraId="4982E423" w14:textId="2CD57F7D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80" w:history="1">
        <w:r w:rsidRPr="00E10561">
          <w:rPr>
            <w:rStyle w:val="Hyperlink"/>
            <w:noProof/>
            <w:rtl/>
          </w:rPr>
          <w:t>فصل ۸: پل 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ان</w:t>
        </w:r>
        <w:r w:rsidRPr="00E10561">
          <w:rPr>
            <w:rStyle w:val="Hyperlink"/>
            <w:noProof/>
            <w:rtl/>
          </w:rPr>
          <w:t xml:space="preserve"> د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ج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تال</w:t>
        </w:r>
        <w:r w:rsidRPr="00E10561">
          <w:rPr>
            <w:rStyle w:val="Hyperlink"/>
            <w:noProof/>
            <w:rtl/>
          </w:rPr>
          <w:t xml:space="preserve"> و آنالوگ (</w:t>
        </w:r>
        <w:r w:rsidRPr="00E10561">
          <w:rPr>
            <w:rStyle w:val="Hyperlink"/>
            <w:noProof/>
          </w:rPr>
          <w:t>ADC</w:t>
        </w:r>
        <w:r w:rsidRPr="00E10561">
          <w:rPr>
            <w:rStyle w:val="Hyperlink"/>
            <w:noProof/>
            <w:rtl/>
          </w:rPr>
          <w:t>)؛ ساخت دماسنج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37</w:t>
        </w:r>
        <w:r>
          <w:rPr>
            <w:noProof/>
            <w:webHidden/>
            <w:rtl/>
          </w:rPr>
          <w:fldChar w:fldCharType="end"/>
        </w:r>
      </w:hyperlink>
    </w:p>
    <w:p w14:paraId="3D76E2AA" w14:textId="342359B2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1" w:history="1">
        <w:r w:rsidRPr="00E10561">
          <w:rPr>
            <w:rStyle w:val="Hyperlink"/>
            <w:noProof/>
            <w:rtl/>
          </w:rPr>
          <w:t xml:space="preserve">مفهوم </w:t>
        </w:r>
        <w:r w:rsidRPr="00E10561">
          <w:rPr>
            <w:rStyle w:val="Hyperlink"/>
            <w:noProof/>
          </w:rPr>
          <w:t>ADC</w:t>
        </w:r>
        <w:r w:rsidRPr="00E10561">
          <w:rPr>
            <w:rStyle w:val="Hyperlink"/>
            <w:noProof/>
            <w:rtl/>
          </w:rPr>
          <w:t>: تبد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ولتاژ به عدد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38</w:t>
        </w:r>
        <w:r>
          <w:rPr>
            <w:noProof/>
            <w:webHidden/>
            <w:rtl/>
          </w:rPr>
          <w:fldChar w:fldCharType="end"/>
        </w:r>
      </w:hyperlink>
    </w:p>
    <w:p w14:paraId="14E26655" w14:textId="46AD4BD6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2" w:history="1">
        <w:r w:rsidRPr="00E10561">
          <w:rPr>
            <w:rStyle w:val="Hyperlink"/>
            <w:noProof/>
            <w:rtl/>
          </w:rPr>
          <w:t>آشنا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noProof/>
            <w:rtl/>
          </w:rPr>
          <w:t xml:space="preserve"> با سنسور </w:t>
        </w:r>
        <w:r w:rsidRPr="00E10561">
          <w:rPr>
            <w:rStyle w:val="Hyperlink"/>
            <w:noProof/>
          </w:rPr>
          <w:t>LM35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38</w:t>
        </w:r>
        <w:r>
          <w:rPr>
            <w:noProof/>
            <w:webHidden/>
            <w:rtl/>
          </w:rPr>
          <w:fldChar w:fldCharType="end"/>
        </w:r>
      </w:hyperlink>
    </w:p>
    <w:p w14:paraId="4C7C84CC" w14:textId="0860CC55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3" w:history="1">
        <w:r w:rsidRPr="00E10561">
          <w:rPr>
            <w:rStyle w:val="Hyperlink"/>
            <w:noProof/>
            <w:rtl/>
          </w:rPr>
          <w:t>مرحله ۱: بستن مدار در پروتئوس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38</w:t>
        </w:r>
        <w:r>
          <w:rPr>
            <w:noProof/>
            <w:webHidden/>
            <w:rtl/>
          </w:rPr>
          <w:fldChar w:fldCharType="end"/>
        </w:r>
      </w:hyperlink>
    </w:p>
    <w:p w14:paraId="5FFF6F9B" w14:textId="77218CE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4" w:history="1">
        <w:r w:rsidRPr="00E10561">
          <w:rPr>
            <w:rStyle w:val="Hyperlink"/>
            <w:noProof/>
            <w:rtl/>
          </w:rPr>
          <w:t>مرحله ۲: رج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سترها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</w:t>
        </w:r>
        <w:r w:rsidRPr="00E10561">
          <w:rPr>
            <w:rStyle w:val="Hyperlink"/>
            <w:noProof/>
          </w:rPr>
          <w:t>ADC</w:t>
        </w:r>
        <w:r w:rsidRPr="00E10561">
          <w:rPr>
            <w:rStyle w:val="Hyperlink"/>
            <w:noProof/>
            <w:rtl/>
          </w:rPr>
          <w:t xml:space="preserve"> (اتاق فرمان)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39</w:t>
        </w:r>
        <w:r>
          <w:rPr>
            <w:noProof/>
            <w:webHidden/>
            <w:rtl/>
          </w:rPr>
          <w:fldChar w:fldCharType="end"/>
        </w:r>
      </w:hyperlink>
    </w:p>
    <w:p w14:paraId="656983EB" w14:textId="5B53257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5" w:history="1">
        <w:r w:rsidRPr="00E10561">
          <w:rPr>
            <w:rStyle w:val="Hyperlink"/>
            <w:noProof/>
            <w:rtl/>
          </w:rPr>
          <w:t>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نها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noProof/>
            <w:rtl/>
          </w:rPr>
          <w:t xml:space="preserve"> و عم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ق</w:t>
        </w:r>
        <w:r w:rsidRPr="00E10561">
          <w:rPr>
            <w:rStyle w:val="Hyperlink"/>
            <w:noProof/>
            <w:rtl/>
          </w:rPr>
          <w:t xml:space="preserve"> برنامه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42</w:t>
        </w:r>
        <w:r>
          <w:rPr>
            <w:noProof/>
            <w:webHidden/>
            <w:rtl/>
          </w:rPr>
          <w:fldChar w:fldCharType="end"/>
        </w:r>
      </w:hyperlink>
    </w:p>
    <w:p w14:paraId="1BF6BCD1" w14:textId="43865A68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86" w:history="1">
        <w:r w:rsidRPr="00E10561">
          <w:rPr>
            <w:rStyle w:val="Hyperlink"/>
            <w:noProof/>
            <w:rtl/>
          </w:rPr>
          <w:t>فصل ۹: توقف ممنوع! جادو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وقفه‌ها</w:t>
        </w:r>
        <w:r w:rsidRPr="00E10561">
          <w:rPr>
            <w:rStyle w:val="Hyperlink"/>
            <w:noProof/>
          </w:rPr>
          <w:t xml:space="preserve"> (Interrupts)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44</w:t>
        </w:r>
        <w:r>
          <w:rPr>
            <w:noProof/>
            <w:webHidden/>
            <w:rtl/>
          </w:rPr>
          <w:fldChar w:fldCharType="end"/>
        </w:r>
      </w:hyperlink>
    </w:p>
    <w:p w14:paraId="63B66DB9" w14:textId="078E4630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7" w:history="1">
        <w:r w:rsidRPr="00E10561">
          <w:rPr>
            <w:rStyle w:val="Hyperlink"/>
            <w:noProof/>
            <w:rtl/>
          </w:rPr>
          <w:t>سنار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پروژه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44</w:t>
        </w:r>
        <w:r>
          <w:rPr>
            <w:noProof/>
            <w:webHidden/>
            <w:rtl/>
          </w:rPr>
          <w:fldChar w:fldCharType="end"/>
        </w:r>
      </w:hyperlink>
    </w:p>
    <w:p w14:paraId="689C3D34" w14:textId="183D05D4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8" w:history="1">
        <w:r w:rsidRPr="00E10561">
          <w:rPr>
            <w:rStyle w:val="Hyperlink"/>
            <w:noProof/>
            <w:rtl/>
          </w:rPr>
          <w:t>سخت‌افزار: پا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ه‌ها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خاص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45</w:t>
        </w:r>
        <w:r>
          <w:rPr>
            <w:noProof/>
            <w:webHidden/>
            <w:rtl/>
          </w:rPr>
          <w:fldChar w:fldCharType="end"/>
        </w:r>
      </w:hyperlink>
    </w:p>
    <w:p w14:paraId="4CE4DC6A" w14:textId="656624C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89" w:history="1">
        <w:r w:rsidRPr="00E10561">
          <w:rPr>
            <w:rStyle w:val="Hyperlink"/>
            <w:noProof/>
            <w:rtl/>
          </w:rPr>
          <w:t>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پروژه وقفه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46</w:t>
        </w:r>
        <w:r>
          <w:rPr>
            <w:noProof/>
            <w:webHidden/>
            <w:rtl/>
          </w:rPr>
          <w:fldChar w:fldCharType="end"/>
        </w:r>
      </w:hyperlink>
    </w:p>
    <w:p w14:paraId="02E8B743" w14:textId="403179A0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0" w:history="1">
        <w:r w:rsidRPr="00E10561">
          <w:rPr>
            <w:rStyle w:val="Hyperlink"/>
            <w:noProof/>
            <w:rtl/>
          </w:rPr>
          <w:t>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و بررس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دق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ق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47</w:t>
        </w:r>
        <w:r>
          <w:rPr>
            <w:noProof/>
            <w:webHidden/>
            <w:rtl/>
          </w:rPr>
          <w:fldChar w:fldCharType="end"/>
        </w:r>
      </w:hyperlink>
    </w:p>
    <w:p w14:paraId="34CB3645" w14:textId="1FFDE0D7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91" w:history="1">
        <w:r w:rsidRPr="00E10561">
          <w:rPr>
            <w:rStyle w:val="Hyperlink"/>
            <w:noProof/>
            <w:rtl/>
          </w:rPr>
          <w:t>فصل ۱۰: ارباب زمان؛ تا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مرها</w:t>
        </w:r>
        <w:r w:rsidRPr="00E10561">
          <w:rPr>
            <w:rStyle w:val="Hyperlink"/>
            <w:noProof/>
            <w:rtl/>
          </w:rPr>
          <w:t xml:space="preserve"> و کانترها</w:t>
        </w:r>
        <w:r w:rsidRPr="00E10561">
          <w:rPr>
            <w:rStyle w:val="Hyperlink"/>
            <w:noProof/>
          </w:rPr>
          <w:t xml:space="preserve"> (Timers)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49</w:t>
        </w:r>
        <w:r>
          <w:rPr>
            <w:noProof/>
            <w:webHidden/>
            <w:rtl/>
          </w:rPr>
          <w:fldChar w:fldCharType="end"/>
        </w:r>
      </w:hyperlink>
    </w:p>
    <w:p w14:paraId="72EDBFFF" w14:textId="547848DE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2" w:history="1">
        <w:r w:rsidRPr="00E10561">
          <w:rPr>
            <w:rStyle w:val="Hyperlink"/>
            <w:noProof/>
            <w:rtl/>
          </w:rPr>
          <w:t>سنار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پروژه: مولت</w:t>
        </w:r>
        <w:r w:rsidRPr="00E10561">
          <w:rPr>
            <w:rStyle w:val="Hyperlink"/>
            <w:rFonts w:hint="cs"/>
            <w:noProof/>
            <w:rtl/>
          </w:rPr>
          <w:t>ی‌</w:t>
        </w:r>
        <w:r w:rsidRPr="00E10561">
          <w:rPr>
            <w:rStyle w:val="Hyperlink"/>
            <w:rFonts w:hint="eastAsia"/>
            <w:noProof/>
            <w:rtl/>
          </w:rPr>
          <w:t>تسک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نگ</w:t>
        </w:r>
        <w:r w:rsidRPr="00E10561">
          <w:rPr>
            <w:rStyle w:val="Hyperlink"/>
            <w:noProof/>
            <w:rtl/>
          </w:rPr>
          <w:t xml:space="preserve"> واقع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49</w:t>
        </w:r>
        <w:r>
          <w:rPr>
            <w:noProof/>
            <w:webHidden/>
            <w:rtl/>
          </w:rPr>
          <w:fldChar w:fldCharType="end"/>
        </w:r>
      </w:hyperlink>
    </w:p>
    <w:p w14:paraId="25EB7CB2" w14:textId="29B0C94F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3" w:history="1">
        <w:r w:rsidRPr="00E10561">
          <w:rPr>
            <w:rStyle w:val="Hyperlink"/>
            <w:noProof/>
            <w:rtl/>
          </w:rPr>
          <w:t>مفهوم</w:t>
        </w:r>
        <w:r w:rsidRPr="00E10561">
          <w:rPr>
            <w:rStyle w:val="Hyperlink"/>
            <w:noProof/>
          </w:rPr>
          <w:t xml:space="preserve"> Prescaler </w:t>
        </w:r>
        <w:r w:rsidRPr="00E10561">
          <w:rPr>
            <w:rStyle w:val="Hyperlink"/>
            <w:noProof/>
            <w:rtl/>
          </w:rPr>
          <w:t>تقس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م‌کننده</w:t>
        </w:r>
        <w:r w:rsidRPr="00E10561">
          <w:rPr>
            <w:rStyle w:val="Hyperlink"/>
            <w:noProof/>
            <w:rtl/>
          </w:rPr>
          <w:t xml:space="preserve"> فرکانس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50</w:t>
        </w:r>
        <w:r>
          <w:rPr>
            <w:noProof/>
            <w:webHidden/>
            <w:rtl/>
          </w:rPr>
          <w:fldChar w:fldCharType="end"/>
        </w:r>
      </w:hyperlink>
    </w:p>
    <w:p w14:paraId="561B713C" w14:textId="534CCDBD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4" w:history="1">
        <w:r w:rsidRPr="00E10561">
          <w:rPr>
            <w:rStyle w:val="Hyperlink"/>
            <w:noProof/>
            <w:rtl/>
          </w:rPr>
          <w:t>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>: رقص هماهنگ تا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مرها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51</w:t>
        </w:r>
        <w:r>
          <w:rPr>
            <w:noProof/>
            <w:webHidden/>
            <w:rtl/>
          </w:rPr>
          <w:fldChar w:fldCharType="end"/>
        </w:r>
      </w:hyperlink>
    </w:p>
    <w:p w14:paraId="75D3E9F4" w14:textId="21BC02C3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5" w:history="1">
        <w:r w:rsidRPr="00E10561">
          <w:rPr>
            <w:rStyle w:val="Hyperlink"/>
            <w:noProof/>
            <w:rtl/>
          </w:rPr>
          <w:t>تحل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ل</w:t>
        </w:r>
        <w:r w:rsidRPr="00E10561">
          <w:rPr>
            <w:rStyle w:val="Hyperlink"/>
            <w:noProof/>
            <w:rtl/>
          </w:rPr>
          <w:t xml:space="preserve"> نها</w:t>
        </w:r>
        <w:r w:rsidRPr="00E10561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54</w:t>
        </w:r>
        <w:r>
          <w:rPr>
            <w:noProof/>
            <w:webHidden/>
            <w:rtl/>
          </w:rPr>
          <w:fldChar w:fldCharType="end"/>
        </w:r>
      </w:hyperlink>
    </w:p>
    <w:p w14:paraId="5DC329B4" w14:textId="7DE2DB85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96" w:history="1">
        <w:r w:rsidRPr="00E10561">
          <w:rPr>
            <w:rStyle w:val="Hyperlink"/>
            <w:noProof/>
            <w:rtl/>
          </w:rPr>
          <w:t>فصل ۱۱: پروژه نها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rFonts w:hint="eastAsia"/>
            <w:noProof/>
            <w:rtl/>
          </w:rPr>
          <w:t>؛</w:t>
        </w:r>
        <w:r w:rsidRPr="00E10561">
          <w:rPr>
            <w:rStyle w:val="Hyperlink"/>
            <w:noProof/>
            <w:rtl/>
          </w:rPr>
          <w:t xml:space="preserve"> ساخت منو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هوشمند با ک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پد</w:t>
        </w:r>
        <w:r w:rsidRPr="00E10561">
          <w:rPr>
            <w:rStyle w:val="Hyperlink"/>
            <w:noProof/>
            <w:rtl/>
          </w:rPr>
          <w:t xml:space="preserve"> و</w:t>
        </w:r>
        <w:r w:rsidRPr="00E10561">
          <w:rPr>
            <w:rStyle w:val="Hyperlink"/>
            <w:noProof/>
          </w:rPr>
          <w:t xml:space="preserve"> LCD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56</w:t>
        </w:r>
        <w:r>
          <w:rPr>
            <w:noProof/>
            <w:webHidden/>
            <w:rtl/>
          </w:rPr>
          <w:fldChar w:fldCharType="end"/>
        </w:r>
      </w:hyperlink>
    </w:p>
    <w:p w14:paraId="2323C62B" w14:textId="11E4A14F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7" w:history="1">
        <w:r w:rsidRPr="00E10561">
          <w:rPr>
            <w:rStyle w:val="Hyperlink"/>
            <w:noProof/>
            <w:rtl/>
          </w:rPr>
          <w:t>سخت‌افزار پروژه (مدار)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56</w:t>
        </w:r>
        <w:r>
          <w:rPr>
            <w:noProof/>
            <w:webHidden/>
            <w:rtl/>
          </w:rPr>
          <w:fldChar w:fldCharType="end"/>
        </w:r>
      </w:hyperlink>
    </w:p>
    <w:p w14:paraId="2E76290D" w14:textId="0C43E443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198" w:history="1">
        <w:r w:rsidRPr="00E10561">
          <w:rPr>
            <w:rStyle w:val="Hyperlink"/>
            <w:noProof/>
            <w:rtl/>
          </w:rPr>
          <w:t>کدنو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پروژه (س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ستم</w:t>
        </w:r>
        <w:r w:rsidRPr="00E10561">
          <w:rPr>
            <w:rStyle w:val="Hyperlink"/>
            <w:noProof/>
            <w:rtl/>
          </w:rPr>
          <w:t xml:space="preserve"> منو)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57</w:t>
        </w:r>
        <w:r>
          <w:rPr>
            <w:noProof/>
            <w:webHidden/>
            <w:rtl/>
          </w:rPr>
          <w:fldChar w:fldCharType="end"/>
        </w:r>
      </w:hyperlink>
    </w:p>
    <w:p w14:paraId="0611B1DE" w14:textId="2E895753" w:rsidR="00800D7E" w:rsidRDefault="00800D7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8347199" w:history="1">
        <w:r w:rsidRPr="00E10561">
          <w:rPr>
            <w:rStyle w:val="Hyperlink"/>
            <w:noProof/>
            <w:rtl/>
          </w:rPr>
          <w:t>فصل ۱۲: دم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دن</w:t>
        </w:r>
        <w:r w:rsidRPr="00E10561">
          <w:rPr>
            <w:rStyle w:val="Hyperlink"/>
            <w:noProof/>
            <w:rtl/>
          </w:rPr>
          <w:t xml:space="preserve"> روح در کالبد؛ پروگرم کردن و نکات اجرا</w:t>
        </w:r>
        <w:r w:rsidRPr="00E10561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Toc218347199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66</w:t>
        </w:r>
        <w:r>
          <w:rPr>
            <w:noProof/>
            <w:webHidden/>
            <w:rtl/>
          </w:rPr>
          <w:fldChar w:fldCharType="end"/>
        </w:r>
      </w:hyperlink>
    </w:p>
    <w:p w14:paraId="6FE13277" w14:textId="09D61224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200" w:history="1">
        <w:r w:rsidRPr="00E10561">
          <w:rPr>
            <w:rStyle w:val="Hyperlink"/>
            <w:noProof/>
            <w:rtl/>
          </w:rPr>
          <w:t>بخش اول: معرف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ابزار انتقال (پروگرامر)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Toc218347200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66</w:t>
        </w:r>
        <w:r>
          <w:rPr>
            <w:noProof/>
            <w:webHidden/>
            <w:rtl/>
          </w:rPr>
          <w:fldChar w:fldCharType="end"/>
        </w:r>
      </w:hyperlink>
    </w:p>
    <w:p w14:paraId="2D59EE80" w14:textId="54F8D85B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201" w:history="1">
        <w:r w:rsidRPr="00E10561">
          <w:rPr>
            <w:rStyle w:val="Hyperlink"/>
            <w:noProof/>
            <w:rtl/>
          </w:rPr>
          <w:t>بخش دوم: روش‌ها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noProof/>
            <w:rtl/>
          </w:rPr>
          <w:t xml:space="preserve"> اتصال سخت‌افزار</w:t>
        </w:r>
        <w:r w:rsidRPr="00E1056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Toc218347201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67</w:t>
        </w:r>
        <w:r>
          <w:rPr>
            <w:noProof/>
            <w:webHidden/>
            <w:rtl/>
          </w:rPr>
          <w:fldChar w:fldCharType="end"/>
        </w:r>
      </w:hyperlink>
    </w:p>
    <w:p w14:paraId="6E1F744C" w14:textId="7CCA4249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202" w:history="1">
        <w:r w:rsidRPr="00E10561">
          <w:rPr>
            <w:rStyle w:val="Hyperlink"/>
            <w:noProof/>
            <w:rtl/>
          </w:rPr>
          <w:t>بخش سوم: ف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وزب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ت‌ها</w:t>
        </w:r>
        <w:r w:rsidRPr="00E10561">
          <w:rPr>
            <w:rStyle w:val="Hyperlink"/>
            <w:noProof/>
          </w:rPr>
          <w:t xml:space="preserve"> (Fuse Bits)</w:t>
        </w:r>
        <w:r w:rsidRPr="00E10561">
          <w:rPr>
            <w:rStyle w:val="Hyperlink"/>
            <w:noProof/>
            <w:rtl/>
          </w:rPr>
          <w:t>؛ با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وس</w:t>
        </w:r>
        <w:r w:rsidRPr="00E10561">
          <w:rPr>
            <w:rStyle w:val="Hyperlink"/>
            <w:noProof/>
            <w:rtl/>
          </w:rPr>
          <w:t xml:space="preserve"> م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کروکنترلر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Toc218347202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68</w:t>
        </w:r>
        <w:r>
          <w:rPr>
            <w:noProof/>
            <w:webHidden/>
            <w:rtl/>
          </w:rPr>
          <w:fldChar w:fldCharType="end"/>
        </w:r>
      </w:hyperlink>
    </w:p>
    <w:p w14:paraId="47BD729B" w14:textId="0DDFB77D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203" w:history="1">
        <w:r w:rsidRPr="00E10561">
          <w:rPr>
            <w:rStyle w:val="Hyperlink"/>
            <w:noProof/>
            <w:rtl/>
          </w:rPr>
          <w:t>بخش چهارم: مراحل گام‌به‌گام اجرا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Toc218347203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68</w:t>
        </w:r>
        <w:r>
          <w:rPr>
            <w:noProof/>
            <w:webHidden/>
            <w:rtl/>
          </w:rPr>
          <w:fldChar w:fldCharType="end"/>
        </w:r>
      </w:hyperlink>
    </w:p>
    <w:p w14:paraId="49E28CD5" w14:textId="39A3A4A2" w:rsidR="00800D7E" w:rsidRDefault="00800D7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8347204" w:history="1">
        <w:r w:rsidRPr="00E10561">
          <w:rPr>
            <w:rStyle w:val="Hyperlink"/>
            <w:noProof/>
            <w:rtl/>
          </w:rPr>
          <w:t>بخش پنجم: فوت کوزه‌گر</w:t>
        </w:r>
        <w:r w:rsidRPr="00E10561">
          <w:rPr>
            <w:rStyle w:val="Hyperlink"/>
            <w:rFonts w:hint="cs"/>
            <w:noProof/>
            <w:rtl/>
          </w:rPr>
          <w:t>ی</w:t>
        </w:r>
        <w:r w:rsidRPr="00E10561">
          <w:rPr>
            <w:rStyle w:val="Hyperlink"/>
            <w:rFonts w:hint="eastAsia"/>
            <w:noProof/>
            <w:rtl/>
          </w:rPr>
          <w:t>؛</w:t>
        </w:r>
        <w:r w:rsidRPr="00E10561">
          <w:rPr>
            <w:rStyle w:val="Hyperlink"/>
            <w:noProof/>
            <w:rtl/>
          </w:rPr>
          <w:t xml:space="preserve"> نکات اجرا</w:t>
        </w:r>
        <w:r w:rsidRPr="00E10561">
          <w:rPr>
            <w:rStyle w:val="Hyperlink"/>
            <w:rFonts w:hint="cs"/>
            <w:noProof/>
            <w:rtl/>
          </w:rPr>
          <w:t>یی</w:t>
        </w:r>
        <w:r w:rsidRPr="00E10561">
          <w:rPr>
            <w:rStyle w:val="Hyperlink"/>
            <w:noProof/>
            <w:rtl/>
          </w:rPr>
          <w:t xml:space="preserve"> مهم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Toc218347204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EC5031">
          <w:rPr>
            <w:noProof/>
            <w:webHidden/>
            <w:rtl/>
            <w:lang w:bidi="ar-SA"/>
          </w:rPr>
          <w:t>69</w:t>
        </w:r>
        <w:r>
          <w:rPr>
            <w:noProof/>
            <w:webHidden/>
            <w:rtl/>
          </w:rPr>
          <w:fldChar w:fldCharType="end"/>
        </w:r>
      </w:hyperlink>
    </w:p>
    <w:p w14:paraId="00474DEF" w14:textId="1341B022" w:rsidR="009D062C" w:rsidRDefault="009147BE" w:rsidP="005F0447">
      <w:pPr>
        <w:rPr>
          <w:noProof/>
        </w:rPr>
        <w:sectPr w:rsidR="009D062C" w:rsidSect="00B92EC0">
          <w:headerReference w:type="default" r:id="rId1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440" w:right="1080" w:bottom="1440" w:left="1080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b/>
          <w:bCs/>
          <w:sz w:val="24"/>
          <w:szCs w:val="24"/>
        </w:rPr>
        <w:fldChar w:fldCharType="end"/>
      </w:r>
    </w:p>
    <w:p w14:paraId="6E081026" w14:textId="77777777" w:rsidR="00D62A88" w:rsidRPr="00D62A88" w:rsidRDefault="00D62A88" w:rsidP="00D62A88">
      <w:pPr>
        <w:pStyle w:val="Heading1"/>
      </w:pPr>
      <w:bookmarkStart w:id="0" w:name="_Toc218347142"/>
      <w:r w:rsidRPr="00D62A88">
        <w:rPr>
          <w:rtl/>
        </w:rPr>
        <w:lastRenderedPageBreak/>
        <w:t xml:space="preserve">فصل ۱: مفاهیم پایه و </w:t>
      </w:r>
      <w:proofErr w:type="spellStart"/>
      <w:r w:rsidRPr="00D62A88">
        <w:rPr>
          <w:rtl/>
        </w:rPr>
        <w:t>آماده‌سازی</w:t>
      </w:r>
      <w:proofErr w:type="spellEnd"/>
      <w:r w:rsidRPr="00D62A88">
        <w:rPr>
          <w:rtl/>
        </w:rPr>
        <w:t xml:space="preserve"> ابزارها</w:t>
      </w:r>
      <w:bookmarkEnd w:id="0"/>
    </w:p>
    <w:p w14:paraId="46606FF3" w14:textId="3A95BD4F" w:rsidR="00D62A88" w:rsidRPr="00D62A88" w:rsidRDefault="00D62A88" w:rsidP="00D62A88">
      <w:r w:rsidRPr="00D62A88">
        <w:rPr>
          <w:rtl/>
        </w:rPr>
        <w:t xml:space="preserve">به دنیای جذاب و قدرتمند </w:t>
      </w:r>
      <w:proofErr w:type="spellStart"/>
      <w:r w:rsidRPr="00D62A88">
        <w:rPr>
          <w:rtl/>
        </w:rPr>
        <w:t>میکروکنترلرها</w:t>
      </w:r>
      <w:proofErr w:type="spellEnd"/>
      <w:r w:rsidRPr="00D62A88">
        <w:rPr>
          <w:rtl/>
        </w:rPr>
        <w:t xml:space="preserve"> خوش آمدید. در این مسیر آموزشی قرار است پلی بزنیم میان دنیای </w:t>
      </w:r>
      <w:proofErr w:type="spellStart"/>
      <w:r w:rsidRPr="00D62A88">
        <w:rPr>
          <w:rtl/>
        </w:rPr>
        <w:t>نرم‌افزار</w:t>
      </w:r>
      <w:proofErr w:type="spellEnd"/>
      <w:r w:rsidRPr="00D62A88">
        <w:rPr>
          <w:rtl/>
        </w:rPr>
        <w:t xml:space="preserve"> و دنیای واقعی </w:t>
      </w:r>
      <w:proofErr w:type="spellStart"/>
      <w:r w:rsidRPr="00D62A88">
        <w:rPr>
          <w:rtl/>
        </w:rPr>
        <w:t>سخت‌افزار</w:t>
      </w:r>
      <w:proofErr w:type="spellEnd"/>
      <w:r w:rsidRPr="00D62A88">
        <w:rPr>
          <w:rtl/>
        </w:rPr>
        <w:t xml:space="preserve">. هدف ما این است که یاد بگیریم چگونه با نوشتن </w:t>
      </w:r>
      <w:proofErr w:type="spellStart"/>
      <w:r w:rsidRPr="00D62A88">
        <w:rPr>
          <w:rtl/>
        </w:rPr>
        <w:t>کدهای</w:t>
      </w:r>
      <w:proofErr w:type="spellEnd"/>
      <w:r w:rsidRPr="00D62A88">
        <w:rPr>
          <w:rtl/>
        </w:rPr>
        <w:t xml:space="preserve"> زبان</w:t>
      </w:r>
      <w:r>
        <w:rPr>
          <w:rFonts w:hint="cs"/>
          <w:rtl/>
        </w:rPr>
        <w:t xml:space="preserve"> </w:t>
      </w:r>
      <w:r w:rsidRPr="00D62A88">
        <w:t xml:space="preserve"> C</w:t>
      </w:r>
      <w:r w:rsidRPr="00D62A88">
        <w:rPr>
          <w:rtl/>
        </w:rPr>
        <w:t xml:space="preserve">، قطعات الکترونیکی را کنترل کنیم و </w:t>
      </w:r>
      <w:proofErr w:type="spellStart"/>
      <w:r w:rsidRPr="00D62A88">
        <w:rPr>
          <w:rtl/>
        </w:rPr>
        <w:t>سیستم‌های</w:t>
      </w:r>
      <w:proofErr w:type="spellEnd"/>
      <w:r w:rsidRPr="00D62A88">
        <w:rPr>
          <w:rtl/>
        </w:rPr>
        <w:t xml:space="preserve"> هوشمند بسازیم. در فصل نخست به بررسی مفاهیم بنیادین </w:t>
      </w:r>
      <w:proofErr w:type="spellStart"/>
      <w:r w:rsidRPr="00D62A88">
        <w:rPr>
          <w:rtl/>
        </w:rPr>
        <w:t>می‌پردازیم</w:t>
      </w:r>
      <w:proofErr w:type="spellEnd"/>
      <w:r w:rsidRPr="00D62A88">
        <w:rPr>
          <w:rtl/>
        </w:rPr>
        <w:t xml:space="preserve"> و محیط کار خود را آماده </w:t>
      </w:r>
      <w:proofErr w:type="spellStart"/>
      <w:r w:rsidRPr="00D62A88">
        <w:rPr>
          <w:rtl/>
        </w:rPr>
        <w:t>می‌کنیم</w:t>
      </w:r>
      <w:proofErr w:type="spellEnd"/>
      <w:r w:rsidRPr="00D62A88">
        <w:t>.</w:t>
      </w:r>
    </w:p>
    <w:p w14:paraId="7CB397B6" w14:textId="365BA932" w:rsidR="00D62A88" w:rsidRPr="00D62A88" w:rsidRDefault="00D62A88" w:rsidP="00D62A88">
      <w:pPr>
        <w:pStyle w:val="Heading2"/>
      </w:pPr>
      <w:bookmarkStart w:id="1" w:name="_Toc218347143"/>
      <w:r w:rsidRPr="00D62A88">
        <w:rPr>
          <w:rtl/>
        </w:rPr>
        <w:t>۱</w:t>
      </w:r>
      <w:r w:rsidRPr="00D62A88">
        <w:t xml:space="preserve"> </w:t>
      </w:r>
      <w:r w:rsidRPr="00D62A88">
        <w:rPr>
          <w:rtl/>
        </w:rPr>
        <w:t xml:space="preserve">تفاوت </w:t>
      </w:r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 و پردازنده معمولی</w:t>
      </w:r>
      <w:bookmarkEnd w:id="1"/>
    </w:p>
    <w:p w14:paraId="10D02A8A" w14:textId="77777777" w:rsidR="00D62A88" w:rsidRPr="00D62A88" w:rsidRDefault="00D62A88" w:rsidP="00D62A88">
      <w:r w:rsidRPr="00D62A88">
        <w:rPr>
          <w:rtl/>
        </w:rPr>
        <w:t xml:space="preserve">اولین سوالی که مطرح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 این است که ابزار کار ما دقیقاً چیست. در کامپیوترهای شخصی </w:t>
      </w:r>
      <w:proofErr w:type="spellStart"/>
      <w:r w:rsidRPr="00D62A88">
        <w:rPr>
          <w:rtl/>
        </w:rPr>
        <w:t>قطعه‌ای</w:t>
      </w:r>
      <w:proofErr w:type="spellEnd"/>
      <w:r w:rsidRPr="00D62A88">
        <w:rPr>
          <w:rtl/>
        </w:rPr>
        <w:t xml:space="preserve"> به نام</w:t>
      </w:r>
      <w:r w:rsidRPr="00D62A88">
        <w:t xml:space="preserve"> CPU </w:t>
      </w:r>
      <w:r w:rsidRPr="00D62A88">
        <w:rPr>
          <w:rtl/>
        </w:rPr>
        <w:t xml:space="preserve">وجود دارد که وظیفه پردازش را بر عهده دارد اما این قطعه به تنهایی ناتوان است و برای کار کردن به </w:t>
      </w:r>
      <w:r w:rsidRPr="00D62A88">
        <w:rPr>
          <w:b/>
          <w:bCs/>
          <w:rtl/>
        </w:rPr>
        <w:t xml:space="preserve">حافظه رم، هارد دیسک و </w:t>
      </w:r>
      <w:proofErr w:type="spellStart"/>
      <w:r w:rsidRPr="00D62A88">
        <w:rPr>
          <w:b/>
          <w:bCs/>
          <w:rtl/>
        </w:rPr>
        <w:t>مادربرد</w:t>
      </w:r>
      <w:proofErr w:type="spellEnd"/>
      <w:r w:rsidRPr="00D62A88">
        <w:rPr>
          <w:b/>
          <w:bCs/>
          <w:rtl/>
        </w:rPr>
        <w:t xml:space="preserve"> </w:t>
      </w:r>
      <w:r w:rsidRPr="00D62A88">
        <w:rPr>
          <w:rtl/>
        </w:rPr>
        <w:t>نیاز دارد</w:t>
      </w:r>
      <w:r w:rsidRPr="00D62A88">
        <w:t>.</w:t>
      </w:r>
    </w:p>
    <w:p w14:paraId="1CFCA8B5" w14:textId="77777777" w:rsidR="00D62A88" w:rsidRPr="00D62A88" w:rsidRDefault="00D62A88" w:rsidP="00D62A88"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 اما داستانی متفاوت دارد. </w:t>
      </w:r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 یک تراشه کوچک است که تمام اجزای یک کامپیوتر را در دل خود جای داده است. یعنی پردازنده، حافظه موقت، حافظه دائم و </w:t>
      </w:r>
      <w:proofErr w:type="spellStart"/>
      <w:r w:rsidRPr="00D62A88">
        <w:rPr>
          <w:rtl/>
        </w:rPr>
        <w:t>درگاه‌های</w:t>
      </w:r>
      <w:proofErr w:type="spellEnd"/>
      <w:r w:rsidRPr="00D62A88">
        <w:rPr>
          <w:rtl/>
        </w:rPr>
        <w:t xml:space="preserve"> ارتباطی همگی درون یک قطعه </w:t>
      </w:r>
      <w:proofErr w:type="spellStart"/>
      <w:r w:rsidRPr="00D62A88">
        <w:rPr>
          <w:rtl/>
        </w:rPr>
        <w:t>سیلیکونی</w:t>
      </w:r>
      <w:proofErr w:type="spellEnd"/>
      <w:r w:rsidRPr="00D62A88">
        <w:rPr>
          <w:rtl/>
        </w:rPr>
        <w:t xml:space="preserve"> قرار دارند. این ویژگی باعث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 بتوانیم </w:t>
      </w:r>
      <w:proofErr w:type="spellStart"/>
      <w:r w:rsidRPr="00D62A88">
        <w:rPr>
          <w:rtl/>
        </w:rPr>
        <w:t>سیستم‌هایی</w:t>
      </w:r>
      <w:proofErr w:type="spellEnd"/>
      <w:r w:rsidRPr="00D62A88">
        <w:rPr>
          <w:rtl/>
        </w:rPr>
        <w:t xml:space="preserve"> کوچک، ارزان و مستقل بسازیم</w:t>
      </w:r>
      <w:r w:rsidRPr="00D62A88">
        <w:t>.</w:t>
      </w:r>
    </w:p>
    <w:p w14:paraId="23E0E08D" w14:textId="77777777" w:rsidR="00D62A88" w:rsidRPr="00D62A88" w:rsidRDefault="00D62A88" w:rsidP="00D62A88">
      <w:r w:rsidRPr="00D62A88">
        <w:rPr>
          <w:b/>
          <w:bCs/>
          <w:rtl/>
        </w:rPr>
        <w:lastRenderedPageBreak/>
        <w:t>چرا خانواده</w:t>
      </w:r>
      <w:r w:rsidRPr="00D62A88">
        <w:rPr>
          <w:b/>
          <w:bCs/>
        </w:rPr>
        <w:t xml:space="preserve"> AVR </w:t>
      </w:r>
      <w:r w:rsidRPr="00D62A88">
        <w:rPr>
          <w:b/>
          <w:bCs/>
          <w:rtl/>
        </w:rPr>
        <w:t xml:space="preserve">را انتخاب </w:t>
      </w:r>
      <w:proofErr w:type="spellStart"/>
      <w:r w:rsidRPr="00D62A88">
        <w:rPr>
          <w:b/>
          <w:bCs/>
          <w:rtl/>
        </w:rPr>
        <w:t>کرده‌ایم</w:t>
      </w:r>
      <w:proofErr w:type="spellEnd"/>
      <w:r w:rsidRPr="00D62A88">
        <w:rPr>
          <w:b/>
          <w:bCs/>
          <w:rtl/>
        </w:rPr>
        <w:t>؟</w:t>
      </w:r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میکروکنترلرهای</w:t>
      </w:r>
      <w:proofErr w:type="spellEnd"/>
      <w:r w:rsidRPr="00D62A88">
        <w:t xml:space="preserve"> AVR </w:t>
      </w:r>
      <w:r w:rsidRPr="00D62A88">
        <w:rPr>
          <w:rtl/>
        </w:rPr>
        <w:t>ساخت شرکت</w:t>
      </w:r>
      <w:r w:rsidRPr="00D62A88">
        <w:t xml:space="preserve"> Atmel </w:t>
      </w:r>
      <w:r w:rsidRPr="00D62A88">
        <w:rPr>
          <w:rtl/>
        </w:rPr>
        <w:t xml:space="preserve">از </w:t>
      </w:r>
      <w:proofErr w:type="spellStart"/>
      <w:r w:rsidRPr="00D62A88">
        <w:rPr>
          <w:rtl/>
        </w:rPr>
        <w:t>محبوب‌ترین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گزینه‌ها</w:t>
      </w:r>
      <w:proofErr w:type="spellEnd"/>
      <w:r w:rsidRPr="00D62A88">
        <w:rPr>
          <w:rtl/>
        </w:rPr>
        <w:t xml:space="preserve"> برای شروع و حتی انجام </w:t>
      </w:r>
      <w:proofErr w:type="spellStart"/>
      <w:r w:rsidRPr="00D62A88">
        <w:rPr>
          <w:rtl/>
        </w:rPr>
        <w:t>پروژه‌های</w:t>
      </w:r>
      <w:proofErr w:type="spellEnd"/>
      <w:r w:rsidRPr="00D62A88">
        <w:rPr>
          <w:rtl/>
        </w:rPr>
        <w:t xml:space="preserve"> صنعتی هستند. این خانواده چند ویژگی کلیدی دارد</w:t>
      </w:r>
      <w:r w:rsidRPr="00D62A88">
        <w:t>:</w:t>
      </w:r>
    </w:p>
    <w:p w14:paraId="05134EED" w14:textId="2EF3F965" w:rsidR="00D62A88" w:rsidRPr="00D62A88" w:rsidRDefault="00D62A88" w:rsidP="00D62A88">
      <w:pPr>
        <w:numPr>
          <w:ilvl w:val="0"/>
          <w:numId w:val="38"/>
        </w:numPr>
      </w:pPr>
      <w:r w:rsidRPr="00D62A88">
        <w:rPr>
          <w:b/>
          <w:bCs/>
          <w:rtl/>
        </w:rPr>
        <w:t>سرعت بالا</w:t>
      </w:r>
      <w:r>
        <w:rPr>
          <w:b/>
          <w:bCs/>
        </w:rPr>
        <w:t xml:space="preserve"> </w:t>
      </w:r>
      <w:r w:rsidRPr="00D62A88">
        <w:rPr>
          <w:b/>
          <w:bCs/>
        </w:rPr>
        <w:t>:</w:t>
      </w:r>
      <w:r w:rsidRPr="00D62A88">
        <w:t xml:space="preserve"> </w:t>
      </w:r>
      <w:r w:rsidRPr="00D62A88">
        <w:rPr>
          <w:rtl/>
        </w:rPr>
        <w:t xml:space="preserve">معماری این </w:t>
      </w:r>
      <w:proofErr w:type="spellStart"/>
      <w:r w:rsidRPr="00D62A88">
        <w:rPr>
          <w:rtl/>
        </w:rPr>
        <w:t>تراشه‌ها</w:t>
      </w:r>
      <w:proofErr w:type="spellEnd"/>
      <w:r w:rsidRPr="00D62A88">
        <w:t xml:space="preserve"> RISC </w:t>
      </w:r>
      <w:r w:rsidRPr="00D62A88">
        <w:rPr>
          <w:rtl/>
        </w:rPr>
        <w:t xml:space="preserve">است که باعث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 دستورات با سرعت بسیار بالایی اجرا شوند</w:t>
      </w:r>
      <w:r w:rsidRPr="00D62A88">
        <w:t>.</w:t>
      </w:r>
    </w:p>
    <w:p w14:paraId="50C79B6F" w14:textId="12B20F50" w:rsidR="00D62A88" w:rsidRPr="00D62A88" w:rsidRDefault="00D62A88" w:rsidP="00D62A88">
      <w:pPr>
        <w:numPr>
          <w:ilvl w:val="0"/>
          <w:numId w:val="38"/>
        </w:numPr>
      </w:pPr>
      <w:r w:rsidRPr="00D62A88">
        <w:rPr>
          <w:b/>
          <w:bCs/>
          <w:rtl/>
        </w:rPr>
        <w:t>پشتیبانی عالی از</w:t>
      </w:r>
      <w:r w:rsidRPr="00D62A88">
        <w:rPr>
          <w:b/>
          <w:bCs/>
        </w:rPr>
        <w:t xml:space="preserve"> C</w:t>
      </w:r>
      <w:r w:rsidRPr="00D62A88">
        <w:t xml:space="preserve"> </w:t>
      </w:r>
      <w:r>
        <w:rPr>
          <w:rFonts w:hint="cs"/>
          <w:rtl/>
        </w:rPr>
        <w:t xml:space="preserve">: </w:t>
      </w:r>
      <w:r w:rsidRPr="00D62A88">
        <w:rPr>
          <w:rtl/>
        </w:rPr>
        <w:t>ساختار داخلی</w:t>
      </w:r>
      <w:r w:rsidRPr="00D62A88">
        <w:t xml:space="preserve"> AVR </w:t>
      </w:r>
      <w:r w:rsidRPr="00D62A88">
        <w:rPr>
          <w:rtl/>
        </w:rPr>
        <w:t xml:space="preserve">به </w:t>
      </w:r>
      <w:proofErr w:type="spellStart"/>
      <w:r w:rsidRPr="00D62A88">
        <w:rPr>
          <w:rtl/>
        </w:rPr>
        <w:t>گونه‌ای</w:t>
      </w:r>
      <w:proofErr w:type="spellEnd"/>
      <w:r w:rsidRPr="00D62A88">
        <w:rPr>
          <w:rtl/>
        </w:rPr>
        <w:t xml:space="preserve"> طراحی شده که سازگاری </w:t>
      </w:r>
      <w:proofErr w:type="spellStart"/>
      <w:r w:rsidRPr="00D62A88">
        <w:rPr>
          <w:rtl/>
        </w:rPr>
        <w:t>فوق‌العاده‌ای</w:t>
      </w:r>
      <w:proofErr w:type="spellEnd"/>
      <w:r w:rsidRPr="00D62A88">
        <w:rPr>
          <w:rtl/>
        </w:rPr>
        <w:t xml:space="preserve"> با زبان</w:t>
      </w:r>
      <w:r w:rsidRPr="00D62A88">
        <w:t xml:space="preserve"> C </w:t>
      </w:r>
      <w:r w:rsidRPr="00D62A88">
        <w:rPr>
          <w:rtl/>
        </w:rPr>
        <w:t>دارد</w:t>
      </w:r>
      <w:r w:rsidRPr="00D62A88">
        <w:t>.</w:t>
      </w:r>
    </w:p>
    <w:p w14:paraId="14A2DA27" w14:textId="41CAB8D1" w:rsidR="00D62A88" w:rsidRPr="00D62A88" w:rsidRDefault="00D62A88" w:rsidP="00D62A88">
      <w:pPr>
        <w:numPr>
          <w:ilvl w:val="0"/>
          <w:numId w:val="38"/>
        </w:numPr>
      </w:pPr>
      <w:r w:rsidRPr="00D62A88">
        <w:rPr>
          <w:b/>
          <w:bCs/>
          <w:rtl/>
        </w:rPr>
        <w:t>منابع فراوان</w:t>
      </w:r>
      <w:r w:rsidRPr="00D62A88">
        <w:rPr>
          <w:b/>
          <w:bCs/>
        </w:rPr>
        <w:t>:</w:t>
      </w:r>
      <w:r w:rsidRPr="00D62A88">
        <w:t xml:space="preserve"> </w:t>
      </w:r>
      <w:r>
        <w:rPr>
          <w:rFonts w:hint="cs"/>
          <w:rtl/>
        </w:rPr>
        <w:t xml:space="preserve"> </w:t>
      </w:r>
      <w:proofErr w:type="spellStart"/>
      <w:r w:rsidRPr="00D62A88">
        <w:rPr>
          <w:rtl/>
        </w:rPr>
        <w:t>مدل‌هایی</w:t>
      </w:r>
      <w:proofErr w:type="spellEnd"/>
      <w:r w:rsidRPr="00D62A88">
        <w:rPr>
          <w:rtl/>
        </w:rPr>
        <w:t xml:space="preserve"> مانند</w:t>
      </w:r>
      <w:r w:rsidRPr="00D62A88">
        <w:t xml:space="preserve"> ATmega32 </w:t>
      </w:r>
      <w:r w:rsidRPr="00D62A88">
        <w:rPr>
          <w:rtl/>
        </w:rPr>
        <w:t xml:space="preserve">امکانات جانبی کاملی مانند مبدل </w:t>
      </w:r>
      <w:proofErr w:type="spellStart"/>
      <w:r w:rsidRPr="00D62A88">
        <w:rPr>
          <w:rtl/>
        </w:rPr>
        <w:t>آنالوگ</w:t>
      </w:r>
      <w:proofErr w:type="spellEnd"/>
      <w:r w:rsidRPr="00D62A88">
        <w:rPr>
          <w:rtl/>
        </w:rPr>
        <w:t xml:space="preserve"> و </w:t>
      </w:r>
      <w:proofErr w:type="spellStart"/>
      <w:r w:rsidRPr="00D62A88">
        <w:rPr>
          <w:rtl/>
        </w:rPr>
        <w:t>تایمرها</w:t>
      </w:r>
      <w:proofErr w:type="spellEnd"/>
      <w:r w:rsidRPr="00D62A88">
        <w:rPr>
          <w:rtl/>
        </w:rPr>
        <w:t xml:space="preserve"> را در اختیار ما </w:t>
      </w:r>
      <w:proofErr w:type="spellStart"/>
      <w:r w:rsidRPr="00D62A88">
        <w:rPr>
          <w:rtl/>
        </w:rPr>
        <w:t>می‌گذارند</w:t>
      </w:r>
      <w:proofErr w:type="spellEnd"/>
      <w:r w:rsidRPr="00D62A88">
        <w:t>.</w:t>
      </w:r>
    </w:p>
    <w:p w14:paraId="4697C210" w14:textId="6B7C5A67" w:rsidR="00D62A88" w:rsidRPr="00D62A88" w:rsidRDefault="00D62A88" w:rsidP="00D62A88">
      <w:pPr>
        <w:pStyle w:val="Heading2"/>
      </w:pPr>
      <w:bookmarkStart w:id="2" w:name="_Toc218347144"/>
      <w:r w:rsidRPr="00D62A88">
        <w:rPr>
          <w:rtl/>
        </w:rPr>
        <w:t>۲</w:t>
      </w:r>
      <w:r w:rsidRPr="00D62A88">
        <w:t xml:space="preserve"> </w:t>
      </w:r>
      <w:r w:rsidRPr="00D62A88">
        <w:rPr>
          <w:rtl/>
        </w:rPr>
        <w:t xml:space="preserve">محیط توسعه </w:t>
      </w:r>
      <w:proofErr w:type="spellStart"/>
      <w:r w:rsidRPr="00D62A88">
        <w:rPr>
          <w:rtl/>
        </w:rPr>
        <w:t>نرم‌افزار</w:t>
      </w:r>
      <w:proofErr w:type="spellEnd"/>
      <w:r w:rsidRPr="00D62A88">
        <w:rPr>
          <w:rtl/>
        </w:rPr>
        <w:t xml:space="preserve"> یا</w:t>
      </w:r>
      <w:r>
        <w:rPr>
          <w:rFonts w:hint="cs"/>
          <w:rtl/>
        </w:rPr>
        <w:t xml:space="preserve"> </w:t>
      </w:r>
      <w:r w:rsidRPr="00D62A88">
        <w:t xml:space="preserve"> IDE</w:t>
      </w:r>
      <w:bookmarkEnd w:id="2"/>
    </w:p>
    <w:p w14:paraId="46FCCCFC" w14:textId="77777777" w:rsidR="00D62A88" w:rsidRPr="00D62A88" w:rsidRDefault="00D62A88" w:rsidP="00D62A88">
      <w:r w:rsidRPr="00D62A88">
        <w:rPr>
          <w:rtl/>
        </w:rPr>
        <w:t xml:space="preserve">برای نوشتن برنامه نیاز به محیطی داریم که </w:t>
      </w:r>
      <w:proofErr w:type="spellStart"/>
      <w:r w:rsidRPr="00D62A88">
        <w:rPr>
          <w:rtl/>
        </w:rPr>
        <w:t>کدهای</w:t>
      </w:r>
      <w:proofErr w:type="spellEnd"/>
      <w:r w:rsidRPr="00D62A88">
        <w:rPr>
          <w:rtl/>
        </w:rPr>
        <w:t xml:space="preserve"> زبان</w:t>
      </w:r>
      <w:r w:rsidRPr="00D62A88">
        <w:t xml:space="preserve"> C </w:t>
      </w:r>
      <w:r w:rsidRPr="00D62A88">
        <w:rPr>
          <w:rtl/>
        </w:rPr>
        <w:t xml:space="preserve">ما را دریافت کند و آن را به زبان ماشین تبدیل نماید. </w:t>
      </w:r>
      <w:proofErr w:type="spellStart"/>
      <w:r w:rsidRPr="00D62A88">
        <w:rPr>
          <w:rtl/>
        </w:rPr>
        <w:t>میکروکنترلرها</w:t>
      </w:r>
      <w:proofErr w:type="spellEnd"/>
      <w:r w:rsidRPr="00D62A88">
        <w:rPr>
          <w:rtl/>
        </w:rPr>
        <w:t xml:space="preserve"> تنها اعداد صفر و یک را درک </w:t>
      </w:r>
      <w:proofErr w:type="spellStart"/>
      <w:r w:rsidRPr="00D62A88">
        <w:rPr>
          <w:rtl/>
        </w:rPr>
        <w:t>می‌کنند</w:t>
      </w:r>
      <w:proofErr w:type="spellEnd"/>
      <w:r w:rsidRPr="00D62A88">
        <w:rPr>
          <w:rtl/>
        </w:rPr>
        <w:t xml:space="preserve"> بنابراین ما به یک مترجم یا </w:t>
      </w:r>
      <w:proofErr w:type="spellStart"/>
      <w:r w:rsidRPr="00D62A88">
        <w:rPr>
          <w:rtl/>
        </w:rPr>
        <w:t>کامپایلر</w:t>
      </w:r>
      <w:proofErr w:type="spellEnd"/>
      <w:r w:rsidRPr="00D62A88">
        <w:rPr>
          <w:rtl/>
        </w:rPr>
        <w:t xml:space="preserve"> نیاز داریم</w:t>
      </w:r>
      <w:r w:rsidRPr="00D62A88">
        <w:t>.</w:t>
      </w:r>
    </w:p>
    <w:p w14:paraId="6B50ABF9" w14:textId="303E9693" w:rsidR="00D62A88" w:rsidRDefault="00D62A88" w:rsidP="00D62A88">
      <w:pPr>
        <w:rPr>
          <w:rtl/>
        </w:rPr>
      </w:pPr>
      <w:proofErr w:type="spellStart"/>
      <w:r w:rsidRPr="00D62A88">
        <w:rPr>
          <w:rtl/>
        </w:rPr>
        <w:t>نرم‌افزار</w:t>
      </w:r>
      <w:proofErr w:type="spellEnd"/>
      <w:r w:rsidRPr="00D62A88">
        <w:rPr>
          <w:rtl/>
        </w:rPr>
        <w:t xml:space="preserve"> منتخب ما </w:t>
      </w:r>
      <w:r>
        <w:rPr>
          <w:b/>
          <w:bCs/>
        </w:rPr>
        <w:t xml:space="preserve"> Atmel</w:t>
      </w:r>
      <w:r w:rsidRPr="00D62A88">
        <w:rPr>
          <w:b/>
          <w:bCs/>
        </w:rPr>
        <w:t xml:space="preserve"> Studio</w:t>
      </w:r>
      <w:r w:rsidRPr="00D62A88">
        <w:t xml:space="preserve"> </w:t>
      </w:r>
      <w:r w:rsidRPr="00D62A88">
        <w:rPr>
          <w:rtl/>
        </w:rPr>
        <w:t>است</w:t>
      </w:r>
      <w:r w:rsidRPr="00D62A88">
        <w:t xml:space="preserve">. </w:t>
      </w:r>
      <w:r w:rsidRPr="00D62A88">
        <w:rPr>
          <w:rtl/>
        </w:rPr>
        <w:t xml:space="preserve">این </w:t>
      </w:r>
      <w:proofErr w:type="spellStart"/>
      <w:r w:rsidRPr="00D62A88">
        <w:rPr>
          <w:rtl/>
        </w:rPr>
        <w:t>نرم‌افزار</w:t>
      </w:r>
      <w:proofErr w:type="spellEnd"/>
      <w:r w:rsidRPr="00D62A88">
        <w:rPr>
          <w:rtl/>
        </w:rPr>
        <w:t xml:space="preserve"> محیطی </w:t>
      </w:r>
      <w:proofErr w:type="spellStart"/>
      <w:r w:rsidRPr="00D62A88">
        <w:rPr>
          <w:rtl/>
        </w:rPr>
        <w:t>حرفه‌ای</w:t>
      </w:r>
      <w:proofErr w:type="spellEnd"/>
      <w:r w:rsidRPr="00D62A88">
        <w:rPr>
          <w:rtl/>
        </w:rPr>
        <w:t xml:space="preserve"> برای </w:t>
      </w:r>
      <w:proofErr w:type="spellStart"/>
      <w:r w:rsidRPr="00D62A88">
        <w:rPr>
          <w:rtl/>
        </w:rPr>
        <w:t>کدنویسی</w:t>
      </w:r>
      <w:proofErr w:type="spellEnd"/>
      <w:r w:rsidRPr="00D62A88">
        <w:rPr>
          <w:rtl/>
        </w:rPr>
        <w:t xml:space="preserve"> است که فرآیند تبدیل کد به فایل قابل اجرا را انجام </w:t>
      </w:r>
      <w:proofErr w:type="spellStart"/>
      <w:r w:rsidRPr="00D62A88">
        <w:rPr>
          <w:rtl/>
        </w:rPr>
        <w:t>می‌دهد</w:t>
      </w:r>
      <w:proofErr w:type="spellEnd"/>
      <w:r w:rsidRPr="00D62A88">
        <w:rPr>
          <w:rtl/>
        </w:rPr>
        <w:t xml:space="preserve">. خروجی نهایی این </w:t>
      </w:r>
      <w:proofErr w:type="spellStart"/>
      <w:r w:rsidRPr="00D62A88">
        <w:rPr>
          <w:rtl/>
        </w:rPr>
        <w:t>نرم‌افزار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فایلی</w:t>
      </w:r>
      <w:proofErr w:type="spellEnd"/>
      <w:r w:rsidRPr="00D62A88">
        <w:rPr>
          <w:rtl/>
        </w:rPr>
        <w:t xml:space="preserve"> با پسوند </w:t>
      </w:r>
      <w:r w:rsidRPr="00D62A88">
        <w:rPr>
          <w:b/>
          <w:bCs/>
        </w:rPr>
        <w:t>hex</w:t>
      </w:r>
      <w:r w:rsidRPr="00D62A88">
        <w:t xml:space="preserve"> </w:t>
      </w:r>
      <w:r>
        <w:rPr>
          <w:rFonts w:hint="cs"/>
          <w:rtl/>
        </w:rPr>
        <w:t xml:space="preserve"> </w:t>
      </w:r>
      <w:r w:rsidRPr="00D62A88">
        <w:rPr>
          <w:rtl/>
        </w:rPr>
        <w:t xml:space="preserve">خواهد بود. فایل </w:t>
      </w:r>
      <w:proofErr w:type="spellStart"/>
      <w:r w:rsidRPr="00D62A88">
        <w:rPr>
          <w:rtl/>
        </w:rPr>
        <w:t>هگز</w:t>
      </w:r>
      <w:proofErr w:type="spellEnd"/>
      <w:r w:rsidRPr="00D62A88">
        <w:rPr>
          <w:rtl/>
        </w:rPr>
        <w:t xml:space="preserve"> حاوی </w:t>
      </w:r>
      <w:proofErr w:type="spellStart"/>
      <w:r w:rsidRPr="00D62A88">
        <w:rPr>
          <w:rtl/>
        </w:rPr>
        <w:t>کدهای</w:t>
      </w:r>
      <w:proofErr w:type="spellEnd"/>
      <w:r w:rsidRPr="00D62A88">
        <w:rPr>
          <w:rtl/>
        </w:rPr>
        <w:t xml:space="preserve"> ماشینی است که باید روی حافظه </w:t>
      </w:r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 نوشته شود</w:t>
      </w:r>
      <w:r>
        <w:rPr>
          <w:rFonts w:hint="cs"/>
          <w:rtl/>
        </w:rPr>
        <w:t xml:space="preserve">(این کار به وسیله </w:t>
      </w:r>
      <w:proofErr w:type="spellStart"/>
      <w:r>
        <w:rPr>
          <w:rFonts w:hint="cs"/>
          <w:rtl/>
        </w:rPr>
        <w:t>پروگرامر</w:t>
      </w:r>
      <w:proofErr w:type="spellEnd"/>
      <w:r>
        <w:rPr>
          <w:rFonts w:hint="cs"/>
          <w:rtl/>
        </w:rPr>
        <w:t xml:space="preserve"> انجام میشود)</w:t>
      </w:r>
      <w:r>
        <w:t xml:space="preserve"> </w:t>
      </w:r>
      <w:r w:rsidRPr="00D62A88">
        <w:t>.</w:t>
      </w:r>
    </w:p>
    <w:p w14:paraId="17F92151" w14:textId="27F056AE" w:rsidR="00152376" w:rsidRPr="00D62A88" w:rsidRDefault="00152376" w:rsidP="00152376">
      <w:r w:rsidRPr="00152376">
        <w:rPr>
          <w:rFonts w:hint="cs"/>
          <w:rtl/>
        </w:rPr>
        <w:t xml:space="preserve">برای دانلود و نصب </w:t>
      </w:r>
      <w:r w:rsidRPr="00152376">
        <w:t>Atmel</w:t>
      </w:r>
      <w:r w:rsidRPr="00D62A88">
        <w:t xml:space="preserve"> Studio </w:t>
      </w:r>
      <w:r w:rsidRPr="00152376">
        <w:rPr>
          <w:rFonts w:hint="cs"/>
          <w:rtl/>
        </w:rPr>
        <w:t xml:space="preserve"> کافیست در </w:t>
      </w:r>
      <w:proofErr w:type="spellStart"/>
      <w:r w:rsidRPr="00152376">
        <w:rPr>
          <w:rFonts w:hint="cs"/>
          <w:rtl/>
        </w:rPr>
        <w:t>گوگل</w:t>
      </w:r>
      <w:proofErr w:type="spellEnd"/>
      <w:r w:rsidRPr="00152376">
        <w:rPr>
          <w:rFonts w:hint="cs"/>
          <w:rtl/>
        </w:rPr>
        <w:t xml:space="preserve"> جستجو کنید دانلود </w:t>
      </w:r>
      <w:r w:rsidRPr="00152376">
        <w:t>Atmel</w:t>
      </w:r>
      <w:r w:rsidRPr="00D62A88">
        <w:t xml:space="preserve"> Studio </w:t>
      </w:r>
      <w:r w:rsidRPr="00152376">
        <w:rPr>
          <w:rFonts w:hint="cs"/>
          <w:rtl/>
        </w:rPr>
        <w:t xml:space="preserve"> و اون رو دانلود و نصب کنید (اگر در نصب نیاز به راهنمایی دارید در </w:t>
      </w:r>
      <w:proofErr w:type="spellStart"/>
      <w:r w:rsidRPr="00152376">
        <w:rPr>
          <w:rFonts w:hint="cs"/>
          <w:rtl/>
        </w:rPr>
        <w:t>گوگل</w:t>
      </w:r>
      <w:proofErr w:type="spellEnd"/>
      <w:r w:rsidRPr="00152376">
        <w:rPr>
          <w:rFonts w:hint="cs"/>
          <w:rtl/>
        </w:rPr>
        <w:t xml:space="preserve"> جستجو کنید </w:t>
      </w:r>
      <w:proofErr w:type="spellStart"/>
      <w:r w:rsidRPr="00152376">
        <w:rPr>
          <w:rFonts w:hint="cs"/>
          <w:rtl/>
        </w:rPr>
        <w:t>اموزش</w:t>
      </w:r>
      <w:proofErr w:type="spellEnd"/>
      <w:r w:rsidRPr="00152376">
        <w:rPr>
          <w:rFonts w:hint="cs"/>
          <w:rtl/>
        </w:rPr>
        <w:t xml:space="preserve"> نصب </w:t>
      </w:r>
      <w:r w:rsidRPr="00152376">
        <w:t>Atmel</w:t>
      </w:r>
      <w:r w:rsidRPr="00D62A88">
        <w:t xml:space="preserve"> Studio </w:t>
      </w:r>
      <w:r w:rsidRPr="00152376">
        <w:rPr>
          <w:rFonts w:hint="cs"/>
          <w:rtl/>
        </w:rPr>
        <w:t xml:space="preserve"> و از </w:t>
      </w:r>
      <w:proofErr w:type="spellStart"/>
      <w:r w:rsidRPr="00152376">
        <w:rPr>
          <w:rFonts w:hint="cs"/>
          <w:rtl/>
        </w:rPr>
        <w:t>اپارات</w:t>
      </w:r>
      <w:proofErr w:type="spellEnd"/>
      <w:r w:rsidRPr="00152376">
        <w:rPr>
          <w:rFonts w:hint="cs"/>
          <w:rtl/>
        </w:rPr>
        <w:t xml:space="preserve"> و </w:t>
      </w:r>
      <w:proofErr w:type="spellStart"/>
      <w:r w:rsidRPr="00152376">
        <w:rPr>
          <w:rFonts w:hint="cs"/>
          <w:rtl/>
        </w:rPr>
        <w:t>یوتیوب</w:t>
      </w:r>
      <w:proofErr w:type="spellEnd"/>
      <w:r w:rsidRPr="00152376">
        <w:rPr>
          <w:rFonts w:hint="cs"/>
          <w:rtl/>
        </w:rPr>
        <w:t xml:space="preserve"> کمک بگیرید)</w:t>
      </w:r>
    </w:p>
    <w:p w14:paraId="791065FD" w14:textId="77777777" w:rsidR="00152376" w:rsidRPr="00D62A88" w:rsidRDefault="00152376" w:rsidP="00D62A88"/>
    <w:p w14:paraId="10E253CA" w14:textId="050686D8" w:rsidR="00D62A88" w:rsidRPr="00D62A88" w:rsidRDefault="00D62A88" w:rsidP="00D62A88">
      <w:pPr>
        <w:pStyle w:val="Heading2"/>
      </w:pPr>
      <w:bookmarkStart w:id="3" w:name="_Toc218347145"/>
      <w:r w:rsidRPr="00D62A88">
        <w:rPr>
          <w:rtl/>
        </w:rPr>
        <w:lastRenderedPageBreak/>
        <w:t>۳</w:t>
      </w:r>
      <w:r w:rsidRPr="00D62A88">
        <w:t xml:space="preserve"> </w:t>
      </w:r>
      <w:r w:rsidRPr="00D62A88">
        <w:rPr>
          <w:rtl/>
        </w:rPr>
        <w:t xml:space="preserve">محیط </w:t>
      </w:r>
      <w:proofErr w:type="spellStart"/>
      <w:r w:rsidRPr="00D62A88">
        <w:rPr>
          <w:rtl/>
        </w:rPr>
        <w:t>شبیه‌سازی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پروتئوس</w:t>
      </w:r>
      <w:bookmarkEnd w:id="3"/>
      <w:proofErr w:type="spellEnd"/>
    </w:p>
    <w:p w14:paraId="55B52840" w14:textId="77777777" w:rsidR="00D62A88" w:rsidRPr="00D62A88" w:rsidRDefault="00D62A88" w:rsidP="00D62A88">
      <w:r w:rsidRPr="00D62A88">
        <w:rPr>
          <w:rtl/>
        </w:rPr>
        <w:t xml:space="preserve">در فرآیند یادگیری و طراحی، بستن مدار واقعی ممکن است </w:t>
      </w:r>
      <w:proofErr w:type="spellStart"/>
      <w:r w:rsidRPr="00D62A88">
        <w:rPr>
          <w:rtl/>
        </w:rPr>
        <w:t>زمان‌بر</w:t>
      </w:r>
      <w:proofErr w:type="spellEnd"/>
      <w:r w:rsidRPr="00D62A88">
        <w:rPr>
          <w:rtl/>
        </w:rPr>
        <w:t xml:space="preserve"> و </w:t>
      </w:r>
      <w:proofErr w:type="spellStart"/>
      <w:r w:rsidRPr="00D62A88">
        <w:rPr>
          <w:rtl/>
        </w:rPr>
        <w:t>هزینه‌بر</w:t>
      </w:r>
      <w:proofErr w:type="spellEnd"/>
      <w:r w:rsidRPr="00D62A88">
        <w:rPr>
          <w:rtl/>
        </w:rPr>
        <w:t xml:space="preserve"> باشد. همچنین احتمال اشتباه در </w:t>
      </w:r>
      <w:proofErr w:type="spellStart"/>
      <w:r w:rsidRPr="00D62A88">
        <w:rPr>
          <w:rtl/>
        </w:rPr>
        <w:t>سیم‌کشی</w:t>
      </w:r>
      <w:proofErr w:type="spellEnd"/>
      <w:r w:rsidRPr="00D62A88">
        <w:rPr>
          <w:rtl/>
        </w:rPr>
        <w:t xml:space="preserve"> و آسیب دیدن قطعات وجود دارد. راه حل هوشمندانه استفاده از </w:t>
      </w:r>
      <w:proofErr w:type="spellStart"/>
      <w:r w:rsidRPr="00D62A88">
        <w:rPr>
          <w:rtl/>
        </w:rPr>
        <w:t>شبیه‌ساز</w:t>
      </w:r>
      <w:proofErr w:type="spellEnd"/>
      <w:r w:rsidRPr="00D62A88">
        <w:rPr>
          <w:rtl/>
        </w:rPr>
        <w:t xml:space="preserve"> است</w:t>
      </w:r>
      <w:r w:rsidRPr="00D62A88">
        <w:t>.</w:t>
      </w:r>
    </w:p>
    <w:p w14:paraId="21D5FE1D" w14:textId="77DAA843" w:rsidR="00D62A88" w:rsidRDefault="00D62A88" w:rsidP="00D62A88">
      <w:pPr>
        <w:rPr>
          <w:rtl/>
        </w:rPr>
      </w:pPr>
      <w:proofErr w:type="spellStart"/>
      <w:r w:rsidRPr="00D62A88">
        <w:rPr>
          <w:rtl/>
        </w:rPr>
        <w:t>نرم‌افزار</w:t>
      </w:r>
      <w:proofErr w:type="spellEnd"/>
      <w:r>
        <w:rPr>
          <w:b/>
          <w:bCs/>
        </w:rPr>
        <w:t xml:space="preserve"> </w:t>
      </w:r>
      <w:r w:rsidRPr="00D62A88">
        <w:rPr>
          <w:b/>
          <w:bCs/>
        </w:rPr>
        <w:t>Proteus</w:t>
      </w:r>
      <w:r w:rsidRPr="00D62A88">
        <w:t xml:space="preserve"> </w:t>
      </w:r>
      <w:r w:rsidRPr="00D62A88">
        <w:rPr>
          <w:rtl/>
        </w:rPr>
        <w:t xml:space="preserve">آزمایشگاهی مجازی در اختیار ما قرار </w:t>
      </w:r>
      <w:proofErr w:type="spellStart"/>
      <w:r w:rsidRPr="00D62A88">
        <w:rPr>
          <w:rtl/>
        </w:rPr>
        <w:t>می‌دهد</w:t>
      </w:r>
      <w:proofErr w:type="spellEnd"/>
      <w:r w:rsidRPr="00D62A88">
        <w:t xml:space="preserve">. </w:t>
      </w:r>
      <w:r w:rsidRPr="00D62A88">
        <w:rPr>
          <w:rtl/>
        </w:rPr>
        <w:t xml:space="preserve">ما </w:t>
      </w:r>
      <w:proofErr w:type="spellStart"/>
      <w:r w:rsidRPr="00D62A88">
        <w:rPr>
          <w:rtl/>
        </w:rPr>
        <w:t>می‌توانیم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، </w:t>
      </w:r>
      <w:proofErr w:type="spellStart"/>
      <w:r w:rsidRPr="00D62A88">
        <w:rPr>
          <w:rtl/>
        </w:rPr>
        <w:t>نمایشگرها</w:t>
      </w:r>
      <w:proofErr w:type="spellEnd"/>
      <w:r w:rsidRPr="00D62A88">
        <w:rPr>
          <w:rtl/>
        </w:rPr>
        <w:t xml:space="preserve">، </w:t>
      </w:r>
      <w:proofErr w:type="spellStart"/>
      <w:r w:rsidRPr="00D62A88">
        <w:rPr>
          <w:rtl/>
        </w:rPr>
        <w:t>کلیدها</w:t>
      </w:r>
      <w:proofErr w:type="spellEnd"/>
      <w:r w:rsidRPr="00D62A88">
        <w:rPr>
          <w:rtl/>
        </w:rPr>
        <w:t xml:space="preserve"> و سایر قطعات را در محیط </w:t>
      </w:r>
      <w:proofErr w:type="spellStart"/>
      <w:r w:rsidRPr="00D62A88">
        <w:rPr>
          <w:rtl/>
        </w:rPr>
        <w:t>پروتئوس</w:t>
      </w:r>
      <w:proofErr w:type="spellEnd"/>
      <w:r w:rsidRPr="00D62A88">
        <w:rPr>
          <w:rtl/>
        </w:rPr>
        <w:t xml:space="preserve"> انتخاب کنیم و با </w:t>
      </w:r>
      <w:proofErr w:type="spellStart"/>
      <w:r w:rsidRPr="00D62A88">
        <w:rPr>
          <w:rtl/>
        </w:rPr>
        <w:t>سیم‌کشی</w:t>
      </w:r>
      <w:proofErr w:type="spellEnd"/>
      <w:r w:rsidRPr="00D62A88">
        <w:rPr>
          <w:rtl/>
        </w:rPr>
        <w:t xml:space="preserve"> مجازی به یکدیگر متصل نماییم. سپس فایل </w:t>
      </w:r>
      <w:proofErr w:type="spellStart"/>
      <w:r w:rsidRPr="00D62A88">
        <w:rPr>
          <w:rtl/>
        </w:rPr>
        <w:t>هگز</w:t>
      </w:r>
      <w:proofErr w:type="spellEnd"/>
      <w:r w:rsidRPr="00D62A88">
        <w:rPr>
          <w:rtl/>
        </w:rPr>
        <w:t xml:space="preserve"> تولید شده در</w:t>
      </w:r>
      <w:r w:rsidRPr="00D62A88">
        <w:t xml:space="preserve"> </w:t>
      </w:r>
      <w:r>
        <w:t>Atmel</w:t>
      </w:r>
      <w:r w:rsidRPr="00D62A88">
        <w:t xml:space="preserve"> Studio </w:t>
      </w:r>
      <w:r w:rsidRPr="00D62A88">
        <w:rPr>
          <w:rtl/>
        </w:rPr>
        <w:t xml:space="preserve">را به </w:t>
      </w:r>
      <w:proofErr w:type="spellStart"/>
      <w:r w:rsidRPr="00D62A88">
        <w:rPr>
          <w:rtl/>
        </w:rPr>
        <w:t>میکروکنترلرِ</w:t>
      </w:r>
      <w:proofErr w:type="spellEnd"/>
      <w:r w:rsidRPr="00D62A88">
        <w:rPr>
          <w:rtl/>
        </w:rPr>
        <w:t xml:space="preserve"> داخل </w:t>
      </w:r>
      <w:proofErr w:type="spellStart"/>
      <w:r w:rsidRPr="00D62A88">
        <w:rPr>
          <w:rtl/>
        </w:rPr>
        <w:t>پروتئوس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می‌دهیم</w:t>
      </w:r>
      <w:proofErr w:type="spellEnd"/>
      <w:r w:rsidRPr="00D62A88">
        <w:rPr>
          <w:rtl/>
        </w:rPr>
        <w:t xml:space="preserve"> تا عملکرد مدار را دقیقاً مشابه واقعیت مشاهده کنیم</w:t>
      </w:r>
      <w:r w:rsidRPr="00D62A88">
        <w:t>.</w:t>
      </w:r>
    </w:p>
    <w:p w14:paraId="039E59D2" w14:textId="1E98CB0F" w:rsidR="00D62A88" w:rsidRPr="00D62A88" w:rsidRDefault="00D62A88" w:rsidP="00D62A88">
      <w:r>
        <w:rPr>
          <w:rFonts w:hint="cs"/>
          <w:rtl/>
        </w:rPr>
        <w:t xml:space="preserve">برای دانلود و نصب </w:t>
      </w:r>
      <w:proofErr w:type="spellStart"/>
      <w:r>
        <w:rPr>
          <w:rFonts w:hint="cs"/>
          <w:rtl/>
        </w:rPr>
        <w:t>پروتئوس</w:t>
      </w:r>
      <w:proofErr w:type="spellEnd"/>
      <w:r>
        <w:rPr>
          <w:rFonts w:hint="cs"/>
          <w:rtl/>
        </w:rPr>
        <w:t xml:space="preserve"> کافیست در </w:t>
      </w:r>
      <w:proofErr w:type="spellStart"/>
      <w:r>
        <w:rPr>
          <w:rFonts w:hint="cs"/>
          <w:rtl/>
        </w:rPr>
        <w:t>گوگل</w:t>
      </w:r>
      <w:proofErr w:type="spellEnd"/>
      <w:r>
        <w:rPr>
          <w:rFonts w:hint="cs"/>
          <w:rtl/>
        </w:rPr>
        <w:t xml:space="preserve"> جستجو کنید دانلود </w:t>
      </w:r>
      <w:proofErr w:type="spellStart"/>
      <w:r>
        <w:rPr>
          <w:rFonts w:hint="cs"/>
          <w:rtl/>
        </w:rPr>
        <w:t>پروتئوس</w:t>
      </w:r>
      <w:proofErr w:type="spellEnd"/>
      <w:r>
        <w:rPr>
          <w:rFonts w:hint="cs"/>
          <w:rtl/>
        </w:rPr>
        <w:t xml:space="preserve"> و اون رو دانلود و نصب کنید (اگر در نصب نیاز به راهنمایی دارید در </w:t>
      </w:r>
      <w:proofErr w:type="spellStart"/>
      <w:r>
        <w:rPr>
          <w:rFonts w:hint="cs"/>
          <w:rtl/>
        </w:rPr>
        <w:t>گوگل</w:t>
      </w:r>
      <w:proofErr w:type="spellEnd"/>
      <w:r>
        <w:rPr>
          <w:rFonts w:hint="cs"/>
          <w:rtl/>
        </w:rPr>
        <w:t xml:space="preserve"> جستجو کنید </w:t>
      </w:r>
      <w:proofErr w:type="spellStart"/>
      <w:r>
        <w:rPr>
          <w:rFonts w:hint="cs"/>
          <w:rtl/>
        </w:rPr>
        <w:t>اموزش</w:t>
      </w:r>
      <w:proofErr w:type="spellEnd"/>
      <w:r>
        <w:rPr>
          <w:rFonts w:hint="cs"/>
          <w:rtl/>
        </w:rPr>
        <w:t xml:space="preserve"> نصب </w:t>
      </w:r>
      <w:proofErr w:type="spellStart"/>
      <w:r>
        <w:rPr>
          <w:rFonts w:hint="cs"/>
          <w:rtl/>
        </w:rPr>
        <w:t>پروتئوس</w:t>
      </w:r>
      <w:proofErr w:type="spellEnd"/>
      <w:r>
        <w:rPr>
          <w:rFonts w:hint="cs"/>
          <w:rtl/>
        </w:rPr>
        <w:t xml:space="preserve"> و از </w:t>
      </w:r>
      <w:proofErr w:type="spellStart"/>
      <w:r>
        <w:rPr>
          <w:rFonts w:hint="cs"/>
          <w:rtl/>
        </w:rPr>
        <w:t>اپارات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یوتیوب</w:t>
      </w:r>
      <w:proofErr w:type="spellEnd"/>
      <w:r>
        <w:rPr>
          <w:rFonts w:hint="cs"/>
          <w:rtl/>
        </w:rPr>
        <w:t xml:space="preserve"> کمک بگیرید)</w:t>
      </w:r>
    </w:p>
    <w:p w14:paraId="2982505D" w14:textId="5C073944" w:rsidR="00D62A88" w:rsidRPr="00D62A88" w:rsidRDefault="00D62A88" w:rsidP="00D62A88">
      <w:pPr>
        <w:pStyle w:val="Heading2"/>
      </w:pPr>
      <w:bookmarkStart w:id="4" w:name="_Toc218347146"/>
      <w:r w:rsidRPr="00D62A88">
        <w:rPr>
          <w:rtl/>
        </w:rPr>
        <w:t>۴</w:t>
      </w:r>
      <w:r w:rsidRPr="00D62A88">
        <w:t xml:space="preserve"> </w:t>
      </w:r>
      <w:r w:rsidRPr="00D62A88">
        <w:rPr>
          <w:rtl/>
        </w:rPr>
        <w:t>ساختار کلی یک برنامه</w:t>
      </w:r>
      <w:r w:rsidRPr="00D62A88">
        <w:t xml:space="preserve"> AVR</w:t>
      </w:r>
      <w:bookmarkEnd w:id="4"/>
    </w:p>
    <w:p w14:paraId="0751D19C" w14:textId="14AA0911" w:rsidR="00D62A88" w:rsidRPr="00D62A88" w:rsidRDefault="00D62A88" w:rsidP="00D62A88">
      <w:r w:rsidRPr="00D62A88">
        <w:rPr>
          <w:rtl/>
        </w:rPr>
        <w:t xml:space="preserve">برای شروع </w:t>
      </w:r>
      <w:proofErr w:type="spellStart"/>
      <w:r w:rsidRPr="00D62A88">
        <w:rPr>
          <w:rtl/>
        </w:rPr>
        <w:t>کدنویسی</w:t>
      </w:r>
      <w:proofErr w:type="spellEnd"/>
      <w:r w:rsidRPr="00D62A88">
        <w:rPr>
          <w:rtl/>
        </w:rPr>
        <w:t xml:space="preserve"> باید با </w:t>
      </w:r>
      <w:proofErr w:type="spellStart"/>
      <w:r w:rsidRPr="00D62A88">
        <w:rPr>
          <w:rtl/>
        </w:rPr>
        <w:t>اسکلت‌بندی</w:t>
      </w:r>
      <w:proofErr w:type="spellEnd"/>
      <w:r w:rsidRPr="00D62A88">
        <w:rPr>
          <w:rtl/>
        </w:rPr>
        <w:t xml:space="preserve"> اصلی برنامه آشنا شویم. هر </w:t>
      </w:r>
      <w:proofErr w:type="spellStart"/>
      <w:r w:rsidRPr="00D62A88">
        <w:rPr>
          <w:rtl/>
        </w:rPr>
        <w:t>پروژه‌ای</w:t>
      </w:r>
      <w:proofErr w:type="spellEnd"/>
      <w:r w:rsidRPr="00D62A88">
        <w:rPr>
          <w:rtl/>
        </w:rPr>
        <w:t xml:space="preserve"> که در</w:t>
      </w:r>
      <w:r w:rsidRPr="00D62A88">
        <w:t xml:space="preserve"> </w:t>
      </w:r>
      <w:r>
        <w:t xml:space="preserve">   </w:t>
      </w:r>
      <w:r w:rsidRPr="00D62A88">
        <w:t>AVR</w:t>
      </w:r>
      <w:r>
        <w:t xml:space="preserve">  </w:t>
      </w:r>
      <w:r w:rsidRPr="00D62A88">
        <w:t>Studio</w:t>
      </w:r>
      <w:r>
        <w:rPr>
          <w:rFonts w:hint="cs"/>
          <w:rtl/>
        </w:rPr>
        <w:t xml:space="preserve"> </w:t>
      </w:r>
      <w:r w:rsidRPr="00D62A88">
        <w:rPr>
          <w:rtl/>
        </w:rPr>
        <w:t xml:space="preserve">ایجاد </w:t>
      </w:r>
      <w:proofErr w:type="spellStart"/>
      <w:r w:rsidRPr="00D62A88">
        <w:rPr>
          <w:rtl/>
        </w:rPr>
        <w:t>می‌کنیم</w:t>
      </w:r>
      <w:proofErr w:type="spellEnd"/>
      <w:r w:rsidRPr="00D62A88">
        <w:rPr>
          <w:rtl/>
        </w:rPr>
        <w:t xml:space="preserve"> ساختاری مشابه کد زیر دارد. بیایید این ساختار را تحلیل کنیم</w:t>
      </w:r>
      <w:r w:rsidRPr="00D62A88">
        <w:t>.</w:t>
      </w:r>
    </w:p>
    <w:p w14:paraId="287163FD" w14:textId="62881A19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</w:t>
      </w:r>
    </w:p>
    <w:p w14:paraId="2115AF5D" w14:textId="403F2C20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 w:rsidR="003A0A59">
        <w:rPr>
          <w:rFonts w:ascii="Consolas" w:hAnsi="Consolas" w:cs="Courier New"/>
          <w:color w:val="696969"/>
          <w:sz w:val="17"/>
          <w:szCs w:val="17"/>
        </w:rPr>
        <w:t>main</w:t>
      </w:r>
      <w:r>
        <w:rPr>
          <w:rFonts w:ascii="Consolas" w:hAnsi="Consolas" w:cs="Courier New"/>
          <w:color w:val="696969"/>
          <w:sz w:val="17"/>
          <w:szCs w:val="17"/>
        </w:rPr>
        <w:t>.c</w:t>
      </w:r>
      <w:proofErr w:type="spellEnd"/>
    </w:p>
    <w:p w14:paraId="57F53D14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 * Description: Basic structure of AVR C Code</w:t>
      </w:r>
    </w:p>
    <w:p w14:paraId="76350E3D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*/</w:t>
      </w:r>
    </w:p>
    <w:p w14:paraId="6C704287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29B5255D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io.h</w:t>
      </w:r>
      <w:proofErr w:type="spellEnd"/>
      <w:proofErr w:type="gramStart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Standard AVR header</w:t>
      </w:r>
    </w:p>
    <w:p w14:paraId="25671F0D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01F0D65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main(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2517CBC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{</w:t>
      </w:r>
    </w:p>
    <w:p w14:paraId="4B2B161C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// Initialization code goes here</w:t>
      </w:r>
    </w:p>
    <w:p w14:paraId="4EFC01EB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</w:p>
    <w:p w14:paraId="34E274BB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6EA4F409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4932EFC2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r>
        <w:rPr>
          <w:rFonts w:ascii="Consolas" w:hAnsi="Consolas" w:cs="Courier New"/>
          <w:color w:val="696969"/>
          <w:sz w:val="17"/>
          <w:szCs w:val="17"/>
        </w:rPr>
        <w:t>// Main loop code goes here</w:t>
      </w:r>
    </w:p>
    <w:p w14:paraId="4224D44C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19F133E4" w14:textId="77777777" w:rsidR="00D62A88" w:rsidRDefault="00D62A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829083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}</w:t>
      </w:r>
      <w:proofErr w:type="gramEnd"/>
    </w:p>
    <w:p w14:paraId="797178A7" w14:textId="77777777" w:rsidR="00D62A88" w:rsidRPr="00D62A88" w:rsidRDefault="00D62A88" w:rsidP="00D62A88">
      <w:r w:rsidRPr="00D62A88">
        <w:rPr>
          <w:b/>
          <w:bCs/>
          <w:rtl/>
        </w:rPr>
        <w:t xml:space="preserve">تحلیل </w:t>
      </w:r>
      <w:proofErr w:type="spellStart"/>
      <w:r w:rsidRPr="00D62A88">
        <w:rPr>
          <w:b/>
          <w:bCs/>
          <w:rtl/>
        </w:rPr>
        <w:t>بخش‌های</w:t>
      </w:r>
      <w:proofErr w:type="spellEnd"/>
      <w:r w:rsidRPr="00D62A88">
        <w:rPr>
          <w:b/>
          <w:bCs/>
          <w:rtl/>
        </w:rPr>
        <w:t xml:space="preserve"> برنامه</w:t>
      </w:r>
      <w:r w:rsidRPr="00D62A88">
        <w:rPr>
          <w:b/>
          <w:bCs/>
        </w:rPr>
        <w:t>:</w:t>
      </w:r>
    </w:p>
    <w:p w14:paraId="22EE5D5E" w14:textId="5A7F8E1B" w:rsidR="00480550" w:rsidRPr="00480550" w:rsidRDefault="00480550" w:rsidP="00480550">
      <w:pPr>
        <w:numPr>
          <w:ilvl w:val="0"/>
          <w:numId w:val="39"/>
        </w:numPr>
      </w:pPr>
      <w:r w:rsidRPr="00480550">
        <w:rPr>
          <w:b/>
          <w:bCs/>
          <w:rtl/>
        </w:rPr>
        <w:lastRenderedPageBreak/>
        <w:t>هدر فایل</w:t>
      </w:r>
      <w:proofErr w:type="spellStart"/>
      <w:r w:rsidRPr="00480550">
        <w:rPr>
          <w:b/>
          <w:bCs/>
        </w:rPr>
        <w:t>avr</w:t>
      </w:r>
      <w:proofErr w:type="spellEnd"/>
      <w:r w:rsidRPr="00480550">
        <w:rPr>
          <w:b/>
          <w:bCs/>
        </w:rPr>
        <w:t>/</w:t>
      </w:r>
      <w:proofErr w:type="spellStart"/>
      <w:r w:rsidRPr="00480550">
        <w:rPr>
          <w:b/>
          <w:bCs/>
        </w:rPr>
        <w:t>io.h</w:t>
      </w:r>
      <w:proofErr w:type="spellEnd"/>
      <w:r w:rsidRPr="00480550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proofErr w:type="spellStart"/>
      <w:r w:rsidRPr="00480550">
        <w:rPr>
          <w:rtl/>
        </w:rPr>
        <w:t>مهم‌ترین</w:t>
      </w:r>
      <w:proofErr w:type="spellEnd"/>
      <w:r w:rsidRPr="00480550">
        <w:rPr>
          <w:rtl/>
        </w:rPr>
        <w:t xml:space="preserve"> بخش برنامه است. این فایل نام </w:t>
      </w:r>
      <w:proofErr w:type="spellStart"/>
      <w:r w:rsidRPr="00480550">
        <w:rPr>
          <w:rtl/>
        </w:rPr>
        <w:t>پورت‌ها</w:t>
      </w:r>
      <w:proofErr w:type="spellEnd"/>
      <w:r w:rsidRPr="00480550">
        <w:rPr>
          <w:rtl/>
        </w:rPr>
        <w:t xml:space="preserve"> و </w:t>
      </w:r>
      <w:proofErr w:type="spellStart"/>
      <w:r w:rsidRPr="00480550">
        <w:rPr>
          <w:rtl/>
        </w:rPr>
        <w:t>رجیسترهای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را در اختیار </w:t>
      </w:r>
      <w:proofErr w:type="spellStart"/>
      <w:r w:rsidRPr="00480550">
        <w:rPr>
          <w:rtl/>
        </w:rPr>
        <w:t>کامپایلر</w:t>
      </w:r>
      <w:proofErr w:type="spellEnd"/>
      <w:r w:rsidRPr="00480550">
        <w:rPr>
          <w:rtl/>
        </w:rPr>
        <w:t xml:space="preserve"> قرار </w:t>
      </w:r>
      <w:proofErr w:type="spellStart"/>
      <w:r w:rsidRPr="00480550">
        <w:rPr>
          <w:rtl/>
        </w:rPr>
        <w:t>می‌دهد</w:t>
      </w:r>
      <w:proofErr w:type="spellEnd"/>
      <w:r w:rsidRPr="00480550">
        <w:rPr>
          <w:rtl/>
        </w:rPr>
        <w:t xml:space="preserve">. نوع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هنگام ساخت پروژه در</w:t>
      </w:r>
      <w:r w:rsidRPr="00480550">
        <w:t xml:space="preserve"> Atmel Studio </w:t>
      </w:r>
      <w:r w:rsidRPr="00480550">
        <w:rPr>
          <w:rtl/>
        </w:rPr>
        <w:t xml:space="preserve">مشخص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 و </w:t>
      </w:r>
      <w:proofErr w:type="spellStart"/>
      <w:r w:rsidRPr="00480550">
        <w:rPr>
          <w:rtl/>
        </w:rPr>
        <w:t>کامپایلر</w:t>
      </w:r>
      <w:proofErr w:type="spellEnd"/>
      <w:r w:rsidRPr="00480550">
        <w:rPr>
          <w:rtl/>
        </w:rPr>
        <w:t xml:space="preserve"> بر اساس آن، فایل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مخصوص همان تراشه را از داخل </w:t>
      </w:r>
      <w:r>
        <w:t xml:space="preserve"> </w:t>
      </w:r>
      <w:proofErr w:type="spellStart"/>
      <w:r w:rsidRPr="00480550">
        <w:t>avr</w:t>
      </w:r>
      <w:proofErr w:type="spellEnd"/>
      <w:r w:rsidRPr="00480550">
        <w:t>/</w:t>
      </w:r>
      <w:proofErr w:type="spellStart"/>
      <w:r w:rsidRPr="00480550">
        <w:t>io.h</w:t>
      </w:r>
      <w:proofErr w:type="spellEnd"/>
      <w:r w:rsidRPr="00480550">
        <w:t xml:space="preserve"> </w:t>
      </w:r>
      <w:proofErr w:type="spellStart"/>
      <w:r w:rsidRPr="00480550">
        <w:rPr>
          <w:rtl/>
        </w:rPr>
        <w:t>بارگذاری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می‌کند</w:t>
      </w:r>
      <w:proofErr w:type="spellEnd"/>
      <w:r w:rsidRPr="00480550">
        <w:rPr>
          <w:rtl/>
        </w:rPr>
        <w:t xml:space="preserve">. بدون این هدر، </w:t>
      </w:r>
      <w:proofErr w:type="spellStart"/>
      <w:r w:rsidRPr="00480550">
        <w:rPr>
          <w:rtl/>
        </w:rPr>
        <w:t>کامپایلر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رجیسترهایی</w:t>
      </w:r>
      <w:proofErr w:type="spellEnd"/>
      <w:r w:rsidRPr="00480550">
        <w:rPr>
          <w:rtl/>
        </w:rPr>
        <w:t xml:space="preserve"> مانند </w:t>
      </w:r>
      <w:r>
        <w:t xml:space="preserve"> </w:t>
      </w:r>
      <w:r w:rsidRPr="00480550">
        <w:t xml:space="preserve">PORTA </w:t>
      </w:r>
      <w:r w:rsidRPr="00480550">
        <w:rPr>
          <w:rtl/>
        </w:rPr>
        <w:t>یا</w:t>
      </w:r>
      <w:r>
        <w:t xml:space="preserve"> </w:t>
      </w:r>
      <w:r w:rsidRPr="00480550">
        <w:t xml:space="preserve">DDRB </w:t>
      </w:r>
      <w:r w:rsidRPr="00480550">
        <w:rPr>
          <w:rtl/>
        </w:rPr>
        <w:t>را نخواهد شناخت</w:t>
      </w:r>
      <w:r w:rsidRPr="00480550">
        <w:t>.</w:t>
      </w:r>
    </w:p>
    <w:p w14:paraId="43107417" w14:textId="4EDF4FC3" w:rsidR="00D62A88" w:rsidRPr="00D62A88" w:rsidRDefault="00D62A88" w:rsidP="00480550">
      <w:pPr>
        <w:numPr>
          <w:ilvl w:val="0"/>
          <w:numId w:val="39"/>
        </w:numPr>
      </w:pPr>
      <w:r w:rsidRPr="00D62A88">
        <w:rPr>
          <w:b/>
          <w:bCs/>
          <w:rtl/>
        </w:rPr>
        <w:t>تابع</w:t>
      </w:r>
      <w:r w:rsidRPr="00D62A88">
        <w:rPr>
          <w:b/>
          <w:bCs/>
        </w:rPr>
        <w:t xml:space="preserve"> main</w:t>
      </w:r>
      <w:r w:rsidRPr="00D62A88">
        <w:t xml:space="preserve"> </w:t>
      </w:r>
      <w:r w:rsidRPr="00D62A88">
        <w:rPr>
          <w:rtl/>
        </w:rPr>
        <w:t xml:space="preserve">مانند تمام </w:t>
      </w:r>
      <w:proofErr w:type="spellStart"/>
      <w:r w:rsidRPr="00D62A88">
        <w:rPr>
          <w:rtl/>
        </w:rPr>
        <w:t>برنامه‌های</w:t>
      </w:r>
      <w:proofErr w:type="spellEnd"/>
      <w:r w:rsidRPr="00D62A88">
        <w:rPr>
          <w:rtl/>
        </w:rPr>
        <w:t xml:space="preserve"> زبان</w:t>
      </w:r>
      <w:r w:rsidRPr="00D62A88">
        <w:t xml:space="preserve"> C</w:t>
      </w:r>
      <w:r w:rsidR="00480550">
        <w:t xml:space="preserve"> </w:t>
      </w:r>
      <w:r w:rsidRPr="00D62A88">
        <w:rPr>
          <w:rtl/>
        </w:rPr>
        <w:t xml:space="preserve">، اجرای کد از تابع </w:t>
      </w:r>
      <w:r w:rsidR="00480550">
        <w:t xml:space="preserve"> </w:t>
      </w:r>
      <w:r w:rsidRPr="00D62A88">
        <w:t xml:space="preserve">main </w:t>
      </w:r>
      <w:r w:rsidRPr="00D62A88">
        <w:rPr>
          <w:rtl/>
        </w:rPr>
        <w:t xml:space="preserve">آغاز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. </w:t>
      </w:r>
      <w:proofErr w:type="spellStart"/>
      <w:r w:rsidRPr="00D62A88">
        <w:rPr>
          <w:rtl/>
        </w:rPr>
        <w:t>تنظیمات</w:t>
      </w:r>
      <w:proofErr w:type="spellEnd"/>
      <w:r w:rsidRPr="00D62A88">
        <w:rPr>
          <w:rtl/>
        </w:rPr>
        <w:t xml:space="preserve"> اولیه سیستم معمولاً در ابتدای این تابع و قبل از حلقه اصلی نوشته </w:t>
      </w:r>
      <w:proofErr w:type="spellStart"/>
      <w:r w:rsidRPr="00D62A88">
        <w:rPr>
          <w:rtl/>
        </w:rPr>
        <w:t>می‌شود</w:t>
      </w:r>
      <w:proofErr w:type="spellEnd"/>
      <w:r w:rsidRPr="00D62A88">
        <w:t>.</w:t>
      </w:r>
    </w:p>
    <w:p w14:paraId="74BCD89E" w14:textId="68D57AC5" w:rsidR="00480550" w:rsidRDefault="00D62A88" w:rsidP="00152376">
      <w:pPr>
        <w:numPr>
          <w:ilvl w:val="0"/>
          <w:numId w:val="39"/>
        </w:numPr>
        <w:rPr>
          <w:rtl/>
        </w:rPr>
      </w:pPr>
      <w:r w:rsidRPr="00D62A88">
        <w:rPr>
          <w:b/>
          <w:bCs/>
          <w:rtl/>
        </w:rPr>
        <w:t xml:space="preserve">حلقه </w:t>
      </w:r>
      <w:proofErr w:type="spellStart"/>
      <w:r w:rsidRPr="00D62A88">
        <w:rPr>
          <w:b/>
          <w:bCs/>
          <w:rtl/>
        </w:rPr>
        <w:t>بی‌نهایت</w:t>
      </w:r>
      <w:proofErr w:type="spellEnd"/>
      <w:r w:rsidRPr="00D62A88">
        <w:rPr>
          <w:b/>
          <w:bCs/>
        </w:rPr>
        <w:t xml:space="preserve"> while 1</w:t>
      </w:r>
      <w:r w:rsidRPr="00D62A88">
        <w:t xml:space="preserve"> </w:t>
      </w:r>
      <w:r w:rsidRPr="00D62A88">
        <w:rPr>
          <w:rtl/>
        </w:rPr>
        <w:t xml:space="preserve">اینجا تفاوت اصلی </w:t>
      </w:r>
      <w:proofErr w:type="spellStart"/>
      <w:r w:rsidRPr="00D62A88">
        <w:rPr>
          <w:rtl/>
        </w:rPr>
        <w:t>برنامه‌نویسی</w:t>
      </w:r>
      <w:proofErr w:type="spellEnd"/>
      <w:r w:rsidRPr="00D62A88">
        <w:rPr>
          <w:rtl/>
        </w:rPr>
        <w:t xml:space="preserve"> </w:t>
      </w:r>
      <w:proofErr w:type="spellStart"/>
      <w:r w:rsidRPr="00D62A88">
        <w:rPr>
          <w:rtl/>
        </w:rPr>
        <w:t>سیستم‌های</w:t>
      </w:r>
      <w:proofErr w:type="spellEnd"/>
      <w:r w:rsidRPr="00D62A88">
        <w:rPr>
          <w:rtl/>
        </w:rPr>
        <w:t xml:space="preserve"> نهفته با </w:t>
      </w:r>
      <w:proofErr w:type="spellStart"/>
      <w:r w:rsidRPr="00D62A88">
        <w:rPr>
          <w:rtl/>
        </w:rPr>
        <w:t>برنامه‌نویسی</w:t>
      </w:r>
      <w:proofErr w:type="spellEnd"/>
      <w:r w:rsidRPr="00D62A88">
        <w:rPr>
          <w:rtl/>
        </w:rPr>
        <w:t xml:space="preserve"> کامپیوتر مشخص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. در کامپیوتر، برنامه اجرا </w:t>
      </w:r>
      <w:proofErr w:type="spellStart"/>
      <w:r w:rsidRPr="00D62A88">
        <w:rPr>
          <w:rtl/>
        </w:rPr>
        <w:t>می‌شود</w:t>
      </w:r>
      <w:proofErr w:type="spellEnd"/>
      <w:r w:rsidRPr="00D62A88">
        <w:rPr>
          <w:rtl/>
        </w:rPr>
        <w:t xml:space="preserve">، نتیجه را نمایش </w:t>
      </w:r>
      <w:proofErr w:type="spellStart"/>
      <w:r w:rsidRPr="00D62A88">
        <w:rPr>
          <w:rtl/>
        </w:rPr>
        <w:t>می‌دهد</w:t>
      </w:r>
      <w:proofErr w:type="spellEnd"/>
      <w:r w:rsidRPr="00D62A88">
        <w:rPr>
          <w:rtl/>
        </w:rPr>
        <w:t xml:space="preserve"> و سپس پایان </w:t>
      </w:r>
      <w:proofErr w:type="spellStart"/>
      <w:r w:rsidRPr="00D62A88">
        <w:rPr>
          <w:rtl/>
        </w:rPr>
        <w:t>می‌یابد</w:t>
      </w:r>
      <w:proofErr w:type="spellEnd"/>
      <w:r w:rsidRPr="00D62A88">
        <w:rPr>
          <w:rtl/>
        </w:rPr>
        <w:t xml:space="preserve">. اما یک </w:t>
      </w:r>
      <w:proofErr w:type="spellStart"/>
      <w:r w:rsidRPr="00D62A88">
        <w:rPr>
          <w:rtl/>
        </w:rPr>
        <w:t>میکروکنترلر</w:t>
      </w:r>
      <w:proofErr w:type="spellEnd"/>
      <w:r w:rsidRPr="00D62A88">
        <w:rPr>
          <w:rtl/>
        </w:rPr>
        <w:t xml:space="preserve"> نباید هرگز متوقف شود. برای مثال سیستم ترمز یک خودرو یا </w:t>
      </w:r>
      <w:proofErr w:type="spellStart"/>
      <w:r w:rsidRPr="00D62A88">
        <w:rPr>
          <w:rtl/>
        </w:rPr>
        <w:t>کنترل‌کننده</w:t>
      </w:r>
      <w:proofErr w:type="spellEnd"/>
      <w:r w:rsidRPr="00D62A88">
        <w:rPr>
          <w:rtl/>
        </w:rPr>
        <w:t xml:space="preserve"> دما باید همواره فعال باشد</w:t>
      </w:r>
      <w:r w:rsidRPr="00D62A88">
        <w:t xml:space="preserve">. </w:t>
      </w:r>
      <w:r w:rsidRPr="00D62A88">
        <w:rPr>
          <w:rtl/>
        </w:rPr>
        <w:t xml:space="preserve">به همین دلیل ما از یک حلقه </w:t>
      </w:r>
      <w:proofErr w:type="spellStart"/>
      <w:r w:rsidRPr="00D62A88">
        <w:rPr>
          <w:rtl/>
        </w:rPr>
        <w:t>بی‌نهایت</w:t>
      </w:r>
      <w:proofErr w:type="spellEnd"/>
      <w:r w:rsidRPr="00D62A88">
        <w:rPr>
          <w:rtl/>
        </w:rPr>
        <w:t xml:space="preserve"> </w:t>
      </w:r>
      <w:r w:rsidRPr="00D62A88">
        <w:t xml:space="preserve">while(1) </w:t>
      </w:r>
      <w:r w:rsidRPr="00D62A88">
        <w:rPr>
          <w:rtl/>
        </w:rPr>
        <w:t xml:space="preserve">استفاده </w:t>
      </w:r>
      <w:proofErr w:type="spellStart"/>
      <w:r w:rsidRPr="00D62A88">
        <w:rPr>
          <w:rtl/>
        </w:rPr>
        <w:t>می‌کنیم</w:t>
      </w:r>
      <w:proofErr w:type="spellEnd"/>
      <w:r w:rsidRPr="00D62A88">
        <w:rPr>
          <w:rtl/>
        </w:rPr>
        <w:t xml:space="preserve">. </w:t>
      </w:r>
      <w:proofErr w:type="spellStart"/>
      <w:r w:rsidRPr="00D62A88">
        <w:rPr>
          <w:rtl/>
        </w:rPr>
        <w:t>کدهایی</w:t>
      </w:r>
      <w:proofErr w:type="spellEnd"/>
      <w:r w:rsidRPr="00D62A88">
        <w:rPr>
          <w:rtl/>
        </w:rPr>
        <w:t xml:space="preserve"> که درون این حلقه نوشته </w:t>
      </w:r>
      <w:proofErr w:type="spellStart"/>
      <w:r w:rsidRPr="00D62A88">
        <w:rPr>
          <w:rtl/>
        </w:rPr>
        <w:t>می‌شوند</w:t>
      </w:r>
      <w:proofErr w:type="spellEnd"/>
      <w:r w:rsidRPr="00D62A88">
        <w:rPr>
          <w:rtl/>
        </w:rPr>
        <w:t xml:space="preserve"> تا زمانی که جریان برق متصل باشد، بارها و بارها تکرار خواهند شد</w:t>
      </w:r>
      <w:r w:rsidRPr="00D62A88">
        <w:t>.</w:t>
      </w:r>
    </w:p>
    <w:p w14:paraId="5D0C0D8D" w14:textId="49DE7BBF" w:rsidR="00480550" w:rsidRDefault="00480550" w:rsidP="003A0A59">
      <w:pPr>
        <w:rPr>
          <w:rtl/>
        </w:rPr>
      </w:pPr>
    </w:p>
    <w:p w14:paraId="445AD55F" w14:textId="44474D3A" w:rsidR="003A0A59" w:rsidRDefault="003A0A59" w:rsidP="003A0A59">
      <w:pPr>
        <w:rPr>
          <w:rtl/>
        </w:rPr>
      </w:pPr>
      <w:r w:rsidRPr="002454A9">
        <w:rPr>
          <w:rFonts w:hint="cs"/>
          <w:b/>
          <w:bCs/>
          <w:rtl/>
        </w:rPr>
        <w:t>نکته:</w:t>
      </w:r>
      <w:r>
        <w:rPr>
          <w:rFonts w:hint="cs"/>
          <w:rtl/>
        </w:rPr>
        <w:t xml:space="preserve"> وقتی داخل </w:t>
      </w:r>
      <w:r>
        <w:t>Atmel studio</w:t>
      </w:r>
      <w:r>
        <w:rPr>
          <w:rFonts w:hint="cs"/>
          <w:rtl/>
        </w:rPr>
        <w:t xml:space="preserve"> پروژه جدید میسازید خودش </w:t>
      </w:r>
      <w:proofErr w:type="spellStart"/>
      <w:r>
        <w:rPr>
          <w:rFonts w:hint="cs"/>
          <w:rtl/>
        </w:rPr>
        <w:t>یه</w:t>
      </w:r>
      <w:proofErr w:type="spellEnd"/>
      <w:r>
        <w:rPr>
          <w:rFonts w:hint="cs"/>
          <w:rtl/>
        </w:rPr>
        <w:t xml:space="preserve"> فایل </w:t>
      </w:r>
      <w:proofErr w:type="spellStart"/>
      <w:r>
        <w:t>main.c</w:t>
      </w:r>
      <w:proofErr w:type="spellEnd"/>
      <w:r>
        <w:rPr>
          <w:rFonts w:hint="cs"/>
          <w:rtl/>
        </w:rPr>
        <w:t xml:space="preserve"> داخل پوشه </w:t>
      </w:r>
      <w:proofErr w:type="spellStart"/>
      <w:r>
        <w:t>src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میسازه</w:t>
      </w:r>
      <w:proofErr w:type="spellEnd"/>
      <w:r>
        <w:rPr>
          <w:rFonts w:hint="cs"/>
          <w:rtl/>
        </w:rPr>
        <w:t xml:space="preserve"> اینجا </w:t>
      </w:r>
      <w:proofErr w:type="spellStart"/>
      <w:r>
        <w:rPr>
          <w:rFonts w:hint="cs"/>
          <w:rtl/>
        </w:rPr>
        <w:t>جاییه</w:t>
      </w:r>
      <w:proofErr w:type="spellEnd"/>
      <w:r>
        <w:rPr>
          <w:rFonts w:hint="cs"/>
          <w:rtl/>
        </w:rPr>
        <w:t xml:space="preserve"> که ما کد های خودمون رو مینویسیم.</w:t>
      </w:r>
    </w:p>
    <w:p w14:paraId="65E0DFA6" w14:textId="77777777" w:rsidR="003A0A59" w:rsidRDefault="003A0A59" w:rsidP="003A0A59">
      <w:pPr>
        <w:rPr>
          <w:rtl/>
        </w:rPr>
      </w:pPr>
    </w:p>
    <w:p w14:paraId="7930A6DB" w14:textId="573B1F4D" w:rsidR="003A0A59" w:rsidRDefault="003A0A59" w:rsidP="003A0A59">
      <w:pPr>
        <w:rPr>
          <w:rFonts w:hint="cs"/>
          <w:rtl/>
        </w:rPr>
      </w:pPr>
      <w:r w:rsidRPr="002454A9">
        <w:rPr>
          <w:rFonts w:hint="cs"/>
          <w:b/>
          <w:bCs/>
          <w:rtl/>
        </w:rPr>
        <w:t>نکته:</w:t>
      </w:r>
      <w:r>
        <w:rPr>
          <w:rFonts w:hint="cs"/>
          <w:rtl/>
        </w:rPr>
        <w:t xml:space="preserve"> برای </w:t>
      </w:r>
      <w:proofErr w:type="spellStart"/>
      <w:r>
        <w:rPr>
          <w:rFonts w:hint="cs"/>
          <w:rtl/>
        </w:rPr>
        <w:t>کامپایل</w:t>
      </w:r>
      <w:proofErr w:type="spellEnd"/>
      <w:r>
        <w:rPr>
          <w:rFonts w:hint="cs"/>
          <w:rtl/>
        </w:rPr>
        <w:t xml:space="preserve"> کردن کد ها داخل </w:t>
      </w:r>
      <w:r>
        <w:t>Atmel studio</w:t>
      </w:r>
      <w:r>
        <w:rPr>
          <w:rFonts w:hint="cs"/>
          <w:rtl/>
        </w:rPr>
        <w:t xml:space="preserve"> دکمه </w:t>
      </w:r>
      <w:r>
        <w:t>f7</w:t>
      </w:r>
      <w:r>
        <w:rPr>
          <w:rFonts w:hint="cs"/>
          <w:rtl/>
        </w:rPr>
        <w:t xml:space="preserve"> رو فشار </w:t>
      </w:r>
      <w:proofErr w:type="spellStart"/>
      <w:r>
        <w:rPr>
          <w:rFonts w:hint="cs"/>
          <w:rtl/>
        </w:rPr>
        <w:t>میدیم</w:t>
      </w:r>
      <w:proofErr w:type="spellEnd"/>
      <w:r>
        <w:rPr>
          <w:rFonts w:hint="cs"/>
          <w:rtl/>
        </w:rPr>
        <w:t xml:space="preserve"> و کد ما </w:t>
      </w:r>
      <w:proofErr w:type="spellStart"/>
      <w:r>
        <w:rPr>
          <w:rFonts w:hint="cs"/>
          <w:rtl/>
        </w:rPr>
        <w:t>کامپایل</w:t>
      </w:r>
      <w:proofErr w:type="spellEnd"/>
      <w:r>
        <w:rPr>
          <w:rFonts w:hint="cs"/>
          <w:rtl/>
        </w:rPr>
        <w:t xml:space="preserve"> و تبدیل به </w:t>
      </w:r>
      <w:r>
        <w:t>hex</w:t>
      </w:r>
      <w:r>
        <w:rPr>
          <w:rFonts w:hint="cs"/>
          <w:rtl/>
        </w:rPr>
        <w:t xml:space="preserve"> میشه و این فایل </w:t>
      </w:r>
      <w:r>
        <w:t xml:space="preserve">hex </w:t>
      </w:r>
      <w:r>
        <w:rPr>
          <w:rFonts w:hint="cs"/>
          <w:rtl/>
        </w:rPr>
        <w:t xml:space="preserve"> رو </w:t>
      </w:r>
      <w:proofErr w:type="spellStart"/>
      <w:r>
        <w:rPr>
          <w:rFonts w:hint="cs"/>
          <w:rtl/>
        </w:rPr>
        <w:t>میایم</w:t>
      </w:r>
      <w:proofErr w:type="spellEnd"/>
      <w:r>
        <w:rPr>
          <w:rFonts w:hint="cs"/>
          <w:rtl/>
        </w:rPr>
        <w:t xml:space="preserve"> با </w:t>
      </w:r>
      <w:proofErr w:type="spellStart"/>
      <w:r>
        <w:rPr>
          <w:rFonts w:hint="cs"/>
          <w:rtl/>
        </w:rPr>
        <w:t>دبل</w:t>
      </w:r>
      <w:proofErr w:type="spellEnd"/>
      <w:r>
        <w:rPr>
          <w:rFonts w:hint="cs"/>
          <w:rtl/>
        </w:rPr>
        <w:t xml:space="preserve"> کلیک روی </w:t>
      </w:r>
      <w:r>
        <w:t xml:space="preserve">atmega32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میایم</w:t>
      </w:r>
      <w:proofErr w:type="spellEnd"/>
      <w:r>
        <w:rPr>
          <w:rFonts w:hint="cs"/>
          <w:rtl/>
        </w:rPr>
        <w:t xml:space="preserve"> و بهش </w:t>
      </w:r>
      <w:proofErr w:type="spellStart"/>
      <w:r>
        <w:rPr>
          <w:rFonts w:hint="cs"/>
          <w:rtl/>
        </w:rPr>
        <w:t>میدیم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اجراش</w:t>
      </w:r>
      <w:proofErr w:type="spellEnd"/>
      <w:r>
        <w:rPr>
          <w:rFonts w:hint="cs"/>
          <w:rtl/>
        </w:rPr>
        <w:t xml:space="preserve"> کنه</w:t>
      </w:r>
    </w:p>
    <w:p w14:paraId="6F0509B2" w14:textId="77777777" w:rsidR="00480550" w:rsidRPr="00152376" w:rsidRDefault="00480550" w:rsidP="00152376">
      <w:pPr>
        <w:pStyle w:val="Heading1"/>
      </w:pPr>
      <w:bookmarkStart w:id="5" w:name="_Toc218347147"/>
      <w:r w:rsidRPr="00152376">
        <w:rPr>
          <w:rtl/>
        </w:rPr>
        <w:lastRenderedPageBreak/>
        <w:t xml:space="preserve">فصل ۲: کالبدشکافی </w:t>
      </w:r>
      <w:proofErr w:type="spellStart"/>
      <w:r w:rsidRPr="00152376">
        <w:rPr>
          <w:rtl/>
        </w:rPr>
        <w:t>سخت‌افزار</w:t>
      </w:r>
      <w:proofErr w:type="spellEnd"/>
      <w:r w:rsidRPr="00152376">
        <w:t xml:space="preserve"> ATmega32</w:t>
      </w:r>
      <w:bookmarkEnd w:id="5"/>
    </w:p>
    <w:p w14:paraId="2F51F697" w14:textId="6BA1B5A8" w:rsidR="00480550" w:rsidRDefault="00480550" w:rsidP="00480550">
      <w:pPr>
        <w:rPr>
          <w:rtl/>
        </w:rPr>
      </w:pPr>
      <w:r w:rsidRPr="00480550">
        <w:rPr>
          <w:rtl/>
        </w:rPr>
        <w:t xml:space="preserve">در فصل قبل ابزارهای </w:t>
      </w:r>
      <w:proofErr w:type="spellStart"/>
      <w:r w:rsidRPr="00480550">
        <w:rPr>
          <w:rtl/>
        </w:rPr>
        <w:t>نرم‌افزاری</w:t>
      </w:r>
      <w:proofErr w:type="spellEnd"/>
      <w:r w:rsidRPr="00480550">
        <w:rPr>
          <w:rtl/>
        </w:rPr>
        <w:t xml:space="preserve"> را نصب کردیم. اکنون نوبت آن است که </w:t>
      </w:r>
      <w:proofErr w:type="spellStart"/>
      <w:r w:rsidRPr="00480550">
        <w:rPr>
          <w:rtl/>
        </w:rPr>
        <w:t>خودِ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را بشناسیم. ما در این دوره از مدل </w:t>
      </w:r>
      <w:r>
        <w:rPr>
          <w:b/>
          <w:bCs/>
        </w:rPr>
        <w:t xml:space="preserve"> </w:t>
      </w:r>
      <w:r w:rsidRPr="00480550">
        <w:rPr>
          <w:b/>
          <w:bCs/>
        </w:rPr>
        <w:t>ATmega32</w:t>
      </w:r>
      <w:r w:rsidRPr="00480550">
        <w:t xml:space="preserve"> </w:t>
      </w:r>
      <w:r w:rsidRPr="00480550">
        <w:rPr>
          <w:rtl/>
        </w:rPr>
        <w:t xml:space="preserve">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rPr>
          <w:rtl/>
        </w:rPr>
        <w:t xml:space="preserve"> که یکی از </w:t>
      </w:r>
      <w:proofErr w:type="spellStart"/>
      <w:r w:rsidRPr="00480550">
        <w:rPr>
          <w:rtl/>
        </w:rPr>
        <w:t>کامل‌ترین</w:t>
      </w:r>
      <w:proofErr w:type="spellEnd"/>
      <w:r w:rsidRPr="00480550">
        <w:rPr>
          <w:rtl/>
        </w:rPr>
        <w:t xml:space="preserve"> و </w:t>
      </w:r>
      <w:proofErr w:type="spellStart"/>
      <w:r w:rsidRPr="00480550">
        <w:rPr>
          <w:rtl/>
        </w:rPr>
        <w:t>محبوب‌ترین</w:t>
      </w:r>
      <w:proofErr w:type="spellEnd"/>
      <w:r w:rsidRPr="00480550">
        <w:rPr>
          <w:rtl/>
        </w:rPr>
        <w:t xml:space="preserve"> اعضای خانواده</w:t>
      </w:r>
      <w:r w:rsidRPr="00480550">
        <w:t xml:space="preserve"> AVR </w:t>
      </w:r>
      <w:r w:rsidRPr="00480550">
        <w:rPr>
          <w:rtl/>
        </w:rPr>
        <w:t xml:space="preserve">است. این تراشه یک </w:t>
      </w:r>
      <w:proofErr w:type="spellStart"/>
      <w:r w:rsidRPr="00480550">
        <w:rPr>
          <w:rtl/>
        </w:rPr>
        <w:t>بسته‌بندی</w:t>
      </w:r>
      <w:proofErr w:type="spellEnd"/>
      <w:r w:rsidRPr="00480550">
        <w:rPr>
          <w:rtl/>
        </w:rPr>
        <w:t xml:space="preserve"> ۴۰ پایه دارد و امکانات بسیار زیادی را در خود جای داده است</w:t>
      </w:r>
      <w:r w:rsidRPr="00480550">
        <w:t>.</w:t>
      </w:r>
    </w:p>
    <w:p w14:paraId="5CC42CC5" w14:textId="77777777" w:rsidR="00480550" w:rsidRDefault="00480550" w:rsidP="00480550">
      <w:pPr>
        <w:rPr>
          <w:rtl/>
        </w:rPr>
      </w:pPr>
    </w:p>
    <w:p w14:paraId="637FD594" w14:textId="583E862D" w:rsidR="00480550" w:rsidRPr="00480550" w:rsidRDefault="00480550" w:rsidP="00480550">
      <w:pPr>
        <w:jc w:val="center"/>
      </w:pPr>
      <w:r>
        <w:rPr>
          <w:noProof/>
        </w:rPr>
        <w:drawing>
          <wp:inline distT="0" distB="0" distL="0" distR="0" wp14:anchorId="4AAFB064" wp14:editId="11FDA4F9">
            <wp:extent cx="3458029" cy="2423407"/>
            <wp:effectExtent l="0" t="0" r="9525" b="0"/>
            <wp:docPr id="1437771875" name="Picture 1" descr="دیتاشیت فارسی میکروکنترلر ATmega32 | اِمیک - آموزش الکترونیک و میکروکنترل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دیتاشیت فارسی میکروکنترلر ATmega32 | اِمیک - آموزش الکترونیک و میکروکنترل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946" cy="242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BB52" w14:textId="559BFDAE" w:rsidR="00480550" w:rsidRPr="00480550" w:rsidRDefault="00480550" w:rsidP="00480550">
      <w:pPr>
        <w:pStyle w:val="Heading2"/>
      </w:pPr>
      <w:bookmarkStart w:id="6" w:name="_Toc218347148"/>
      <w:r w:rsidRPr="00480550">
        <w:rPr>
          <w:rtl/>
        </w:rPr>
        <w:t>۱</w:t>
      </w:r>
      <w:r w:rsidRPr="00480550">
        <w:t xml:space="preserve"> </w:t>
      </w:r>
      <w:r w:rsidRPr="00480550">
        <w:rPr>
          <w:rtl/>
        </w:rPr>
        <w:t xml:space="preserve">بررسی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و ساختار فیزیکی</w:t>
      </w:r>
      <w:bookmarkEnd w:id="6"/>
    </w:p>
    <w:p w14:paraId="6AB82908" w14:textId="77777777" w:rsidR="00480550" w:rsidRPr="00480550" w:rsidRDefault="00480550" w:rsidP="00480550">
      <w:r w:rsidRPr="00480550">
        <w:rPr>
          <w:rtl/>
        </w:rPr>
        <w:t>وقتی به شکل ظاهری</w:t>
      </w:r>
      <w:r w:rsidRPr="00480550">
        <w:t xml:space="preserve"> ATmega32 </w:t>
      </w:r>
      <w:r w:rsidRPr="00480550">
        <w:rPr>
          <w:rtl/>
        </w:rPr>
        <w:t xml:space="preserve">نگاه </w:t>
      </w:r>
      <w:proofErr w:type="spellStart"/>
      <w:r w:rsidRPr="00480550">
        <w:rPr>
          <w:rtl/>
        </w:rPr>
        <w:t>می‌کنیم</w:t>
      </w:r>
      <w:proofErr w:type="spellEnd"/>
      <w:r w:rsidRPr="00480550">
        <w:rPr>
          <w:rtl/>
        </w:rPr>
        <w:t xml:space="preserve"> ۴۰ پایه فلزی </w:t>
      </w:r>
      <w:proofErr w:type="spellStart"/>
      <w:r w:rsidRPr="00480550">
        <w:rPr>
          <w:rtl/>
        </w:rPr>
        <w:t>می‌بینیم</w:t>
      </w:r>
      <w:proofErr w:type="spellEnd"/>
      <w:r w:rsidRPr="00480550">
        <w:rPr>
          <w:rtl/>
        </w:rPr>
        <w:t xml:space="preserve">. هر کدام از این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وظیفه خاصی دارند. برای راحتی کار مهندسان این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را </w:t>
      </w:r>
      <w:proofErr w:type="spellStart"/>
      <w:r w:rsidRPr="00480550">
        <w:rPr>
          <w:rtl/>
        </w:rPr>
        <w:t>گروه‌بندی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کرده‌اند</w:t>
      </w:r>
      <w:proofErr w:type="spellEnd"/>
      <w:r w:rsidRPr="00480550">
        <w:t>.</w:t>
      </w:r>
    </w:p>
    <w:p w14:paraId="360AF5A4" w14:textId="77777777" w:rsidR="00480550" w:rsidRPr="00480550" w:rsidRDefault="00480550" w:rsidP="00480550">
      <w:proofErr w:type="spellStart"/>
      <w:r w:rsidRPr="00480550">
        <w:rPr>
          <w:b/>
          <w:bCs/>
          <w:rtl/>
        </w:rPr>
        <w:t>پایه‌های</w:t>
      </w:r>
      <w:proofErr w:type="spellEnd"/>
      <w:r w:rsidRPr="00480550">
        <w:rPr>
          <w:b/>
          <w:bCs/>
          <w:rtl/>
        </w:rPr>
        <w:t xml:space="preserve"> تغذیه</w:t>
      </w:r>
      <w:r w:rsidRPr="00480550">
        <w:rPr>
          <w:b/>
          <w:bCs/>
        </w:rPr>
        <w:t>:</w:t>
      </w:r>
      <w:r w:rsidRPr="00480550">
        <w:t xml:space="preserve">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یک قطعه الکترونیکی است و برای روشن شدن نیاز به انرژی دارد</w:t>
      </w:r>
      <w:r w:rsidRPr="00480550">
        <w:t>.</w:t>
      </w:r>
    </w:p>
    <w:p w14:paraId="5D7E7755" w14:textId="68610846" w:rsidR="00480550" w:rsidRPr="00480550" w:rsidRDefault="00480550" w:rsidP="00480550">
      <w:pPr>
        <w:numPr>
          <w:ilvl w:val="0"/>
          <w:numId w:val="40"/>
        </w:numPr>
      </w:pPr>
      <w:r>
        <w:rPr>
          <w:b/>
          <w:bCs/>
        </w:rPr>
        <w:lastRenderedPageBreak/>
        <w:t xml:space="preserve"> </w:t>
      </w:r>
      <w:r w:rsidRPr="00480550">
        <w:rPr>
          <w:b/>
          <w:bCs/>
        </w:rPr>
        <w:t>VCC</w:t>
      </w:r>
      <w:r w:rsidRPr="00480550">
        <w:t xml:space="preserve"> </w:t>
      </w:r>
      <w:r w:rsidRPr="00480550">
        <w:rPr>
          <w:rtl/>
        </w:rPr>
        <w:t xml:space="preserve">این پایه به قطب مثبت منبع تغذیه وصل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>. ولتاژ استاندارد کاری معمولاً ۵ ولت است</w:t>
      </w:r>
      <w:r w:rsidRPr="00480550">
        <w:t>.</w:t>
      </w:r>
    </w:p>
    <w:p w14:paraId="57B4E127" w14:textId="2195B5A7" w:rsidR="00480550" w:rsidRPr="00480550" w:rsidRDefault="00480550" w:rsidP="00480550">
      <w:pPr>
        <w:numPr>
          <w:ilvl w:val="0"/>
          <w:numId w:val="40"/>
        </w:numPr>
      </w:pPr>
      <w:proofErr w:type="gramStart"/>
      <w:r w:rsidRPr="00480550">
        <w:rPr>
          <w:b/>
          <w:bCs/>
        </w:rPr>
        <w:t>GND</w:t>
      </w:r>
      <w:r w:rsidRPr="00480550">
        <w:t xml:space="preserve"> </w:t>
      </w:r>
      <w:r>
        <w:rPr>
          <w:rFonts w:hint="cs"/>
          <w:rtl/>
        </w:rPr>
        <w:t xml:space="preserve"> </w:t>
      </w:r>
      <w:r w:rsidRPr="00480550">
        <w:rPr>
          <w:rtl/>
        </w:rPr>
        <w:t>این</w:t>
      </w:r>
      <w:proofErr w:type="gramEnd"/>
      <w:r w:rsidRPr="00480550">
        <w:rPr>
          <w:rtl/>
        </w:rPr>
        <w:t xml:space="preserve"> پایه به قطب منفی یا زمین مدار متصل </w:t>
      </w:r>
      <w:proofErr w:type="spellStart"/>
      <w:r w:rsidRPr="00480550">
        <w:rPr>
          <w:rtl/>
        </w:rPr>
        <w:t>می‌شود</w:t>
      </w:r>
      <w:proofErr w:type="spellEnd"/>
      <w:r w:rsidRPr="00480550">
        <w:t>.</w:t>
      </w:r>
    </w:p>
    <w:p w14:paraId="512E76E0" w14:textId="6142E417" w:rsidR="00480550" w:rsidRPr="00480550" w:rsidRDefault="00480550" w:rsidP="00480550">
      <w:proofErr w:type="spellStart"/>
      <w:r w:rsidRPr="00480550">
        <w:rPr>
          <w:b/>
          <w:bCs/>
          <w:rtl/>
        </w:rPr>
        <w:t>پورت‌های</w:t>
      </w:r>
      <w:proofErr w:type="spellEnd"/>
      <w:r w:rsidRPr="00480550">
        <w:rPr>
          <w:b/>
          <w:bCs/>
          <w:rtl/>
        </w:rPr>
        <w:t xml:space="preserve"> ورودی و خروجی</w:t>
      </w:r>
      <w:r>
        <w:rPr>
          <w:b/>
          <w:bCs/>
        </w:rPr>
        <w:t xml:space="preserve"> </w:t>
      </w:r>
      <w:r w:rsidRPr="00480550">
        <w:rPr>
          <w:b/>
          <w:bCs/>
        </w:rPr>
        <w:t>:</w:t>
      </w:r>
      <w:r w:rsidRPr="00480550">
        <w:t xml:space="preserve"> </w:t>
      </w:r>
      <w:proofErr w:type="spellStart"/>
      <w:r w:rsidRPr="00480550">
        <w:rPr>
          <w:rtl/>
        </w:rPr>
        <w:t>مهم‌ترین</w:t>
      </w:r>
      <w:proofErr w:type="spellEnd"/>
      <w:r w:rsidRPr="00480550">
        <w:rPr>
          <w:rtl/>
        </w:rPr>
        <w:t xml:space="preserve"> بخش برای ما همین </w:t>
      </w:r>
      <w:proofErr w:type="spellStart"/>
      <w:r w:rsidRPr="00480550">
        <w:rPr>
          <w:rtl/>
        </w:rPr>
        <w:t>پورت‌ها</w:t>
      </w:r>
      <w:proofErr w:type="spellEnd"/>
      <w:r w:rsidRPr="00480550">
        <w:rPr>
          <w:rtl/>
        </w:rPr>
        <w:t xml:space="preserve"> هستند. در</w:t>
      </w:r>
      <w:r w:rsidRPr="00480550">
        <w:t xml:space="preserve"> </w:t>
      </w:r>
      <w:r>
        <w:t xml:space="preserve"> </w:t>
      </w:r>
      <w:r w:rsidRPr="00480550">
        <w:t xml:space="preserve">ATmega32 </w:t>
      </w:r>
      <w:r>
        <w:rPr>
          <w:rFonts w:hint="cs"/>
          <w:rtl/>
        </w:rPr>
        <w:t xml:space="preserve"> </w:t>
      </w:r>
      <w:r w:rsidRPr="00480550">
        <w:rPr>
          <w:rtl/>
        </w:rPr>
        <w:t xml:space="preserve">ما ۴ </w:t>
      </w:r>
      <w:proofErr w:type="spellStart"/>
      <w:r w:rsidRPr="00480550">
        <w:rPr>
          <w:rtl/>
        </w:rPr>
        <w:t>پورت</w:t>
      </w:r>
      <w:proofErr w:type="spellEnd"/>
      <w:r w:rsidRPr="00480550">
        <w:rPr>
          <w:rtl/>
        </w:rPr>
        <w:t xml:space="preserve"> اصلی داریم که </w:t>
      </w:r>
      <w:proofErr w:type="spellStart"/>
      <w:r w:rsidRPr="00480550">
        <w:rPr>
          <w:rtl/>
        </w:rPr>
        <w:t>نام‌هایشان</w:t>
      </w:r>
      <w:proofErr w:type="spellEnd"/>
      <w:r w:rsidRPr="00480550">
        <w:t xml:space="preserve"> A </w:t>
      </w:r>
      <w:r w:rsidRPr="00480550">
        <w:rPr>
          <w:rtl/>
        </w:rPr>
        <w:t>و</w:t>
      </w:r>
      <w:r w:rsidRPr="00480550">
        <w:t xml:space="preserve"> B </w:t>
      </w:r>
      <w:r w:rsidRPr="00480550">
        <w:rPr>
          <w:rtl/>
        </w:rPr>
        <w:t>و</w:t>
      </w:r>
      <w:r w:rsidRPr="00480550">
        <w:t xml:space="preserve"> C </w:t>
      </w:r>
      <w:r w:rsidRPr="00480550">
        <w:rPr>
          <w:rtl/>
        </w:rPr>
        <w:t>و</w:t>
      </w:r>
      <w:r w:rsidRPr="00480550">
        <w:t xml:space="preserve"> D </w:t>
      </w:r>
      <w:r w:rsidRPr="00480550">
        <w:rPr>
          <w:rtl/>
        </w:rPr>
        <w:t xml:space="preserve">است. هر </w:t>
      </w:r>
      <w:proofErr w:type="spellStart"/>
      <w:r w:rsidRPr="00480550">
        <w:rPr>
          <w:rtl/>
        </w:rPr>
        <w:t>پورت</w:t>
      </w:r>
      <w:proofErr w:type="spellEnd"/>
      <w:r w:rsidRPr="00480550">
        <w:rPr>
          <w:rtl/>
        </w:rPr>
        <w:t xml:space="preserve"> شامل ۸ پایه است. دلیل ۸ </w:t>
      </w:r>
      <w:proofErr w:type="spellStart"/>
      <w:r w:rsidRPr="00480550">
        <w:rPr>
          <w:rtl/>
        </w:rPr>
        <w:t>تایی</w:t>
      </w:r>
      <w:proofErr w:type="spellEnd"/>
      <w:r w:rsidRPr="00480550">
        <w:rPr>
          <w:rtl/>
        </w:rPr>
        <w:t xml:space="preserve"> بودن </w:t>
      </w:r>
      <w:proofErr w:type="spellStart"/>
      <w:r w:rsidRPr="00480550">
        <w:rPr>
          <w:rtl/>
        </w:rPr>
        <w:t>آن‌ها</w:t>
      </w:r>
      <w:proofErr w:type="spellEnd"/>
      <w:r w:rsidRPr="00480550">
        <w:rPr>
          <w:rtl/>
        </w:rPr>
        <w:t xml:space="preserve"> این است که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ما ۸ بیتی است و هر </w:t>
      </w:r>
      <w:proofErr w:type="spellStart"/>
      <w:r w:rsidRPr="00480550">
        <w:rPr>
          <w:rtl/>
        </w:rPr>
        <w:t>پورت</w:t>
      </w:r>
      <w:proofErr w:type="spellEnd"/>
      <w:r w:rsidRPr="00480550">
        <w:rPr>
          <w:rtl/>
        </w:rPr>
        <w:t xml:space="preserve"> یک بایت کامل را تشکیل </w:t>
      </w:r>
      <w:proofErr w:type="spellStart"/>
      <w:r w:rsidRPr="00480550">
        <w:rPr>
          <w:rtl/>
        </w:rPr>
        <w:t>می‌دهد</w:t>
      </w:r>
      <w:proofErr w:type="spellEnd"/>
      <w:r w:rsidRPr="00480550">
        <w:t>.</w:t>
      </w:r>
    </w:p>
    <w:p w14:paraId="7E9343D1" w14:textId="2204E8F0" w:rsidR="00480550" w:rsidRPr="00480550" w:rsidRDefault="00480550" w:rsidP="00480550">
      <w:pPr>
        <w:numPr>
          <w:ilvl w:val="0"/>
          <w:numId w:val="41"/>
        </w:numPr>
      </w:pPr>
      <w:r>
        <w:rPr>
          <w:b/>
          <w:bCs/>
        </w:rPr>
        <w:t xml:space="preserve"> </w:t>
      </w:r>
      <w:r w:rsidRPr="00480550">
        <w:rPr>
          <w:b/>
          <w:bCs/>
        </w:rPr>
        <w:t>Port A:</w:t>
      </w:r>
      <w:r w:rsidRPr="00480550">
        <w:t xml:space="preserve">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۳۳ تا ۴۰</w:t>
      </w:r>
    </w:p>
    <w:p w14:paraId="729D9DF6" w14:textId="52F63669" w:rsidR="00480550" w:rsidRPr="00480550" w:rsidRDefault="00480550" w:rsidP="00480550">
      <w:pPr>
        <w:numPr>
          <w:ilvl w:val="0"/>
          <w:numId w:val="41"/>
        </w:numPr>
      </w:pPr>
      <w:r>
        <w:rPr>
          <w:b/>
          <w:bCs/>
        </w:rPr>
        <w:t xml:space="preserve"> </w:t>
      </w:r>
      <w:r w:rsidRPr="00480550">
        <w:rPr>
          <w:b/>
          <w:bCs/>
        </w:rPr>
        <w:t>Port B:</w:t>
      </w:r>
      <w:r w:rsidRPr="00480550">
        <w:t xml:space="preserve">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۱ تا ۸</w:t>
      </w:r>
    </w:p>
    <w:p w14:paraId="23C1DC15" w14:textId="20DB63B5" w:rsidR="00480550" w:rsidRPr="00480550" w:rsidRDefault="00480550" w:rsidP="00480550">
      <w:pPr>
        <w:numPr>
          <w:ilvl w:val="0"/>
          <w:numId w:val="41"/>
        </w:numPr>
      </w:pPr>
      <w:r>
        <w:rPr>
          <w:b/>
          <w:bCs/>
        </w:rPr>
        <w:t xml:space="preserve"> </w:t>
      </w:r>
      <w:r w:rsidRPr="00480550">
        <w:rPr>
          <w:b/>
          <w:bCs/>
        </w:rPr>
        <w:t>Port C:</w:t>
      </w:r>
      <w:r w:rsidRPr="00480550">
        <w:t xml:space="preserve">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۲۲ تا ۲۹</w:t>
      </w:r>
    </w:p>
    <w:p w14:paraId="5F24D2E4" w14:textId="6F762F6D" w:rsidR="00480550" w:rsidRPr="00480550" w:rsidRDefault="00480550" w:rsidP="00480550">
      <w:pPr>
        <w:numPr>
          <w:ilvl w:val="0"/>
          <w:numId w:val="41"/>
        </w:numPr>
      </w:pPr>
      <w:r>
        <w:rPr>
          <w:b/>
          <w:bCs/>
        </w:rPr>
        <w:t xml:space="preserve"> </w:t>
      </w:r>
      <w:r w:rsidRPr="00480550">
        <w:rPr>
          <w:b/>
          <w:bCs/>
        </w:rPr>
        <w:t>Port D:</w:t>
      </w:r>
      <w:r w:rsidRPr="00480550">
        <w:t xml:space="preserve">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۱۴ تا ۲۱</w:t>
      </w:r>
    </w:p>
    <w:p w14:paraId="22BB56B0" w14:textId="77777777" w:rsidR="00480550" w:rsidRDefault="00480550" w:rsidP="00480550">
      <w:pPr>
        <w:rPr>
          <w:rtl/>
        </w:rPr>
      </w:pPr>
      <w:r w:rsidRPr="00480550">
        <w:rPr>
          <w:rtl/>
        </w:rPr>
        <w:t xml:space="preserve">نکته مهم این است که این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</w:t>
      </w:r>
      <w:r w:rsidRPr="00480550">
        <w:rPr>
          <w:b/>
          <w:bCs/>
          <w:rtl/>
        </w:rPr>
        <w:t>دو طرفه</w:t>
      </w:r>
      <w:r w:rsidRPr="00480550">
        <w:rPr>
          <w:rtl/>
        </w:rPr>
        <w:t xml:space="preserve"> هستند. یعنی ما </w:t>
      </w:r>
      <w:proofErr w:type="spellStart"/>
      <w:r w:rsidRPr="00480550">
        <w:rPr>
          <w:rtl/>
        </w:rPr>
        <w:t>می‌توانیم</w:t>
      </w:r>
      <w:proofErr w:type="spellEnd"/>
      <w:r w:rsidRPr="00480550">
        <w:rPr>
          <w:rtl/>
        </w:rPr>
        <w:t xml:space="preserve"> در برنامه تعیین کنیم که یک پایه خاص اطلاعات را به بیرون بفرستد یعنی خروجی باشد یا اطلاعات را از محیط بگیرد یعنی ورودی باشد</w:t>
      </w:r>
      <w:r w:rsidRPr="00480550">
        <w:t>.</w:t>
      </w:r>
    </w:p>
    <w:p w14:paraId="78072179" w14:textId="77777777" w:rsidR="00480550" w:rsidRPr="00480550" w:rsidRDefault="00480550" w:rsidP="00480550"/>
    <w:p w14:paraId="07F959F5" w14:textId="50C6A4F1" w:rsidR="00480550" w:rsidRPr="00480550" w:rsidRDefault="00480550" w:rsidP="00480550">
      <w:pPr>
        <w:pStyle w:val="Heading2"/>
      </w:pPr>
      <w:bookmarkStart w:id="7" w:name="_Toc218347149"/>
      <w:r w:rsidRPr="00480550">
        <w:rPr>
          <w:rtl/>
        </w:rPr>
        <w:t>۲</w:t>
      </w:r>
      <w:r w:rsidRPr="00480550">
        <w:t xml:space="preserve"> </w:t>
      </w:r>
      <w:r w:rsidRPr="00480550">
        <w:rPr>
          <w:rtl/>
        </w:rPr>
        <w:t xml:space="preserve">سیستم کلاک و </w:t>
      </w:r>
      <w:proofErr w:type="spellStart"/>
      <w:r w:rsidRPr="00480550">
        <w:rPr>
          <w:rtl/>
        </w:rPr>
        <w:t>نوسان‌ساز</w:t>
      </w:r>
      <w:bookmarkEnd w:id="7"/>
      <w:proofErr w:type="spellEnd"/>
    </w:p>
    <w:p w14:paraId="03FCD271" w14:textId="77777777" w:rsidR="00480550" w:rsidRPr="00480550" w:rsidRDefault="00480550" w:rsidP="00480550">
      <w:r w:rsidRPr="00480550">
        <w:rPr>
          <w:rtl/>
        </w:rPr>
        <w:t xml:space="preserve">هر </w:t>
      </w:r>
      <w:proofErr w:type="spellStart"/>
      <w:r w:rsidRPr="00480550">
        <w:rPr>
          <w:rtl/>
        </w:rPr>
        <w:t>پردازنده‌ای</w:t>
      </w:r>
      <w:proofErr w:type="spellEnd"/>
      <w:r w:rsidRPr="00480550">
        <w:rPr>
          <w:rtl/>
        </w:rPr>
        <w:t xml:space="preserve"> برای اینکه کار کند نیاز به یک ضربان قلب دارد. به این ضربان </w:t>
      </w:r>
      <w:r w:rsidRPr="00480550">
        <w:rPr>
          <w:b/>
          <w:bCs/>
          <w:rtl/>
        </w:rPr>
        <w:t>کلاک پالس</w:t>
      </w:r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می‌گویند</w:t>
      </w:r>
      <w:proofErr w:type="spellEnd"/>
      <w:r w:rsidRPr="00480550">
        <w:rPr>
          <w:rtl/>
        </w:rPr>
        <w:t>. هرچه این ضربان تندتر باشد سرعت اجرای دستورات بیشتر است</w:t>
      </w:r>
      <w:r w:rsidRPr="00480550">
        <w:t xml:space="preserve">. </w:t>
      </w:r>
      <w:r w:rsidRPr="00480550">
        <w:rPr>
          <w:rtl/>
        </w:rPr>
        <w:t>در</w:t>
      </w:r>
      <w:r w:rsidRPr="00480550">
        <w:t xml:space="preserve"> AVR </w:t>
      </w:r>
      <w:r w:rsidRPr="00480550">
        <w:rPr>
          <w:rtl/>
        </w:rPr>
        <w:t>ما دو راه برای تامین این کلاک داریم</w:t>
      </w:r>
      <w:r w:rsidRPr="00480550">
        <w:t>:</w:t>
      </w:r>
    </w:p>
    <w:p w14:paraId="1521E2A4" w14:textId="114A5FFF" w:rsidR="00480550" w:rsidRPr="00480550" w:rsidRDefault="00480550" w:rsidP="00480550">
      <w:r w:rsidRPr="00480550">
        <w:rPr>
          <w:rtl/>
        </w:rPr>
        <w:t>۱</w:t>
      </w:r>
      <w:r w:rsidRPr="00480550">
        <w:t xml:space="preserve">. </w:t>
      </w:r>
      <w:proofErr w:type="spellStart"/>
      <w:r w:rsidRPr="00480550">
        <w:rPr>
          <w:b/>
          <w:bCs/>
          <w:rtl/>
        </w:rPr>
        <w:t>نوسان‌ساز</w:t>
      </w:r>
      <w:proofErr w:type="spellEnd"/>
      <w:r w:rsidRPr="00480550">
        <w:rPr>
          <w:b/>
          <w:bCs/>
          <w:rtl/>
        </w:rPr>
        <w:t xml:space="preserve"> داخلی</w:t>
      </w:r>
      <w:r w:rsidRPr="00480550">
        <w:rPr>
          <w:b/>
          <w:bCs/>
        </w:rPr>
        <w:t>:</w:t>
      </w:r>
      <w:r w:rsidRPr="00480550">
        <w:t xml:space="preserve"> </w:t>
      </w:r>
      <w:r>
        <w:rPr>
          <w:rFonts w:hint="cs"/>
          <w:rtl/>
        </w:rPr>
        <w:t xml:space="preserve"> </w:t>
      </w:r>
      <w:r w:rsidRPr="00480550">
        <w:rPr>
          <w:rtl/>
        </w:rPr>
        <w:t xml:space="preserve">خود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در داخلش یک مدار تولید کلاک دارد که معمولاً روی ۱ </w:t>
      </w:r>
      <w:proofErr w:type="spellStart"/>
      <w:r w:rsidRPr="00480550">
        <w:rPr>
          <w:rtl/>
        </w:rPr>
        <w:t>مگاهرتز</w:t>
      </w:r>
      <w:proofErr w:type="spellEnd"/>
      <w:r w:rsidRPr="00480550">
        <w:rPr>
          <w:rtl/>
        </w:rPr>
        <w:t xml:space="preserve"> یا ۸ </w:t>
      </w:r>
      <w:proofErr w:type="spellStart"/>
      <w:r w:rsidRPr="00480550">
        <w:rPr>
          <w:rtl/>
        </w:rPr>
        <w:t>مگاهرتز</w:t>
      </w:r>
      <w:proofErr w:type="spellEnd"/>
      <w:r w:rsidRPr="00480550">
        <w:rPr>
          <w:rtl/>
        </w:rPr>
        <w:t xml:space="preserve"> تنظیم شده است. برای </w:t>
      </w:r>
      <w:proofErr w:type="spellStart"/>
      <w:r w:rsidRPr="00480550">
        <w:rPr>
          <w:rtl/>
        </w:rPr>
        <w:t>پروژه‌های</w:t>
      </w:r>
      <w:proofErr w:type="spellEnd"/>
      <w:r w:rsidRPr="00480550">
        <w:rPr>
          <w:rtl/>
        </w:rPr>
        <w:t xml:space="preserve"> ساده همین کافی است و نیاز به قطعه اضافی نداریم</w:t>
      </w:r>
      <w:r w:rsidRPr="00480550">
        <w:t>.</w:t>
      </w:r>
    </w:p>
    <w:p w14:paraId="500059C9" w14:textId="71335EED" w:rsidR="00480550" w:rsidRPr="00480550" w:rsidRDefault="00480550" w:rsidP="00480550">
      <w:r w:rsidRPr="00480550">
        <w:rPr>
          <w:rtl/>
        </w:rPr>
        <w:lastRenderedPageBreak/>
        <w:t>۲</w:t>
      </w:r>
      <w:r w:rsidRPr="00480550">
        <w:t xml:space="preserve">. </w:t>
      </w:r>
      <w:r w:rsidRPr="00480550">
        <w:rPr>
          <w:b/>
          <w:bCs/>
          <w:rtl/>
        </w:rPr>
        <w:t>کریستال خارجی</w:t>
      </w:r>
      <w:r>
        <w:rPr>
          <w:b/>
          <w:bCs/>
        </w:rPr>
        <w:t xml:space="preserve"> </w:t>
      </w:r>
      <w:r w:rsidRPr="00480550">
        <w:rPr>
          <w:b/>
          <w:bCs/>
        </w:rPr>
        <w:t>:</w:t>
      </w:r>
      <w:r w:rsidRPr="00480550">
        <w:t xml:space="preserve"> </w:t>
      </w:r>
      <w:r w:rsidRPr="00480550">
        <w:rPr>
          <w:rtl/>
        </w:rPr>
        <w:t xml:space="preserve">اگر بخواهیم کارهای دقیق زمانی انجام دهیم یا با سرعت بالا به کامپیوتر متصل شویم نیاز به دقت بالایی داریم. در این حالت از یک قطعه به نام </w:t>
      </w:r>
      <w:r w:rsidRPr="00480550">
        <w:rPr>
          <w:b/>
          <w:bCs/>
          <w:rtl/>
        </w:rPr>
        <w:t>کریستال کوارتز</w:t>
      </w:r>
      <w:r w:rsidRPr="00480550">
        <w:rPr>
          <w:rtl/>
        </w:rPr>
        <w:t xml:space="preserve"> 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t>.</w:t>
      </w:r>
    </w:p>
    <w:p w14:paraId="3881544E" w14:textId="77777777" w:rsidR="00480550" w:rsidRPr="00480550" w:rsidRDefault="00480550" w:rsidP="00480550">
      <w:r w:rsidRPr="00480550">
        <w:rPr>
          <w:rtl/>
        </w:rPr>
        <w:t xml:space="preserve">این قطعه به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شماره ۱۲ و ۱۳ که</w:t>
      </w:r>
      <w:r w:rsidRPr="00480550">
        <w:t xml:space="preserve"> XTAL1 </w:t>
      </w:r>
      <w:r w:rsidRPr="00480550">
        <w:rPr>
          <w:rtl/>
        </w:rPr>
        <w:t>و</w:t>
      </w:r>
      <w:r w:rsidRPr="00480550">
        <w:t xml:space="preserve"> XTAL2 </w:t>
      </w:r>
      <w:r w:rsidRPr="00480550">
        <w:rPr>
          <w:rtl/>
        </w:rPr>
        <w:t xml:space="preserve">نام دارند وصل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. معمولاً دو خازن کوچک هم برای </w:t>
      </w:r>
      <w:proofErr w:type="spellStart"/>
      <w:r w:rsidRPr="00480550">
        <w:rPr>
          <w:rtl/>
        </w:rPr>
        <w:t>نویزگیری</w:t>
      </w:r>
      <w:proofErr w:type="spellEnd"/>
      <w:r w:rsidRPr="00480550">
        <w:rPr>
          <w:rtl/>
        </w:rPr>
        <w:t xml:space="preserve"> در کنار آن قرار </w:t>
      </w:r>
      <w:proofErr w:type="spellStart"/>
      <w:r w:rsidRPr="00480550">
        <w:rPr>
          <w:rtl/>
        </w:rPr>
        <w:t>می‌گیرد</w:t>
      </w:r>
      <w:proofErr w:type="spellEnd"/>
      <w:r w:rsidRPr="00480550">
        <w:t>.</w:t>
      </w:r>
    </w:p>
    <w:p w14:paraId="548BF779" w14:textId="099B320C" w:rsidR="00480550" w:rsidRPr="00480550" w:rsidRDefault="00480550" w:rsidP="00480550">
      <w:pPr>
        <w:pStyle w:val="Heading2"/>
      </w:pPr>
      <w:bookmarkStart w:id="8" w:name="_Toc218347150"/>
      <w:r w:rsidRPr="00480550">
        <w:rPr>
          <w:rtl/>
        </w:rPr>
        <w:t>۳</w:t>
      </w:r>
      <w:r w:rsidRPr="00480550">
        <w:t xml:space="preserve"> </w:t>
      </w:r>
      <w:r w:rsidRPr="00480550">
        <w:rPr>
          <w:rtl/>
        </w:rPr>
        <w:t xml:space="preserve">پایه </w:t>
      </w:r>
      <w:proofErr w:type="spellStart"/>
      <w:r w:rsidRPr="00480550">
        <w:rPr>
          <w:rtl/>
        </w:rPr>
        <w:t>ریست</w:t>
      </w:r>
      <w:proofErr w:type="spellEnd"/>
      <w:r w:rsidRPr="00480550">
        <w:rPr>
          <w:rtl/>
        </w:rPr>
        <w:t xml:space="preserve"> یا شروع مجدد</w:t>
      </w:r>
      <w:bookmarkEnd w:id="8"/>
    </w:p>
    <w:p w14:paraId="18A1AD35" w14:textId="6A17F255" w:rsidR="00480550" w:rsidRPr="00480550" w:rsidRDefault="00480550" w:rsidP="00480550">
      <w:r w:rsidRPr="00480550">
        <w:rPr>
          <w:rtl/>
        </w:rPr>
        <w:t xml:space="preserve">گاهی لازم است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را مجبور کنیم که برنامه را از خط اول دوباره اجرا کند. دقیقاً مثل دکمه </w:t>
      </w:r>
      <w:proofErr w:type="spellStart"/>
      <w:r w:rsidRPr="00480550">
        <w:rPr>
          <w:rtl/>
        </w:rPr>
        <w:t>ریست</w:t>
      </w:r>
      <w:proofErr w:type="spellEnd"/>
      <w:r w:rsidRPr="00480550">
        <w:rPr>
          <w:rtl/>
        </w:rPr>
        <w:t xml:space="preserve"> روی کیس کامپیوتر</w:t>
      </w:r>
      <w:r w:rsidRPr="00480550">
        <w:t xml:space="preserve">. </w:t>
      </w:r>
      <w:r w:rsidRPr="00480550">
        <w:rPr>
          <w:rtl/>
        </w:rPr>
        <w:t>پایه شماره ۹ در</w:t>
      </w:r>
      <w:r w:rsidRPr="00480550">
        <w:t xml:space="preserve"> ATmega32 </w:t>
      </w:r>
      <w:r w:rsidRPr="00480550">
        <w:rPr>
          <w:rtl/>
        </w:rPr>
        <w:t xml:space="preserve">مخصوص همین کار است و </w:t>
      </w:r>
      <w:r>
        <w:rPr>
          <w:b/>
          <w:bCs/>
        </w:rPr>
        <w:t xml:space="preserve"> </w:t>
      </w:r>
      <w:r w:rsidRPr="00480550">
        <w:rPr>
          <w:b/>
          <w:bCs/>
        </w:rPr>
        <w:t>RESET</w:t>
      </w:r>
      <w:r w:rsidRPr="00480550">
        <w:t xml:space="preserve"> </w:t>
      </w:r>
      <w:r w:rsidRPr="00480550">
        <w:rPr>
          <w:rtl/>
        </w:rPr>
        <w:t>نام دارد</w:t>
      </w:r>
      <w:r w:rsidRPr="00480550">
        <w:t>.</w:t>
      </w:r>
    </w:p>
    <w:p w14:paraId="0D7E9257" w14:textId="319F7998" w:rsidR="00480550" w:rsidRPr="00480550" w:rsidRDefault="00480550" w:rsidP="00480550">
      <w:r w:rsidRPr="00480550">
        <w:rPr>
          <w:rtl/>
        </w:rPr>
        <w:t xml:space="preserve">این پایه </w:t>
      </w:r>
      <w:proofErr w:type="spellStart"/>
      <w:r w:rsidRPr="00480550">
        <w:rPr>
          <w:rtl/>
        </w:rPr>
        <w:t>اصطلاحاً</w:t>
      </w:r>
      <w:proofErr w:type="spellEnd"/>
      <w:r w:rsidRPr="00480550">
        <w:rPr>
          <w:rtl/>
        </w:rPr>
        <w:t xml:space="preserve"> </w:t>
      </w:r>
      <w:r>
        <w:rPr>
          <w:b/>
          <w:bCs/>
        </w:rPr>
        <w:t xml:space="preserve"> </w:t>
      </w:r>
      <w:r w:rsidRPr="00480550">
        <w:rPr>
          <w:b/>
          <w:bCs/>
        </w:rPr>
        <w:t>Active Low</w:t>
      </w:r>
      <w:r w:rsidRPr="00480550">
        <w:t xml:space="preserve"> </w:t>
      </w:r>
      <w:r w:rsidRPr="00480550">
        <w:rPr>
          <w:rtl/>
        </w:rPr>
        <w:t xml:space="preserve">است. یعنی در حالت عادی باید به برق مثبت ۵ ولت وصل باشد تا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کار کند. هر لحظه که ما این پایه را به منفی یا زمین وصل کنیم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متوقف شده و به محض رها کردن دوباره از اول شروع به کار </w:t>
      </w:r>
      <w:proofErr w:type="spellStart"/>
      <w:r w:rsidRPr="00480550">
        <w:rPr>
          <w:rtl/>
        </w:rPr>
        <w:t>می‌کند</w:t>
      </w:r>
      <w:proofErr w:type="spellEnd"/>
      <w:r w:rsidRPr="00480550">
        <w:rPr>
          <w:rtl/>
        </w:rPr>
        <w:t xml:space="preserve">. در مدارها معمولاً یک کلید فشاری و یک مقاومت </w:t>
      </w:r>
      <w:proofErr w:type="spellStart"/>
      <w:r w:rsidRPr="00480550">
        <w:rPr>
          <w:rtl/>
        </w:rPr>
        <w:t>پول‌آپ</w:t>
      </w:r>
      <w:proofErr w:type="spellEnd"/>
      <w:r w:rsidRPr="00480550">
        <w:rPr>
          <w:rtl/>
        </w:rPr>
        <w:t xml:space="preserve"> روی این پایه قرار </w:t>
      </w:r>
      <w:proofErr w:type="spellStart"/>
      <w:r w:rsidRPr="00480550">
        <w:rPr>
          <w:rtl/>
        </w:rPr>
        <w:t>می‌دهند</w:t>
      </w:r>
      <w:proofErr w:type="spellEnd"/>
      <w:r w:rsidRPr="00480550">
        <w:t>.</w:t>
      </w:r>
    </w:p>
    <w:p w14:paraId="4BC0BD0A" w14:textId="20350AA9" w:rsidR="00480550" w:rsidRPr="00480550" w:rsidRDefault="00480550" w:rsidP="00480550">
      <w:pPr>
        <w:pStyle w:val="Heading2"/>
      </w:pPr>
      <w:bookmarkStart w:id="9" w:name="_Toc218347151"/>
      <w:r w:rsidRPr="00480550">
        <w:rPr>
          <w:rtl/>
        </w:rPr>
        <w:t>۴</w:t>
      </w:r>
      <w:r w:rsidRPr="00480550">
        <w:t xml:space="preserve"> </w:t>
      </w:r>
      <w:r w:rsidRPr="00480550">
        <w:rPr>
          <w:rtl/>
        </w:rPr>
        <w:t>انواع حافظه در</w:t>
      </w:r>
      <w:r w:rsidRPr="00480550">
        <w:t xml:space="preserve"> AVR</w:t>
      </w:r>
      <w:bookmarkEnd w:id="9"/>
    </w:p>
    <w:p w14:paraId="3C2113A2" w14:textId="77777777" w:rsidR="00480550" w:rsidRPr="00480550" w:rsidRDefault="00480550" w:rsidP="00480550">
      <w:r w:rsidRPr="00480550">
        <w:rPr>
          <w:rtl/>
        </w:rPr>
        <w:t xml:space="preserve">داخل این تراشه کوچک سه نوع حافظه مختلف وجود دارد که هر کدام کاربرد متفاوتی دارند. درک تفاوت </w:t>
      </w:r>
      <w:proofErr w:type="spellStart"/>
      <w:r w:rsidRPr="00480550">
        <w:rPr>
          <w:rtl/>
        </w:rPr>
        <w:t>این‌ها</w:t>
      </w:r>
      <w:proofErr w:type="spellEnd"/>
      <w:r w:rsidRPr="00480550">
        <w:rPr>
          <w:rtl/>
        </w:rPr>
        <w:t xml:space="preserve"> برای یک برنامه </w:t>
      </w:r>
      <w:proofErr w:type="spellStart"/>
      <w:r w:rsidRPr="00480550">
        <w:rPr>
          <w:rtl/>
        </w:rPr>
        <w:t>نویس</w:t>
      </w:r>
      <w:proofErr w:type="spellEnd"/>
      <w:r w:rsidRPr="00480550">
        <w:rPr>
          <w:rtl/>
        </w:rPr>
        <w:t xml:space="preserve"> حیاتی است</w:t>
      </w:r>
      <w:r w:rsidRPr="00480550">
        <w:t>.</w:t>
      </w:r>
    </w:p>
    <w:p w14:paraId="5BFAF003" w14:textId="77777777" w:rsidR="00480550" w:rsidRPr="00480550" w:rsidRDefault="00480550" w:rsidP="00480550">
      <w:r w:rsidRPr="00480550">
        <w:rPr>
          <w:rtl/>
        </w:rPr>
        <w:t>۱</w:t>
      </w:r>
      <w:r w:rsidRPr="00480550">
        <w:t xml:space="preserve">. </w:t>
      </w:r>
      <w:r w:rsidRPr="00480550">
        <w:rPr>
          <w:b/>
          <w:bCs/>
          <w:rtl/>
        </w:rPr>
        <w:t xml:space="preserve">حافظه </w:t>
      </w:r>
      <w:proofErr w:type="spellStart"/>
      <w:r w:rsidRPr="00480550">
        <w:rPr>
          <w:b/>
          <w:bCs/>
          <w:rtl/>
        </w:rPr>
        <w:t>فلش</w:t>
      </w:r>
      <w:proofErr w:type="spellEnd"/>
      <w:r w:rsidRPr="00480550">
        <w:rPr>
          <w:b/>
          <w:bCs/>
          <w:rtl/>
        </w:rPr>
        <w:t xml:space="preserve"> یا</w:t>
      </w:r>
      <w:r w:rsidRPr="00480550">
        <w:rPr>
          <w:b/>
          <w:bCs/>
        </w:rPr>
        <w:t xml:space="preserve"> Flash Memory:</w:t>
      </w:r>
      <w:r w:rsidRPr="00480550">
        <w:t xml:space="preserve"> </w:t>
      </w:r>
      <w:r w:rsidRPr="00480550">
        <w:rPr>
          <w:rtl/>
        </w:rPr>
        <w:t xml:space="preserve">اینجا محل ذخیره شدن </w:t>
      </w:r>
      <w:proofErr w:type="spellStart"/>
      <w:r w:rsidRPr="00480550">
        <w:rPr>
          <w:rtl/>
        </w:rPr>
        <w:t>کدهای</w:t>
      </w:r>
      <w:proofErr w:type="spellEnd"/>
      <w:r w:rsidRPr="00480550">
        <w:rPr>
          <w:rtl/>
        </w:rPr>
        <w:t xml:space="preserve"> برنامه ماست. وقتی در کامپیوتر فایل </w:t>
      </w:r>
      <w:proofErr w:type="spellStart"/>
      <w:r w:rsidRPr="00480550">
        <w:rPr>
          <w:rtl/>
        </w:rPr>
        <w:t>هگز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می‌سازیم</w:t>
      </w:r>
      <w:proofErr w:type="spellEnd"/>
      <w:r w:rsidRPr="00480550">
        <w:rPr>
          <w:rtl/>
        </w:rPr>
        <w:t xml:space="preserve"> و آن را روی میکرو </w:t>
      </w:r>
      <w:proofErr w:type="spellStart"/>
      <w:r w:rsidRPr="00480550">
        <w:rPr>
          <w:rtl/>
        </w:rPr>
        <w:t>می‌ریزیم</w:t>
      </w:r>
      <w:proofErr w:type="spellEnd"/>
      <w:r w:rsidRPr="00480550">
        <w:rPr>
          <w:rtl/>
        </w:rPr>
        <w:t xml:space="preserve"> در واقع داریم روی این حافظه </w:t>
      </w:r>
      <w:proofErr w:type="spellStart"/>
      <w:r w:rsidRPr="00480550">
        <w:rPr>
          <w:rtl/>
        </w:rPr>
        <w:t>می‌نویسیم</w:t>
      </w:r>
      <w:proofErr w:type="spellEnd"/>
      <w:r w:rsidRPr="00480550">
        <w:t>.</w:t>
      </w:r>
    </w:p>
    <w:p w14:paraId="44D68BD7" w14:textId="77777777" w:rsidR="00480550" w:rsidRPr="00480550" w:rsidRDefault="00480550" w:rsidP="00480550">
      <w:pPr>
        <w:numPr>
          <w:ilvl w:val="0"/>
          <w:numId w:val="42"/>
        </w:numPr>
      </w:pPr>
      <w:r w:rsidRPr="00480550">
        <w:rPr>
          <w:rtl/>
        </w:rPr>
        <w:t xml:space="preserve">ویژگی مهم: با قطع برق پاک </w:t>
      </w:r>
      <w:proofErr w:type="spellStart"/>
      <w:r w:rsidRPr="00480550">
        <w:rPr>
          <w:rtl/>
        </w:rPr>
        <w:t>نمی‌شود</w:t>
      </w:r>
      <w:proofErr w:type="spellEnd"/>
      <w:r w:rsidRPr="00480550">
        <w:t>.</w:t>
      </w:r>
    </w:p>
    <w:p w14:paraId="75BF8E65" w14:textId="77777777" w:rsidR="00480550" w:rsidRPr="00480550" w:rsidRDefault="00480550" w:rsidP="00480550">
      <w:pPr>
        <w:numPr>
          <w:ilvl w:val="0"/>
          <w:numId w:val="42"/>
        </w:numPr>
      </w:pPr>
      <w:r w:rsidRPr="00480550">
        <w:rPr>
          <w:rtl/>
        </w:rPr>
        <w:t>ظرفیت در</w:t>
      </w:r>
      <w:r w:rsidRPr="00480550">
        <w:t xml:space="preserve"> ATmega32: </w:t>
      </w:r>
      <w:r w:rsidRPr="00480550">
        <w:rPr>
          <w:rtl/>
        </w:rPr>
        <w:t xml:space="preserve">برابر با ۳۲ </w:t>
      </w:r>
      <w:proofErr w:type="spellStart"/>
      <w:r w:rsidRPr="00480550">
        <w:rPr>
          <w:rtl/>
        </w:rPr>
        <w:t>کیلوبایت</w:t>
      </w:r>
      <w:proofErr w:type="spellEnd"/>
      <w:r w:rsidRPr="00480550">
        <w:rPr>
          <w:rtl/>
        </w:rPr>
        <w:t xml:space="preserve"> است که برای هزاران خط کد کافیست</w:t>
      </w:r>
      <w:r w:rsidRPr="00480550">
        <w:t>.</w:t>
      </w:r>
    </w:p>
    <w:p w14:paraId="50C6A9FB" w14:textId="77777777" w:rsidR="00480550" w:rsidRPr="00480550" w:rsidRDefault="00480550" w:rsidP="00480550">
      <w:r w:rsidRPr="00480550">
        <w:rPr>
          <w:rtl/>
        </w:rPr>
        <w:lastRenderedPageBreak/>
        <w:t>۲</w:t>
      </w:r>
      <w:r w:rsidRPr="00480550">
        <w:t xml:space="preserve">. </w:t>
      </w:r>
      <w:r w:rsidRPr="00480550">
        <w:rPr>
          <w:b/>
          <w:bCs/>
          <w:rtl/>
        </w:rPr>
        <w:t>حافظه</w:t>
      </w:r>
      <w:r w:rsidRPr="00480550">
        <w:rPr>
          <w:b/>
          <w:bCs/>
        </w:rPr>
        <w:t xml:space="preserve"> SRAM:</w:t>
      </w:r>
      <w:r w:rsidRPr="00480550">
        <w:t xml:space="preserve"> </w:t>
      </w:r>
      <w:r w:rsidRPr="00480550">
        <w:rPr>
          <w:rtl/>
        </w:rPr>
        <w:t xml:space="preserve">این حافظه میز کار پردازنده است. تمام </w:t>
      </w:r>
      <w:proofErr w:type="spellStart"/>
      <w:r w:rsidRPr="00480550">
        <w:rPr>
          <w:rtl/>
        </w:rPr>
        <w:t>متغیرها</w:t>
      </w:r>
      <w:proofErr w:type="spellEnd"/>
      <w:r w:rsidRPr="00480550">
        <w:rPr>
          <w:rtl/>
        </w:rPr>
        <w:t xml:space="preserve"> که در زبان</w:t>
      </w:r>
      <w:r w:rsidRPr="00480550">
        <w:t xml:space="preserve"> C </w:t>
      </w:r>
      <w:r w:rsidRPr="00480550">
        <w:rPr>
          <w:rtl/>
        </w:rPr>
        <w:t xml:space="preserve">تعریف </w:t>
      </w:r>
      <w:proofErr w:type="spellStart"/>
      <w:r w:rsidRPr="00480550">
        <w:rPr>
          <w:rtl/>
        </w:rPr>
        <w:t>می‌کنیم</w:t>
      </w:r>
      <w:proofErr w:type="spellEnd"/>
      <w:r w:rsidRPr="00480550">
        <w:rPr>
          <w:rtl/>
        </w:rPr>
        <w:t xml:space="preserve"> مثل </w:t>
      </w:r>
      <w:r w:rsidRPr="00480550">
        <w:t xml:space="preserve">int a </w:t>
      </w:r>
      <w:r w:rsidRPr="00480550">
        <w:rPr>
          <w:rtl/>
        </w:rPr>
        <w:t xml:space="preserve">یا </w:t>
      </w:r>
      <w:proofErr w:type="spellStart"/>
      <w:r w:rsidRPr="00480550">
        <w:rPr>
          <w:rtl/>
        </w:rPr>
        <w:t>آرایه‌ها</w:t>
      </w:r>
      <w:proofErr w:type="spellEnd"/>
      <w:r w:rsidRPr="00480550">
        <w:rPr>
          <w:rtl/>
        </w:rPr>
        <w:t xml:space="preserve"> در این حافظه ساخته </w:t>
      </w:r>
      <w:proofErr w:type="spellStart"/>
      <w:r w:rsidRPr="00480550">
        <w:rPr>
          <w:rtl/>
        </w:rPr>
        <w:t>می‌شوند</w:t>
      </w:r>
      <w:proofErr w:type="spellEnd"/>
      <w:r w:rsidRPr="00480550">
        <w:t>.</w:t>
      </w:r>
    </w:p>
    <w:p w14:paraId="7073F499" w14:textId="77777777" w:rsidR="00480550" w:rsidRPr="00480550" w:rsidRDefault="00480550" w:rsidP="00480550">
      <w:pPr>
        <w:numPr>
          <w:ilvl w:val="0"/>
          <w:numId w:val="43"/>
        </w:numPr>
      </w:pPr>
      <w:r w:rsidRPr="00480550">
        <w:rPr>
          <w:rtl/>
        </w:rPr>
        <w:t xml:space="preserve">ویژگی مهم: با قطع برق تمام اطلاعات آن از بین </w:t>
      </w:r>
      <w:proofErr w:type="spellStart"/>
      <w:r w:rsidRPr="00480550">
        <w:rPr>
          <w:rtl/>
        </w:rPr>
        <w:t>می‌رود</w:t>
      </w:r>
      <w:proofErr w:type="spellEnd"/>
      <w:r w:rsidRPr="00480550">
        <w:rPr>
          <w:rtl/>
        </w:rPr>
        <w:t>. سرعت نوشتن و خواندن در آن بسیار بالا است</w:t>
      </w:r>
      <w:r w:rsidRPr="00480550">
        <w:t>.</w:t>
      </w:r>
    </w:p>
    <w:p w14:paraId="2B7B796F" w14:textId="77777777" w:rsidR="00480550" w:rsidRPr="00480550" w:rsidRDefault="00480550" w:rsidP="00480550">
      <w:r w:rsidRPr="00480550">
        <w:rPr>
          <w:rtl/>
        </w:rPr>
        <w:t>۳</w:t>
      </w:r>
      <w:r w:rsidRPr="00480550">
        <w:t xml:space="preserve">. </w:t>
      </w:r>
      <w:r w:rsidRPr="00480550">
        <w:rPr>
          <w:b/>
          <w:bCs/>
          <w:rtl/>
        </w:rPr>
        <w:t>حافظه</w:t>
      </w:r>
      <w:r w:rsidRPr="00480550">
        <w:rPr>
          <w:b/>
          <w:bCs/>
        </w:rPr>
        <w:t xml:space="preserve"> EEPROM:</w:t>
      </w:r>
      <w:r w:rsidRPr="00480550">
        <w:t xml:space="preserve"> </w:t>
      </w:r>
      <w:r w:rsidRPr="00480550">
        <w:rPr>
          <w:rtl/>
        </w:rPr>
        <w:t xml:space="preserve">این یک حافظه خاص برای ذخیره اطلاعات دائمی است. فرض کنید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تنظیمات</w:t>
      </w:r>
      <w:proofErr w:type="spellEnd"/>
      <w:r w:rsidRPr="00480550">
        <w:rPr>
          <w:rtl/>
        </w:rPr>
        <w:t xml:space="preserve"> دستگاه یا رمز عبور را ذخیره کنیم تا اگر برق رفت پاک نشود. ما </w:t>
      </w:r>
      <w:proofErr w:type="spellStart"/>
      <w:r w:rsidRPr="00480550">
        <w:rPr>
          <w:rtl/>
        </w:rPr>
        <w:t>نمی‌توانیم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این‌ها</w:t>
      </w:r>
      <w:proofErr w:type="spellEnd"/>
      <w:r w:rsidRPr="00480550">
        <w:rPr>
          <w:rtl/>
        </w:rPr>
        <w:t xml:space="preserve"> را در </w:t>
      </w:r>
      <w:proofErr w:type="spellStart"/>
      <w:r w:rsidRPr="00480550">
        <w:rPr>
          <w:rtl/>
        </w:rPr>
        <w:t>فلش</w:t>
      </w:r>
      <w:proofErr w:type="spellEnd"/>
      <w:r w:rsidRPr="00480550">
        <w:rPr>
          <w:rtl/>
        </w:rPr>
        <w:t xml:space="preserve"> بریزیم چون </w:t>
      </w:r>
      <w:proofErr w:type="spellStart"/>
      <w:r w:rsidRPr="00480550">
        <w:rPr>
          <w:rtl/>
        </w:rPr>
        <w:t>فلش</w:t>
      </w:r>
      <w:proofErr w:type="spellEnd"/>
      <w:r w:rsidRPr="00480550">
        <w:rPr>
          <w:rtl/>
        </w:rPr>
        <w:t xml:space="preserve"> فقط موقع </w:t>
      </w:r>
      <w:proofErr w:type="spellStart"/>
      <w:r w:rsidRPr="00480550">
        <w:rPr>
          <w:rtl/>
        </w:rPr>
        <w:t>پروگرم</w:t>
      </w:r>
      <w:proofErr w:type="spellEnd"/>
      <w:r w:rsidRPr="00480550">
        <w:rPr>
          <w:rtl/>
        </w:rPr>
        <w:t xml:space="preserve"> کردن نوشته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>. پس از</w:t>
      </w:r>
      <w:r w:rsidRPr="00480550">
        <w:t xml:space="preserve"> EEPROM </w:t>
      </w:r>
      <w:r w:rsidRPr="00480550">
        <w:rPr>
          <w:rtl/>
        </w:rPr>
        <w:t xml:space="preserve">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t>.</w:t>
      </w:r>
    </w:p>
    <w:p w14:paraId="3AEE67DF" w14:textId="77777777" w:rsidR="00480550" w:rsidRPr="00480550" w:rsidRDefault="00480550" w:rsidP="00480550">
      <w:pPr>
        <w:numPr>
          <w:ilvl w:val="0"/>
          <w:numId w:val="44"/>
        </w:numPr>
      </w:pPr>
      <w:r w:rsidRPr="00480550">
        <w:rPr>
          <w:rtl/>
        </w:rPr>
        <w:t xml:space="preserve">ویژگی مهم: با قطع برق پاک </w:t>
      </w:r>
      <w:proofErr w:type="spellStart"/>
      <w:r w:rsidRPr="00480550">
        <w:rPr>
          <w:rtl/>
        </w:rPr>
        <w:t>نمی‌شود</w:t>
      </w:r>
      <w:proofErr w:type="spellEnd"/>
      <w:r w:rsidRPr="00480550">
        <w:rPr>
          <w:rtl/>
        </w:rPr>
        <w:t xml:space="preserve"> ولی سرعت نوشتن در آن پایین است و توسط برنامه قابل خواندن و نوشتن است</w:t>
      </w:r>
      <w:r w:rsidRPr="00480550">
        <w:t>.</w:t>
      </w:r>
    </w:p>
    <w:p w14:paraId="6F0BAF0B" w14:textId="77777777" w:rsidR="00480550" w:rsidRDefault="00480550" w:rsidP="00480550">
      <w:pPr>
        <w:rPr>
          <w:rtl/>
        </w:rPr>
      </w:pPr>
    </w:p>
    <w:p w14:paraId="0D233705" w14:textId="6D42E7ED" w:rsidR="00480550" w:rsidRDefault="00800D7E" w:rsidP="00480550">
      <w:pPr>
        <w:rPr>
          <w:rFonts w:hint="cs"/>
          <w:rtl/>
        </w:rPr>
      </w:pPr>
      <w:r>
        <w:rPr>
          <w:rFonts w:hint="cs"/>
          <w:rtl/>
        </w:rPr>
        <w:t xml:space="preserve">نکته : داخل </w:t>
      </w:r>
      <w:r>
        <w:t>Atmel Studio</w:t>
      </w:r>
      <w:r>
        <w:rPr>
          <w:rFonts w:hint="cs"/>
          <w:rtl/>
        </w:rPr>
        <w:t xml:space="preserve"> زمان ساخت پروژه </w:t>
      </w:r>
      <w:r>
        <w:t>AT mega 32A</w:t>
      </w:r>
      <w:r>
        <w:rPr>
          <w:rFonts w:hint="cs"/>
          <w:rtl/>
        </w:rPr>
        <w:t xml:space="preserve"> رو انتخاب کنید</w:t>
      </w:r>
      <w:r w:rsidR="003B79F6">
        <w:rPr>
          <w:rFonts w:hint="cs"/>
          <w:rtl/>
        </w:rPr>
        <w:t>.</w:t>
      </w:r>
    </w:p>
    <w:p w14:paraId="29D6277F" w14:textId="77777777" w:rsidR="00480550" w:rsidRDefault="00480550" w:rsidP="00480550">
      <w:pPr>
        <w:rPr>
          <w:rtl/>
        </w:rPr>
      </w:pPr>
    </w:p>
    <w:p w14:paraId="29E1FADE" w14:textId="6E3BE179" w:rsidR="00480550" w:rsidRDefault="00480550" w:rsidP="00307B9A">
      <w:pPr>
        <w:rPr>
          <w:rtl/>
        </w:rPr>
      </w:pPr>
      <w:r>
        <w:rPr>
          <w:rtl/>
        </w:rPr>
        <w:br w:type="page"/>
      </w:r>
    </w:p>
    <w:p w14:paraId="56686242" w14:textId="77777777" w:rsidR="00480550" w:rsidRPr="00480550" w:rsidRDefault="00480550" w:rsidP="00480550">
      <w:pPr>
        <w:pStyle w:val="Heading1"/>
      </w:pPr>
      <w:bookmarkStart w:id="10" w:name="_Toc218347152"/>
      <w:r w:rsidRPr="00480550">
        <w:rPr>
          <w:rtl/>
        </w:rPr>
        <w:lastRenderedPageBreak/>
        <w:t xml:space="preserve">فصل ۳: جادوی </w:t>
      </w:r>
      <w:proofErr w:type="spellStart"/>
      <w:r w:rsidRPr="00480550">
        <w:rPr>
          <w:rtl/>
        </w:rPr>
        <w:t>رجیسترها</w:t>
      </w:r>
      <w:bookmarkEnd w:id="10"/>
      <w:proofErr w:type="spellEnd"/>
    </w:p>
    <w:p w14:paraId="7D8E73AF" w14:textId="50937ECA" w:rsidR="00480550" w:rsidRDefault="00480550" w:rsidP="00480550">
      <w:pPr>
        <w:rPr>
          <w:rtl/>
        </w:rPr>
      </w:pPr>
      <w:r w:rsidRPr="00480550">
        <w:rPr>
          <w:rtl/>
        </w:rPr>
        <w:t xml:space="preserve">در فصل قبل فهمیدیم که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پورت‌هایی</w:t>
      </w:r>
      <w:proofErr w:type="spellEnd"/>
      <w:r w:rsidRPr="00480550">
        <w:rPr>
          <w:rtl/>
        </w:rPr>
        <w:t xml:space="preserve"> دارد که به دنیای بیرون وصل هستند. اما سوال اصلی اینجاست که پردازنده مرکزی یا</w:t>
      </w:r>
      <w:r w:rsidRPr="00480550">
        <w:t xml:space="preserve"> CPU </w:t>
      </w:r>
      <w:r w:rsidRPr="00480550">
        <w:rPr>
          <w:rtl/>
        </w:rPr>
        <w:t xml:space="preserve">چطور با این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حرف </w:t>
      </w:r>
      <w:proofErr w:type="spellStart"/>
      <w:r w:rsidRPr="00480550">
        <w:rPr>
          <w:rtl/>
        </w:rPr>
        <w:t>می‌زند</w:t>
      </w:r>
      <w:proofErr w:type="spellEnd"/>
      <w:r w:rsidRPr="00480550">
        <w:rPr>
          <w:rtl/>
        </w:rPr>
        <w:t>؟ پاسخ یک کلمه است</w:t>
      </w:r>
      <w:r w:rsidRPr="00480550">
        <w:t xml:space="preserve">: </w:t>
      </w:r>
      <w:proofErr w:type="spellStart"/>
      <w:r w:rsidRPr="00480550">
        <w:rPr>
          <w:b/>
          <w:bCs/>
          <w:rtl/>
        </w:rPr>
        <w:t>رجیستر</w:t>
      </w:r>
      <w:proofErr w:type="spellEnd"/>
      <w:r w:rsidRPr="00480550">
        <w:rPr>
          <w:b/>
          <w:bCs/>
          <w:rtl/>
        </w:rPr>
        <w:t xml:space="preserve"> یا</w:t>
      </w:r>
      <w:r>
        <w:rPr>
          <w:rFonts w:hint="cs"/>
          <w:b/>
          <w:bCs/>
          <w:rtl/>
        </w:rPr>
        <w:t xml:space="preserve"> </w:t>
      </w:r>
      <w:r w:rsidRPr="00480550">
        <w:rPr>
          <w:b/>
          <w:bCs/>
        </w:rPr>
        <w:t xml:space="preserve"> Register</w:t>
      </w:r>
    </w:p>
    <w:p w14:paraId="1C29FACF" w14:textId="77777777" w:rsidR="00480550" w:rsidRPr="00480550" w:rsidRDefault="00480550" w:rsidP="00480550"/>
    <w:p w14:paraId="5CF90E7D" w14:textId="2A98CE5C" w:rsidR="00480550" w:rsidRPr="00480550" w:rsidRDefault="00480550" w:rsidP="00480550">
      <w:pPr>
        <w:pStyle w:val="Heading2"/>
      </w:pPr>
      <w:bookmarkStart w:id="11" w:name="_Toc218347153"/>
      <w:r w:rsidRPr="00480550">
        <w:rPr>
          <w:rtl/>
        </w:rPr>
        <w:t>۱</w:t>
      </w:r>
      <w:r w:rsidRPr="00480550">
        <w:t xml:space="preserve"> </w:t>
      </w:r>
      <w:r w:rsidRPr="00480550">
        <w:rPr>
          <w:rtl/>
        </w:rPr>
        <w:t xml:space="preserve">مفهوم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و نقش آن</w:t>
      </w:r>
      <w:bookmarkEnd w:id="11"/>
    </w:p>
    <w:p w14:paraId="59ADAC72" w14:textId="77777777" w:rsidR="00480550" w:rsidRPr="00480550" w:rsidRDefault="00480550" w:rsidP="00480550">
      <w:r w:rsidRPr="00480550">
        <w:rPr>
          <w:rtl/>
        </w:rPr>
        <w:t xml:space="preserve">فرض کن داخل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یک اتاق فرمان وجود دارد. روی دیوار این اتاق تعدادی کلید برق قرار دارد. وقتی</w:t>
      </w:r>
      <w:r w:rsidRPr="00480550">
        <w:t xml:space="preserve"> CPU </w:t>
      </w:r>
      <w:r w:rsidRPr="00480550">
        <w:rPr>
          <w:rtl/>
        </w:rPr>
        <w:t xml:space="preserve">یکی از این </w:t>
      </w:r>
      <w:proofErr w:type="spellStart"/>
      <w:r w:rsidRPr="00480550">
        <w:rPr>
          <w:rtl/>
        </w:rPr>
        <w:t>کلیدها</w:t>
      </w:r>
      <w:proofErr w:type="spellEnd"/>
      <w:r w:rsidRPr="00480550">
        <w:rPr>
          <w:rtl/>
        </w:rPr>
        <w:t xml:space="preserve"> را روشن </w:t>
      </w:r>
      <w:proofErr w:type="spellStart"/>
      <w:r w:rsidRPr="00480550">
        <w:rPr>
          <w:rtl/>
        </w:rPr>
        <w:t>می‌کند</w:t>
      </w:r>
      <w:proofErr w:type="spellEnd"/>
      <w:r w:rsidRPr="00480550">
        <w:rPr>
          <w:rtl/>
        </w:rPr>
        <w:t xml:space="preserve">، همزمان برق یکی از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بیرونی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هم وصل </w:t>
      </w:r>
      <w:proofErr w:type="spellStart"/>
      <w:r w:rsidRPr="00480550">
        <w:rPr>
          <w:rtl/>
        </w:rPr>
        <w:t>می‌شود</w:t>
      </w:r>
      <w:proofErr w:type="spellEnd"/>
      <w:r w:rsidRPr="00480550">
        <w:t xml:space="preserve">. </w:t>
      </w:r>
      <w:r w:rsidRPr="00480550">
        <w:rPr>
          <w:rtl/>
        </w:rPr>
        <w:t xml:space="preserve">به این ردیف </w:t>
      </w:r>
      <w:proofErr w:type="spellStart"/>
      <w:r w:rsidRPr="00480550">
        <w:rPr>
          <w:rtl/>
        </w:rPr>
        <w:t>کلیدها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b/>
          <w:bCs/>
          <w:rtl/>
        </w:rPr>
        <w:t>رجیستر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می‌گوییم</w:t>
      </w:r>
      <w:proofErr w:type="spellEnd"/>
      <w:r w:rsidRPr="00480550">
        <w:t>.</w:t>
      </w:r>
    </w:p>
    <w:p w14:paraId="76BD85DA" w14:textId="77777777" w:rsidR="00480550" w:rsidRDefault="00480550" w:rsidP="00480550">
      <w:pPr>
        <w:rPr>
          <w:rtl/>
        </w:rPr>
      </w:pPr>
      <w:r w:rsidRPr="00480550">
        <w:rPr>
          <w:rtl/>
        </w:rPr>
        <w:t>در زبان</w:t>
      </w:r>
      <w:r w:rsidRPr="00480550">
        <w:t xml:space="preserve"> C </w:t>
      </w:r>
      <w:proofErr w:type="spellStart"/>
      <w:r w:rsidRPr="00480550">
        <w:rPr>
          <w:rtl/>
        </w:rPr>
        <w:t>رجیسترها</w:t>
      </w:r>
      <w:proofErr w:type="spellEnd"/>
      <w:r w:rsidRPr="00480550">
        <w:rPr>
          <w:rtl/>
        </w:rPr>
        <w:t xml:space="preserve"> دقیقاً مثل </w:t>
      </w:r>
      <w:proofErr w:type="spellStart"/>
      <w:r w:rsidRPr="00480550">
        <w:rPr>
          <w:rtl/>
        </w:rPr>
        <w:t>متغیرها</w:t>
      </w:r>
      <w:proofErr w:type="spellEnd"/>
      <w:r w:rsidRPr="00480550">
        <w:rPr>
          <w:rtl/>
        </w:rPr>
        <w:t xml:space="preserve"> هستند. یعنی یک نام دارند و ما </w:t>
      </w:r>
      <w:proofErr w:type="spellStart"/>
      <w:r w:rsidRPr="00480550">
        <w:rPr>
          <w:rtl/>
        </w:rPr>
        <w:t>می‌توانیم</w:t>
      </w:r>
      <w:proofErr w:type="spellEnd"/>
      <w:r w:rsidRPr="00480550">
        <w:rPr>
          <w:rtl/>
        </w:rPr>
        <w:t xml:space="preserve"> داخل </w:t>
      </w:r>
      <w:proofErr w:type="spellStart"/>
      <w:r w:rsidRPr="00480550">
        <w:rPr>
          <w:rtl/>
        </w:rPr>
        <w:t>آن‌ها</w:t>
      </w:r>
      <w:proofErr w:type="spellEnd"/>
      <w:r w:rsidRPr="00480550">
        <w:rPr>
          <w:rtl/>
        </w:rPr>
        <w:t xml:space="preserve"> عدد بریزیم. اما </w:t>
      </w:r>
      <w:proofErr w:type="spellStart"/>
      <w:r w:rsidRPr="00480550">
        <w:rPr>
          <w:rtl/>
        </w:rPr>
        <w:t>تفاوتشان</w:t>
      </w:r>
      <w:proofErr w:type="spellEnd"/>
      <w:r w:rsidRPr="00480550">
        <w:rPr>
          <w:rtl/>
        </w:rPr>
        <w:t xml:space="preserve"> با متغیر معمولی این است که هر بیت از این متغیر به یک سیم فیزیکی در </w:t>
      </w:r>
      <w:proofErr w:type="spellStart"/>
      <w:r w:rsidRPr="00480550">
        <w:rPr>
          <w:rtl/>
        </w:rPr>
        <w:t>سخت‌افزار</w:t>
      </w:r>
      <w:proofErr w:type="spellEnd"/>
      <w:r w:rsidRPr="00480550">
        <w:rPr>
          <w:rtl/>
        </w:rPr>
        <w:t xml:space="preserve"> وصل شده است</w:t>
      </w:r>
      <w:r w:rsidRPr="00480550">
        <w:t xml:space="preserve">. </w:t>
      </w:r>
      <w:r w:rsidRPr="00480550">
        <w:rPr>
          <w:rtl/>
        </w:rPr>
        <w:t xml:space="preserve">از آنجایی که </w:t>
      </w:r>
      <w:proofErr w:type="spellStart"/>
      <w:r w:rsidRPr="00480550">
        <w:rPr>
          <w:rtl/>
        </w:rPr>
        <w:t>میکروکنترلر</w:t>
      </w:r>
      <w:proofErr w:type="spellEnd"/>
      <w:r w:rsidRPr="00480550">
        <w:rPr>
          <w:rtl/>
        </w:rPr>
        <w:t xml:space="preserve"> ما ۸ بیتی است تمام </w:t>
      </w:r>
      <w:proofErr w:type="spellStart"/>
      <w:r w:rsidRPr="00480550">
        <w:rPr>
          <w:rtl/>
        </w:rPr>
        <w:t>رجیسترهای</w:t>
      </w:r>
      <w:proofErr w:type="spellEnd"/>
      <w:r w:rsidRPr="00480550">
        <w:rPr>
          <w:rtl/>
        </w:rPr>
        <w:t xml:space="preserve"> ما هم ۸ بیت گنجایش دارند. یعنی از بیت شماره ۰ تا بیت شماره ۷</w:t>
      </w:r>
      <w:r w:rsidRPr="00480550">
        <w:t>.</w:t>
      </w:r>
    </w:p>
    <w:p w14:paraId="3F63B9A8" w14:textId="77777777" w:rsidR="00480550" w:rsidRPr="00480550" w:rsidRDefault="00480550" w:rsidP="00480550">
      <w:pPr>
        <w:rPr>
          <w:rtl/>
        </w:rPr>
      </w:pPr>
    </w:p>
    <w:p w14:paraId="5FC4E05F" w14:textId="1922D509" w:rsidR="00480550" w:rsidRPr="00480550" w:rsidRDefault="00480550" w:rsidP="00480550">
      <w:pPr>
        <w:pStyle w:val="Heading2"/>
      </w:pPr>
      <w:bookmarkStart w:id="12" w:name="_Toc218347154"/>
      <w:r w:rsidRPr="00480550">
        <w:rPr>
          <w:rtl/>
        </w:rPr>
        <w:t>۲</w:t>
      </w:r>
      <w:r w:rsidRPr="00480550">
        <w:t xml:space="preserve"> </w:t>
      </w:r>
      <w:r w:rsidRPr="00480550">
        <w:rPr>
          <w:rtl/>
        </w:rPr>
        <w:t xml:space="preserve">سه تفنگدار </w:t>
      </w:r>
      <w:proofErr w:type="spellStart"/>
      <w:r w:rsidRPr="00480550">
        <w:rPr>
          <w:rtl/>
        </w:rPr>
        <w:t>پورت‌ها</w:t>
      </w:r>
      <w:proofErr w:type="spellEnd"/>
      <w:r w:rsidRPr="00480550">
        <w:t xml:space="preserve"> DDR </w:t>
      </w:r>
      <w:r w:rsidRPr="00480550">
        <w:rPr>
          <w:rtl/>
        </w:rPr>
        <w:t>و</w:t>
      </w:r>
      <w:r w:rsidRPr="00480550">
        <w:t xml:space="preserve"> PORT </w:t>
      </w:r>
      <w:r w:rsidRPr="00480550">
        <w:rPr>
          <w:rtl/>
        </w:rPr>
        <w:t>و</w:t>
      </w:r>
      <w:r w:rsidRPr="00480550">
        <w:t xml:space="preserve"> PIN</w:t>
      </w:r>
      <w:bookmarkEnd w:id="12"/>
    </w:p>
    <w:p w14:paraId="1EE0972C" w14:textId="77777777" w:rsidR="00480550" w:rsidRPr="00480550" w:rsidRDefault="00480550" w:rsidP="00480550">
      <w:r w:rsidRPr="00480550">
        <w:rPr>
          <w:rtl/>
        </w:rPr>
        <w:t xml:space="preserve">برای کنترل هر </w:t>
      </w:r>
      <w:proofErr w:type="spellStart"/>
      <w:r w:rsidRPr="00480550">
        <w:rPr>
          <w:rtl/>
        </w:rPr>
        <w:t>پورت</w:t>
      </w:r>
      <w:proofErr w:type="spellEnd"/>
      <w:r w:rsidRPr="00480550">
        <w:rPr>
          <w:rtl/>
        </w:rPr>
        <w:t xml:space="preserve"> در</w:t>
      </w:r>
      <w:r w:rsidRPr="00480550">
        <w:t xml:space="preserve"> AVR </w:t>
      </w:r>
      <w:r w:rsidRPr="00480550">
        <w:rPr>
          <w:rtl/>
        </w:rPr>
        <w:t xml:space="preserve">سه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مخصوص وجود دارد. یعنی برای </w:t>
      </w:r>
      <w:proofErr w:type="spellStart"/>
      <w:r w:rsidRPr="00480550">
        <w:rPr>
          <w:rtl/>
        </w:rPr>
        <w:t>پورت</w:t>
      </w:r>
      <w:proofErr w:type="spellEnd"/>
      <w:r w:rsidRPr="00480550">
        <w:t xml:space="preserve"> A </w:t>
      </w:r>
      <w:r w:rsidRPr="00480550">
        <w:rPr>
          <w:rtl/>
        </w:rPr>
        <w:t xml:space="preserve">سه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و برای </w:t>
      </w:r>
      <w:proofErr w:type="spellStart"/>
      <w:r w:rsidRPr="00480550">
        <w:rPr>
          <w:rtl/>
        </w:rPr>
        <w:t>پورت</w:t>
      </w:r>
      <w:proofErr w:type="spellEnd"/>
      <w:r w:rsidRPr="00480550">
        <w:t xml:space="preserve"> B </w:t>
      </w:r>
      <w:r w:rsidRPr="00480550">
        <w:rPr>
          <w:rtl/>
        </w:rPr>
        <w:t xml:space="preserve">هم سه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جداگانه داریم. بیایید وظیفه هر کدام را بررسی کنیم</w:t>
      </w:r>
      <w:r w:rsidRPr="00480550">
        <w:t>.</w:t>
      </w:r>
    </w:p>
    <w:p w14:paraId="291433B9" w14:textId="77777777" w:rsidR="00480550" w:rsidRPr="00480550" w:rsidRDefault="00480550" w:rsidP="00480550">
      <w:r w:rsidRPr="00480550">
        <w:rPr>
          <w:b/>
          <w:bCs/>
          <w:rtl/>
        </w:rPr>
        <w:lastRenderedPageBreak/>
        <w:t>۱</w:t>
      </w:r>
      <w:r w:rsidRPr="00480550">
        <w:rPr>
          <w:b/>
          <w:bCs/>
        </w:rPr>
        <w:t xml:space="preserve">. </w:t>
      </w:r>
      <w:proofErr w:type="spellStart"/>
      <w:r w:rsidRPr="00480550">
        <w:rPr>
          <w:b/>
          <w:bCs/>
          <w:rtl/>
        </w:rPr>
        <w:t>رجیستر</w:t>
      </w:r>
      <w:proofErr w:type="spellEnd"/>
      <w:r w:rsidRPr="00480550">
        <w:rPr>
          <w:b/>
          <w:bCs/>
          <w:rtl/>
        </w:rPr>
        <w:t xml:space="preserve"> </w:t>
      </w:r>
      <w:proofErr w:type="spellStart"/>
      <w:r w:rsidRPr="00480550">
        <w:rPr>
          <w:b/>
          <w:bCs/>
          <w:rtl/>
        </w:rPr>
        <w:t>جهت‌نما</w:t>
      </w:r>
      <w:proofErr w:type="spellEnd"/>
      <w:r w:rsidRPr="00480550">
        <w:rPr>
          <w:b/>
          <w:bCs/>
          <w:rtl/>
        </w:rPr>
        <w:t xml:space="preserve"> یا</w:t>
      </w:r>
      <w:r w:rsidRPr="00480550">
        <w:rPr>
          <w:b/>
          <w:bCs/>
        </w:rPr>
        <w:t xml:space="preserve"> DDR</w:t>
      </w:r>
      <w:r w:rsidRPr="00480550">
        <w:t xml:space="preserve"> </w:t>
      </w:r>
      <w:r w:rsidRPr="00480550">
        <w:rPr>
          <w:rtl/>
        </w:rPr>
        <w:t xml:space="preserve">نام کامل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t xml:space="preserve"> Data Direction Register </w:t>
      </w:r>
      <w:r w:rsidRPr="00480550">
        <w:rPr>
          <w:rtl/>
        </w:rPr>
        <w:t>است</w:t>
      </w:r>
      <w:r w:rsidRPr="00480550">
        <w:t xml:space="preserve">. </w:t>
      </w:r>
      <w:r w:rsidRPr="00480550">
        <w:rPr>
          <w:rtl/>
        </w:rPr>
        <w:t xml:space="preserve">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تعیین </w:t>
      </w:r>
      <w:proofErr w:type="spellStart"/>
      <w:r w:rsidRPr="00480550">
        <w:rPr>
          <w:rtl/>
        </w:rPr>
        <w:t>می‌کند</w:t>
      </w:r>
      <w:proofErr w:type="spellEnd"/>
      <w:r w:rsidRPr="00480550">
        <w:rPr>
          <w:rtl/>
        </w:rPr>
        <w:t xml:space="preserve"> که یک پایه خاص قرار است </w:t>
      </w:r>
      <w:r w:rsidRPr="00480550">
        <w:rPr>
          <w:b/>
          <w:bCs/>
          <w:rtl/>
        </w:rPr>
        <w:t>فرستنده (خروجی)</w:t>
      </w:r>
      <w:r w:rsidRPr="00480550">
        <w:rPr>
          <w:rtl/>
        </w:rPr>
        <w:t xml:space="preserve"> باشد یا </w:t>
      </w:r>
      <w:r w:rsidRPr="00480550">
        <w:rPr>
          <w:b/>
          <w:bCs/>
          <w:rtl/>
        </w:rPr>
        <w:t>گیرنده (ورودی)</w:t>
      </w:r>
      <w:r w:rsidRPr="00480550">
        <w:t>.</w:t>
      </w:r>
    </w:p>
    <w:p w14:paraId="071117A7" w14:textId="77777777" w:rsidR="00480550" w:rsidRPr="00480550" w:rsidRDefault="00480550" w:rsidP="00480550">
      <w:pPr>
        <w:numPr>
          <w:ilvl w:val="0"/>
          <w:numId w:val="45"/>
        </w:numPr>
      </w:pPr>
      <w:r w:rsidRPr="00480550">
        <w:rPr>
          <w:rtl/>
        </w:rPr>
        <w:t xml:space="preserve">اگر در بیتی از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عدد </w:t>
      </w:r>
      <w:r w:rsidRPr="00480550">
        <w:rPr>
          <w:b/>
          <w:bCs/>
          <w:rtl/>
        </w:rPr>
        <w:t>۱</w:t>
      </w:r>
      <w:r w:rsidRPr="00480550">
        <w:rPr>
          <w:rtl/>
        </w:rPr>
        <w:t xml:space="preserve"> بنویسیم آن پایه </w:t>
      </w:r>
      <w:r w:rsidRPr="00480550">
        <w:rPr>
          <w:b/>
          <w:bCs/>
          <w:rtl/>
        </w:rPr>
        <w:t>خروجی</w:t>
      </w:r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. مثل وقتی که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t xml:space="preserve"> LED </w:t>
      </w:r>
      <w:r w:rsidRPr="00480550">
        <w:rPr>
          <w:rtl/>
        </w:rPr>
        <w:t>روشن کنیم</w:t>
      </w:r>
      <w:r w:rsidRPr="00480550">
        <w:t>.</w:t>
      </w:r>
    </w:p>
    <w:p w14:paraId="35C5142C" w14:textId="77777777" w:rsidR="00480550" w:rsidRPr="00480550" w:rsidRDefault="00480550" w:rsidP="00480550">
      <w:pPr>
        <w:numPr>
          <w:ilvl w:val="0"/>
          <w:numId w:val="45"/>
        </w:numPr>
      </w:pPr>
      <w:r w:rsidRPr="00480550">
        <w:rPr>
          <w:rtl/>
        </w:rPr>
        <w:t xml:space="preserve">اگر در بیتی از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عدد </w:t>
      </w:r>
      <w:r w:rsidRPr="00480550">
        <w:rPr>
          <w:b/>
          <w:bCs/>
          <w:rtl/>
        </w:rPr>
        <w:t>۰</w:t>
      </w:r>
      <w:r w:rsidRPr="00480550">
        <w:rPr>
          <w:rtl/>
        </w:rPr>
        <w:t xml:space="preserve"> بنویسیم آن پایه </w:t>
      </w:r>
      <w:r w:rsidRPr="00480550">
        <w:rPr>
          <w:b/>
          <w:bCs/>
          <w:rtl/>
        </w:rPr>
        <w:t>ورودی</w:t>
      </w:r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. مثل وقتی که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وضعیت یک کلید را بخوانیم</w:t>
      </w:r>
      <w:r w:rsidRPr="00480550">
        <w:t>.</w:t>
      </w:r>
    </w:p>
    <w:p w14:paraId="64A39FCB" w14:textId="77777777" w:rsidR="00480550" w:rsidRPr="00480550" w:rsidRDefault="00480550" w:rsidP="00480550">
      <w:r w:rsidRPr="00480550">
        <w:rPr>
          <w:b/>
          <w:bCs/>
          <w:rtl/>
        </w:rPr>
        <w:t>۲</w:t>
      </w:r>
      <w:r w:rsidRPr="00480550">
        <w:rPr>
          <w:b/>
          <w:bCs/>
        </w:rPr>
        <w:t xml:space="preserve">. </w:t>
      </w:r>
      <w:proofErr w:type="spellStart"/>
      <w:r w:rsidRPr="00480550">
        <w:rPr>
          <w:b/>
          <w:bCs/>
          <w:rtl/>
        </w:rPr>
        <w:t>رجیستر</w:t>
      </w:r>
      <w:proofErr w:type="spellEnd"/>
      <w:r w:rsidRPr="00480550">
        <w:rPr>
          <w:b/>
          <w:bCs/>
          <w:rtl/>
        </w:rPr>
        <w:t xml:space="preserve"> داده یا</w:t>
      </w:r>
      <w:r w:rsidRPr="00480550">
        <w:rPr>
          <w:b/>
          <w:bCs/>
        </w:rPr>
        <w:t xml:space="preserve"> PORT</w:t>
      </w:r>
      <w:r w:rsidRPr="00480550">
        <w:t xml:space="preserve"> </w:t>
      </w:r>
      <w:r w:rsidRPr="00480550">
        <w:rPr>
          <w:rtl/>
        </w:rPr>
        <w:t xml:space="preserve">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وظیفه تعیین سطح ولتاژ خروجی را دارد. البته فقط زمانی که پایه را خروجی تعریف کرده باشیم</w:t>
      </w:r>
      <w:r w:rsidRPr="00480550">
        <w:t>.</w:t>
      </w:r>
    </w:p>
    <w:p w14:paraId="74361758" w14:textId="77777777" w:rsidR="00480550" w:rsidRPr="00480550" w:rsidRDefault="00480550" w:rsidP="00480550">
      <w:pPr>
        <w:numPr>
          <w:ilvl w:val="0"/>
          <w:numId w:val="46"/>
        </w:numPr>
      </w:pPr>
      <w:r w:rsidRPr="00480550">
        <w:rPr>
          <w:rtl/>
        </w:rPr>
        <w:t xml:space="preserve">نوشتن عدد </w:t>
      </w:r>
      <w:r w:rsidRPr="00480550">
        <w:rPr>
          <w:b/>
          <w:bCs/>
          <w:rtl/>
        </w:rPr>
        <w:t>۱</w:t>
      </w:r>
      <w:r w:rsidRPr="00480550">
        <w:rPr>
          <w:rtl/>
        </w:rPr>
        <w:t xml:space="preserve"> در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باعث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 ولتاژ پایه </w:t>
      </w:r>
      <w:r w:rsidRPr="00480550">
        <w:rPr>
          <w:b/>
          <w:bCs/>
          <w:rtl/>
        </w:rPr>
        <w:t>۵</w:t>
      </w:r>
      <w:r w:rsidRPr="00480550">
        <w:rPr>
          <w:b/>
          <w:bCs/>
        </w:rPr>
        <w:t xml:space="preserve"> </w:t>
      </w:r>
      <w:r w:rsidRPr="00480550">
        <w:rPr>
          <w:b/>
          <w:bCs/>
          <w:rtl/>
        </w:rPr>
        <w:t>ولت</w:t>
      </w:r>
      <w:r w:rsidRPr="00480550">
        <w:rPr>
          <w:rtl/>
        </w:rPr>
        <w:t xml:space="preserve"> شود</w:t>
      </w:r>
      <w:r w:rsidRPr="00480550">
        <w:t>.</w:t>
      </w:r>
    </w:p>
    <w:p w14:paraId="5A2A7AB0" w14:textId="77777777" w:rsidR="00480550" w:rsidRPr="00480550" w:rsidRDefault="00480550" w:rsidP="00480550">
      <w:pPr>
        <w:numPr>
          <w:ilvl w:val="0"/>
          <w:numId w:val="46"/>
        </w:numPr>
      </w:pPr>
      <w:r w:rsidRPr="00480550">
        <w:rPr>
          <w:rtl/>
        </w:rPr>
        <w:t xml:space="preserve">نوشتن عدد </w:t>
      </w:r>
      <w:r w:rsidRPr="00480550">
        <w:rPr>
          <w:b/>
          <w:bCs/>
          <w:rtl/>
        </w:rPr>
        <w:t>۰</w:t>
      </w:r>
      <w:r w:rsidRPr="00480550">
        <w:rPr>
          <w:rtl/>
        </w:rPr>
        <w:t xml:space="preserve"> در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باعث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 ولتاژ پایه </w:t>
      </w:r>
      <w:r w:rsidRPr="00480550">
        <w:rPr>
          <w:b/>
          <w:bCs/>
          <w:rtl/>
        </w:rPr>
        <w:t>۰</w:t>
      </w:r>
      <w:r w:rsidRPr="00480550">
        <w:rPr>
          <w:b/>
          <w:bCs/>
        </w:rPr>
        <w:t xml:space="preserve"> </w:t>
      </w:r>
      <w:r w:rsidRPr="00480550">
        <w:rPr>
          <w:b/>
          <w:bCs/>
          <w:rtl/>
        </w:rPr>
        <w:t>ولت</w:t>
      </w:r>
      <w:r w:rsidRPr="00480550">
        <w:rPr>
          <w:rtl/>
        </w:rPr>
        <w:t xml:space="preserve"> شود</w:t>
      </w:r>
      <w:r w:rsidRPr="00480550">
        <w:t>.</w:t>
      </w:r>
    </w:p>
    <w:p w14:paraId="2AB1852F" w14:textId="77777777" w:rsidR="00480550" w:rsidRDefault="00480550" w:rsidP="00480550">
      <w:pPr>
        <w:rPr>
          <w:rtl/>
        </w:rPr>
      </w:pPr>
      <w:r w:rsidRPr="00480550">
        <w:rPr>
          <w:b/>
          <w:bCs/>
          <w:rtl/>
        </w:rPr>
        <w:t>۳</w:t>
      </w:r>
      <w:r w:rsidRPr="00480550">
        <w:rPr>
          <w:b/>
          <w:bCs/>
        </w:rPr>
        <w:t xml:space="preserve">. </w:t>
      </w:r>
      <w:proofErr w:type="spellStart"/>
      <w:r w:rsidRPr="00480550">
        <w:rPr>
          <w:b/>
          <w:bCs/>
          <w:rtl/>
        </w:rPr>
        <w:t>رجیستر</w:t>
      </w:r>
      <w:proofErr w:type="spellEnd"/>
      <w:r w:rsidRPr="00480550">
        <w:rPr>
          <w:b/>
          <w:bCs/>
          <w:rtl/>
        </w:rPr>
        <w:t xml:space="preserve"> ورودی یا</w:t>
      </w:r>
      <w:r w:rsidRPr="00480550">
        <w:rPr>
          <w:b/>
          <w:bCs/>
        </w:rPr>
        <w:t xml:space="preserve"> PIN</w:t>
      </w:r>
      <w:r w:rsidRPr="00480550">
        <w:t xml:space="preserve"> </w:t>
      </w:r>
      <w:r w:rsidRPr="00480550">
        <w:rPr>
          <w:rtl/>
        </w:rPr>
        <w:t xml:space="preserve">نام کامل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t xml:space="preserve"> Port Input Pins </w:t>
      </w:r>
      <w:r w:rsidRPr="00480550">
        <w:rPr>
          <w:rtl/>
        </w:rPr>
        <w:t>است</w:t>
      </w:r>
      <w:r w:rsidRPr="00480550">
        <w:t xml:space="preserve">. </w:t>
      </w:r>
      <w:r w:rsidRPr="00480550">
        <w:rPr>
          <w:rtl/>
        </w:rPr>
        <w:t xml:space="preserve">زمانی که پایه را به صورت ورودی تعریف کردیم، برای اینکه بفهمیم الان ولتاژ روی پایه وجود دارد یا خیر باید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را بخوانیم. ما </w:t>
      </w:r>
      <w:proofErr w:type="spellStart"/>
      <w:r w:rsidRPr="00480550">
        <w:rPr>
          <w:rtl/>
        </w:rPr>
        <w:t>نمی‌توانیم</w:t>
      </w:r>
      <w:proofErr w:type="spellEnd"/>
      <w:r w:rsidRPr="00480550">
        <w:rPr>
          <w:rtl/>
        </w:rPr>
        <w:t xml:space="preserve"> در این </w:t>
      </w:r>
      <w:proofErr w:type="spellStart"/>
      <w:r w:rsidRPr="00480550">
        <w:rPr>
          <w:rtl/>
        </w:rPr>
        <w:t>رجیستر</w:t>
      </w:r>
      <w:proofErr w:type="spellEnd"/>
      <w:r w:rsidRPr="00480550">
        <w:rPr>
          <w:rtl/>
        </w:rPr>
        <w:t xml:space="preserve"> چیزی بنویسیم و فقط خواندنی است</w:t>
      </w:r>
      <w:r w:rsidRPr="00480550">
        <w:t>.</w:t>
      </w:r>
    </w:p>
    <w:p w14:paraId="2141409C" w14:textId="77777777" w:rsidR="00480550" w:rsidRPr="00480550" w:rsidRDefault="00480550" w:rsidP="00480550"/>
    <w:p w14:paraId="774F2E58" w14:textId="2EF6387C" w:rsidR="00480550" w:rsidRPr="00480550" w:rsidRDefault="00480550" w:rsidP="00480550">
      <w:pPr>
        <w:pStyle w:val="Heading2"/>
      </w:pPr>
      <w:bookmarkStart w:id="13" w:name="_Toc218347155"/>
      <w:r w:rsidRPr="00480550">
        <w:rPr>
          <w:rtl/>
        </w:rPr>
        <w:t>۳</w:t>
      </w:r>
      <w:r w:rsidRPr="00480550">
        <w:t xml:space="preserve"> </w:t>
      </w:r>
      <w:r w:rsidRPr="00480550">
        <w:rPr>
          <w:rtl/>
        </w:rPr>
        <w:t xml:space="preserve">منطق </w:t>
      </w:r>
      <w:proofErr w:type="spellStart"/>
      <w:r w:rsidRPr="00480550">
        <w:rPr>
          <w:rtl/>
        </w:rPr>
        <w:t>باینری</w:t>
      </w:r>
      <w:proofErr w:type="spellEnd"/>
      <w:r w:rsidRPr="00480550">
        <w:rPr>
          <w:rtl/>
        </w:rPr>
        <w:t xml:space="preserve"> و </w:t>
      </w:r>
      <w:proofErr w:type="spellStart"/>
      <w:r w:rsidRPr="00480550">
        <w:rPr>
          <w:rtl/>
        </w:rPr>
        <w:t>بیت‌وایز</w:t>
      </w:r>
      <w:bookmarkEnd w:id="13"/>
      <w:proofErr w:type="spellEnd"/>
    </w:p>
    <w:p w14:paraId="33B1D0BE" w14:textId="77777777" w:rsidR="00480550" w:rsidRPr="00480550" w:rsidRDefault="00480550" w:rsidP="00480550">
      <w:r w:rsidRPr="00480550">
        <w:rPr>
          <w:rtl/>
        </w:rPr>
        <w:t>ما در زبان</w:t>
      </w:r>
      <w:r w:rsidRPr="00480550">
        <w:t xml:space="preserve"> C </w:t>
      </w:r>
      <w:r w:rsidRPr="00480550">
        <w:rPr>
          <w:rtl/>
        </w:rPr>
        <w:t xml:space="preserve">یاد گرفتیم چطور با اعداد </w:t>
      </w:r>
      <w:proofErr w:type="spellStart"/>
      <w:r w:rsidRPr="00480550">
        <w:rPr>
          <w:rtl/>
        </w:rPr>
        <w:t>دهدهی</w:t>
      </w:r>
      <w:proofErr w:type="spellEnd"/>
      <w:r w:rsidRPr="00480550">
        <w:rPr>
          <w:rtl/>
        </w:rPr>
        <w:t xml:space="preserve"> کار کنیم. اما اینجا باید با </w:t>
      </w:r>
      <w:proofErr w:type="spellStart"/>
      <w:r w:rsidRPr="00480550">
        <w:rPr>
          <w:rtl/>
        </w:rPr>
        <w:t>بیت‌ها</w:t>
      </w:r>
      <w:proofErr w:type="spellEnd"/>
      <w:r w:rsidRPr="00480550">
        <w:rPr>
          <w:rtl/>
        </w:rPr>
        <w:t xml:space="preserve"> حرف بزنیم</w:t>
      </w:r>
      <w:r w:rsidRPr="00480550">
        <w:t xml:space="preserve">. </w:t>
      </w:r>
      <w:r w:rsidRPr="00480550">
        <w:rPr>
          <w:rtl/>
        </w:rPr>
        <w:t xml:space="preserve">فرض کنید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فقط پایه شماره ۳ از </w:t>
      </w:r>
      <w:proofErr w:type="spellStart"/>
      <w:r w:rsidRPr="00480550">
        <w:rPr>
          <w:rtl/>
        </w:rPr>
        <w:t>پورت</w:t>
      </w:r>
      <w:proofErr w:type="spellEnd"/>
      <w:r w:rsidRPr="00480550">
        <w:t xml:space="preserve"> B </w:t>
      </w:r>
      <w:r w:rsidRPr="00480550">
        <w:rPr>
          <w:rtl/>
        </w:rPr>
        <w:t xml:space="preserve">را خروجی کنیم و بقیه </w:t>
      </w:r>
      <w:proofErr w:type="spellStart"/>
      <w:r w:rsidRPr="00480550">
        <w:rPr>
          <w:rtl/>
        </w:rPr>
        <w:t>پایه‌ها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دست‌نخورده</w:t>
      </w:r>
      <w:proofErr w:type="spellEnd"/>
      <w:r w:rsidRPr="00480550">
        <w:rPr>
          <w:rtl/>
        </w:rPr>
        <w:t xml:space="preserve"> باقی بمانند</w:t>
      </w:r>
      <w:r w:rsidRPr="00480550">
        <w:t xml:space="preserve">. </w:t>
      </w:r>
      <w:r w:rsidRPr="00480550">
        <w:rPr>
          <w:rtl/>
        </w:rPr>
        <w:t xml:space="preserve">اگر بنویسیم </w:t>
      </w:r>
      <w:r w:rsidRPr="00480550">
        <w:t xml:space="preserve">DDRB = 8 </w:t>
      </w:r>
      <w:r w:rsidRPr="00480550">
        <w:rPr>
          <w:rtl/>
        </w:rPr>
        <w:t xml:space="preserve">کار انجام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 اما تمام </w:t>
      </w:r>
      <w:proofErr w:type="spellStart"/>
      <w:r w:rsidRPr="00480550">
        <w:rPr>
          <w:rtl/>
        </w:rPr>
        <w:t>پایه‌های</w:t>
      </w:r>
      <w:proofErr w:type="spellEnd"/>
      <w:r w:rsidRPr="00480550">
        <w:rPr>
          <w:rtl/>
        </w:rPr>
        <w:t xml:space="preserve"> دیگر </w:t>
      </w:r>
      <w:proofErr w:type="spellStart"/>
      <w:r w:rsidRPr="00480550">
        <w:rPr>
          <w:rtl/>
        </w:rPr>
        <w:t>پورت</w:t>
      </w:r>
      <w:proofErr w:type="spellEnd"/>
      <w:r w:rsidRPr="00480550">
        <w:t xml:space="preserve"> B </w:t>
      </w:r>
      <w:r w:rsidRPr="00480550">
        <w:rPr>
          <w:rtl/>
        </w:rPr>
        <w:t xml:space="preserve">صفر </w:t>
      </w:r>
      <w:proofErr w:type="spellStart"/>
      <w:r w:rsidRPr="00480550">
        <w:rPr>
          <w:rtl/>
        </w:rPr>
        <w:t>می‌شوند</w:t>
      </w:r>
      <w:proofErr w:type="spellEnd"/>
      <w:r w:rsidRPr="00480550">
        <w:rPr>
          <w:rtl/>
        </w:rPr>
        <w:t xml:space="preserve"> و </w:t>
      </w:r>
      <w:proofErr w:type="spellStart"/>
      <w:r w:rsidRPr="00480550">
        <w:rPr>
          <w:rtl/>
        </w:rPr>
        <w:t>تنظیماتشان</w:t>
      </w:r>
      <w:proofErr w:type="spellEnd"/>
      <w:r w:rsidRPr="00480550">
        <w:rPr>
          <w:rtl/>
        </w:rPr>
        <w:t xml:space="preserve"> به هم </w:t>
      </w:r>
      <w:proofErr w:type="spellStart"/>
      <w:r w:rsidRPr="00480550">
        <w:rPr>
          <w:rtl/>
        </w:rPr>
        <w:t>می‌ریزد</w:t>
      </w:r>
      <w:proofErr w:type="spellEnd"/>
      <w:r w:rsidRPr="00480550">
        <w:rPr>
          <w:rtl/>
        </w:rPr>
        <w:t xml:space="preserve">. برای حل این مشکل از </w:t>
      </w:r>
      <w:proofErr w:type="spellStart"/>
      <w:r w:rsidRPr="00480550">
        <w:rPr>
          <w:b/>
          <w:bCs/>
          <w:rtl/>
        </w:rPr>
        <w:t>عملگرهای</w:t>
      </w:r>
      <w:proofErr w:type="spellEnd"/>
      <w:r w:rsidRPr="00480550">
        <w:rPr>
          <w:b/>
          <w:bCs/>
          <w:rtl/>
        </w:rPr>
        <w:t xml:space="preserve"> بیتی</w:t>
      </w:r>
      <w:r w:rsidRPr="00480550">
        <w:rPr>
          <w:rtl/>
        </w:rPr>
        <w:t xml:space="preserve"> 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t>.</w:t>
      </w:r>
    </w:p>
    <w:p w14:paraId="47A1DCB8" w14:textId="77777777" w:rsidR="00480550" w:rsidRPr="00480550" w:rsidRDefault="00480550" w:rsidP="00480550">
      <w:proofErr w:type="spellStart"/>
      <w:r w:rsidRPr="00480550">
        <w:rPr>
          <w:b/>
          <w:bCs/>
          <w:rtl/>
        </w:rPr>
        <w:lastRenderedPageBreak/>
        <w:t>عملگر</w:t>
      </w:r>
      <w:proofErr w:type="spellEnd"/>
      <w:r w:rsidRPr="00480550">
        <w:rPr>
          <w:b/>
          <w:bCs/>
        </w:rPr>
        <w:t xml:space="preserve"> OR </w:t>
      </w:r>
      <w:r w:rsidRPr="00480550">
        <w:rPr>
          <w:b/>
          <w:bCs/>
          <w:rtl/>
        </w:rPr>
        <w:t xml:space="preserve">یا </w:t>
      </w:r>
      <w:r w:rsidRPr="00480550">
        <w:rPr>
          <w:b/>
          <w:bCs/>
        </w:rPr>
        <w:t xml:space="preserve">| </w:t>
      </w:r>
      <w:r w:rsidRPr="00480550">
        <w:rPr>
          <w:b/>
          <w:bCs/>
          <w:rtl/>
        </w:rPr>
        <w:t>برای یک کردن بیت</w:t>
      </w:r>
      <w:r w:rsidRPr="00480550">
        <w:rPr>
          <w:rtl/>
        </w:rPr>
        <w:t xml:space="preserve"> هر بیتی که با ۱ عملیات</w:t>
      </w:r>
      <w:r w:rsidRPr="00480550">
        <w:t xml:space="preserve"> OR </w:t>
      </w:r>
      <w:r w:rsidRPr="00480550">
        <w:rPr>
          <w:rtl/>
        </w:rPr>
        <w:t xml:space="preserve">شود </w:t>
      </w:r>
      <w:proofErr w:type="spellStart"/>
      <w:r w:rsidRPr="00480550">
        <w:rPr>
          <w:rtl/>
        </w:rPr>
        <w:t>نتیجه‌اش</w:t>
      </w:r>
      <w:proofErr w:type="spellEnd"/>
      <w:r w:rsidRPr="00480550">
        <w:rPr>
          <w:rtl/>
        </w:rPr>
        <w:t xml:space="preserve"> ۱ خواهد شد و اگر با ۰ عملیات</w:t>
      </w:r>
      <w:r w:rsidRPr="00480550">
        <w:t xml:space="preserve"> OR </w:t>
      </w:r>
      <w:r w:rsidRPr="00480550">
        <w:rPr>
          <w:rtl/>
        </w:rPr>
        <w:t xml:space="preserve">شود تغییری </w:t>
      </w:r>
      <w:proofErr w:type="spellStart"/>
      <w:r w:rsidRPr="00480550">
        <w:rPr>
          <w:rtl/>
        </w:rPr>
        <w:t>نمی‌کند</w:t>
      </w:r>
      <w:proofErr w:type="spellEnd"/>
      <w:r w:rsidRPr="00480550">
        <w:t xml:space="preserve">. </w:t>
      </w:r>
      <w:r w:rsidRPr="00480550">
        <w:rPr>
          <w:rtl/>
        </w:rPr>
        <w:t xml:space="preserve">پس برای روشن کردن یک بیت خاص از دستور زیر 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t>:</w:t>
      </w:r>
    </w:p>
    <w:p w14:paraId="52B91B57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17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Set bit 3 of PORTB to 1 without changing other bits</w:t>
      </w:r>
    </w:p>
    <w:p w14:paraId="225AA868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17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PORTB = PORTB | </w:t>
      </w:r>
      <w:r>
        <w:rPr>
          <w:rFonts w:ascii="Consolas" w:hAnsi="Consolas" w:cs="Courier New"/>
          <w:color w:val="008000"/>
          <w:sz w:val="17"/>
          <w:szCs w:val="17"/>
        </w:rPr>
        <w:t>0b00001000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06073DE" w14:textId="6171F1E1" w:rsidR="00480550" w:rsidRPr="00480550" w:rsidRDefault="00480550" w:rsidP="00480550">
      <w:pPr>
        <w:rPr>
          <w:rtl/>
        </w:rPr>
      </w:pPr>
      <w:proofErr w:type="spellStart"/>
      <w:r w:rsidRPr="00480550">
        <w:rPr>
          <w:b/>
          <w:bCs/>
          <w:rtl/>
        </w:rPr>
        <w:t>عملگر</w:t>
      </w:r>
      <w:proofErr w:type="spellEnd"/>
      <w:r w:rsidRPr="00480550">
        <w:rPr>
          <w:b/>
          <w:bCs/>
          <w:rtl/>
        </w:rPr>
        <w:t xml:space="preserve"> شیفت به چپ یا </w:t>
      </w:r>
      <w:r>
        <w:rPr>
          <w:b/>
          <w:bCs/>
        </w:rPr>
        <w:t xml:space="preserve"> </w:t>
      </w:r>
      <w:r w:rsidRPr="00480550">
        <w:rPr>
          <w:b/>
          <w:bCs/>
        </w:rPr>
        <w:t>&lt;&lt;</w:t>
      </w:r>
      <w:r w:rsidRPr="00480550">
        <w:t xml:space="preserve"> </w:t>
      </w:r>
      <w:r w:rsidRPr="00480550">
        <w:rPr>
          <w:rtl/>
        </w:rPr>
        <w:t xml:space="preserve">نوشتن عدد </w:t>
      </w:r>
      <w:proofErr w:type="spellStart"/>
      <w:r w:rsidRPr="00480550">
        <w:rPr>
          <w:rtl/>
        </w:rPr>
        <w:t>باینری</w:t>
      </w:r>
      <w:proofErr w:type="spellEnd"/>
      <w:r w:rsidRPr="00480550">
        <w:rPr>
          <w:rtl/>
        </w:rPr>
        <w:t xml:space="preserve"> سخت است. دستور شیفت کار را راحت </w:t>
      </w:r>
      <w:proofErr w:type="spellStart"/>
      <w:r w:rsidRPr="00480550">
        <w:rPr>
          <w:rtl/>
        </w:rPr>
        <w:t>می‌کند</w:t>
      </w:r>
      <w:proofErr w:type="spellEnd"/>
      <w:r w:rsidRPr="00480550">
        <w:rPr>
          <w:rtl/>
        </w:rPr>
        <w:t xml:space="preserve">. عبارت </w:t>
      </w:r>
      <w:r>
        <w:t xml:space="preserve"> </w:t>
      </w:r>
      <w:r w:rsidRPr="00480550">
        <w:t xml:space="preserve">1 &lt;&lt; 3 </w:t>
      </w:r>
      <w:r w:rsidRPr="00480550">
        <w:rPr>
          <w:rtl/>
        </w:rPr>
        <w:t xml:space="preserve">یعنی عدد ۱ را بردار و ۳ بار به سمت چپ هل بده. نتیجه </w:t>
      </w:r>
      <w:proofErr w:type="spellStart"/>
      <w:r w:rsidRPr="00480550">
        <w:rPr>
          <w:rtl/>
        </w:rPr>
        <w:t>می‌شود</w:t>
      </w:r>
      <w:proofErr w:type="spellEnd"/>
      <w:r w:rsidRPr="00480550">
        <w:rPr>
          <w:rtl/>
        </w:rPr>
        <w:t xml:space="preserve"> همان </w:t>
      </w:r>
      <w:r w:rsidRPr="00480550">
        <w:t>0b00001000.</w:t>
      </w:r>
    </w:p>
    <w:p w14:paraId="2F49D95A" w14:textId="7AF10887" w:rsidR="00480550" w:rsidRPr="00480550" w:rsidRDefault="00480550" w:rsidP="00480550">
      <w:proofErr w:type="spellStart"/>
      <w:r w:rsidRPr="00480550">
        <w:rPr>
          <w:b/>
          <w:bCs/>
          <w:rtl/>
        </w:rPr>
        <w:t>عملگر</w:t>
      </w:r>
      <w:proofErr w:type="spellEnd"/>
      <w:r w:rsidRPr="00480550">
        <w:rPr>
          <w:b/>
          <w:bCs/>
        </w:rPr>
        <w:t xml:space="preserve"> AND </w:t>
      </w:r>
      <w:r w:rsidRPr="00480550">
        <w:rPr>
          <w:b/>
          <w:bCs/>
          <w:rtl/>
        </w:rPr>
        <w:t xml:space="preserve">یا </w:t>
      </w:r>
      <w:r w:rsidRPr="00480550">
        <w:rPr>
          <w:b/>
          <w:bCs/>
        </w:rPr>
        <w:t xml:space="preserve">&amp; </w:t>
      </w:r>
      <w:r>
        <w:rPr>
          <w:rFonts w:hint="cs"/>
          <w:b/>
          <w:bCs/>
          <w:rtl/>
        </w:rPr>
        <w:t xml:space="preserve"> </w:t>
      </w:r>
      <w:r w:rsidRPr="00480550">
        <w:rPr>
          <w:b/>
          <w:bCs/>
          <w:rtl/>
        </w:rPr>
        <w:t>و نقیض</w:t>
      </w:r>
      <w:r>
        <w:rPr>
          <w:b/>
          <w:bCs/>
        </w:rPr>
        <w:t xml:space="preserve"> </w:t>
      </w:r>
      <w:r w:rsidRPr="00480550">
        <w:rPr>
          <w:b/>
          <w:bCs/>
        </w:rPr>
        <w:t xml:space="preserve">~ </w:t>
      </w:r>
      <w:r w:rsidRPr="00480550">
        <w:rPr>
          <w:b/>
          <w:bCs/>
          <w:rtl/>
        </w:rPr>
        <w:t>برای صفر کردن بیت</w:t>
      </w:r>
      <w:r w:rsidRPr="00480550">
        <w:rPr>
          <w:rtl/>
        </w:rPr>
        <w:t xml:space="preserve"> برای اینکه یک بیت خاص را ۰ کنیم و بقیه تغییر نکنند باید آن بیت را با ۰ عملیات</w:t>
      </w:r>
      <w:r w:rsidRPr="00480550">
        <w:t xml:space="preserve"> AND </w:t>
      </w:r>
      <w:r w:rsidRPr="00480550">
        <w:rPr>
          <w:rtl/>
        </w:rPr>
        <w:t>کنیم و بقیه را با ۱</w:t>
      </w:r>
      <w:r w:rsidRPr="00480550">
        <w:t xml:space="preserve">. </w:t>
      </w:r>
      <w:r w:rsidRPr="00480550">
        <w:rPr>
          <w:rtl/>
        </w:rPr>
        <w:t xml:space="preserve">برای این کار از علامت نقیض یا </w:t>
      </w:r>
      <w:proofErr w:type="spellStart"/>
      <w:r w:rsidRPr="00480550">
        <w:rPr>
          <w:rtl/>
        </w:rPr>
        <w:t>تیلدا</w:t>
      </w:r>
      <w:proofErr w:type="spellEnd"/>
      <w:r w:rsidRPr="00480550">
        <w:rPr>
          <w:rtl/>
        </w:rPr>
        <w:t xml:space="preserve"> </w:t>
      </w:r>
      <w:r>
        <w:t xml:space="preserve"> </w:t>
      </w:r>
      <w:r w:rsidRPr="00480550">
        <w:t xml:space="preserve">~ </w:t>
      </w:r>
      <w:r w:rsidRPr="00480550">
        <w:rPr>
          <w:rtl/>
        </w:rPr>
        <w:t xml:space="preserve">استفاده </w:t>
      </w:r>
      <w:proofErr w:type="spellStart"/>
      <w:r w:rsidRPr="00480550">
        <w:rPr>
          <w:rtl/>
        </w:rPr>
        <w:t>می‌کنیم</w:t>
      </w:r>
      <w:proofErr w:type="spellEnd"/>
      <w:r w:rsidRPr="00480550">
        <w:t>.</w:t>
      </w:r>
    </w:p>
    <w:p w14:paraId="3F241308" w14:textId="750A754A" w:rsidR="00480550" w:rsidRPr="00480550" w:rsidRDefault="00480550" w:rsidP="00480550">
      <w:pPr>
        <w:pStyle w:val="Heading2"/>
      </w:pPr>
      <w:bookmarkStart w:id="14" w:name="_Toc218347156"/>
      <w:r w:rsidRPr="00480550">
        <w:rPr>
          <w:rtl/>
        </w:rPr>
        <w:t>۴</w:t>
      </w:r>
      <w:r w:rsidRPr="00480550">
        <w:t xml:space="preserve"> </w:t>
      </w:r>
      <w:r w:rsidRPr="00480550">
        <w:rPr>
          <w:rtl/>
        </w:rPr>
        <w:t xml:space="preserve">تعیین جهت </w:t>
      </w:r>
      <w:proofErr w:type="spellStart"/>
      <w:r w:rsidRPr="00480550">
        <w:rPr>
          <w:rtl/>
        </w:rPr>
        <w:t>پورت‌ها</w:t>
      </w:r>
      <w:proofErr w:type="spellEnd"/>
      <w:r w:rsidRPr="00480550">
        <w:rPr>
          <w:rtl/>
        </w:rPr>
        <w:t xml:space="preserve"> با </w:t>
      </w:r>
      <w:proofErr w:type="spellStart"/>
      <w:r w:rsidRPr="00480550">
        <w:rPr>
          <w:rtl/>
        </w:rPr>
        <w:t>کدنویسی</w:t>
      </w:r>
      <w:bookmarkEnd w:id="14"/>
      <w:proofErr w:type="spellEnd"/>
    </w:p>
    <w:p w14:paraId="65FB02BB" w14:textId="77777777" w:rsidR="00480550" w:rsidRPr="00480550" w:rsidRDefault="00480550" w:rsidP="00480550">
      <w:r w:rsidRPr="00480550">
        <w:rPr>
          <w:rtl/>
        </w:rPr>
        <w:t xml:space="preserve">حالا بیایید تمام این مفاهیم را در قالب چند مثال واقعی </w:t>
      </w:r>
      <w:proofErr w:type="spellStart"/>
      <w:r w:rsidRPr="00480550">
        <w:rPr>
          <w:rtl/>
        </w:rPr>
        <w:t>کدنویسی</w:t>
      </w:r>
      <w:proofErr w:type="spellEnd"/>
      <w:r w:rsidRPr="00480550">
        <w:rPr>
          <w:rtl/>
        </w:rPr>
        <w:t xml:space="preserve"> ترکیب کنیم. </w:t>
      </w:r>
      <w:proofErr w:type="spellStart"/>
      <w:r w:rsidRPr="00480550">
        <w:rPr>
          <w:rtl/>
        </w:rPr>
        <w:t>این‌ها</w:t>
      </w:r>
      <w:proofErr w:type="spellEnd"/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مهم‌ترین</w:t>
      </w:r>
      <w:proofErr w:type="spellEnd"/>
      <w:r w:rsidRPr="00480550">
        <w:rPr>
          <w:rtl/>
        </w:rPr>
        <w:t xml:space="preserve"> خطوط کدی هستند که در </w:t>
      </w:r>
      <w:proofErr w:type="spellStart"/>
      <w:r w:rsidRPr="00480550">
        <w:rPr>
          <w:rtl/>
        </w:rPr>
        <w:t>فصل‌های</w:t>
      </w:r>
      <w:proofErr w:type="spellEnd"/>
      <w:r w:rsidRPr="00480550">
        <w:rPr>
          <w:rtl/>
        </w:rPr>
        <w:t xml:space="preserve"> آینده مدام </w:t>
      </w:r>
      <w:proofErr w:type="spellStart"/>
      <w:r w:rsidRPr="00480550">
        <w:rPr>
          <w:rtl/>
        </w:rPr>
        <w:t>می‌بینیم</w:t>
      </w:r>
      <w:proofErr w:type="spellEnd"/>
      <w:r w:rsidRPr="00480550">
        <w:t>.</w:t>
      </w:r>
    </w:p>
    <w:p w14:paraId="1F2C7FE7" w14:textId="77777777" w:rsidR="00152376" w:rsidRDefault="00152376" w:rsidP="00480550">
      <w:pPr>
        <w:rPr>
          <w:b/>
          <w:bCs/>
          <w:rtl/>
        </w:rPr>
      </w:pPr>
    </w:p>
    <w:p w14:paraId="3D216384" w14:textId="77777777" w:rsidR="00152376" w:rsidRDefault="00152376" w:rsidP="00480550">
      <w:pPr>
        <w:rPr>
          <w:b/>
          <w:bCs/>
          <w:rtl/>
        </w:rPr>
      </w:pPr>
    </w:p>
    <w:p w14:paraId="69A49E31" w14:textId="241A4742" w:rsidR="00480550" w:rsidRPr="00480550" w:rsidRDefault="00480550" w:rsidP="00480550">
      <w:r w:rsidRPr="00480550">
        <w:rPr>
          <w:b/>
          <w:bCs/>
          <w:rtl/>
        </w:rPr>
        <w:t xml:space="preserve">مثال ۱: تنظیم پایه ۳ از </w:t>
      </w:r>
      <w:proofErr w:type="spellStart"/>
      <w:r w:rsidRPr="00480550">
        <w:rPr>
          <w:b/>
          <w:bCs/>
          <w:rtl/>
        </w:rPr>
        <w:t>پورت</w:t>
      </w:r>
      <w:proofErr w:type="spellEnd"/>
      <w:r w:rsidRPr="00480550">
        <w:rPr>
          <w:b/>
          <w:bCs/>
        </w:rPr>
        <w:t xml:space="preserve"> A </w:t>
      </w:r>
      <w:r w:rsidRPr="00480550">
        <w:rPr>
          <w:b/>
          <w:bCs/>
          <w:rtl/>
        </w:rPr>
        <w:t>به عنوان خروجی</w:t>
      </w:r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به میکرو بگوییم پایه</w:t>
      </w:r>
      <w:r w:rsidRPr="00480550">
        <w:t xml:space="preserve"> PA3 </w:t>
      </w:r>
      <w:r w:rsidRPr="00480550">
        <w:rPr>
          <w:rtl/>
        </w:rPr>
        <w:t>خروجی باشد</w:t>
      </w:r>
      <w:r w:rsidRPr="00480550">
        <w:t>.</w:t>
      </w:r>
    </w:p>
    <w:p w14:paraId="27A60B7B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382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Set PA3 as Output</w:t>
      </w:r>
    </w:p>
    <w:p w14:paraId="28133CA9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382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DDRA = DDRA |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050AE41C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382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// Or shorter version:</w:t>
      </w:r>
    </w:p>
    <w:p w14:paraId="0DDDA8F1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382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DDRA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82500DC" w14:textId="77777777" w:rsidR="00152376" w:rsidRDefault="00152376" w:rsidP="00480550">
      <w:pPr>
        <w:rPr>
          <w:b/>
          <w:bCs/>
          <w:rtl/>
        </w:rPr>
      </w:pPr>
    </w:p>
    <w:p w14:paraId="437D35B2" w14:textId="0A332BD3" w:rsidR="00480550" w:rsidRPr="00480550" w:rsidRDefault="00480550" w:rsidP="00480550">
      <w:r w:rsidRPr="00480550">
        <w:rPr>
          <w:b/>
          <w:bCs/>
          <w:rtl/>
        </w:rPr>
        <w:t xml:space="preserve">مثال ۲: روشن کردن پایه ۳ از </w:t>
      </w:r>
      <w:proofErr w:type="spellStart"/>
      <w:r w:rsidRPr="00480550">
        <w:rPr>
          <w:b/>
          <w:bCs/>
          <w:rtl/>
        </w:rPr>
        <w:t>پورت</w:t>
      </w:r>
      <w:proofErr w:type="spellEnd"/>
      <w:r w:rsidRPr="00480550">
        <w:rPr>
          <w:b/>
          <w:bCs/>
        </w:rPr>
        <w:t xml:space="preserve"> A</w:t>
      </w:r>
      <w:r w:rsidRPr="00480550">
        <w:t xml:space="preserve"> </w:t>
      </w:r>
      <w:r w:rsidRPr="00480550">
        <w:rPr>
          <w:rtl/>
        </w:rPr>
        <w:t xml:space="preserve">حالا که خروجی شد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برق ۵ ولت را روی آن بفرستیم</w:t>
      </w:r>
      <w:r w:rsidRPr="00480550">
        <w:t>.</w:t>
      </w:r>
    </w:p>
    <w:p w14:paraId="113E9212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253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Set PA3 High (5V)</w:t>
      </w:r>
    </w:p>
    <w:p w14:paraId="28768658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0253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PORTA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E9BC18F" w14:textId="77777777" w:rsidR="00152376" w:rsidRDefault="00152376" w:rsidP="00480550">
      <w:pPr>
        <w:rPr>
          <w:b/>
          <w:bCs/>
          <w:rtl/>
        </w:rPr>
      </w:pPr>
    </w:p>
    <w:p w14:paraId="4F82D269" w14:textId="5FA596EC" w:rsidR="00480550" w:rsidRPr="00480550" w:rsidRDefault="00480550" w:rsidP="00480550">
      <w:r w:rsidRPr="00480550">
        <w:rPr>
          <w:b/>
          <w:bCs/>
          <w:rtl/>
        </w:rPr>
        <w:t xml:space="preserve">مثال ۳: خاموش کردن پایه ۳ از </w:t>
      </w:r>
      <w:proofErr w:type="spellStart"/>
      <w:r w:rsidRPr="00480550">
        <w:rPr>
          <w:b/>
          <w:bCs/>
          <w:rtl/>
        </w:rPr>
        <w:t>پورت</w:t>
      </w:r>
      <w:proofErr w:type="spellEnd"/>
      <w:r w:rsidRPr="00480550">
        <w:rPr>
          <w:b/>
          <w:bCs/>
        </w:rPr>
        <w:t xml:space="preserve"> A</w:t>
      </w:r>
      <w:r w:rsidRPr="00480550">
        <w:t xml:space="preserve"> </w:t>
      </w:r>
      <w:r w:rsidRPr="00480550">
        <w:rPr>
          <w:rtl/>
        </w:rPr>
        <w:t xml:space="preserve">حالا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ولتاژ آن را قطع کنیم</w:t>
      </w:r>
      <w:r w:rsidRPr="00480550">
        <w:t>.</w:t>
      </w:r>
    </w:p>
    <w:p w14:paraId="48FF4C54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08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Set PA3 Low (0V)</w:t>
      </w:r>
    </w:p>
    <w:p w14:paraId="3BBFF720" w14:textId="1D8E5B5B" w:rsidR="00480550" w:rsidRDefault="00480550" w:rsidP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1081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PORTA &amp;=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~(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2F6A33E" w14:textId="77777777" w:rsidR="00152376" w:rsidRDefault="00152376" w:rsidP="00480550">
      <w:pPr>
        <w:rPr>
          <w:b/>
          <w:bCs/>
          <w:rtl/>
        </w:rPr>
      </w:pPr>
    </w:p>
    <w:p w14:paraId="5CCAB299" w14:textId="1EDCAD72" w:rsidR="00480550" w:rsidRPr="00480550" w:rsidRDefault="00480550" w:rsidP="00480550">
      <w:r w:rsidRPr="00480550">
        <w:rPr>
          <w:b/>
          <w:bCs/>
          <w:rtl/>
        </w:rPr>
        <w:t xml:space="preserve">مثال ۴: تنظیم پایه ۰ از </w:t>
      </w:r>
      <w:proofErr w:type="spellStart"/>
      <w:r w:rsidRPr="00480550">
        <w:rPr>
          <w:b/>
          <w:bCs/>
          <w:rtl/>
        </w:rPr>
        <w:t>پورت</w:t>
      </w:r>
      <w:proofErr w:type="spellEnd"/>
      <w:r w:rsidRPr="00480550">
        <w:rPr>
          <w:b/>
          <w:bCs/>
        </w:rPr>
        <w:t xml:space="preserve"> B </w:t>
      </w:r>
      <w:r w:rsidRPr="00480550">
        <w:rPr>
          <w:b/>
          <w:bCs/>
          <w:rtl/>
        </w:rPr>
        <w:t>به عنوان ورودی</w:t>
      </w:r>
      <w:r w:rsidRPr="00480550">
        <w:rPr>
          <w:rtl/>
        </w:rPr>
        <w:t xml:space="preserve"> </w:t>
      </w:r>
      <w:proofErr w:type="spellStart"/>
      <w:r w:rsidRPr="00480550">
        <w:rPr>
          <w:rtl/>
        </w:rPr>
        <w:t>می‌خواهیم</w:t>
      </w:r>
      <w:proofErr w:type="spellEnd"/>
      <w:r w:rsidRPr="00480550">
        <w:rPr>
          <w:rtl/>
        </w:rPr>
        <w:t xml:space="preserve"> یک کلید به پایه</w:t>
      </w:r>
      <w:r w:rsidRPr="00480550">
        <w:t xml:space="preserve"> PB0 </w:t>
      </w:r>
      <w:r w:rsidRPr="00480550">
        <w:rPr>
          <w:rtl/>
        </w:rPr>
        <w:t>وصل کنیم پس باید ورودی باشد</w:t>
      </w:r>
      <w:r w:rsidRPr="00480550">
        <w:t>.</w:t>
      </w:r>
    </w:p>
    <w:p w14:paraId="7A6616A4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01166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// Set PB0 as Input</w:t>
      </w:r>
    </w:p>
    <w:p w14:paraId="397F8EC9" w14:textId="77777777" w:rsidR="00480550" w:rsidRDefault="0048055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01166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DDRB &amp;=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~(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070AF40" w14:textId="77777777" w:rsidR="00152376" w:rsidRDefault="00152376" w:rsidP="00480550">
      <w:pPr>
        <w:rPr>
          <w:b/>
          <w:bCs/>
          <w:rtl/>
        </w:rPr>
      </w:pPr>
    </w:p>
    <w:p w14:paraId="67072EA0" w14:textId="7C1DFC35" w:rsidR="00E85B0E" w:rsidRDefault="00480550" w:rsidP="00307B9A">
      <w:pPr>
        <w:rPr>
          <w:rtl/>
        </w:rPr>
      </w:pPr>
      <w:r w:rsidRPr="00480550">
        <w:rPr>
          <w:b/>
          <w:bCs/>
          <w:rtl/>
        </w:rPr>
        <w:t>نکته طلایی</w:t>
      </w:r>
      <w:r>
        <w:rPr>
          <w:b/>
          <w:bCs/>
        </w:rPr>
        <w:t xml:space="preserve"> </w:t>
      </w:r>
      <w:r w:rsidRPr="00480550">
        <w:rPr>
          <w:b/>
          <w:bCs/>
        </w:rPr>
        <w:t>:</w:t>
      </w:r>
      <w:r w:rsidRPr="00480550">
        <w:t xml:space="preserve"> </w:t>
      </w:r>
      <w:r w:rsidRPr="00480550">
        <w:rPr>
          <w:rtl/>
        </w:rPr>
        <w:t>همیشه به یاد داشته باشید</w:t>
      </w:r>
      <w:r w:rsidRPr="00480550">
        <w:t xml:space="preserve">: </w:t>
      </w:r>
      <w:r w:rsidRPr="00480550">
        <w:rPr>
          <w:rtl/>
        </w:rPr>
        <w:t>۱</w:t>
      </w:r>
      <w:r w:rsidRPr="00480550">
        <w:t xml:space="preserve">. </w:t>
      </w:r>
      <w:r w:rsidRPr="00480550">
        <w:rPr>
          <w:rtl/>
        </w:rPr>
        <w:t xml:space="preserve">اول با </w:t>
      </w:r>
      <w:r>
        <w:rPr>
          <w:b/>
          <w:bCs/>
        </w:rPr>
        <w:t xml:space="preserve"> </w:t>
      </w:r>
      <w:r w:rsidRPr="00480550">
        <w:rPr>
          <w:b/>
          <w:bCs/>
        </w:rPr>
        <w:t>DDR</w:t>
      </w:r>
      <w:r w:rsidRPr="00480550">
        <w:t xml:space="preserve"> </w:t>
      </w:r>
      <w:r w:rsidRPr="00480550">
        <w:rPr>
          <w:rtl/>
        </w:rPr>
        <w:t xml:space="preserve">جهت خیابان را مشخص کنید که </w:t>
      </w:r>
      <w:proofErr w:type="spellStart"/>
      <w:r w:rsidRPr="00480550">
        <w:rPr>
          <w:rtl/>
        </w:rPr>
        <w:t>یک‌طرفه</w:t>
      </w:r>
      <w:proofErr w:type="spellEnd"/>
      <w:r w:rsidRPr="00480550">
        <w:rPr>
          <w:rtl/>
        </w:rPr>
        <w:t xml:space="preserve"> به بیرون است یا به داخل</w:t>
      </w:r>
      <w:r w:rsidRPr="00480550">
        <w:t xml:space="preserve">. </w:t>
      </w:r>
      <w:r w:rsidRPr="00480550">
        <w:rPr>
          <w:rtl/>
        </w:rPr>
        <w:t>۲</w:t>
      </w:r>
      <w:r w:rsidRPr="00480550">
        <w:t xml:space="preserve">. </w:t>
      </w:r>
      <w:r w:rsidRPr="00480550">
        <w:rPr>
          <w:rtl/>
        </w:rPr>
        <w:t xml:space="preserve">سپس اگر خروجی بود با </w:t>
      </w:r>
      <w:r>
        <w:rPr>
          <w:b/>
          <w:bCs/>
        </w:rPr>
        <w:t xml:space="preserve"> </w:t>
      </w:r>
      <w:r w:rsidRPr="00480550">
        <w:rPr>
          <w:b/>
          <w:bCs/>
        </w:rPr>
        <w:t>PORT</w:t>
      </w:r>
      <w:r w:rsidRPr="00480550">
        <w:t xml:space="preserve"> </w:t>
      </w:r>
      <w:r w:rsidRPr="00480550">
        <w:rPr>
          <w:rtl/>
        </w:rPr>
        <w:t>اطلاعات بفرستید</w:t>
      </w:r>
      <w:r w:rsidRPr="00480550">
        <w:t xml:space="preserve">. </w:t>
      </w:r>
      <w:r w:rsidRPr="00480550">
        <w:rPr>
          <w:rtl/>
        </w:rPr>
        <w:t>۳</w:t>
      </w:r>
      <w:r w:rsidRPr="00480550">
        <w:t xml:space="preserve">. </w:t>
      </w:r>
      <w:r w:rsidRPr="00480550">
        <w:rPr>
          <w:rtl/>
        </w:rPr>
        <w:t xml:space="preserve">و اگر ورودی بود با </w:t>
      </w:r>
      <w:r>
        <w:rPr>
          <w:b/>
          <w:bCs/>
        </w:rPr>
        <w:t xml:space="preserve"> </w:t>
      </w:r>
      <w:r w:rsidRPr="00480550">
        <w:rPr>
          <w:b/>
          <w:bCs/>
        </w:rPr>
        <w:t>PIN</w:t>
      </w:r>
      <w:r w:rsidRPr="00480550">
        <w:t xml:space="preserve"> </w:t>
      </w:r>
      <w:r w:rsidRPr="00480550">
        <w:rPr>
          <w:rtl/>
        </w:rPr>
        <w:t>اطلاعات بخوانید</w:t>
      </w:r>
      <w:r w:rsidRPr="00480550">
        <w:t>.</w:t>
      </w:r>
      <w:r w:rsidR="00E85B0E">
        <w:br w:type="page"/>
      </w:r>
    </w:p>
    <w:p w14:paraId="6799E4CB" w14:textId="77777777" w:rsidR="00E85B0E" w:rsidRPr="00E85B0E" w:rsidRDefault="00E85B0E" w:rsidP="00E85B0E">
      <w:pPr>
        <w:pStyle w:val="Heading1"/>
      </w:pPr>
      <w:bookmarkStart w:id="15" w:name="_Toc218347157"/>
      <w:r w:rsidRPr="00E85B0E">
        <w:rPr>
          <w:rtl/>
        </w:rPr>
        <w:lastRenderedPageBreak/>
        <w:t>فصل ۴: اولین پروژه عملی؛ چشمک زدن</w:t>
      </w:r>
      <w:r w:rsidRPr="00E85B0E">
        <w:t xml:space="preserve"> LED</w:t>
      </w:r>
      <w:bookmarkEnd w:id="15"/>
    </w:p>
    <w:p w14:paraId="15EB2846" w14:textId="790C8F4F" w:rsidR="00E85B0E" w:rsidRPr="00E85B0E" w:rsidRDefault="00E85B0E" w:rsidP="00E85B0E">
      <w:r w:rsidRPr="00E85B0E">
        <w:rPr>
          <w:rtl/>
        </w:rPr>
        <w:t xml:space="preserve">در </w:t>
      </w:r>
      <w:proofErr w:type="spellStart"/>
      <w:r w:rsidRPr="00E85B0E">
        <w:rPr>
          <w:rtl/>
        </w:rPr>
        <w:t>فصل‌های</w:t>
      </w:r>
      <w:proofErr w:type="spellEnd"/>
      <w:r w:rsidRPr="00E85B0E">
        <w:rPr>
          <w:rtl/>
        </w:rPr>
        <w:t xml:space="preserve"> قبل با ابزار کار آشنا شدیم و یاد گرفتیم که </w:t>
      </w:r>
      <w:proofErr w:type="spellStart"/>
      <w:r w:rsidRPr="00E85B0E">
        <w:rPr>
          <w:rtl/>
        </w:rPr>
        <w:t>رجیسترها</w:t>
      </w:r>
      <w:proofErr w:type="spellEnd"/>
      <w:r w:rsidRPr="00E85B0E">
        <w:rPr>
          <w:rtl/>
        </w:rPr>
        <w:t xml:space="preserve"> فرماندهان اصلی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هستند</w:t>
      </w:r>
      <w:r w:rsidRPr="00E85B0E">
        <w:t xml:space="preserve">. </w:t>
      </w:r>
      <w:r w:rsidRPr="00E85B0E">
        <w:rPr>
          <w:rtl/>
        </w:rPr>
        <w:t xml:space="preserve">حالا وقت آن رسیده که </w:t>
      </w:r>
      <w:proofErr w:type="spellStart"/>
      <w:r w:rsidRPr="00E85B0E">
        <w:rPr>
          <w:rtl/>
        </w:rPr>
        <w:t>آستین‌ها</w:t>
      </w:r>
      <w:proofErr w:type="spellEnd"/>
      <w:r w:rsidRPr="00E85B0E">
        <w:rPr>
          <w:rtl/>
        </w:rPr>
        <w:t xml:space="preserve"> را بالا بزنیم و اولین پروژه واقعی خودمان را بسازیم. در دنیای برنامه </w:t>
      </w:r>
      <w:proofErr w:type="spellStart"/>
      <w:r w:rsidRPr="00E85B0E">
        <w:rPr>
          <w:rtl/>
        </w:rPr>
        <w:t>نویسی</w:t>
      </w:r>
      <w:proofErr w:type="spellEnd"/>
      <w:r w:rsidRPr="00E85B0E">
        <w:rPr>
          <w:rtl/>
        </w:rPr>
        <w:t xml:space="preserve"> کامپیوتر اولین برنامه همیشه چاپ کردن</w:t>
      </w:r>
      <w:r w:rsidRPr="00E85B0E">
        <w:t xml:space="preserve"> Hello </w:t>
      </w:r>
      <w:r>
        <w:t xml:space="preserve"> </w:t>
      </w:r>
      <w:r w:rsidRPr="00E85B0E">
        <w:t xml:space="preserve">World </w:t>
      </w:r>
      <w:r>
        <w:rPr>
          <w:rFonts w:hint="cs"/>
          <w:rtl/>
        </w:rPr>
        <w:t xml:space="preserve"> </w:t>
      </w:r>
      <w:r w:rsidRPr="00E85B0E">
        <w:rPr>
          <w:rtl/>
        </w:rPr>
        <w:t xml:space="preserve">است، اما در دنیای الکترونیک و </w:t>
      </w:r>
      <w:proofErr w:type="spellStart"/>
      <w:r w:rsidRPr="00E85B0E">
        <w:rPr>
          <w:rtl/>
        </w:rPr>
        <w:t>میکروکنترلرها</w:t>
      </w:r>
      <w:proofErr w:type="spellEnd"/>
      <w:r w:rsidRPr="00E85B0E">
        <w:rPr>
          <w:rtl/>
        </w:rPr>
        <w:t>، اولین پروژه همیشه روشن و خاموش کردن یک</w:t>
      </w:r>
      <w:r w:rsidRPr="00E85B0E">
        <w:t xml:space="preserve"> LED </w:t>
      </w:r>
      <w:r w:rsidRPr="00E85B0E">
        <w:rPr>
          <w:rtl/>
        </w:rPr>
        <w:t>یا همان پروژه</w:t>
      </w:r>
      <w:r w:rsidRPr="00E85B0E">
        <w:t xml:space="preserve"> Blinking LED </w:t>
      </w:r>
      <w:r w:rsidRPr="00E85B0E">
        <w:rPr>
          <w:rtl/>
        </w:rPr>
        <w:t>است</w:t>
      </w:r>
      <w:r w:rsidRPr="00E85B0E">
        <w:t>.</w:t>
      </w:r>
    </w:p>
    <w:p w14:paraId="7974C7D0" w14:textId="77777777" w:rsidR="00E85B0E" w:rsidRPr="00E85B0E" w:rsidRDefault="00E85B0E" w:rsidP="00E85B0E">
      <w:pPr>
        <w:rPr>
          <w:b/>
          <w:bCs/>
        </w:rPr>
      </w:pPr>
      <w:r w:rsidRPr="00E85B0E">
        <w:rPr>
          <w:b/>
          <w:bCs/>
          <w:rtl/>
        </w:rPr>
        <w:t>صورت مسئله</w:t>
      </w:r>
    </w:p>
    <w:p w14:paraId="10227438" w14:textId="77777777" w:rsidR="00E85B0E" w:rsidRPr="00E85B0E" w:rsidRDefault="00E85B0E" w:rsidP="00E85B0E">
      <w:r w:rsidRPr="00E85B0E">
        <w:rPr>
          <w:rtl/>
        </w:rPr>
        <w:t xml:space="preserve">ما </w:t>
      </w:r>
      <w:proofErr w:type="spellStart"/>
      <w:r w:rsidRPr="00E85B0E">
        <w:rPr>
          <w:rtl/>
        </w:rPr>
        <w:t>می‌خواهیم</w:t>
      </w:r>
      <w:proofErr w:type="spellEnd"/>
      <w:r w:rsidRPr="00E85B0E">
        <w:rPr>
          <w:rtl/>
        </w:rPr>
        <w:t xml:space="preserve"> یک</w:t>
      </w:r>
      <w:r w:rsidRPr="00E85B0E">
        <w:t xml:space="preserve"> LED </w:t>
      </w:r>
      <w:r w:rsidRPr="00E85B0E">
        <w:rPr>
          <w:rtl/>
        </w:rPr>
        <w:t xml:space="preserve">را به یکی از </w:t>
      </w:r>
      <w:proofErr w:type="spellStart"/>
      <w:r w:rsidRPr="00E85B0E">
        <w:rPr>
          <w:rtl/>
        </w:rPr>
        <w:t>پایه‌های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t xml:space="preserve"> ATmega32 </w:t>
      </w:r>
      <w:r w:rsidRPr="00E85B0E">
        <w:rPr>
          <w:rtl/>
        </w:rPr>
        <w:t xml:space="preserve">وصل کنیم و </w:t>
      </w:r>
      <w:proofErr w:type="spellStart"/>
      <w:r w:rsidRPr="00E85B0E">
        <w:rPr>
          <w:rtl/>
        </w:rPr>
        <w:t>برنامه‌ای</w:t>
      </w:r>
      <w:proofErr w:type="spellEnd"/>
      <w:r w:rsidRPr="00E85B0E">
        <w:rPr>
          <w:rtl/>
        </w:rPr>
        <w:t xml:space="preserve"> بنویسیم که این لامپ کوچک هر ۵۰۰ </w:t>
      </w:r>
      <w:proofErr w:type="spellStart"/>
      <w:r w:rsidRPr="00E85B0E">
        <w:rPr>
          <w:rtl/>
        </w:rPr>
        <w:t>میلی‌ثانیه</w:t>
      </w:r>
      <w:proofErr w:type="spellEnd"/>
      <w:r w:rsidRPr="00E85B0E">
        <w:rPr>
          <w:rtl/>
        </w:rPr>
        <w:t xml:space="preserve"> یک بار روشن و خاموش شود</w:t>
      </w:r>
      <w:r w:rsidRPr="00E85B0E">
        <w:t>.</w:t>
      </w:r>
    </w:p>
    <w:p w14:paraId="14D1535A" w14:textId="1E9B8C52" w:rsidR="00E85B0E" w:rsidRPr="00E85B0E" w:rsidRDefault="00E85B0E" w:rsidP="00E85B0E">
      <w:pPr>
        <w:pStyle w:val="Heading2"/>
      </w:pPr>
      <w:bookmarkStart w:id="16" w:name="_Toc218347158"/>
      <w:r>
        <w:rPr>
          <w:rFonts w:hint="cs"/>
          <w:rtl/>
        </w:rPr>
        <w:t>۱</w:t>
      </w:r>
      <w:r w:rsidRPr="00E85B0E">
        <w:rPr>
          <w:rtl/>
        </w:rPr>
        <w:t xml:space="preserve">: طراحی </w:t>
      </w:r>
      <w:proofErr w:type="spellStart"/>
      <w:r w:rsidRPr="00E85B0E">
        <w:rPr>
          <w:rtl/>
        </w:rPr>
        <w:t>سخت‌افزار</w:t>
      </w:r>
      <w:proofErr w:type="spellEnd"/>
      <w:r w:rsidRPr="00E85B0E">
        <w:rPr>
          <w:rtl/>
        </w:rPr>
        <w:t xml:space="preserve"> در </w:t>
      </w:r>
      <w:proofErr w:type="spellStart"/>
      <w:r w:rsidRPr="00E85B0E">
        <w:rPr>
          <w:rtl/>
        </w:rPr>
        <w:t>پروتئوس</w:t>
      </w:r>
      <w:bookmarkEnd w:id="16"/>
      <w:proofErr w:type="spellEnd"/>
    </w:p>
    <w:p w14:paraId="3D77505A" w14:textId="77777777" w:rsidR="00E85B0E" w:rsidRPr="00E85B0E" w:rsidRDefault="00E85B0E" w:rsidP="00E85B0E">
      <w:r w:rsidRPr="00E85B0E">
        <w:rPr>
          <w:rtl/>
        </w:rPr>
        <w:t xml:space="preserve">قبل از </w:t>
      </w:r>
      <w:proofErr w:type="spellStart"/>
      <w:r w:rsidRPr="00E85B0E">
        <w:rPr>
          <w:rtl/>
        </w:rPr>
        <w:t>کدنویسی</w:t>
      </w:r>
      <w:proofErr w:type="spellEnd"/>
      <w:r w:rsidRPr="00E85B0E">
        <w:rPr>
          <w:rtl/>
        </w:rPr>
        <w:t xml:space="preserve"> باید مدار را در </w:t>
      </w:r>
      <w:proofErr w:type="spellStart"/>
      <w:r w:rsidRPr="00E85B0E">
        <w:rPr>
          <w:rtl/>
        </w:rPr>
        <w:t>نرم‌افزار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پروتئوس</w:t>
      </w:r>
      <w:proofErr w:type="spellEnd"/>
      <w:r w:rsidRPr="00E85B0E">
        <w:rPr>
          <w:rtl/>
        </w:rPr>
        <w:t xml:space="preserve"> ببندیم. برای این کار قطعات زیر را نیاز داریم</w:t>
      </w:r>
      <w:r w:rsidRPr="00E85B0E">
        <w:t>:</w:t>
      </w:r>
    </w:p>
    <w:p w14:paraId="2552706D" w14:textId="77777777" w:rsidR="00E85B0E" w:rsidRPr="00E85B0E" w:rsidRDefault="00E85B0E" w:rsidP="00E85B0E">
      <w:pPr>
        <w:numPr>
          <w:ilvl w:val="0"/>
          <w:numId w:val="47"/>
        </w:numPr>
      </w:pPr>
      <w:proofErr w:type="spellStart"/>
      <w:r w:rsidRPr="00E85B0E">
        <w:rPr>
          <w:rtl/>
        </w:rPr>
        <w:t>میکروکنترلر</w:t>
      </w:r>
      <w:proofErr w:type="spellEnd"/>
      <w:r w:rsidRPr="00E85B0E">
        <w:t xml:space="preserve"> ATmega32</w:t>
      </w:r>
    </w:p>
    <w:p w14:paraId="66AFD65E" w14:textId="0032CB12" w:rsidR="00E85B0E" w:rsidRPr="00E85B0E" w:rsidRDefault="00E85B0E" w:rsidP="00E85B0E">
      <w:pPr>
        <w:numPr>
          <w:ilvl w:val="0"/>
          <w:numId w:val="47"/>
        </w:numPr>
      </w:pPr>
      <w:r w:rsidRPr="00E85B0E">
        <w:rPr>
          <w:rtl/>
        </w:rPr>
        <w:t>یک عدد</w:t>
      </w:r>
      <w:r w:rsidRPr="00E85B0E">
        <w:t xml:space="preserve"> LED </w:t>
      </w:r>
      <w:r w:rsidRPr="00E85B0E">
        <w:rPr>
          <w:rtl/>
        </w:rPr>
        <w:t>رنگ دلخواه</w:t>
      </w:r>
    </w:p>
    <w:p w14:paraId="02BFCD03" w14:textId="77777777" w:rsidR="00E85B0E" w:rsidRPr="00E85B0E" w:rsidRDefault="00E85B0E" w:rsidP="00E85B0E">
      <w:pPr>
        <w:numPr>
          <w:ilvl w:val="0"/>
          <w:numId w:val="47"/>
        </w:numPr>
      </w:pPr>
      <w:r w:rsidRPr="00E85B0E">
        <w:rPr>
          <w:rtl/>
        </w:rPr>
        <w:t>یک عدد مقاومت ۲۲۰ اهم یا ۳۳۰ اهم</w:t>
      </w:r>
    </w:p>
    <w:p w14:paraId="13289F0B" w14:textId="77777777" w:rsidR="00E85B0E" w:rsidRPr="00E85B0E" w:rsidRDefault="00E85B0E" w:rsidP="00E85B0E">
      <w:r w:rsidRPr="00E85B0E">
        <w:rPr>
          <w:b/>
          <w:bCs/>
          <w:rtl/>
        </w:rPr>
        <w:t>نحوه اتصال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ما </w:t>
      </w:r>
      <w:proofErr w:type="spellStart"/>
      <w:r w:rsidRPr="00E85B0E">
        <w:rPr>
          <w:rtl/>
        </w:rPr>
        <w:t>پورت</w:t>
      </w:r>
      <w:proofErr w:type="spellEnd"/>
      <w:r w:rsidRPr="00E85B0E">
        <w:t xml:space="preserve"> C </w:t>
      </w:r>
      <w:r w:rsidRPr="00E85B0E">
        <w:rPr>
          <w:rtl/>
        </w:rPr>
        <w:t>و پایه شماره صفر آن یعنی</w:t>
      </w:r>
      <w:r w:rsidRPr="00E85B0E">
        <w:t xml:space="preserve"> PC0 </w:t>
      </w:r>
      <w:r w:rsidRPr="00E85B0E">
        <w:rPr>
          <w:rtl/>
        </w:rPr>
        <w:t xml:space="preserve">را برای این کار انتخاب </w:t>
      </w:r>
      <w:proofErr w:type="spellStart"/>
      <w:r w:rsidRPr="00E85B0E">
        <w:rPr>
          <w:rtl/>
        </w:rPr>
        <w:t>می‌کنیم</w:t>
      </w:r>
      <w:proofErr w:type="spellEnd"/>
      <w:r w:rsidRPr="00E85B0E">
        <w:t>.</w:t>
      </w:r>
    </w:p>
    <w:p w14:paraId="186A3042" w14:textId="77777777" w:rsidR="00E85B0E" w:rsidRPr="00E85B0E" w:rsidRDefault="00E85B0E" w:rsidP="00E85B0E">
      <w:pPr>
        <w:numPr>
          <w:ilvl w:val="0"/>
          <w:numId w:val="48"/>
        </w:numPr>
      </w:pPr>
      <w:r w:rsidRPr="00E85B0E">
        <w:rPr>
          <w:rtl/>
        </w:rPr>
        <w:t xml:space="preserve">پایه مثبت یا </w:t>
      </w:r>
      <w:proofErr w:type="spellStart"/>
      <w:r w:rsidRPr="00E85B0E">
        <w:rPr>
          <w:rtl/>
        </w:rPr>
        <w:t>آند</w:t>
      </w:r>
      <w:proofErr w:type="spellEnd"/>
      <w:r w:rsidRPr="00E85B0E">
        <w:t xml:space="preserve"> LED </w:t>
      </w:r>
      <w:r w:rsidRPr="00E85B0E">
        <w:rPr>
          <w:rtl/>
        </w:rPr>
        <w:t>را به پایه</w:t>
      </w:r>
      <w:r w:rsidRPr="00E85B0E">
        <w:t xml:space="preserve"> PC0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وصل کنید</w:t>
      </w:r>
      <w:r w:rsidRPr="00E85B0E">
        <w:t>.</w:t>
      </w:r>
    </w:p>
    <w:p w14:paraId="3CCA147E" w14:textId="77777777" w:rsidR="00E85B0E" w:rsidRPr="00E85B0E" w:rsidRDefault="00E85B0E" w:rsidP="00E85B0E">
      <w:pPr>
        <w:numPr>
          <w:ilvl w:val="0"/>
          <w:numId w:val="48"/>
        </w:numPr>
      </w:pPr>
      <w:r w:rsidRPr="00E85B0E">
        <w:rPr>
          <w:rtl/>
        </w:rPr>
        <w:t xml:space="preserve">پایه منفی یا </w:t>
      </w:r>
      <w:proofErr w:type="spellStart"/>
      <w:r w:rsidRPr="00E85B0E">
        <w:rPr>
          <w:rtl/>
        </w:rPr>
        <w:t>کاتد</w:t>
      </w:r>
      <w:proofErr w:type="spellEnd"/>
      <w:r w:rsidRPr="00E85B0E">
        <w:t xml:space="preserve"> LED </w:t>
      </w:r>
      <w:r w:rsidRPr="00E85B0E">
        <w:rPr>
          <w:rtl/>
        </w:rPr>
        <w:t>را به یک سر مقاومت وصل کنید</w:t>
      </w:r>
      <w:r w:rsidRPr="00E85B0E">
        <w:t>.</w:t>
      </w:r>
    </w:p>
    <w:p w14:paraId="2F80E850" w14:textId="77777777" w:rsidR="00E85B0E" w:rsidRDefault="00E85B0E" w:rsidP="00E85B0E">
      <w:pPr>
        <w:numPr>
          <w:ilvl w:val="0"/>
          <w:numId w:val="48"/>
        </w:numPr>
      </w:pPr>
      <w:r w:rsidRPr="00E85B0E">
        <w:rPr>
          <w:rtl/>
        </w:rPr>
        <w:t>سر دیگر مقاومت را به زمین یا</w:t>
      </w:r>
      <w:r w:rsidRPr="00E85B0E">
        <w:t xml:space="preserve"> GND </w:t>
      </w:r>
      <w:r w:rsidRPr="00E85B0E">
        <w:rPr>
          <w:rtl/>
        </w:rPr>
        <w:t>وصل کنید</w:t>
      </w:r>
      <w:r w:rsidRPr="00E85B0E">
        <w:t>.</w:t>
      </w:r>
    </w:p>
    <w:p w14:paraId="65D04172" w14:textId="0230F567" w:rsidR="0011087B" w:rsidRPr="00E85B0E" w:rsidRDefault="0011087B" w:rsidP="0011087B">
      <w:pPr>
        <w:jc w:val="center"/>
      </w:pPr>
      <w:r w:rsidRPr="0011087B">
        <w:rPr>
          <w:rtl/>
        </w:rPr>
        <w:lastRenderedPageBreak/>
        <w:drawing>
          <wp:inline distT="0" distB="0" distL="0" distR="0" wp14:anchorId="2B4310F0" wp14:editId="084015EF">
            <wp:extent cx="3558652" cy="2208085"/>
            <wp:effectExtent l="0" t="0" r="3810" b="1905"/>
            <wp:docPr id="11392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2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7275" cy="22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B8A" w14:textId="77777777" w:rsidR="0011087B" w:rsidRDefault="0011087B" w:rsidP="00E85B0E">
      <w:pPr>
        <w:rPr>
          <w:rtl/>
        </w:rPr>
      </w:pPr>
    </w:p>
    <w:p w14:paraId="7F5D03EC" w14:textId="59CFCE26" w:rsidR="00E85B0E" w:rsidRPr="00E85B0E" w:rsidRDefault="00E85B0E" w:rsidP="00E85B0E">
      <w:r w:rsidRPr="00E85B0E">
        <w:rPr>
          <w:rtl/>
        </w:rPr>
        <w:t xml:space="preserve">نکته مهم اینجاست که مقاومت نقش محافظ را بازی </w:t>
      </w:r>
      <w:proofErr w:type="spellStart"/>
      <w:r w:rsidRPr="00E85B0E">
        <w:rPr>
          <w:rtl/>
        </w:rPr>
        <w:t>می‌کند</w:t>
      </w:r>
      <w:proofErr w:type="spellEnd"/>
      <w:r w:rsidRPr="00E85B0E">
        <w:rPr>
          <w:rtl/>
        </w:rPr>
        <w:t>. اگر</w:t>
      </w:r>
      <w:r w:rsidRPr="00E85B0E">
        <w:t xml:space="preserve"> LED </w:t>
      </w:r>
      <w:r w:rsidRPr="00E85B0E">
        <w:rPr>
          <w:rtl/>
        </w:rPr>
        <w:t xml:space="preserve">را مستقیم به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وصل کنیم، جریان زیاد باعث سوختن</w:t>
      </w:r>
      <w:r w:rsidRPr="00E85B0E">
        <w:t xml:space="preserve"> LED </w:t>
      </w:r>
      <w:r w:rsidRPr="00E85B0E">
        <w:rPr>
          <w:rtl/>
        </w:rPr>
        <w:t xml:space="preserve">یا آسیب دیدن </w:t>
      </w:r>
      <w:proofErr w:type="spellStart"/>
      <w:r w:rsidRPr="00E85B0E">
        <w:rPr>
          <w:rtl/>
        </w:rPr>
        <w:t>پورت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می‌شود</w:t>
      </w:r>
      <w:proofErr w:type="spellEnd"/>
      <w:r w:rsidRPr="00E85B0E">
        <w:t>.</w:t>
      </w:r>
    </w:p>
    <w:p w14:paraId="2E6C8426" w14:textId="25A2FF17" w:rsidR="00E85B0E" w:rsidRPr="00E85B0E" w:rsidRDefault="00E85B0E" w:rsidP="00E85B0E">
      <w:pPr>
        <w:pStyle w:val="Heading2"/>
      </w:pPr>
      <w:bookmarkStart w:id="17" w:name="_Toc218347159"/>
      <w:r>
        <w:rPr>
          <w:rFonts w:hint="cs"/>
          <w:rtl/>
        </w:rPr>
        <w:t>۲</w:t>
      </w:r>
      <w:r w:rsidRPr="00E85B0E">
        <w:rPr>
          <w:rtl/>
        </w:rPr>
        <w:t>: چالش زمان و تابع تأخیر</w:t>
      </w:r>
      <w:bookmarkEnd w:id="17"/>
    </w:p>
    <w:p w14:paraId="141672C2" w14:textId="77777777" w:rsidR="00E85B0E" w:rsidRPr="00E85B0E" w:rsidRDefault="00E85B0E" w:rsidP="00E85B0E">
      <w:proofErr w:type="spellStart"/>
      <w:r w:rsidRPr="00E85B0E">
        <w:rPr>
          <w:rtl/>
        </w:rPr>
        <w:t>میکروکنترلرها</w:t>
      </w:r>
      <w:proofErr w:type="spellEnd"/>
      <w:r w:rsidRPr="00E85B0E">
        <w:rPr>
          <w:rtl/>
        </w:rPr>
        <w:t xml:space="preserve"> سرعت بسیار بالایی دارند</w:t>
      </w:r>
      <w:r w:rsidRPr="00E85B0E">
        <w:t xml:space="preserve">. </w:t>
      </w:r>
      <w:r w:rsidRPr="00E85B0E">
        <w:rPr>
          <w:rtl/>
        </w:rPr>
        <w:t xml:space="preserve">اگر ما در یک خط کد دستور روشن شدن بدهیم و در خط بعدی دستور خاموش شدن، این اتفاق </w:t>
      </w:r>
      <w:proofErr w:type="spellStart"/>
      <w:r w:rsidRPr="00E85B0E">
        <w:rPr>
          <w:rtl/>
        </w:rPr>
        <w:t>آن‌قدر</w:t>
      </w:r>
      <w:proofErr w:type="spellEnd"/>
      <w:r w:rsidRPr="00E85B0E">
        <w:rPr>
          <w:rtl/>
        </w:rPr>
        <w:t xml:space="preserve"> سریع </w:t>
      </w:r>
      <w:proofErr w:type="spellStart"/>
      <w:r w:rsidRPr="00E85B0E">
        <w:rPr>
          <w:rtl/>
        </w:rPr>
        <w:t>می‌افتد</w:t>
      </w:r>
      <w:proofErr w:type="spellEnd"/>
      <w:r w:rsidRPr="00E85B0E">
        <w:rPr>
          <w:rtl/>
        </w:rPr>
        <w:t xml:space="preserve"> که چشم انسان قادر به دیدن آن نیست و ما</w:t>
      </w:r>
      <w:r w:rsidRPr="00E85B0E">
        <w:t xml:space="preserve"> LED </w:t>
      </w:r>
      <w:r w:rsidRPr="00E85B0E">
        <w:rPr>
          <w:rtl/>
        </w:rPr>
        <w:t xml:space="preserve">را همیشه روشن اما با نور کم </w:t>
      </w:r>
      <w:proofErr w:type="spellStart"/>
      <w:r w:rsidRPr="00E85B0E">
        <w:rPr>
          <w:rtl/>
        </w:rPr>
        <w:t>می‌بینیم</w:t>
      </w:r>
      <w:proofErr w:type="spellEnd"/>
      <w:r w:rsidRPr="00E85B0E">
        <w:t>.</w:t>
      </w:r>
    </w:p>
    <w:p w14:paraId="3C3D44DC" w14:textId="77777777" w:rsidR="00E85B0E" w:rsidRPr="00E85B0E" w:rsidRDefault="00E85B0E" w:rsidP="00E85B0E">
      <w:r w:rsidRPr="00E85B0E">
        <w:rPr>
          <w:rtl/>
        </w:rPr>
        <w:t>برای حل این مشکل باید بین دستور روشن و خاموش کردن، یک وقفه یا</w:t>
      </w:r>
      <w:r w:rsidRPr="00E85B0E">
        <w:t xml:space="preserve"> Delay </w:t>
      </w:r>
      <w:r w:rsidRPr="00E85B0E">
        <w:rPr>
          <w:rtl/>
        </w:rPr>
        <w:t>ایجاد کنیم. یعنی به</w:t>
      </w:r>
      <w:r w:rsidRPr="00E85B0E">
        <w:t xml:space="preserve"> CPU </w:t>
      </w:r>
      <w:r w:rsidRPr="00E85B0E">
        <w:rPr>
          <w:rtl/>
        </w:rPr>
        <w:t>بگوییم بعد از روشن کردن لامپ، برای مدتی هیچ کاری انجام ندهد و صبر کند</w:t>
      </w:r>
      <w:r w:rsidRPr="00E85B0E">
        <w:t>.</w:t>
      </w:r>
    </w:p>
    <w:p w14:paraId="1587713C" w14:textId="399F84CF" w:rsidR="00E85B0E" w:rsidRPr="00E85B0E" w:rsidRDefault="00E85B0E" w:rsidP="00E85B0E">
      <w:r w:rsidRPr="00E85B0E">
        <w:rPr>
          <w:rtl/>
        </w:rPr>
        <w:t>برای استفاده از تأخیر در زبان</w:t>
      </w:r>
      <w:r w:rsidRPr="00E85B0E">
        <w:t xml:space="preserve"> C </w:t>
      </w:r>
      <w:r w:rsidRPr="00E85B0E">
        <w:rPr>
          <w:rtl/>
        </w:rPr>
        <w:t xml:space="preserve">و </w:t>
      </w:r>
      <w:proofErr w:type="spellStart"/>
      <w:r w:rsidRPr="00E85B0E">
        <w:rPr>
          <w:rtl/>
        </w:rPr>
        <w:t>کامپایلر</w:t>
      </w:r>
      <w:proofErr w:type="spellEnd"/>
      <w:r w:rsidRPr="00E85B0E">
        <w:t xml:space="preserve"> Atmel Studio </w:t>
      </w:r>
      <w:r w:rsidRPr="00E85B0E">
        <w:rPr>
          <w:rtl/>
        </w:rPr>
        <w:t xml:space="preserve">باید از کتابخانه مخصوصی به نام </w:t>
      </w:r>
      <w:r w:rsidR="002454A9">
        <w:t xml:space="preserve"> </w:t>
      </w:r>
      <w:r w:rsidRPr="00E85B0E">
        <w:t>util/</w:t>
      </w:r>
      <w:proofErr w:type="spellStart"/>
      <w:r w:rsidRPr="00E85B0E">
        <w:t>delay.h</w:t>
      </w:r>
      <w:proofErr w:type="spellEnd"/>
      <w:r w:rsidRPr="00E85B0E">
        <w:t xml:space="preserve"> </w:t>
      </w:r>
      <w:r w:rsidRPr="00E85B0E">
        <w:rPr>
          <w:rtl/>
        </w:rPr>
        <w:t xml:space="preserve">استفاده کنیم. همچنین باید به </w:t>
      </w:r>
      <w:proofErr w:type="spellStart"/>
      <w:r w:rsidRPr="00E85B0E">
        <w:rPr>
          <w:rtl/>
        </w:rPr>
        <w:t>کامپایلر</w:t>
      </w:r>
      <w:proofErr w:type="spellEnd"/>
      <w:r w:rsidRPr="00E85B0E">
        <w:rPr>
          <w:rtl/>
        </w:rPr>
        <w:t xml:space="preserve"> بگوییم سرعت کلاک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ما چقدر است تا بتواند زمان دقیق را محاسبه کند</w:t>
      </w:r>
      <w:r w:rsidRPr="00E85B0E">
        <w:t>.</w:t>
      </w:r>
    </w:p>
    <w:p w14:paraId="080FBEF3" w14:textId="428C54A2" w:rsidR="00E85B0E" w:rsidRPr="00E85B0E" w:rsidRDefault="00E85B0E" w:rsidP="00E85B0E">
      <w:pPr>
        <w:pStyle w:val="Heading2"/>
      </w:pPr>
      <w:bookmarkStart w:id="18" w:name="_Toc218347160"/>
      <w:r>
        <w:rPr>
          <w:rFonts w:hint="cs"/>
          <w:rtl/>
        </w:rPr>
        <w:lastRenderedPageBreak/>
        <w:t>۳</w:t>
      </w:r>
      <w:r w:rsidRPr="00E85B0E">
        <w:rPr>
          <w:rtl/>
        </w:rPr>
        <w:t xml:space="preserve">: </w:t>
      </w:r>
      <w:proofErr w:type="spellStart"/>
      <w:r w:rsidRPr="00E85B0E">
        <w:rPr>
          <w:rtl/>
        </w:rPr>
        <w:t>کدنویسی</w:t>
      </w:r>
      <w:proofErr w:type="spellEnd"/>
      <w:r w:rsidRPr="00E85B0E">
        <w:rPr>
          <w:rtl/>
        </w:rPr>
        <w:t xml:space="preserve"> در</w:t>
      </w:r>
      <w:r w:rsidRPr="00E85B0E">
        <w:t xml:space="preserve"> Atmel Studio</w:t>
      </w:r>
      <w:bookmarkEnd w:id="18"/>
    </w:p>
    <w:p w14:paraId="5F1D33F0" w14:textId="77777777" w:rsidR="00E85B0E" w:rsidRPr="00E85B0E" w:rsidRDefault="00E85B0E" w:rsidP="00E85B0E">
      <w:r w:rsidRPr="00E85B0E">
        <w:rPr>
          <w:rtl/>
        </w:rPr>
        <w:t xml:space="preserve">حالا بیایید </w:t>
      </w:r>
      <w:proofErr w:type="spellStart"/>
      <w:r w:rsidRPr="00E85B0E">
        <w:rPr>
          <w:rtl/>
        </w:rPr>
        <w:t>کدهای</w:t>
      </w:r>
      <w:proofErr w:type="spellEnd"/>
      <w:r w:rsidRPr="00E85B0E">
        <w:rPr>
          <w:rtl/>
        </w:rPr>
        <w:t xml:space="preserve"> این پروژه را بنویسیم</w:t>
      </w:r>
      <w:r w:rsidRPr="00E85B0E">
        <w:t xml:space="preserve">. </w:t>
      </w:r>
      <w:r w:rsidRPr="00E85B0E">
        <w:rPr>
          <w:rtl/>
        </w:rPr>
        <w:t xml:space="preserve">در این کد از مفاهیم </w:t>
      </w:r>
      <w:proofErr w:type="spellStart"/>
      <w:r w:rsidRPr="00E85B0E">
        <w:rPr>
          <w:rtl/>
        </w:rPr>
        <w:t>رجیستر</w:t>
      </w:r>
      <w:proofErr w:type="spellEnd"/>
      <w:r w:rsidRPr="00E85B0E">
        <w:t xml:space="preserve"> DDR </w:t>
      </w:r>
      <w:r w:rsidRPr="00E85B0E">
        <w:rPr>
          <w:rtl/>
        </w:rPr>
        <w:t xml:space="preserve">برای تعیین جهت و </w:t>
      </w:r>
      <w:proofErr w:type="spellStart"/>
      <w:r w:rsidRPr="00E85B0E">
        <w:rPr>
          <w:rtl/>
        </w:rPr>
        <w:t>رجیستر</w:t>
      </w:r>
      <w:proofErr w:type="spellEnd"/>
      <w:r w:rsidRPr="00E85B0E">
        <w:t xml:space="preserve"> PORT </w:t>
      </w:r>
      <w:r w:rsidRPr="00E85B0E">
        <w:rPr>
          <w:rtl/>
        </w:rPr>
        <w:t xml:space="preserve">برای </w:t>
      </w:r>
      <w:proofErr w:type="spellStart"/>
      <w:r w:rsidRPr="00E85B0E">
        <w:rPr>
          <w:rtl/>
        </w:rPr>
        <w:t>مقداردهی</w:t>
      </w:r>
      <w:proofErr w:type="spellEnd"/>
      <w:r w:rsidRPr="00E85B0E">
        <w:rPr>
          <w:rtl/>
        </w:rPr>
        <w:t xml:space="preserve"> استفاده </w:t>
      </w:r>
      <w:proofErr w:type="spellStart"/>
      <w:r w:rsidRPr="00E85B0E">
        <w:rPr>
          <w:rtl/>
        </w:rPr>
        <w:t>می‌کنیم</w:t>
      </w:r>
      <w:proofErr w:type="spellEnd"/>
      <w:r w:rsidRPr="00E85B0E">
        <w:rPr>
          <w:rtl/>
        </w:rPr>
        <w:t xml:space="preserve"> که در فصل قبل یاد گرفتیم</w:t>
      </w:r>
      <w:r w:rsidRPr="00E85B0E">
        <w:t>.</w:t>
      </w:r>
    </w:p>
    <w:p w14:paraId="1B048927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</w:t>
      </w:r>
    </w:p>
    <w:p w14:paraId="180E6ED8" w14:textId="3B891B2A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 w:rsidR="0011087B">
        <w:rPr>
          <w:rFonts w:ascii="Consolas" w:hAnsi="Consolas" w:cs="Courier New"/>
          <w:color w:val="696969"/>
          <w:sz w:val="17"/>
          <w:szCs w:val="17"/>
        </w:rPr>
        <w:t>main</w:t>
      </w:r>
      <w:r>
        <w:rPr>
          <w:rFonts w:ascii="Consolas" w:hAnsi="Consolas" w:cs="Courier New"/>
          <w:color w:val="696969"/>
          <w:sz w:val="17"/>
          <w:szCs w:val="17"/>
        </w:rPr>
        <w:t>.c</w:t>
      </w:r>
      <w:proofErr w:type="spellEnd"/>
    </w:p>
    <w:p w14:paraId="7CBF077E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 *</w:t>
      </w:r>
    </w:p>
    <w:p w14:paraId="478F615D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* Description: Toggling an LED connected to PC0 every 500ms</w:t>
      </w:r>
    </w:p>
    <w:p w14:paraId="6296F889" w14:textId="183AC533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 * Author: </w:t>
      </w:r>
      <w:proofErr w:type="spellStart"/>
      <w:r w:rsidR="0011087B">
        <w:rPr>
          <w:rFonts w:ascii="Consolas" w:hAnsi="Consolas" w:cs="Courier New"/>
          <w:color w:val="696969"/>
          <w:sz w:val="17"/>
          <w:szCs w:val="17"/>
        </w:rPr>
        <w:t>MahdiGhaemi</w:t>
      </w:r>
      <w:proofErr w:type="spellEnd"/>
    </w:p>
    <w:p w14:paraId="54C9921C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 */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53F71D0E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4A22769B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// Define CPU frequency as 1MHz (Default for ATmega32)</w:t>
      </w:r>
    </w:p>
    <w:p w14:paraId="272CEDF4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 xml:space="preserve">// This must be defined BEFORE including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delay.h</w:t>
      </w:r>
      <w:proofErr w:type="spellEnd"/>
    </w:p>
    <w:p w14:paraId="01B174B9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F_CPU </w:t>
      </w:r>
      <w:r>
        <w:rPr>
          <w:rFonts w:ascii="Consolas" w:hAnsi="Consolas" w:cs="Courier New"/>
          <w:color w:val="008000"/>
          <w:sz w:val="17"/>
          <w:szCs w:val="17"/>
        </w:rPr>
        <w:t>1000000UL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0FD790D6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BDC1AFD" w14:textId="4FB77F3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696969"/>
          <w:sz w:val="17"/>
          <w:szCs w:val="17"/>
        </w:rPr>
        <w:t>// Standard AVR header for registers</w:t>
      </w:r>
    </w:p>
    <w:p w14:paraId="26044410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&lt;util/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delay.h</w:t>
      </w:r>
      <w:proofErr w:type="spellEnd"/>
      <w:proofErr w:type="gramStart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Header for delay functions like _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0CB3DFB9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6B9A81BD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main(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701F15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{</w:t>
      </w:r>
    </w:p>
    <w:p w14:paraId="65652000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color w:val="696969"/>
          <w:sz w:val="17"/>
          <w:szCs w:val="17"/>
        </w:rPr>
        <w:t>// Configuration Step</w:t>
      </w:r>
    </w:p>
    <w:p w14:paraId="738982C1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color w:val="696969"/>
          <w:sz w:val="17"/>
          <w:szCs w:val="17"/>
        </w:rPr>
        <w:t>// We want PC0 to be an Output pin.</w:t>
      </w:r>
    </w:p>
    <w:p w14:paraId="7D6A0F62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Based on Chapter 3: set DDR bit to 1 for Output </w:t>
      </w:r>
    </w:p>
    <w:p w14:paraId="68DD2ABE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    DDRC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 xml:space="preserve">// Set PC0 as Output </w:t>
      </w:r>
    </w:p>
    <w:p w14:paraId="07BDBCE1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1503AEE6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color w:val="696969"/>
          <w:sz w:val="17"/>
          <w:szCs w:val="17"/>
        </w:rPr>
        <w:t>// Main Loop</w:t>
      </w:r>
    </w:p>
    <w:p w14:paraId="49597902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Code inside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while(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1) runs forever [cite: 92]</w:t>
      </w:r>
    </w:p>
    <w:p w14:paraId="08841833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4EA1012B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11B6A1A5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</w:t>
      </w:r>
      <w:r>
        <w:rPr>
          <w:rFonts w:ascii="Consolas" w:hAnsi="Consolas" w:cs="Courier New"/>
          <w:color w:val="696969"/>
          <w:sz w:val="17"/>
          <w:szCs w:val="17"/>
        </w:rPr>
        <w:t>// 1. Turn on the LED</w:t>
      </w:r>
    </w:p>
    <w:p w14:paraId="2663F44F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    </w:t>
      </w:r>
      <w:r>
        <w:rPr>
          <w:rFonts w:ascii="Consolas" w:hAnsi="Consolas" w:cs="Courier New"/>
          <w:color w:val="696969"/>
          <w:sz w:val="17"/>
          <w:szCs w:val="17"/>
        </w:rPr>
        <w:t>// Set PC0 to High (5V) using PORT register [cite: 225]</w:t>
      </w:r>
    </w:p>
    <w:p w14:paraId="63A04B78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        PORTC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);  </w:t>
      </w:r>
    </w:p>
    <w:p w14:paraId="177C3375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</w:t>
      </w:r>
    </w:p>
    <w:p w14:paraId="12CEC275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r>
        <w:rPr>
          <w:rFonts w:ascii="Consolas" w:hAnsi="Consolas" w:cs="Courier New"/>
          <w:color w:val="696969"/>
          <w:sz w:val="17"/>
          <w:szCs w:val="17"/>
        </w:rPr>
        <w:t>// 2. Wait for 500 milliseconds</w:t>
      </w:r>
    </w:p>
    <w:p w14:paraId="2106C9C3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   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C770DB7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</w:p>
    <w:p w14:paraId="1E55F116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</w:t>
      </w:r>
      <w:r>
        <w:rPr>
          <w:rFonts w:ascii="Consolas" w:hAnsi="Consolas" w:cs="Courier New"/>
          <w:color w:val="696969"/>
          <w:sz w:val="17"/>
          <w:szCs w:val="17"/>
        </w:rPr>
        <w:t>// 3. Turn off the LED</w:t>
      </w:r>
    </w:p>
    <w:p w14:paraId="620E9708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  <w:r>
        <w:rPr>
          <w:rFonts w:ascii="Consolas" w:hAnsi="Consolas" w:cs="Courier New"/>
          <w:color w:val="696969"/>
          <w:sz w:val="17"/>
          <w:szCs w:val="17"/>
        </w:rPr>
        <w:t>// Set PC0 to Low (0V) using PORT register [cite: 226]</w:t>
      </w:r>
    </w:p>
    <w:p w14:paraId="64C4F707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We use AND logic with NOT (~) to clear the bit </w:t>
      </w:r>
    </w:p>
    <w:p w14:paraId="7345C1AC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  PORTC &amp;=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~(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5623E688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</w:t>
      </w:r>
    </w:p>
    <w:p w14:paraId="3A4FE3C5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    </w:t>
      </w:r>
      <w:r>
        <w:rPr>
          <w:rFonts w:ascii="Consolas" w:hAnsi="Consolas" w:cs="Courier New"/>
          <w:color w:val="696969"/>
          <w:sz w:val="17"/>
          <w:szCs w:val="17"/>
        </w:rPr>
        <w:t>// 4. Wait for 500 milliseconds again</w:t>
      </w:r>
    </w:p>
    <w:p w14:paraId="25E1D9C7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   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46C7FA2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169499C" w14:textId="77777777" w:rsidR="00E85B0E" w:rsidRDefault="00E85B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7192951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41. }</w:t>
      </w:r>
      <w:proofErr w:type="gramEnd"/>
    </w:p>
    <w:p w14:paraId="58B75F6D" w14:textId="77777777" w:rsidR="00E85B0E" w:rsidRDefault="00E85B0E" w:rsidP="00E85B0E">
      <w:pPr>
        <w:rPr>
          <w:b/>
          <w:bCs/>
          <w:rtl/>
        </w:rPr>
      </w:pPr>
    </w:p>
    <w:p w14:paraId="2672A8B0" w14:textId="16F2A6FA" w:rsidR="00E85B0E" w:rsidRPr="00E85B0E" w:rsidRDefault="00E85B0E" w:rsidP="00E85B0E">
      <w:pPr>
        <w:pStyle w:val="Heading2"/>
      </w:pPr>
      <w:bookmarkStart w:id="19" w:name="_Toc218347161"/>
      <w:r>
        <w:rPr>
          <w:rFonts w:hint="cs"/>
          <w:rtl/>
        </w:rPr>
        <w:lastRenderedPageBreak/>
        <w:t>۴:</w:t>
      </w:r>
      <w:r w:rsidRPr="00E85B0E">
        <w:rPr>
          <w:rtl/>
        </w:rPr>
        <w:t>تحلیل خط به خط برنامه</w:t>
      </w:r>
      <w:bookmarkEnd w:id="19"/>
    </w:p>
    <w:p w14:paraId="17BE3F28" w14:textId="3E3644D0" w:rsidR="00E85B0E" w:rsidRPr="00E85B0E" w:rsidRDefault="00E85B0E" w:rsidP="00E85B0E">
      <w:r w:rsidRPr="00E85B0E">
        <w:rPr>
          <w:b/>
          <w:bCs/>
          <w:rtl/>
        </w:rPr>
        <w:t xml:space="preserve">بخش هدر </w:t>
      </w:r>
      <w:proofErr w:type="spellStart"/>
      <w:r w:rsidRPr="00E85B0E">
        <w:rPr>
          <w:b/>
          <w:bCs/>
          <w:rtl/>
        </w:rPr>
        <w:t>فایل‌ها</w:t>
      </w:r>
      <w:proofErr w:type="spellEnd"/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در ابتدای برنامه </w:t>
      </w:r>
      <w:r w:rsidRPr="00E85B0E">
        <w:t xml:space="preserve">F_CPU </w:t>
      </w:r>
      <w:r w:rsidRPr="00E85B0E">
        <w:rPr>
          <w:rtl/>
        </w:rPr>
        <w:t xml:space="preserve">را تعریف کردیم. عبارت </w:t>
      </w:r>
      <w:r>
        <w:t xml:space="preserve"> </w:t>
      </w:r>
      <w:r w:rsidRPr="00E85B0E">
        <w:t xml:space="preserve">1000000UL </w:t>
      </w:r>
      <w:r w:rsidRPr="00E85B0E">
        <w:rPr>
          <w:rtl/>
        </w:rPr>
        <w:t xml:space="preserve">یعنی فرکانس ۱ </w:t>
      </w:r>
      <w:proofErr w:type="spellStart"/>
      <w:r w:rsidRPr="00E85B0E">
        <w:rPr>
          <w:rtl/>
        </w:rPr>
        <w:t>مگاهرتز</w:t>
      </w:r>
      <w:proofErr w:type="spellEnd"/>
      <w:r w:rsidRPr="00E85B0E">
        <w:rPr>
          <w:rtl/>
        </w:rPr>
        <w:t xml:space="preserve"> که سرعت </w:t>
      </w:r>
      <w:proofErr w:type="spellStart"/>
      <w:r w:rsidRPr="00E85B0E">
        <w:rPr>
          <w:rtl/>
        </w:rPr>
        <w:t>پیش‌فرض</w:t>
      </w:r>
      <w:proofErr w:type="spellEnd"/>
      <w:r w:rsidRPr="00E85B0E">
        <w:t xml:space="preserve"> ATmega32 </w:t>
      </w:r>
      <w:r w:rsidRPr="00E85B0E">
        <w:rPr>
          <w:rtl/>
        </w:rPr>
        <w:t xml:space="preserve">است. اگر این عدد را </w:t>
      </w:r>
      <w:proofErr w:type="spellStart"/>
      <w:r w:rsidRPr="00E85B0E">
        <w:rPr>
          <w:rtl/>
        </w:rPr>
        <w:t>ننویسیم</w:t>
      </w:r>
      <w:proofErr w:type="spellEnd"/>
      <w:r w:rsidRPr="00E85B0E">
        <w:rPr>
          <w:rtl/>
        </w:rPr>
        <w:t xml:space="preserve">، توابع تأخیر درست کار </w:t>
      </w:r>
      <w:proofErr w:type="spellStart"/>
      <w:r w:rsidRPr="00E85B0E">
        <w:rPr>
          <w:rtl/>
        </w:rPr>
        <w:t>نمی‌کنند</w:t>
      </w:r>
      <w:proofErr w:type="spellEnd"/>
      <w:r w:rsidRPr="00E85B0E">
        <w:rPr>
          <w:rtl/>
        </w:rPr>
        <w:t xml:space="preserve">. سپس کتابخانه </w:t>
      </w:r>
      <w:r>
        <w:t xml:space="preserve"> </w:t>
      </w:r>
      <w:r w:rsidRPr="00E85B0E">
        <w:t>util/</w:t>
      </w:r>
      <w:proofErr w:type="spellStart"/>
      <w:r w:rsidRPr="00E85B0E">
        <w:t>delay.h</w:t>
      </w:r>
      <w:proofErr w:type="spellEnd"/>
      <w:r w:rsidRPr="00E85B0E">
        <w:t xml:space="preserve"> </w:t>
      </w:r>
      <w:r w:rsidRPr="00E85B0E">
        <w:rPr>
          <w:rtl/>
        </w:rPr>
        <w:t xml:space="preserve">را اضافه کردیم تا بتوانیم از دستور </w:t>
      </w:r>
      <w:r w:rsidRPr="00E85B0E">
        <w:t>_</w:t>
      </w:r>
      <w:proofErr w:type="spellStart"/>
      <w:r w:rsidRPr="00E85B0E">
        <w:t>delay_ms</w:t>
      </w:r>
      <w:proofErr w:type="spellEnd"/>
      <w:r w:rsidRPr="00E85B0E">
        <w:t xml:space="preserve"> </w:t>
      </w:r>
      <w:r w:rsidRPr="00E85B0E">
        <w:rPr>
          <w:rtl/>
        </w:rPr>
        <w:t>استفاده کنیم</w:t>
      </w:r>
      <w:r w:rsidRPr="00E85B0E">
        <w:t>.</w:t>
      </w:r>
    </w:p>
    <w:p w14:paraId="7889A57D" w14:textId="78162DE1" w:rsidR="00E85B0E" w:rsidRPr="00E85B0E" w:rsidRDefault="00E85B0E" w:rsidP="00E85B0E">
      <w:proofErr w:type="spellStart"/>
      <w:r w:rsidRPr="00E85B0E">
        <w:rPr>
          <w:b/>
          <w:bCs/>
          <w:rtl/>
        </w:rPr>
        <w:t>تنظیمات</w:t>
      </w:r>
      <w:proofErr w:type="spellEnd"/>
      <w:r w:rsidRPr="00E85B0E">
        <w:rPr>
          <w:b/>
          <w:bCs/>
          <w:rtl/>
        </w:rPr>
        <w:t xml:space="preserve"> اولیه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در داخل تابع </w:t>
      </w:r>
      <w:r w:rsidRPr="00E85B0E">
        <w:t xml:space="preserve">main </w:t>
      </w:r>
      <w:r>
        <w:rPr>
          <w:rFonts w:hint="cs"/>
          <w:rtl/>
        </w:rPr>
        <w:t xml:space="preserve"> </w:t>
      </w:r>
      <w:r w:rsidRPr="00E85B0E">
        <w:rPr>
          <w:rtl/>
        </w:rPr>
        <w:t>و قبل از حلقه اصلی، جهت پایه را مشخص کردیم</w:t>
      </w:r>
      <w:r w:rsidRPr="00E85B0E">
        <w:t xml:space="preserve">. </w:t>
      </w:r>
      <w:proofErr w:type="spellStart"/>
      <w:r w:rsidRPr="00E85B0E">
        <w:rPr>
          <w:rtl/>
        </w:rPr>
        <w:t>همان‌طور</w:t>
      </w:r>
      <w:proofErr w:type="spellEnd"/>
      <w:r w:rsidRPr="00E85B0E">
        <w:rPr>
          <w:rtl/>
        </w:rPr>
        <w:t xml:space="preserve"> که در فصل ۳ خواندیم، برای اینکه پایه خروجی باشد باید در </w:t>
      </w:r>
      <w:proofErr w:type="spellStart"/>
      <w:r w:rsidRPr="00E85B0E">
        <w:rPr>
          <w:rtl/>
        </w:rPr>
        <w:t>رجیستر</w:t>
      </w:r>
      <w:proofErr w:type="spellEnd"/>
      <w:r w:rsidRPr="00E85B0E">
        <w:t xml:space="preserve"> DDR </w:t>
      </w:r>
      <w:r w:rsidRPr="00E85B0E">
        <w:rPr>
          <w:rtl/>
        </w:rPr>
        <w:t>عدد ۱ بنویسیم</w:t>
      </w:r>
      <w:r w:rsidRPr="00E85B0E">
        <w:t xml:space="preserve">. </w:t>
      </w:r>
      <w:r w:rsidRPr="00E85B0E">
        <w:rPr>
          <w:rtl/>
        </w:rPr>
        <w:t xml:space="preserve">دستور </w:t>
      </w:r>
      <w:r>
        <w:t xml:space="preserve"> </w:t>
      </w:r>
      <w:r w:rsidRPr="00E85B0E">
        <w:t xml:space="preserve">DDRC |= (1 &lt;&lt; 0) </w:t>
      </w:r>
      <w:r w:rsidRPr="00E85B0E">
        <w:rPr>
          <w:rtl/>
        </w:rPr>
        <w:t xml:space="preserve">دقیقاً بیت شماره صفر از </w:t>
      </w:r>
      <w:proofErr w:type="spellStart"/>
      <w:r w:rsidRPr="00E85B0E">
        <w:rPr>
          <w:rtl/>
        </w:rPr>
        <w:t>پورت</w:t>
      </w:r>
      <w:proofErr w:type="spellEnd"/>
      <w:r w:rsidRPr="00E85B0E">
        <w:t xml:space="preserve"> C </w:t>
      </w:r>
      <w:r w:rsidRPr="00E85B0E">
        <w:rPr>
          <w:rtl/>
        </w:rPr>
        <w:t xml:space="preserve">را یک </w:t>
      </w:r>
      <w:proofErr w:type="spellStart"/>
      <w:r w:rsidRPr="00E85B0E">
        <w:rPr>
          <w:rtl/>
        </w:rPr>
        <w:t>می‌کند</w:t>
      </w:r>
      <w:proofErr w:type="spellEnd"/>
      <w:r w:rsidRPr="00E85B0E">
        <w:rPr>
          <w:rtl/>
        </w:rPr>
        <w:t xml:space="preserve"> بدون اینکه به بقیه </w:t>
      </w:r>
      <w:proofErr w:type="spellStart"/>
      <w:r w:rsidRPr="00E85B0E">
        <w:rPr>
          <w:rtl/>
        </w:rPr>
        <w:t>پایه‌ها</w:t>
      </w:r>
      <w:proofErr w:type="spellEnd"/>
      <w:r w:rsidRPr="00E85B0E">
        <w:rPr>
          <w:rtl/>
        </w:rPr>
        <w:t xml:space="preserve"> کاری داشته باشد</w:t>
      </w:r>
      <w:r w:rsidRPr="00E85B0E">
        <w:t>.</w:t>
      </w:r>
    </w:p>
    <w:p w14:paraId="539EA2F2" w14:textId="77777777" w:rsidR="00E85B0E" w:rsidRPr="00E85B0E" w:rsidRDefault="00E85B0E" w:rsidP="00E85B0E">
      <w:r w:rsidRPr="00E85B0E">
        <w:rPr>
          <w:b/>
          <w:bCs/>
          <w:rtl/>
        </w:rPr>
        <w:t xml:space="preserve">حلقه </w:t>
      </w:r>
      <w:proofErr w:type="spellStart"/>
      <w:r w:rsidRPr="00E85B0E">
        <w:rPr>
          <w:b/>
          <w:bCs/>
          <w:rtl/>
        </w:rPr>
        <w:t>بی‌نهایت</w:t>
      </w:r>
      <w:proofErr w:type="spellEnd"/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درون </w:t>
      </w:r>
      <w:r w:rsidRPr="00E85B0E">
        <w:t xml:space="preserve">while(1) </w:t>
      </w:r>
      <w:r w:rsidRPr="00E85B0E">
        <w:rPr>
          <w:rtl/>
        </w:rPr>
        <w:t xml:space="preserve">چهار مرحله مدام تکرار </w:t>
      </w:r>
      <w:proofErr w:type="spellStart"/>
      <w:r w:rsidRPr="00E85B0E">
        <w:rPr>
          <w:rtl/>
        </w:rPr>
        <w:t>می‌شوند</w:t>
      </w:r>
      <w:proofErr w:type="spellEnd"/>
      <w:r w:rsidRPr="00E85B0E">
        <w:t>:</w:t>
      </w:r>
    </w:p>
    <w:p w14:paraId="07DE058B" w14:textId="5E9C7B78" w:rsidR="00E85B0E" w:rsidRPr="00E85B0E" w:rsidRDefault="00E85B0E" w:rsidP="00E85B0E">
      <w:pPr>
        <w:numPr>
          <w:ilvl w:val="0"/>
          <w:numId w:val="49"/>
        </w:numPr>
      </w:pPr>
      <w:r w:rsidRPr="00E85B0E">
        <w:rPr>
          <w:b/>
          <w:bCs/>
          <w:rtl/>
        </w:rPr>
        <w:t>روشن کردن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با دستور </w:t>
      </w:r>
      <w:r>
        <w:t xml:space="preserve"> </w:t>
      </w:r>
      <w:r w:rsidRPr="00E85B0E">
        <w:t xml:space="preserve">PORTC |= (1 &lt;&lt; 0) </w:t>
      </w:r>
      <w:r w:rsidRPr="00E85B0E">
        <w:rPr>
          <w:rtl/>
        </w:rPr>
        <w:t>پایه</w:t>
      </w:r>
      <w:r w:rsidRPr="00E85B0E">
        <w:t xml:space="preserve"> PC0 </w:t>
      </w:r>
      <w:r w:rsidRPr="00E85B0E">
        <w:rPr>
          <w:rtl/>
        </w:rPr>
        <w:t xml:space="preserve">را یک </w:t>
      </w:r>
      <w:proofErr w:type="spellStart"/>
      <w:r w:rsidRPr="00E85B0E">
        <w:rPr>
          <w:rtl/>
        </w:rPr>
        <w:t>می‌کنیم</w:t>
      </w:r>
      <w:proofErr w:type="spellEnd"/>
      <w:r w:rsidRPr="00E85B0E">
        <w:rPr>
          <w:rtl/>
        </w:rPr>
        <w:t xml:space="preserve"> تا ولتاژ ۵ ولت شود و</w:t>
      </w:r>
      <w:r w:rsidRPr="00E85B0E">
        <w:t xml:space="preserve"> LED </w:t>
      </w:r>
      <w:r w:rsidRPr="00E85B0E">
        <w:rPr>
          <w:rtl/>
        </w:rPr>
        <w:t>روشن شود</w:t>
      </w:r>
      <w:r w:rsidRPr="00E85B0E">
        <w:t>.</w:t>
      </w:r>
    </w:p>
    <w:p w14:paraId="6B8760FD" w14:textId="77777777" w:rsidR="00E85B0E" w:rsidRPr="00E85B0E" w:rsidRDefault="00E85B0E" w:rsidP="00E85B0E">
      <w:pPr>
        <w:numPr>
          <w:ilvl w:val="0"/>
          <w:numId w:val="49"/>
        </w:numPr>
      </w:pPr>
      <w:r w:rsidRPr="00E85B0E">
        <w:rPr>
          <w:b/>
          <w:bCs/>
          <w:rtl/>
        </w:rPr>
        <w:t>صبر کردن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تابع </w:t>
      </w:r>
      <w:r w:rsidRPr="00E85B0E">
        <w:t>_</w:t>
      </w:r>
      <w:proofErr w:type="spellStart"/>
      <w:r w:rsidRPr="00E85B0E">
        <w:t>delay_ms</w:t>
      </w:r>
      <w:proofErr w:type="spellEnd"/>
      <w:r w:rsidRPr="00E85B0E">
        <w:t xml:space="preserve">(500) </w:t>
      </w:r>
      <w:r w:rsidRPr="00E85B0E">
        <w:rPr>
          <w:rtl/>
        </w:rPr>
        <w:t xml:space="preserve">اجرای برنامه را نیم ثانیه متوقف </w:t>
      </w:r>
      <w:proofErr w:type="spellStart"/>
      <w:r w:rsidRPr="00E85B0E">
        <w:rPr>
          <w:rtl/>
        </w:rPr>
        <w:t>می‌کند</w:t>
      </w:r>
      <w:proofErr w:type="spellEnd"/>
      <w:r w:rsidRPr="00E85B0E">
        <w:t>.</w:t>
      </w:r>
    </w:p>
    <w:p w14:paraId="43A0AC4B" w14:textId="2E52948F" w:rsidR="00E85B0E" w:rsidRPr="00E85B0E" w:rsidRDefault="00E85B0E" w:rsidP="00E85B0E">
      <w:pPr>
        <w:numPr>
          <w:ilvl w:val="0"/>
          <w:numId w:val="49"/>
        </w:numPr>
      </w:pPr>
      <w:r w:rsidRPr="00E85B0E">
        <w:rPr>
          <w:b/>
          <w:bCs/>
          <w:rtl/>
        </w:rPr>
        <w:t>خاموش کردن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با دستور </w:t>
      </w:r>
      <w:r>
        <w:t xml:space="preserve"> </w:t>
      </w:r>
      <w:r w:rsidRPr="00E85B0E">
        <w:t xml:space="preserve">PORTC &amp;= ~(1 &lt;&lt; 0) </w:t>
      </w:r>
      <w:r w:rsidRPr="00E85B0E">
        <w:rPr>
          <w:rtl/>
        </w:rPr>
        <w:t>پایه</w:t>
      </w:r>
      <w:r w:rsidRPr="00E85B0E">
        <w:t xml:space="preserve"> PC0 </w:t>
      </w:r>
      <w:r w:rsidRPr="00E85B0E">
        <w:rPr>
          <w:rtl/>
        </w:rPr>
        <w:t xml:space="preserve">را صفر </w:t>
      </w:r>
      <w:proofErr w:type="spellStart"/>
      <w:r w:rsidRPr="00E85B0E">
        <w:rPr>
          <w:rtl/>
        </w:rPr>
        <w:t>می‌کنیم</w:t>
      </w:r>
      <w:proofErr w:type="spellEnd"/>
      <w:r w:rsidRPr="00E85B0E">
        <w:t xml:space="preserve">. </w:t>
      </w:r>
      <w:r w:rsidRPr="00E85B0E">
        <w:rPr>
          <w:rtl/>
        </w:rPr>
        <w:t xml:space="preserve">علامت </w:t>
      </w:r>
      <w:r w:rsidRPr="00E85B0E">
        <w:t xml:space="preserve">~ </w:t>
      </w:r>
      <w:r w:rsidRPr="00E85B0E">
        <w:rPr>
          <w:rtl/>
        </w:rPr>
        <w:t xml:space="preserve">بیت را معکوس </w:t>
      </w:r>
      <w:proofErr w:type="spellStart"/>
      <w:r w:rsidRPr="00E85B0E">
        <w:rPr>
          <w:rtl/>
        </w:rPr>
        <w:t>می‌کند</w:t>
      </w:r>
      <w:proofErr w:type="spellEnd"/>
      <w:r w:rsidRPr="00E85B0E">
        <w:rPr>
          <w:rtl/>
        </w:rPr>
        <w:t xml:space="preserve"> و </w:t>
      </w:r>
      <w:r w:rsidRPr="00E85B0E">
        <w:t xml:space="preserve">&amp; </w:t>
      </w:r>
      <w:r w:rsidRPr="00E85B0E">
        <w:rPr>
          <w:rtl/>
        </w:rPr>
        <w:t xml:space="preserve">باعث </w:t>
      </w:r>
      <w:proofErr w:type="spellStart"/>
      <w:r w:rsidRPr="00E85B0E">
        <w:rPr>
          <w:rtl/>
        </w:rPr>
        <w:t>می‌شود</w:t>
      </w:r>
      <w:proofErr w:type="spellEnd"/>
      <w:r w:rsidRPr="00E85B0E">
        <w:rPr>
          <w:rtl/>
        </w:rPr>
        <w:t xml:space="preserve"> فقط همان بیت صفر شود</w:t>
      </w:r>
      <w:r w:rsidRPr="00E85B0E">
        <w:t>.</w:t>
      </w:r>
    </w:p>
    <w:p w14:paraId="05FE7FC2" w14:textId="77777777" w:rsidR="00E85B0E" w:rsidRPr="00E85B0E" w:rsidRDefault="00E85B0E" w:rsidP="00E85B0E">
      <w:pPr>
        <w:numPr>
          <w:ilvl w:val="0"/>
          <w:numId w:val="49"/>
        </w:numPr>
      </w:pPr>
      <w:r w:rsidRPr="00E85B0E">
        <w:rPr>
          <w:b/>
          <w:bCs/>
          <w:rtl/>
        </w:rPr>
        <w:t>صبر کردن</w:t>
      </w:r>
      <w:r w:rsidRPr="00E85B0E">
        <w:rPr>
          <w:b/>
          <w:bCs/>
        </w:rPr>
        <w:t>:</w:t>
      </w:r>
      <w:r w:rsidRPr="00E85B0E">
        <w:t xml:space="preserve"> </w:t>
      </w:r>
      <w:r w:rsidRPr="00E85B0E">
        <w:rPr>
          <w:rtl/>
        </w:rPr>
        <w:t xml:space="preserve">دوباره نیم ثانیه صبر </w:t>
      </w:r>
      <w:proofErr w:type="spellStart"/>
      <w:r w:rsidRPr="00E85B0E">
        <w:rPr>
          <w:rtl/>
        </w:rPr>
        <w:t>می‌کنیم</w:t>
      </w:r>
      <w:proofErr w:type="spellEnd"/>
      <w:r w:rsidRPr="00E85B0E">
        <w:rPr>
          <w:rtl/>
        </w:rPr>
        <w:t xml:space="preserve"> تا خاموش بودن</w:t>
      </w:r>
      <w:r w:rsidRPr="00E85B0E">
        <w:t xml:space="preserve"> LED </w:t>
      </w:r>
      <w:r w:rsidRPr="00E85B0E">
        <w:rPr>
          <w:rtl/>
        </w:rPr>
        <w:t>هم دیده شود</w:t>
      </w:r>
      <w:r w:rsidRPr="00E85B0E">
        <w:t>.</w:t>
      </w:r>
    </w:p>
    <w:p w14:paraId="0F96D849" w14:textId="77777777" w:rsidR="00E85B0E" w:rsidRDefault="00E85B0E" w:rsidP="00E85B0E">
      <w:pPr>
        <w:rPr>
          <w:b/>
          <w:bCs/>
          <w:rtl/>
        </w:rPr>
      </w:pPr>
    </w:p>
    <w:p w14:paraId="0F77E609" w14:textId="2FACB56D" w:rsidR="00E85B0E" w:rsidRPr="00E85B0E" w:rsidRDefault="00E85B0E" w:rsidP="00E85B0E">
      <w:pPr>
        <w:pStyle w:val="Heading2"/>
      </w:pPr>
      <w:bookmarkStart w:id="20" w:name="_Toc218347162"/>
      <w:r>
        <w:rPr>
          <w:rFonts w:hint="cs"/>
          <w:rtl/>
        </w:rPr>
        <w:t>۵:</w:t>
      </w:r>
      <w:r w:rsidRPr="00E85B0E">
        <w:rPr>
          <w:rtl/>
        </w:rPr>
        <w:t>تست نهایی</w:t>
      </w:r>
      <w:bookmarkEnd w:id="20"/>
    </w:p>
    <w:p w14:paraId="6EBB5623" w14:textId="5CE7BDAC" w:rsidR="00050E2F" w:rsidRDefault="00E85B0E" w:rsidP="00A265C0">
      <w:pPr>
        <w:rPr>
          <w:rFonts w:hint="cs"/>
          <w:rtl/>
        </w:rPr>
      </w:pPr>
      <w:r w:rsidRPr="00E85B0E">
        <w:rPr>
          <w:rtl/>
        </w:rPr>
        <w:t>حالا کافیست در</w:t>
      </w:r>
      <w:r w:rsidRPr="00E85B0E">
        <w:t xml:space="preserve"> Atmel Studio </w:t>
      </w:r>
      <w:r w:rsidRPr="00E85B0E">
        <w:rPr>
          <w:rtl/>
        </w:rPr>
        <w:t>دکمه</w:t>
      </w:r>
      <w:r w:rsidRPr="00E85B0E">
        <w:t xml:space="preserve"> Build </w:t>
      </w:r>
      <w:r w:rsidRPr="00E85B0E">
        <w:rPr>
          <w:rtl/>
        </w:rPr>
        <w:t xml:space="preserve">را بزنید تا فایل </w:t>
      </w:r>
      <w:proofErr w:type="spellStart"/>
      <w:r w:rsidRPr="00E85B0E">
        <w:rPr>
          <w:rtl/>
        </w:rPr>
        <w:t>هگز</w:t>
      </w:r>
      <w:proofErr w:type="spellEnd"/>
      <w:r w:rsidRPr="00E85B0E">
        <w:t xml:space="preserve"> (hex.) </w:t>
      </w:r>
      <w:r w:rsidRPr="00E85B0E">
        <w:rPr>
          <w:rtl/>
        </w:rPr>
        <w:t xml:space="preserve">ساخته شود. سپس در </w:t>
      </w:r>
      <w:proofErr w:type="spellStart"/>
      <w:r w:rsidRPr="00E85B0E">
        <w:rPr>
          <w:rtl/>
        </w:rPr>
        <w:t>نرم‌افزار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پروتئوس</w:t>
      </w:r>
      <w:proofErr w:type="spellEnd"/>
      <w:r w:rsidRPr="00E85B0E">
        <w:rPr>
          <w:rtl/>
        </w:rPr>
        <w:t xml:space="preserve"> روی </w:t>
      </w:r>
      <w:proofErr w:type="spellStart"/>
      <w:r w:rsidRPr="00E85B0E">
        <w:rPr>
          <w:rtl/>
        </w:rPr>
        <w:t>میکروکنترلر</w:t>
      </w:r>
      <w:proofErr w:type="spellEnd"/>
      <w:r w:rsidRPr="00E85B0E">
        <w:rPr>
          <w:rtl/>
        </w:rPr>
        <w:t xml:space="preserve"> </w:t>
      </w:r>
      <w:proofErr w:type="spellStart"/>
      <w:r w:rsidRPr="00E85B0E">
        <w:rPr>
          <w:rtl/>
        </w:rPr>
        <w:t>دابل</w:t>
      </w:r>
      <w:proofErr w:type="spellEnd"/>
      <w:r w:rsidRPr="00E85B0E">
        <w:rPr>
          <w:rtl/>
        </w:rPr>
        <w:t xml:space="preserve"> کلیک کنید و در بخش</w:t>
      </w:r>
      <w:r w:rsidRPr="00E85B0E">
        <w:t xml:space="preserve"> Program File </w:t>
      </w:r>
      <w:r w:rsidRPr="00E85B0E">
        <w:rPr>
          <w:rtl/>
        </w:rPr>
        <w:t xml:space="preserve">آدرس فایل </w:t>
      </w:r>
      <w:proofErr w:type="spellStart"/>
      <w:r w:rsidRPr="00E85B0E">
        <w:rPr>
          <w:rtl/>
        </w:rPr>
        <w:t>هگز</w:t>
      </w:r>
      <w:proofErr w:type="spellEnd"/>
      <w:r w:rsidRPr="00E85B0E">
        <w:rPr>
          <w:rtl/>
        </w:rPr>
        <w:t xml:space="preserve"> ساخته شده را بدهید. با زدن دکمه</w:t>
      </w:r>
      <w:r w:rsidRPr="00E85B0E">
        <w:t xml:space="preserve"> Play </w:t>
      </w:r>
      <w:r w:rsidRPr="00E85B0E">
        <w:rPr>
          <w:rtl/>
        </w:rPr>
        <w:t xml:space="preserve">در </w:t>
      </w:r>
      <w:proofErr w:type="spellStart"/>
      <w:r w:rsidRPr="00E85B0E">
        <w:rPr>
          <w:rtl/>
        </w:rPr>
        <w:t>پروتئوس</w:t>
      </w:r>
      <w:proofErr w:type="spellEnd"/>
      <w:r w:rsidRPr="00E85B0E">
        <w:rPr>
          <w:rtl/>
        </w:rPr>
        <w:t xml:space="preserve">، </w:t>
      </w:r>
      <w:proofErr w:type="spellStart"/>
      <w:r w:rsidRPr="00E85B0E">
        <w:rPr>
          <w:rtl/>
        </w:rPr>
        <w:t>می‌بینید</w:t>
      </w:r>
      <w:proofErr w:type="spellEnd"/>
      <w:r w:rsidRPr="00E85B0E">
        <w:rPr>
          <w:rtl/>
        </w:rPr>
        <w:t xml:space="preserve"> که</w:t>
      </w:r>
      <w:r w:rsidRPr="00E85B0E">
        <w:t xml:space="preserve"> LED </w:t>
      </w:r>
      <w:r w:rsidRPr="00E85B0E">
        <w:rPr>
          <w:rtl/>
        </w:rPr>
        <w:t xml:space="preserve">شروع به چشمک زدن </w:t>
      </w:r>
      <w:proofErr w:type="spellStart"/>
      <w:r w:rsidRPr="00E85B0E">
        <w:rPr>
          <w:rtl/>
        </w:rPr>
        <w:t>می‌کند</w:t>
      </w:r>
      <w:proofErr w:type="spellEnd"/>
      <w:r w:rsidRPr="00E85B0E">
        <w:rPr>
          <w:rtl/>
        </w:rPr>
        <w:t xml:space="preserve">. تبریک </w:t>
      </w:r>
      <w:proofErr w:type="spellStart"/>
      <w:r w:rsidRPr="00E85B0E">
        <w:rPr>
          <w:rtl/>
        </w:rPr>
        <w:t>می‌گویم</w:t>
      </w:r>
      <w:proofErr w:type="spellEnd"/>
      <w:r w:rsidRPr="00E85B0E">
        <w:rPr>
          <w:rtl/>
        </w:rPr>
        <w:t>، شما اولین سیستم نهفته خود را ساختید</w:t>
      </w:r>
      <w:r w:rsidRPr="00E85B0E">
        <w:t>.</w:t>
      </w:r>
    </w:p>
    <w:p w14:paraId="45A637AA" w14:textId="77777777" w:rsidR="00050E2F" w:rsidRPr="00050E2F" w:rsidRDefault="00050E2F" w:rsidP="00050E2F">
      <w:pPr>
        <w:pStyle w:val="Heading1"/>
      </w:pPr>
      <w:bookmarkStart w:id="21" w:name="_Toc218347163"/>
      <w:r w:rsidRPr="00050E2F">
        <w:rPr>
          <w:rtl/>
        </w:rPr>
        <w:lastRenderedPageBreak/>
        <w:t xml:space="preserve">فصل ۵: خواندن </w:t>
      </w:r>
      <w:proofErr w:type="spellStart"/>
      <w:r w:rsidRPr="00050E2F">
        <w:rPr>
          <w:rtl/>
        </w:rPr>
        <w:t>ورودی‌ها</w:t>
      </w:r>
      <w:proofErr w:type="spellEnd"/>
      <w:r w:rsidRPr="00050E2F">
        <w:rPr>
          <w:rtl/>
        </w:rPr>
        <w:t xml:space="preserve">؛ تعامل با </w:t>
      </w:r>
      <w:proofErr w:type="spellStart"/>
      <w:r w:rsidRPr="00050E2F">
        <w:rPr>
          <w:rtl/>
        </w:rPr>
        <w:t>کلیدها</w:t>
      </w:r>
      <w:bookmarkEnd w:id="21"/>
      <w:proofErr w:type="spellEnd"/>
    </w:p>
    <w:p w14:paraId="14B24B74" w14:textId="77777777" w:rsidR="00050E2F" w:rsidRDefault="00050E2F" w:rsidP="00050E2F">
      <w:pPr>
        <w:rPr>
          <w:rtl/>
        </w:rPr>
      </w:pPr>
      <w:r w:rsidRPr="00050E2F">
        <w:rPr>
          <w:rtl/>
        </w:rPr>
        <w:t>در فصل قبل یاد گرفتیم چگونه با روشن کردن</w:t>
      </w:r>
      <w:r w:rsidRPr="00050E2F">
        <w:t xml:space="preserve"> LED </w:t>
      </w:r>
      <w:r w:rsidRPr="00050E2F">
        <w:rPr>
          <w:rtl/>
        </w:rPr>
        <w:t xml:space="preserve">به دنیای بیرون فرمان بدهیم. اما یک سیستم هوشمند فقط دستور </w:t>
      </w:r>
      <w:proofErr w:type="spellStart"/>
      <w:r w:rsidRPr="00050E2F">
        <w:rPr>
          <w:rtl/>
        </w:rPr>
        <w:t>نمی‌دهد</w:t>
      </w:r>
      <w:proofErr w:type="spellEnd"/>
      <w:r w:rsidRPr="00050E2F">
        <w:rPr>
          <w:rtl/>
        </w:rPr>
        <w:t xml:space="preserve"> بلکه باید بتواند محیط </w:t>
      </w:r>
      <w:proofErr w:type="spellStart"/>
      <w:r w:rsidRPr="00050E2F">
        <w:rPr>
          <w:rtl/>
        </w:rPr>
        <w:t>اطرافش</w:t>
      </w:r>
      <w:proofErr w:type="spellEnd"/>
      <w:r w:rsidRPr="00050E2F">
        <w:rPr>
          <w:rtl/>
        </w:rPr>
        <w:t xml:space="preserve"> را هم حس کند. در این فصل یاد </w:t>
      </w:r>
      <w:proofErr w:type="spellStart"/>
      <w:r w:rsidRPr="00050E2F">
        <w:rPr>
          <w:rtl/>
        </w:rPr>
        <w:t>می‌گیریم</w:t>
      </w:r>
      <w:proofErr w:type="spellEnd"/>
      <w:r w:rsidRPr="00050E2F">
        <w:rPr>
          <w:rtl/>
        </w:rPr>
        <w:t xml:space="preserve"> چگونه وضعیت یک کلید یا</w:t>
      </w:r>
      <w:r w:rsidRPr="00050E2F">
        <w:t xml:space="preserve"> Push Button </w:t>
      </w:r>
      <w:r w:rsidRPr="00050E2F">
        <w:rPr>
          <w:rtl/>
        </w:rPr>
        <w:t xml:space="preserve">را بخوانیم. این پایه و اساس کار با </w:t>
      </w:r>
      <w:proofErr w:type="spellStart"/>
      <w:r w:rsidRPr="00050E2F">
        <w:rPr>
          <w:rtl/>
        </w:rPr>
        <w:t>کیبوردها</w:t>
      </w:r>
      <w:proofErr w:type="spellEnd"/>
      <w:r w:rsidRPr="00050E2F">
        <w:rPr>
          <w:rtl/>
        </w:rPr>
        <w:t xml:space="preserve"> و </w:t>
      </w:r>
      <w:proofErr w:type="spellStart"/>
      <w:r w:rsidRPr="00050E2F">
        <w:rPr>
          <w:rtl/>
        </w:rPr>
        <w:t>سنسورهاست</w:t>
      </w:r>
      <w:proofErr w:type="spellEnd"/>
      <w:r w:rsidRPr="00050E2F">
        <w:t>.</w:t>
      </w:r>
    </w:p>
    <w:p w14:paraId="7E58D42A" w14:textId="77777777" w:rsidR="00050E2F" w:rsidRPr="00050E2F" w:rsidRDefault="00050E2F" w:rsidP="00050E2F"/>
    <w:p w14:paraId="17055AB0" w14:textId="77777777" w:rsidR="00050E2F" w:rsidRPr="00050E2F" w:rsidRDefault="00050E2F" w:rsidP="00307B9A">
      <w:pPr>
        <w:pStyle w:val="Heading2"/>
      </w:pPr>
      <w:bookmarkStart w:id="22" w:name="_Toc218347164"/>
      <w:r w:rsidRPr="00050E2F">
        <w:rPr>
          <w:rtl/>
        </w:rPr>
        <w:t xml:space="preserve">مفهوم ورودی و مشکل </w:t>
      </w:r>
      <w:proofErr w:type="spellStart"/>
      <w:r w:rsidRPr="00050E2F">
        <w:rPr>
          <w:rtl/>
        </w:rPr>
        <w:t>نویز</w:t>
      </w:r>
      <w:bookmarkEnd w:id="22"/>
      <w:proofErr w:type="spellEnd"/>
    </w:p>
    <w:p w14:paraId="4374D898" w14:textId="77777777" w:rsidR="00050E2F" w:rsidRPr="00050E2F" w:rsidRDefault="00050E2F" w:rsidP="00050E2F">
      <w:r w:rsidRPr="00050E2F">
        <w:rPr>
          <w:rtl/>
        </w:rPr>
        <w:t xml:space="preserve">وقتی </w:t>
      </w:r>
      <w:proofErr w:type="spellStart"/>
      <w:r w:rsidRPr="00050E2F">
        <w:rPr>
          <w:rtl/>
        </w:rPr>
        <w:t>پایه‌ای</w:t>
      </w:r>
      <w:proofErr w:type="spellEnd"/>
      <w:r w:rsidRPr="00050E2F">
        <w:rPr>
          <w:rtl/>
        </w:rPr>
        <w:t xml:space="preserve"> را به عنوان ورودی تعریف </w:t>
      </w:r>
      <w:proofErr w:type="spellStart"/>
      <w:r w:rsidRPr="00050E2F">
        <w:rPr>
          <w:rtl/>
        </w:rPr>
        <w:t>می‌کنیم</w:t>
      </w:r>
      <w:proofErr w:type="spellEnd"/>
      <w:r w:rsidRPr="00050E2F">
        <w:rPr>
          <w:rtl/>
        </w:rPr>
        <w:t xml:space="preserve">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منتظر است تا ببیند ولتاژ روی این پایه ۵ ولت است یا ۰ ولت</w:t>
      </w:r>
      <w:r w:rsidRPr="00050E2F">
        <w:t xml:space="preserve">. </w:t>
      </w:r>
      <w:r w:rsidRPr="00050E2F">
        <w:rPr>
          <w:rtl/>
        </w:rPr>
        <w:t xml:space="preserve">اگر یک کلید را مستقیم به پایه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وصل کنیم وقتی کلید باز است پایه به هیچ جا وصل نیست. در این حالت پایه </w:t>
      </w:r>
      <w:proofErr w:type="spellStart"/>
      <w:r w:rsidRPr="00050E2F">
        <w:rPr>
          <w:rtl/>
        </w:rPr>
        <w:t>اصطلاحاً</w:t>
      </w:r>
      <w:proofErr w:type="spellEnd"/>
      <w:r w:rsidRPr="00050E2F">
        <w:rPr>
          <w:rtl/>
        </w:rPr>
        <w:t xml:space="preserve"> "معلق" یا</w:t>
      </w:r>
      <w:r w:rsidRPr="00050E2F">
        <w:t xml:space="preserve"> Floating </w:t>
      </w:r>
      <w:r w:rsidRPr="00050E2F">
        <w:rPr>
          <w:rtl/>
        </w:rPr>
        <w:t xml:space="preserve">است. پایه معلق مثل یک آنتن عمل </w:t>
      </w:r>
      <w:proofErr w:type="spellStart"/>
      <w:r w:rsidRPr="00050E2F">
        <w:rPr>
          <w:rtl/>
        </w:rPr>
        <w:t>می‌کند</w:t>
      </w:r>
      <w:proofErr w:type="spellEnd"/>
      <w:r w:rsidRPr="00050E2F">
        <w:rPr>
          <w:rtl/>
        </w:rPr>
        <w:t xml:space="preserve"> و </w:t>
      </w:r>
      <w:proofErr w:type="spellStart"/>
      <w:r w:rsidRPr="00050E2F">
        <w:rPr>
          <w:rtl/>
        </w:rPr>
        <w:t>نویزهای</w:t>
      </w:r>
      <w:proofErr w:type="spellEnd"/>
      <w:r w:rsidRPr="00050E2F">
        <w:rPr>
          <w:rtl/>
        </w:rPr>
        <w:t xml:space="preserve"> محیط را </w:t>
      </w:r>
      <w:proofErr w:type="spellStart"/>
      <w:r w:rsidRPr="00050E2F">
        <w:rPr>
          <w:rtl/>
        </w:rPr>
        <w:t>می‌گیرد</w:t>
      </w:r>
      <w:proofErr w:type="spellEnd"/>
      <w:r w:rsidRPr="00050E2F">
        <w:rPr>
          <w:rtl/>
        </w:rPr>
        <w:t xml:space="preserve">.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گیج </w:t>
      </w:r>
      <w:proofErr w:type="spellStart"/>
      <w:r w:rsidRPr="00050E2F">
        <w:rPr>
          <w:rtl/>
        </w:rPr>
        <w:t>می‌شود</w:t>
      </w:r>
      <w:proofErr w:type="spellEnd"/>
      <w:r w:rsidRPr="00050E2F">
        <w:rPr>
          <w:rtl/>
        </w:rPr>
        <w:t xml:space="preserve"> و گاهی ۱ </w:t>
      </w:r>
      <w:proofErr w:type="spellStart"/>
      <w:r w:rsidRPr="00050E2F">
        <w:rPr>
          <w:rtl/>
        </w:rPr>
        <w:t>می‌خواند</w:t>
      </w:r>
      <w:proofErr w:type="spellEnd"/>
      <w:r w:rsidRPr="00050E2F">
        <w:rPr>
          <w:rtl/>
        </w:rPr>
        <w:t xml:space="preserve"> و گاهی ۰</w:t>
      </w:r>
      <w:r w:rsidRPr="00050E2F">
        <w:t>.</w:t>
      </w:r>
    </w:p>
    <w:p w14:paraId="74A62412" w14:textId="77777777" w:rsidR="00050E2F" w:rsidRPr="00050E2F" w:rsidRDefault="00050E2F" w:rsidP="00050E2F">
      <w:r w:rsidRPr="00050E2F">
        <w:rPr>
          <w:b/>
          <w:bCs/>
          <w:rtl/>
        </w:rPr>
        <w:t xml:space="preserve">راه حل: مقاومت </w:t>
      </w:r>
      <w:proofErr w:type="spellStart"/>
      <w:r w:rsidRPr="00050E2F">
        <w:rPr>
          <w:b/>
          <w:bCs/>
          <w:rtl/>
        </w:rPr>
        <w:t>پول‌آپ</w:t>
      </w:r>
      <w:proofErr w:type="spellEnd"/>
      <w:r w:rsidRPr="00050E2F">
        <w:rPr>
          <w:b/>
          <w:bCs/>
        </w:rPr>
        <w:t xml:space="preserve"> (Pull-up)</w:t>
      </w:r>
      <w:r w:rsidRPr="00050E2F">
        <w:t xml:space="preserve"> </w:t>
      </w:r>
      <w:r w:rsidRPr="00050E2F">
        <w:rPr>
          <w:rtl/>
        </w:rPr>
        <w:t xml:space="preserve">برای حل این مشکل از یک مقاومت استفاده </w:t>
      </w:r>
      <w:proofErr w:type="spellStart"/>
      <w:r w:rsidRPr="00050E2F">
        <w:rPr>
          <w:rtl/>
        </w:rPr>
        <w:t>می‌کنیم</w:t>
      </w:r>
      <w:proofErr w:type="spellEnd"/>
      <w:r w:rsidRPr="00050E2F">
        <w:rPr>
          <w:rtl/>
        </w:rPr>
        <w:t xml:space="preserve"> که پایه را به برق ۵ ولت متصل نگه </w:t>
      </w:r>
      <w:proofErr w:type="spellStart"/>
      <w:r w:rsidRPr="00050E2F">
        <w:rPr>
          <w:rtl/>
        </w:rPr>
        <w:t>می‌دارد</w:t>
      </w:r>
      <w:proofErr w:type="spellEnd"/>
      <w:r w:rsidRPr="00050E2F">
        <w:rPr>
          <w:rtl/>
        </w:rPr>
        <w:t xml:space="preserve">. در این حالت وقتی کلید فشرده نیست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عدد ۱ را </w:t>
      </w:r>
      <w:proofErr w:type="spellStart"/>
      <w:r w:rsidRPr="00050E2F">
        <w:rPr>
          <w:rtl/>
        </w:rPr>
        <w:t>می‌خواند</w:t>
      </w:r>
      <w:proofErr w:type="spellEnd"/>
      <w:r w:rsidRPr="00050E2F">
        <w:rPr>
          <w:rtl/>
        </w:rPr>
        <w:t xml:space="preserve">. وقتی کلید را فشار </w:t>
      </w:r>
      <w:proofErr w:type="spellStart"/>
      <w:r w:rsidRPr="00050E2F">
        <w:rPr>
          <w:rtl/>
        </w:rPr>
        <w:t>می‌دهیم</w:t>
      </w:r>
      <w:proofErr w:type="spellEnd"/>
      <w:r w:rsidRPr="00050E2F">
        <w:rPr>
          <w:rtl/>
        </w:rPr>
        <w:t xml:space="preserve"> پایه به زمین یا</w:t>
      </w:r>
      <w:r w:rsidRPr="00050E2F">
        <w:t xml:space="preserve"> GND </w:t>
      </w:r>
      <w:r w:rsidRPr="00050E2F">
        <w:rPr>
          <w:rtl/>
        </w:rPr>
        <w:t xml:space="preserve">وصل </w:t>
      </w:r>
      <w:proofErr w:type="spellStart"/>
      <w:r w:rsidRPr="00050E2F">
        <w:rPr>
          <w:rtl/>
        </w:rPr>
        <w:t>می‌شود</w:t>
      </w:r>
      <w:proofErr w:type="spellEnd"/>
      <w:r w:rsidRPr="00050E2F">
        <w:rPr>
          <w:rtl/>
        </w:rPr>
        <w:t xml:space="preserve"> و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عدد ۰ را </w:t>
      </w:r>
      <w:proofErr w:type="spellStart"/>
      <w:r w:rsidRPr="00050E2F">
        <w:rPr>
          <w:rtl/>
        </w:rPr>
        <w:t>می‌خواند</w:t>
      </w:r>
      <w:proofErr w:type="spellEnd"/>
      <w:r w:rsidRPr="00050E2F">
        <w:t xml:space="preserve">. </w:t>
      </w:r>
      <w:r w:rsidRPr="00050E2F">
        <w:rPr>
          <w:rtl/>
        </w:rPr>
        <w:t>خبر خوب این است که خانواده</w:t>
      </w:r>
      <w:r w:rsidRPr="00050E2F">
        <w:t xml:space="preserve"> AVR </w:t>
      </w:r>
      <w:r w:rsidRPr="00050E2F">
        <w:rPr>
          <w:rtl/>
        </w:rPr>
        <w:t xml:space="preserve">درون خودشان این </w:t>
      </w:r>
      <w:proofErr w:type="spellStart"/>
      <w:r w:rsidRPr="00050E2F">
        <w:rPr>
          <w:rtl/>
        </w:rPr>
        <w:t>مقاومت‌ها</w:t>
      </w:r>
      <w:proofErr w:type="spellEnd"/>
      <w:r w:rsidRPr="00050E2F">
        <w:rPr>
          <w:rtl/>
        </w:rPr>
        <w:t xml:space="preserve"> را دارند و نیازی نیست در مدار </w:t>
      </w:r>
      <w:proofErr w:type="spellStart"/>
      <w:r w:rsidRPr="00050E2F">
        <w:rPr>
          <w:rtl/>
        </w:rPr>
        <w:t>شلوغ‌کاری</w:t>
      </w:r>
      <w:proofErr w:type="spellEnd"/>
      <w:r w:rsidRPr="00050E2F">
        <w:rPr>
          <w:rtl/>
        </w:rPr>
        <w:t xml:space="preserve"> کنیم. فقط کافیست با </w:t>
      </w:r>
      <w:proofErr w:type="spellStart"/>
      <w:r w:rsidRPr="00050E2F">
        <w:rPr>
          <w:rtl/>
        </w:rPr>
        <w:t>کدنویسی</w:t>
      </w:r>
      <w:proofErr w:type="spellEnd"/>
      <w:r w:rsidRPr="00050E2F">
        <w:rPr>
          <w:rtl/>
        </w:rPr>
        <w:t xml:space="preserve"> </w:t>
      </w:r>
      <w:proofErr w:type="spellStart"/>
      <w:r w:rsidRPr="00050E2F">
        <w:rPr>
          <w:rtl/>
        </w:rPr>
        <w:t>آن‌ها</w:t>
      </w:r>
      <w:proofErr w:type="spellEnd"/>
      <w:r w:rsidRPr="00050E2F">
        <w:rPr>
          <w:rtl/>
        </w:rPr>
        <w:t xml:space="preserve"> را فعال کنیم</w:t>
      </w:r>
      <w:r w:rsidRPr="00050E2F">
        <w:t>.</w:t>
      </w:r>
    </w:p>
    <w:p w14:paraId="24C2B31D" w14:textId="77777777" w:rsidR="00050E2F" w:rsidRPr="00050E2F" w:rsidRDefault="00050E2F" w:rsidP="00050E2F">
      <w:pPr>
        <w:rPr>
          <w:b/>
          <w:bCs/>
        </w:rPr>
      </w:pPr>
      <w:r w:rsidRPr="00050E2F">
        <w:rPr>
          <w:b/>
          <w:bCs/>
          <w:rtl/>
        </w:rPr>
        <w:t>صورت مسئله پروژه</w:t>
      </w:r>
    </w:p>
    <w:p w14:paraId="5C5E1AA7" w14:textId="77777777" w:rsidR="00050E2F" w:rsidRPr="00050E2F" w:rsidRDefault="00050E2F" w:rsidP="00050E2F">
      <w:r w:rsidRPr="00050E2F">
        <w:rPr>
          <w:rtl/>
        </w:rPr>
        <w:t xml:space="preserve">ما </w:t>
      </w:r>
      <w:proofErr w:type="spellStart"/>
      <w:r w:rsidRPr="00050E2F">
        <w:rPr>
          <w:rtl/>
        </w:rPr>
        <w:t>می‌خواهیم</w:t>
      </w:r>
      <w:proofErr w:type="spellEnd"/>
      <w:r w:rsidRPr="00050E2F">
        <w:rPr>
          <w:rtl/>
        </w:rPr>
        <w:t xml:space="preserve"> مداری بسازیم که یک کلید به پایه</w:t>
      </w:r>
      <w:r w:rsidRPr="00050E2F">
        <w:t xml:space="preserve"> PA0 </w:t>
      </w:r>
      <w:r w:rsidRPr="00050E2F">
        <w:rPr>
          <w:rtl/>
        </w:rPr>
        <w:t>و یک</w:t>
      </w:r>
      <w:r w:rsidRPr="00050E2F">
        <w:t xml:space="preserve"> LED </w:t>
      </w:r>
      <w:r w:rsidRPr="00050E2F">
        <w:rPr>
          <w:rtl/>
        </w:rPr>
        <w:t>به پایه</w:t>
      </w:r>
      <w:r w:rsidRPr="00050E2F">
        <w:t xml:space="preserve"> PC0 </w:t>
      </w:r>
      <w:r w:rsidRPr="00050E2F">
        <w:rPr>
          <w:rtl/>
        </w:rPr>
        <w:t>متصل باشد</w:t>
      </w:r>
      <w:r w:rsidRPr="00050E2F">
        <w:t>.</w:t>
      </w:r>
    </w:p>
    <w:p w14:paraId="21315E93" w14:textId="77777777" w:rsidR="00050E2F" w:rsidRPr="00050E2F" w:rsidRDefault="00050E2F" w:rsidP="00050E2F">
      <w:pPr>
        <w:numPr>
          <w:ilvl w:val="0"/>
          <w:numId w:val="50"/>
        </w:numPr>
      </w:pPr>
      <w:r w:rsidRPr="00050E2F">
        <w:rPr>
          <w:rtl/>
        </w:rPr>
        <w:lastRenderedPageBreak/>
        <w:t>تا زمانی که دستمان روی کلید است</w:t>
      </w:r>
      <w:r w:rsidRPr="00050E2F">
        <w:t xml:space="preserve"> LED </w:t>
      </w:r>
      <w:r w:rsidRPr="00050E2F">
        <w:rPr>
          <w:rtl/>
        </w:rPr>
        <w:t>روشن بماند</w:t>
      </w:r>
      <w:r w:rsidRPr="00050E2F">
        <w:t>.</w:t>
      </w:r>
    </w:p>
    <w:p w14:paraId="7E05E213" w14:textId="77777777" w:rsidR="00050E2F" w:rsidRPr="00050E2F" w:rsidRDefault="00050E2F" w:rsidP="00050E2F">
      <w:pPr>
        <w:numPr>
          <w:ilvl w:val="0"/>
          <w:numId w:val="50"/>
        </w:numPr>
      </w:pPr>
      <w:r w:rsidRPr="00050E2F">
        <w:rPr>
          <w:rtl/>
        </w:rPr>
        <w:t>به محض برداشتن دست از روی کلید</w:t>
      </w:r>
      <w:r w:rsidRPr="00050E2F">
        <w:t xml:space="preserve"> LED </w:t>
      </w:r>
      <w:r w:rsidRPr="00050E2F">
        <w:rPr>
          <w:rtl/>
        </w:rPr>
        <w:t>خاموش شود</w:t>
      </w:r>
      <w:r w:rsidRPr="00050E2F">
        <w:t>.</w:t>
      </w:r>
    </w:p>
    <w:p w14:paraId="42BEE757" w14:textId="6B5E4C83" w:rsidR="00050E2F" w:rsidRPr="00050E2F" w:rsidRDefault="00050E2F" w:rsidP="00050E2F">
      <w:pPr>
        <w:pStyle w:val="Heading2"/>
      </w:pPr>
      <w:bookmarkStart w:id="23" w:name="_Toc218347165"/>
      <w:r>
        <w:rPr>
          <w:rFonts w:hint="cs"/>
          <w:rtl/>
        </w:rPr>
        <w:t>۱</w:t>
      </w:r>
      <w:r w:rsidRPr="00050E2F">
        <w:rPr>
          <w:rtl/>
        </w:rPr>
        <w:t xml:space="preserve">: بستن مدار در </w:t>
      </w:r>
      <w:proofErr w:type="spellStart"/>
      <w:r w:rsidRPr="00050E2F">
        <w:rPr>
          <w:rtl/>
        </w:rPr>
        <w:t>پروتئوس</w:t>
      </w:r>
      <w:bookmarkEnd w:id="23"/>
      <w:proofErr w:type="spellEnd"/>
    </w:p>
    <w:p w14:paraId="30BDD8F0" w14:textId="77777777" w:rsidR="00050E2F" w:rsidRPr="00050E2F" w:rsidRDefault="00050E2F" w:rsidP="00050E2F">
      <w:r w:rsidRPr="00050E2F">
        <w:rPr>
          <w:rtl/>
        </w:rPr>
        <w:t>برای این پروژه به قطعات زیر نیاز داریم</w:t>
      </w:r>
      <w:r w:rsidRPr="00050E2F">
        <w:t>:</w:t>
      </w:r>
    </w:p>
    <w:p w14:paraId="7E382AFA" w14:textId="77777777" w:rsidR="00050E2F" w:rsidRPr="00050E2F" w:rsidRDefault="00050E2F" w:rsidP="00050E2F">
      <w:pPr>
        <w:numPr>
          <w:ilvl w:val="0"/>
          <w:numId w:val="51"/>
        </w:numPr>
      </w:pPr>
      <w:proofErr w:type="spellStart"/>
      <w:r w:rsidRPr="00050E2F">
        <w:rPr>
          <w:rtl/>
        </w:rPr>
        <w:t>میکروکنترلر</w:t>
      </w:r>
      <w:proofErr w:type="spellEnd"/>
      <w:r w:rsidRPr="00050E2F">
        <w:t xml:space="preserve"> ATmega32</w:t>
      </w:r>
    </w:p>
    <w:p w14:paraId="4BD5B713" w14:textId="1326064D" w:rsidR="00050E2F" w:rsidRPr="00050E2F" w:rsidRDefault="00050E2F" w:rsidP="00050E2F">
      <w:pPr>
        <w:numPr>
          <w:ilvl w:val="0"/>
          <w:numId w:val="51"/>
        </w:numPr>
      </w:pPr>
      <w:r w:rsidRPr="00050E2F">
        <w:rPr>
          <w:rtl/>
        </w:rPr>
        <w:t>یک عدد</w:t>
      </w:r>
      <w:r w:rsidRPr="00050E2F">
        <w:t xml:space="preserve"> LED </w:t>
      </w:r>
      <w:r w:rsidRPr="00050E2F">
        <w:rPr>
          <w:rtl/>
        </w:rPr>
        <w:t>و مقاومت ۳۳۰ اهم</w:t>
      </w:r>
      <w:r w:rsidRPr="00050E2F">
        <w:t xml:space="preserve"> </w:t>
      </w:r>
      <w:r w:rsidRPr="00050E2F">
        <w:rPr>
          <w:rtl/>
        </w:rPr>
        <w:t>متصل به پایه</w:t>
      </w:r>
      <w:r w:rsidRPr="00050E2F">
        <w:t xml:space="preserve"> PC0 </w:t>
      </w:r>
      <w:r w:rsidRPr="00050E2F">
        <w:rPr>
          <w:rtl/>
        </w:rPr>
        <w:t>مانند فصل قبل</w:t>
      </w:r>
    </w:p>
    <w:p w14:paraId="60DD304A" w14:textId="65D09DA4" w:rsidR="00050E2F" w:rsidRPr="00050E2F" w:rsidRDefault="00050E2F" w:rsidP="00050E2F">
      <w:pPr>
        <w:numPr>
          <w:ilvl w:val="0"/>
          <w:numId w:val="51"/>
        </w:numPr>
      </w:pPr>
      <w:r w:rsidRPr="00050E2F">
        <w:rPr>
          <w:rtl/>
        </w:rPr>
        <w:t>یک عدد دکمه فشاری یا</w:t>
      </w:r>
      <w:r w:rsidRPr="00050E2F">
        <w:t xml:space="preserve"> Button</w:t>
      </w:r>
      <w:r w:rsidR="00A265C0">
        <w:t xml:space="preserve"> </w:t>
      </w:r>
    </w:p>
    <w:p w14:paraId="7DFEB6BD" w14:textId="77777777" w:rsidR="00CD0AED" w:rsidRDefault="00050E2F" w:rsidP="00CD0AED">
      <w:pPr>
        <w:rPr>
          <w:rtl/>
        </w:rPr>
      </w:pPr>
      <w:r w:rsidRPr="00050E2F">
        <w:rPr>
          <w:b/>
          <w:bCs/>
          <w:rtl/>
        </w:rPr>
        <w:t>اتصال دکمه</w:t>
      </w:r>
      <w:r w:rsidRPr="00050E2F">
        <w:rPr>
          <w:b/>
          <w:bCs/>
        </w:rPr>
        <w:t>:</w:t>
      </w:r>
      <w:r w:rsidRPr="00050E2F">
        <w:t xml:space="preserve"> </w:t>
      </w:r>
    </w:p>
    <w:p w14:paraId="51ACCB44" w14:textId="77777777" w:rsidR="00CD0AED" w:rsidRDefault="00050E2F" w:rsidP="00CD0AED">
      <w:r w:rsidRPr="00050E2F">
        <w:rPr>
          <w:rtl/>
        </w:rPr>
        <w:t>۱</w:t>
      </w:r>
      <w:r w:rsidRPr="00050E2F">
        <w:t xml:space="preserve">. </w:t>
      </w:r>
      <w:r w:rsidRPr="00050E2F">
        <w:rPr>
          <w:rtl/>
        </w:rPr>
        <w:t>یک سر دکمه را به پایه شماره ۴۰ یعنی</w:t>
      </w:r>
      <w:r w:rsidRPr="00050E2F">
        <w:t xml:space="preserve"> PA0 </w:t>
      </w:r>
      <w:r w:rsidRPr="00050E2F">
        <w:rPr>
          <w:rtl/>
        </w:rPr>
        <w:t>وصل کنید</w:t>
      </w:r>
      <w:r w:rsidRPr="00050E2F">
        <w:t>.</w:t>
      </w:r>
    </w:p>
    <w:p w14:paraId="20925F4D" w14:textId="4770E923" w:rsidR="00050E2F" w:rsidRDefault="00050E2F" w:rsidP="00CD0AED">
      <w:pPr>
        <w:rPr>
          <w:rtl/>
        </w:rPr>
      </w:pPr>
      <w:r w:rsidRPr="00050E2F">
        <w:t xml:space="preserve"> </w:t>
      </w:r>
      <w:r w:rsidRPr="00050E2F">
        <w:rPr>
          <w:rtl/>
        </w:rPr>
        <w:t>۲</w:t>
      </w:r>
      <w:r w:rsidRPr="00050E2F">
        <w:t xml:space="preserve">. </w:t>
      </w:r>
      <w:r w:rsidRPr="00050E2F">
        <w:rPr>
          <w:rtl/>
        </w:rPr>
        <w:t>سر دیگر دکمه را به زمین یا</w:t>
      </w:r>
      <w:r w:rsidRPr="00050E2F">
        <w:t xml:space="preserve"> GND </w:t>
      </w:r>
      <w:r w:rsidRPr="00050E2F">
        <w:rPr>
          <w:rtl/>
        </w:rPr>
        <w:t>وصل کنید</w:t>
      </w:r>
      <w:r w:rsidRPr="00050E2F">
        <w:t xml:space="preserve">. </w:t>
      </w:r>
      <w:r w:rsidRPr="00050E2F">
        <w:rPr>
          <w:rtl/>
        </w:rPr>
        <w:t xml:space="preserve">توجه کنید که چون از مقاومت داخلی </w:t>
      </w:r>
      <w:proofErr w:type="spellStart"/>
      <w:r w:rsidRPr="00050E2F">
        <w:rPr>
          <w:rtl/>
        </w:rPr>
        <w:t>میکروکنترلر</w:t>
      </w:r>
      <w:proofErr w:type="spellEnd"/>
      <w:r w:rsidRPr="00050E2F">
        <w:rPr>
          <w:rtl/>
        </w:rPr>
        <w:t xml:space="preserve"> استفاده </w:t>
      </w:r>
      <w:proofErr w:type="spellStart"/>
      <w:r w:rsidRPr="00050E2F">
        <w:rPr>
          <w:rtl/>
        </w:rPr>
        <w:t>می‌کنیم</w:t>
      </w:r>
      <w:proofErr w:type="spellEnd"/>
      <w:r w:rsidRPr="00050E2F">
        <w:rPr>
          <w:rtl/>
        </w:rPr>
        <w:t xml:space="preserve"> نیازی به مقاومت اضافی برای دکمه در </w:t>
      </w:r>
      <w:proofErr w:type="spellStart"/>
      <w:r w:rsidRPr="00050E2F">
        <w:rPr>
          <w:rtl/>
        </w:rPr>
        <w:t>پروتئوس</w:t>
      </w:r>
      <w:proofErr w:type="spellEnd"/>
      <w:r w:rsidRPr="00050E2F">
        <w:rPr>
          <w:rtl/>
        </w:rPr>
        <w:t xml:space="preserve"> نداریم</w:t>
      </w:r>
      <w:r w:rsidRPr="00050E2F">
        <w:t>.</w:t>
      </w:r>
    </w:p>
    <w:p w14:paraId="4EC16C04" w14:textId="77777777" w:rsidR="00CD0AED" w:rsidRDefault="00CD0AED" w:rsidP="00CD0AED">
      <w:pPr>
        <w:rPr>
          <w:rtl/>
        </w:rPr>
      </w:pPr>
    </w:p>
    <w:p w14:paraId="0FAE3D41" w14:textId="354084AD" w:rsidR="00CD0AED" w:rsidRPr="00050E2F" w:rsidRDefault="00CD0AED" w:rsidP="00CD0AED">
      <w:pPr>
        <w:jc w:val="center"/>
        <w:rPr>
          <w:rFonts w:hint="cs"/>
          <w:rtl/>
        </w:rPr>
      </w:pPr>
      <w:r w:rsidRPr="00CD0AED">
        <w:rPr>
          <w:rtl/>
        </w:rPr>
        <w:drawing>
          <wp:inline distT="0" distB="0" distL="0" distR="0" wp14:anchorId="072EAD47" wp14:editId="4975157A">
            <wp:extent cx="3293016" cy="1615390"/>
            <wp:effectExtent l="0" t="0" r="3175" b="4445"/>
            <wp:docPr id="6184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3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543" cy="16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D56" w14:textId="35ED0648" w:rsidR="00050E2F" w:rsidRPr="00050E2F" w:rsidRDefault="00050E2F" w:rsidP="00050E2F">
      <w:pPr>
        <w:pStyle w:val="Heading2"/>
      </w:pPr>
      <w:bookmarkStart w:id="24" w:name="_Toc218347166"/>
      <w:r>
        <w:rPr>
          <w:rFonts w:hint="cs"/>
          <w:rtl/>
        </w:rPr>
        <w:t>۲</w:t>
      </w:r>
      <w:r w:rsidRPr="00050E2F">
        <w:rPr>
          <w:rtl/>
        </w:rPr>
        <w:t xml:space="preserve">: </w:t>
      </w:r>
      <w:proofErr w:type="spellStart"/>
      <w:r w:rsidRPr="00050E2F">
        <w:rPr>
          <w:rtl/>
        </w:rPr>
        <w:t>کدنویسی</w:t>
      </w:r>
      <w:proofErr w:type="spellEnd"/>
      <w:r w:rsidRPr="00050E2F">
        <w:rPr>
          <w:rtl/>
        </w:rPr>
        <w:t xml:space="preserve"> و </w:t>
      </w:r>
      <w:proofErr w:type="spellStart"/>
      <w:r w:rsidRPr="00050E2F">
        <w:rPr>
          <w:rtl/>
        </w:rPr>
        <w:t>فعال‌سازی</w:t>
      </w:r>
      <w:proofErr w:type="spellEnd"/>
      <w:r w:rsidRPr="00050E2F">
        <w:rPr>
          <w:rtl/>
        </w:rPr>
        <w:t xml:space="preserve"> مقاومت داخلی</w:t>
      </w:r>
      <w:bookmarkEnd w:id="24"/>
    </w:p>
    <w:p w14:paraId="11F83735" w14:textId="77777777" w:rsidR="00050E2F" w:rsidRPr="00050E2F" w:rsidRDefault="00050E2F" w:rsidP="00050E2F">
      <w:r w:rsidRPr="00050E2F">
        <w:rPr>
          <w:rtl/>
        </w:rPr>
        <w:t xml:space="preserve">نکته طلایی این فصل در </w:t>
      </w:r>
      <w:proofErr w:type="spellStart"/>
      <w:r w:rsidRPr="00050E2F">
        <w:rPr>
          <w:rtl/>
        </w:rPr>
        <w:t>رجیستر</w:t>
      </w:r>
      <w:proofErr w:type="spellEnd"/>
      <w:r w:rsidRPr="00050E2F">
        <w:t xml:space="preserve"> PORT </w:t>
      </w:r>
      <w:r w:rsidRPr="00050E2F">
        <w:rPr>
          <w:rtl/>
        </w:rPr>
        <w:t>نهفته است</w:t>
      </w:r>
      <w:r w:rsidRPr="00050E2F">
        <w:t xml:space="preserve">. </w:t>
      </w:r>
      <w:r w:rsidRPr="00050E2F">
        <w:rPr>
          <w:rtl/>
        </w:rPr>
        <w:t xml:space="preserve">ما در فصل ۳ یاد گرفتیم که اگر پایه خروجی باشد </w:t>
      </w:r>
      <w:proofErr w:type="spellStart"/>
      <w:r w:rsidRPr="00050E2F">
        <w:rPr>
          <w:rtl/>
        </w:rPr>
        <w:t>رجیستر</w:t>
      </w:r>
      <w:proofErr w:type="spellEnd"/>
      <w:r w:rsidRPr="00050E2F">
        <w:t xml:space="preserve"> PORT </w:t>
      </w:r>
      <w:r w:rsidRPr="00050E2F">
        <w:rPr>
          <w:rtl/>
        </w:rPr>
        <w:t xml:space="preserve">ولتاژ را تعیین </w:t>
      </w:r>
      <w:proofErr w:type="spellStart"/>
      <w:r w:rsidRPr="00050E2F">
        <w:rPr>
          <w:rtl/>
        </w:rPr>
        <w:t>می‌کند</w:t>
      </w:r>
      <w:proofErr w:type="spellEnd"/>
      <w:r w:rsidRPr="00050E2F">
        <w:t xml:space="preserve">. </w:t>
      </w:r>
      <w:r w:rsidRPr="00050E2F">
        <w:rPr>
          <w:rtl/>
        </w:rPr>
        <w:t xml:space="preserve">اما اگر پایه </w:t>
      </w:r>
      <w:r w:rsidRPr="00050E2F">
        <w:rPr>
          <w:b/>
          <w:bCs/>
          <w:rtl/>
        </w:rPr>
        <w:t>ورودی</w:t>
      </w:r>
      <w:r w:rsidRPr="00050E2F">
        <w:rPr>
          <w:rtl/>
        </w:rPr>
        <w:t xml:space="preserve"> باشد نوشتن عدد ۱ در </w:t>
      </w:r>
      <w:proofErr w:type="spellStart"/>
      <w:r w:rsidRPr="00050E2F">
        <w:rPr>
          <w:rtl/>
        </w:rPr>
        <w:t>رجیستر</w:t>
      </w:r>
      <w:proofErr w:type="spellEnd"/>
      <w:r w:rsidRPr="00050E2F">
        <w:t xml:space="preserve"> PORT </w:t>
      </w:r>
      <w:r w:rsidRPr="00050E2F">
        <w:rPr>
          <w:rtl/>
        </w:rPr>
        <w:t xml:space="preserve">باعث فعال شدن </w:t>
      </w:r>
      <w:r w:rsidRPr="00050E2F">
        <w:rPr>
          <w:b/>
          <w:bCs/>
          <w:rtl/>
        </w:rPr>
        <w:t xml:space="preserve">مقاومت </w:t>
      </w:r>
      <w:proofErr w:type="spellStart"/>
      <w:r w:rsidRPr="00050E2F">
        <w:rPr>
          <w:b/>
          <w:bCs/>
          <w:rtl/>
        </w:rPr>
        <w:t>پول‌آپ</w:t>
      </w:r>
      <w:proofErr w:type="spellEnd"/>
      <w:r w:rsidRPr="00050E2F">
        <w:rPr>
          <w:b/>
          <w:bCs/>
          <w:rtl/>
        </w:rPr>
        <w:t xml:space="preserve"> داخلی</w:t>
      </w:r>
      <w:r w:rsidRPr="00050E2F">
        <w:rPr>
          <w:rtl/>
        </w:rPr>
        <w:t xml:space="preserve"> </w:t>
      </w:r>
      <w:proofErr w:type="spellStart"/>
      <w:r w:rsidRPr="00050E2F">
        <w:rPr>
          <w:rtl/>
        </w:rPr>
        <w:t>می‌شود</w:t>
      </w:r>
      <w:proofErr w:type="spellEnd"/>
      <w:r w:rsidRPr="00050E2F">
        <w:t>.</w:t>
      </w:r>
    </w:p>
    <w:p w14:paraId="2C118D14" w14:textId="77777777" w:rsidR="00050E2F" w:rsidRDefault="00050E2F" w:rsidP="00050E2F">
      <w:r w:rsidRPr="00050E2F">
        <w:rPr>
          <w:rtl/>
        </w:rPr>
        <w:lastRenderedPageBreak/>
        <w:t>بنابراین منطق برنامه ما به این صورت است</w:t>
      </w:r>
    </w:p>
    <w:p w14:paraId="63A4C112" w14:textId="6950743B" w:rsidR="00050E2F" w:rsidRDefault="00050E2F" w:rsidP="00050E2F">
      <w:pPr>
        <w:rPr>
          <w:rtl/>
        </w:rPr>
      </w:pPr>
      <w:r w:rsidRPr="00050E2F">
        <w:rPr>
          <w:rtl/>
        </w:rPr>
        <w:t>۱</w:t>
      </w:r>
      <w:r w:rsidRPr="00050E2F">
        <w:t xml:space="preserve">. </w:t>
      </w:r>
      <w:r w:rsidRPr="00050E2F">
        <w:rPr>
          <w:rtl/>
        </w:rPr>
        <w:t>پایه کلید ورودی باشد</w:t>
      </w:r>
      <w:r w:rsidRPr="00050E2F">
        <w:t xml:space="preserve"> DDR </w:t>
      </w:r>
      <w:r w:rsidRPr="00050E2F">
        <w:rPr>
          <w:rtl/>
        </w:rPr>
        <w:t>صفر شود</w:t>
      </w:r>
    </w:p>
    <w:p w14:paraId="5E2C3377" w14:textId="64DBEE2E" w:rsidR="00050E2F" w:rsidRDefault="00050E2F" w:rsidP="00050E2F">
      <w:r w:rsidRPr="00050E2F">
        <w:rPr>
          <w:rtl/>
        </w:rPr>
        <w:t>۲</w:t>
      </w:r>
      <w:r w:rsidRPr="00050E2F">
        <w:t xml:space="preserve">. </w:t>
      </w:r>
      <w:r w:rsidRPr="00050E2F">
        <w:rPr>
          <w:rtl/>
        </w:rPr>
        <w:t>مقاومت داخلی کلید فعال شود</w:t>
      </w:r>
      <w:r w:rsidRPr="00050E2F">
        <w:t xml:space="preserve"> PORT </w:t>
      </w:r>
      <w:r w:rsidRPr="00050E2F">
        <w:rPr>
          <w:rtl/>
        </w:rPr>
        <w:t>یک شود</w:t>
      </w:r>
      <w:r w:rsidRPr="00050E2F">
        <w:t>.</w:t>
      </w:r>
    </w:p>
    <w:p w14:paraId="695BBE82" w14:textId="77777777" w:rsidR="00A265C0" w:rsidRDefault="00050E2F" w:rsidP="00050E2F">
      <w:r w:rsidRPr="00050E2F">
        <w:t xml:space="preserve"> </w:t>
      </w:r>
      <w:r w:rsidRPr="00050E2F">
        <w:rPr>
          <w:rtl/>
        </w:rPr>
        <w:t>۳</w:t>
      </w:r>
      <w:r w:rsidRPr="00050E2F">
        <w:t xml:space="preserve">. </w:t>
      </w:r>
      <w:r w:rsidRPr="00050E2F">
        <w:rPr>
          <w:rtl/>
        </w:rPr>
        <w:t>پایه</w:t>
      </w:r>
      <w:r w:rsidRPr="00050E2F">
        <w:t xml:space="preserve"> LED </w:t>
      </w:r>
      <w:r w:rsidRPr="00050E2F">
        <w:rPr>
          <w:rtl/>
        </w:rPr>
        <w:t>خروجی باشد</w:t>
      </w:r>
      <w:r w:rsidRPr="00050E2F">
        <w:t>.</w:t>
      </w:r>
    </w:p>
    <w:p w14:paraId="7A6AB35C" w14:textId="0F848129" w:rsidR="00050E2F" w:rsidRDefault="00050E2F" w:rsidP="00050E2F">
      <w:pPr>
        <w:rPr>
          <w:rtl/>
        </w:rPr>
      </w:pPr>
      <w:r w:rsidRPr="00050E2F">
        <w:t xml:space="preserve"> </w:t>
      </w:r>
      <w:r w:rsidRPr="00050E2F">
        <w:rPr>
          <w:rtl/>
        </w:rPr>
        <w:t>۴</w:t>
      </w:r>
      <w:r w:rsidRPr="00050E2F">
        <w:t xml:space="preserve">. </w:t>
      </w:r>
      <w:r w:rsidRPr="00050E2F">
        <w:rPr>
          <w:rtl/>
        </w:rPr>
        <w:t xml:space="preserve">در حلقه اصلی وضعیت پایه کلید را از روی </w:t>
      </w:r>
      <w:proofErr w:type="spellStart"/>
      <w:r w:rsidRPr="00050E2F">
        <w:rPr>
          <w:rtl/>
        </w:rPr>
        <w:t>رجیستر</w:t>
      </w:r>
      <w:proofErr w:type="spellEnd"/>
      <w:r w:rsidRPr="00050E2F">
        <w:t xml:space="preserve"> PIN </w:t>
      </w:r>
      <w:r w:rsidRPr="00050E2F">
        <w:rPr>
          <w:rtl/>
        </w:rPr>
        <w:t>بخوانیم</w:t>
      </w:r>
      <w:r w:rsidRPr="00050E2F">
        <w:t>.</w:t>
      </w:r>
    </w:p>
    <w:p w14:paraId="65B539A6" w14:textId="77777777" w:rsidR="00A265C0" w:rsidRPr="00050E2F" w:rsidRDefault="00A265C0" w:rsidP="00050E2F">
      <w:pPr>
        <w:rPr>
          <w:rFonts w:hint="cs"/>
          <w:rtl/>
        </w:rPr>
      </w:pPr>
    </w:p>
    <w:p w14:paraId="6A6FB8B8" w14:textId="77777777" w:rsidR="00050E2F" w:rsidRPr="00050E2F" w:rsidRDefault="00050E2F" w:rsidP="00050E2F">
      <w:pPr>
        <w:rPr>
          <w:b/>
          <w:bCs/>
        </w:rPr>
      </w:pPr>
      <w:r w:rsidRPr="00050E2F">
        <w:rPr>
          <w:b/>
          <w:bCs/>
          <w:rtl/>
        </w:rPr>
        <w:t>کد برنامه در</w:t>
      </w:r>
      <w:r w:rsidRPr="00050E2F">
        <w:rPr>
          <w:b/>
          <w:bCs/>
        </w:rPr>
        <w:t xml:space="preserve"> Atmel Studio</w:t>
      </w:r>
    </w:p>
    <w:p w14:paraId="3D1821CB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</w:t>
      </w:r>
    </w:p>
    <w:p w14:paraId="61D53219" w14:textId="11074805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 w:rsidR="00A265C0">
        <w:rPr>
          <w:rFonts w:ascii="Consolas" w:hAnsi="Consolas" w:cs="Courier New"/>
          <w:color w:val="696969"/>
          <w:sz w:val="17"/>
          <w:szCs w:val="17"/>
        </w:rPr>
        <w:t>main</w:t>
      </w:r>
      <w:r>
        <w:rPr>
          <w:rFonts w:ascii="Consolas" w:hAnsi="Consolas" w:cs="Courier New"/>
          <w:color w:val="696969"/>
          <w:sz w:val="17"/>
          <w:szCs w:val="17"/>
        </w:rPr>
        <w:t>.c</w:t>
      </w:r>
      <w:proofErr w:type="spellEnd"/>
    </w:p>
    <w:p w14:paraId="4AEFE29E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 *</w:t>
      </w:r>
    </w:p>
    <w:p w14:paraId="6FD592B3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* Description: Turn on LED on PC0 when Button on PA0 is pressed</w:t>
      </w:r>
    </w:p>
    <w:p w14:paraId="6F69CBEB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 * Note: Using Internal Pull-up Resistor</w:t>
      </w:r>
    </w:p>
    <w:p w14:paraId="48C0EFFB" w14:textId="27805776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 * Author: </w:t>
      </w:r>
      <w:proofErr w:type="spellStart"/>
      <w:r w:rsidR="00A265C0">
        <w:rPr>
          <w:rFonts w:ascii="Consolas" w:hAnsi="Consolas" w:cs="Courier New"/>
          <w:color w:val="696969"/>
          <w:sz w:val="17"/>
          <w:szCs w:val="17"/>
        </w:rPr>
        <w:t>MahdiGhaemi</w:t>
      </w:r>
      <w:proofErr w:type="spellEnd"/>
    </w:p>
    <w:p w14:paraId="2CC34288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 xml:space="preserve"> */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59DC26C8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6DC8BC8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48F50971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7B7806B2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main(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6A5C1EA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{</w:t>
      </w:r>
    </w:p>
    <w:p w14:paraId="600D1389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// --- Configuration ---</w:t>
      </w:r>
    </w:p>
    <w:p w14:paraId="70B34D5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29AA7233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color w:val="696969"/>
          <w:sz w:val="17"/>
          <w:szCs w:val="17"/>
        </w:rPr>
        <w:t>// 1. Setup LED (PC0)</w:t>
      </w:r>
    </w:p>
    <w:p w14:paraId="0AEBCA8C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color w:val="696969"/>
          <w:sz w:val="17"/>
          <w:szCs w:val="17"/>
        </w:rPr>
        <w:t>// Set PC0 as Output</w:t>
      </w:r>
    </w:p>
    <w:p w14:paraId="12C6234C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    DDRC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</w:p>
    <w:p w14:paraId="5644C432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</w:p>
    <w:p w14:paraId="272784BD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color w:val="696969"/>
          <w:sz w:val="17"/>
          <w:szCs w:val="17"/>
        </w:rPr>
        <w:t>// 2. Setup Button (PA0)</w:t>
      </w:r>
    </w:p>
    <w:p w14:paraId="321C0095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</w:t>
      </w:r>
      <w:r>
        <w:rPr>
          <w:rFonts w:ascii="Consolas" w:hAnsi="Consolas" w:cs="Courier New"/>
          <w:color w:val="696969"/>
          <w:sz w:val="17"/>
          <w:szCs w:val="17"/>
        </w:rPr>
        <w:t>// Set PA0 as Input (Default is 0, but good to be explicit)</w:t>
      </w:r>
    </w:p>
    <w:p w14:paraId="774F1743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DDRA &amp;=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~(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03C5BF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</w:p>
    <w:p w14:paraId="16A067CD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color w:val="696969"/>
          <w:sz w:val="17"/>
          <w:szCs w:val="17"/>
        </w:rPr>
        <w:t>// Enable Internal Pull-up Resistor for PA0</w:t>
      </w:r>
    </w:p>
    <w:p w14:paraId="22BAD3E1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r>
        <w:rPr>
          <w:rFonts w:ascii="Consolas" w:hAnsi="Consolas" w:cs="Courier New"/>
          <w:color w:val="696969"/>
          <w:sz w:val="17"/>
          <w:szCs w:val="17"/>
        </w:rPr>
        <w:t>// We write 1 to PORT register while pin is Input</w:t>
      </w:r>
    </w:p>
    <w:p w14:paraId="745F1F40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    PORTA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003EC327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02D16E09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</w:t>
      </w:r>
      <w:r>
        <w:rPr>
          <w:rFonts w:ascii="Consolas" w:hAnsi="Consolas" w:cs="Courier New"/>
          <w:color w:val="696969"/>
          <w:sz w:val="17"/>
          <w:szCs w:val="17"/>
        </w:rPr>
        <w:t>// --- Main Loop ---</w:t>
      </w:r>
    </w:p>
    <w:p w14:paraId="377711F5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6DF8BF2D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7ACB23CB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r>
        <w:rPr>
          <w:rFonts w:ascii="Consolas" w:hAnsi="Consolas" w:cs="Courier New"/>
          <w:color w:val="696969"/>
          <w:sz w:val="17"/>
          <w:szCs w:val="17"/>
        </w:rPr>
        <w:t>/* Check if button is pressed.</w:t>
      </w:r>
    </w:p>
    <w:p w14:paraId="5E292C17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Since we use Pull-up, the logic is inverted (Active Low):</w:t>
      </w:r>
    </w:p>
    <w:p w14:paraId="6C8D463E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- Not Pressed = Voltage is 5V (Logic 1)</w:t>
      </w:r>
    </w:p>
    <w:p w14:paraId="02CCBB3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- Pressed     = Voltage is 0V (Logic 0)</w:t>
      </w:r>
    </w:p>
    <w:p w14:paraId="033664FA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</w:t>
      </w:r>
    </w:p>
    <w:p w14:paraId="58CC8F4E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We read the PINA register to check the voltage.</w:t>
      </w:r>
    </w:p>
    <w:p w14:paraId="3AA294EC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*/</w:t>
      </w:r>
    </w:p>
    <w:p w14:paraId="0A380205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37.  </w:t>
      </w:r>
    </w:p>
    <w:p w14:paraId="21B23CF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( 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PINA &amp;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)) ==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 )</w:t>
      </w:r>
      <w:proofErr w:type="gramEnd"/>
    </w:p>
    <w:p w14:paraId="4DD92CE3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1F9BEEE9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      </w:t>
      </w:r>
      <w:r>
        <w:rPr>
          <w:rFonts w:ascii="Consolas" w:hAnsi="Consolas" w:cs="Courier New"/>
          <w:color w:val="696969"/>
          <w:sz w:val="17"/>
          <w:szCs w:val="17"/>
        </w:rPr>
        <w:t>// Button is pressed (Logic 0)</w:t>
      </w:r>
    </w:p>
    <w:p w14:paraId="3C293072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      </w:t>
      </w:r>
      <w:r>
        <w:rPr>
          <w:rFonts w:ascii="Consolas" w:hAnsi="Consolas" w:cs="Courier New"/>
          <w:color w:val="696969"/>
          <w:sz w:val="17"/>
          <w:szCs w:val="17"/>
        </w:rPr>
        <w:t>// Turn ON LED</w:t>
      </w:r>
    </w:p>
    <w:p w14:paraId="13344A0D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42.             PORTC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80996E2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2EE44DB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</w:p>
    <w:p w14:paraId="09D4367E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2D3B2458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      </w:t>
      </w:r>
      <w:r>
        <w:rPr>
          <w:rFonts w:ascii="Consolas" w:hAnsi="Consolas" w:cs="Courier New"/>
          <w:color w:val="696969"/>
          <w:sz w:val="17"/>
          <w:szCs w:val="17"/>
        </w:rPr>
        <w:t>// Button is released (Logic 1)</w:t>
      </w:r>
    </w:p>
    <w:p w14:paraId="50EE00A7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        </w:t>
      </w:r>
      <w:r>
        <w:rPr>
          <w:rFonts w:ascii="Consolas" w:hAnsi="Consolas" w:cs="Courier New"/>
          <w:color w:val="696969"/>
          <w:sz w:val="17"/>
          <w:szCs w:val="17"/>
        </w:rPr>
        <w:t>// Turn OFF LED</w:t>
      </w:r>
    </w:p>
    <w:p w14:paraId="559BD63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        PORTC &amp;=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~(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6756EA4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2227D0A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3023E551" w14:textId="77777777" w:rsidR="00050E2F" w:rsidRDefault="00050E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57912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51. }</w:t>
      </w:r>
      <w:proofErr w:type="gramEnd"/>
    </w:p>
    <w:p w14:paraId="0D18920F" w14:textId="77777777" w:rsidR="00050E2F" w:rsidRDefault="00050E2F" w:rsidP="00050E2F">
      <w:pPr>
        <w:rPr>
          <w:rFonts w:hint="cs"/>
          <w:b/>
          <w:bCs/>
          <w:rtl/>
        </w:rPr>
      </w:pPr>
    </w:p>
    <w:p w14:paraId="737454BE" w14:textId="469654BF" w:rsidR="00050E2F" w:rsidRPr="00050E2F" w:rsidRDefault="00050E2F" w:rsidP="00A42C63">
      <w:pPr>
        <w:pStyle w:val="Heading2"/>
      </w:pPr>
      <w:bookmarkStart w:id="25" w:name="_Toc218347167"/>
      <w:r>
        <w:rPr>
          <w:rFonts w:hint="cs"/>
          <w:rtl/>
        </w:rPr>
        <w:t>۳:</w:t>
      </w:r>
      <w:r w:rsidRPr="00050E2F">
        <w:rPr>
          <w:rtl/>
        </w:rPr>
        <w:t>تحلیل منطق شرط</w:t>
      </w:r>
      <w:r w:rsidRPr="00050E2F">
        <w:t xml:space="preserve"> IF</w:t>
      </w:r>
      <w:bookmarkEnd w:id="25"/>
    </w:p>
    <w:p w14:paraId="0818D815" w14:textId="77777777" w:rsidR="00050E2F" w:rsidRDefault="00050E2F" w:rsidP="00050E2F">
      <w:pPr>
        <w:rPr>
          <w:rtl/>
        </w:rPr>
      </w:pPr>
      <w:r w:rsidRPr="00050E2F">
        <w:rPr>
          <w:rtl/>
        </w:rPr>
        <w:t xml:space="preserve">شاید قسمت شرط </w:t>
      </w:r>
      <w:r>
        <w:t xml:space="preserve"> </w:t>
      </w:r>
      <w:r w:rsidRPr="00050E2F">
        <w:t xml:space="preserve">if </w:t>
      </w:r>
      <w:r w:rsidRPr="00050E2F">
        <w:rPr>
          <w:rtl/>
        </w:rPr>
        <w:t xml:space="preserve">کمی </w:t>
      </w:r>
      <w:proofErr w:type="spellStart"/>
      <w:r w:rsidRPr="00050E2F">
        <w:rPr>
          <w:rtl/>
        </w:rPr>
        <w:t>گیج‌کننده</w:t>
      </w:r>
      <w:proofErr w:type="spellEnd"/>
      <w:r w:rsidRPr="00050E2F">
        <w:rPr>
          <w:rtl/>
        </w:rPr>
        <w:t xml:space="preserve"> باشد. بیایید بازش کنیم</w:t>
      </w:r>
      <w:r w:rsidRPr="00050E2F">
        <w:t xml:space="preserve">. </w:t>
      </w:r>
      <w:r w:rsidRPr="00050E2F">
        <w:rPr>
          <w:rtl/>
        </w:rPr>
        <w:t>ما از دستور</w:t>
      </w:r>
    </w:p>
    <w:p w14:paraId="50E3E433" w14:textId="6FEE5391" w:rsidR="00050E2F" w:rsidRPr="00050E2F" w:rsidRDefault="00050E2F" w:rsidP="00050E2F">
      <w:r w:rsidRPr="00050E2F">
        <w:rPr>
          <w:rtl/>
        </w:rPr>
        <w:t xml:space="preserve"> </w:t>
      </w:r>
      <w:r>
        <w:t xml:space="preserve"> </w:t>
      </w:r>
      <w:r w:rsidRPr="00050E2F">
        <w:t xml:space="preserve">(PINA &amp; (1 &lt;&lt; 0)) </w:t>
      </w:r>
      <w:r w:rsidRPr="00050E2F">
        <w:rPr>
          <w:rtl/>
        </w:rPr>
        <w:t xml:space="preserve">استفاده کردیم. این دستور یعنی برو و فقط بیت شماره صفر از </w:t>
      </w:r>
      <w:proofErr w:type="spellStart"/>
      <w:r w:rsidRPr="00050E2F">
        <w:rPr>
          <w:rtl/>
        </w:rPr>
        <w:t>رجیستر</w:t>
      </w:r>
      <w:proofErr w:type="spellEnd"/>
      <w:r w:rsidRPr="00050E2F">
        <w:rPr>
          <w:rtl/>
        </w:rPr>
        <w:t xml:space="preserve"> ورودی</w:t>
      </w:r>
      <w:r w:rsidRPr="00050E2F">
        <w:t xml:space="preserve"> A </w:t>
      </w:r>
      <w:r w:rsidRPr="00050E2F">
        <w:rPr>
          <w:rtl/>
        </w:rPr>
        <w:t xml:space="preserve">را نگاه کن و بقیه </w:t>
      </w:r>
      <w:proofErr w:type="spellStart"/>
      <w:r w:rsidRPr="00050E2F">
        <w:rPr>
          <w:rtl/>
        </w:rPr>
        <w:t>بیت‌ها</w:t>
      </w:r>
      <w:proofErr w:type="spellEnd"/>
      <w:r w:rsidRPr="00050E2F">
        <w:rPr>
          <w:rtl/>
        </w:rPr>
        <w:t xml:space="preserve"> را نادیده بگیر</w:t>
      </w:r>
      <w:r w:rsidRPr="00050E2F">
        <w:t>.</w:t>
      </w:r>
    </w:p>
    <w:p w14:paraId="51B65703" w14:textId="328995F7" w:rsidR="00050E2F" w:rsidRPr="00050E2F" w:rsidRDefault="00050E2F" w:rsidP="00050E2F">
      <w:pPr>
        <w:numPr>
          <w:ilvl w:val="0"/>
          <w:numId w:val="52"/>
        </w:numPr>
      </w:pPr>
      <w:r w:rsidRPr="00050E2F">
        <w:rPr>
          <w:b/>
          <w:bCs/>
          <w:rtl/>
        </w:rPr>
        <w:t>حالت فشرده</w:t>
      </w:r>
      <w:r w:rsidRPr="00050E2F">
        <w:rPr>
          <w:b/>
          <w:bCs/>
        </w:rPr>
        <w:t>:</w:t>
      </w:r>
      <w:r w:rsidRPr="00050E2F">
        <w:t xml:space="preserve"> </w:t>
      </w:r>
      <w:r w:rsidRPr="00050E2F">
        <w:rPr>
          <w:rtl/>
        </w:rPr>
        <w:t xml:space="preserve">چون کلید به زمین وصل </w:t>
      </w:r>
      <w:proofErr w:type="spellStart"/>
      <w:r w:rsidRPr="00050E2F">
        <w:rPr>
          <w:rtl/>
        </w:rPr>
        <w:t>می‌شود</w:t>
      </w:r>
      <w:proofErr w:type="spellEnd"/>
      <w:r w:rsidRPr="00050E2F">
        <w:rPr>
          <w:rtl/>
        </w:rPr>
        <w:t xml:space="preserve"> ولتاژ ۰ </w:t>
      </w:r>
      <w:proofErr w:type="spellStart"/>
      <w:r w:rsidRPr="00050E2F">
        <w:rPr>
          <w:rtl/>
        </w:rPr>
        <w:t>می‌شود</w:t>
      </w:r>
      <w:proofErr w:type="spellEnd"/>
      <w:r w:rsidRPr="00050E2F">
        <w:rPr>
          <w:rtl/>
        </w:rPr>
        <w:t xml:space="preserve">. پس نتیجه عملیات بالا صفر خواهد بود. شرط </w:t>
      </w:r>
      <w:r w:rsidRPr="00050E2F">
        <w:t xml:space="preserve">== 0 </w:t>
      </w:r>
      <w:r>
        <w:rPr>
          <w:rFonts w:hint="cs"/>
          <w:rtl/>
        </w:rPr>
        <w:t xml:space="preserve"> </w:t>
      </w:r>
      <w:r w:rsidRPr="00050E2F">
        <w:rPr>
          <w:rtl/>
        </w:rPr>
        <w:t xml:space="preserve">صحیح </w:t>
      </w:r>
      <w:proofErr w:type="spellStart"/>
      <w:r w:rsidRPr="00050E2F">
        <w:rPr>
          <w:rtl/>
        </w:rPr>
        <w:t>می‌شود</w:t>
      </w:r>
      <w:proofErr w:type="spellEnd"/>
      <w:r w:rsidRPr="00050E2F">
        <w:rPr>
          <w:rtl/>
        </w:rPr>
        <w:t xml:space="preserve"> و دستور روشن شدن</w:t>
      </w:r>
      <w:r w:rsidRPr="00050E2F">
        <w:t xml:space="preserve"> LED </w:t>
      </w:r>
      <w:r>
        <w:rPr>
          <w:rFonts w:hint="cs"/>
          <w:rtl/>
        </w:rPr>
        <w:t xml:space="preserve"> </w:t>
      </w:r>
      <w:r w:rsidRPr="00050E2F">
        <w:rPr>
          <w:rtl/>
        </w:rPr>
        <w:t xml:space="preserve">اجرا </w:t>
      </w:r>
      <w:proofErr w:type="spellStart"/>
      <w:r w:rsidRPr="00050E2F">
        <w:rPr>
          <w:rtl/>
        </w:rPr>
        <w:t>می‌گردد</w:t>
      </w:r>
      <w:proofErr w:type="spellEnd"/>
      <w:r w:rsidRPr="00050E2F">
        <w:t>.</w:t>
      </w:r>
    </w:p>
    <w:p w14:paraId="5B34E9CD" w14:textId="77777777" w:rsidR="00050E2F" w:rsidRPr="00050E2F" w:rsidRDefault="00050E2F" w:rsidP="00050E2F">
      <w:pPr>
        <w:numPr>
          <w:ilvl w:val="0"/>
          <w:numId w:val="52"/>
        </w:numPr>
      </w:pPr>
      <w:r w:rsidRPr="00050E2F">
        <w:rPr>
          <w:b/>
          <w:bCs/>
          <w:rtl/>
        </w:rPr>
        <w:t>حالت رها شده</w:t>
      </w:r>
      <w:r w:rsidRPr="00050E2F">
        <w:rPr>
          <w:b/>
          <w:bCs/>
        </w:rPr>
        <w:t>:</w:t>
      </w:r>
      <w:r w:rsidRPr="00050E2F">
        <w:t xml:space="preserve"> </w:t>
      </w:r>
      <w:r w:rsidRPr="00050E2F">
        <w:rPr>
          <w:rtl/>
        </w:rPr>
        <w:t xml:space="preserve">چون مقاومت </w:t>
      </w:r>
      <w:proofErr w:type="spellStart"/>
      <w:r w:rsidRPr="00050E2F">
        <w:rPr>
          <w:rtl/>
        </w:rPr>
        <w:t>پول‌آپ</w:t>
      </w:r>
      <w:proofErr w:type="spellEnd"/>
      <w:r w:rsidRPr="00050E2F">
        <w:rPr>
          <w:rtl/>
        </w:rPr>
        <w:t xml:space="preserve"> فعال است ولتاژ ۵ ولت یا منطق ۱ است. پس نتیجه صفر نیست و برنامه به قسمت </w:t>
      </w:r>
      <w:r w:rsidRPr="00050E2F">
        <w:t xml:space="preserve">else </w:t>
      </w:r>
      <w:proofErr w:type="spellStart"/>
      <w:r w:rsidRPr="00050E2F">
        <w:rPr>
          <w:rtl/>
        </w:rPr>
        <w:t>می‌رود</w:t>
      </w:r>
      <w:proofErr w:type="spellEnd"/>
      <w:r w:rsidRPr="00050E2F">
        <w:rPr>
          <w:rtl/>
        </w:rPr>
        <w:t xml:space="preserve"> و</w:t>
      </w:r>
      <w:r w:rsidRPr="00050E2F">
        <w:t xml:space="preserve"> LED </w:t>
      </w:r>
      <w:r w:rsidRPr="00050E2F">
        <w:rPr>
          <w:rtl/>
        </w:rPr>
        <w:t xml:space="preserve">را خاموش </w:t>
      </w:r>
      <w:proofErr w:type="spellStart"/>
      <w:r w:rsidRPr="00050E2F">
        <w:rPr>
          <w:rtl/>
        </w:rPr>
        <w:t>می‌کند</w:t>
      </w:r>
      <w:proofErr w:type="spellEnd"/>
      <w:r w:rsidRPr="00050E2F">
        <w:t>.</w:t>
      </w:r>
    </w:p>
    <w:p w14:paraId="17FA43E7" w14:textId="56EE7DC2" w:rsidR="00050E2F" w:rsidRPr="00050E2F" w:rsidRDefault="00050E2F" w:rsidP="00050E2F">
      <w:r w:rsidRPr="00050E2F">
        <w:rPr>
          <w:rtl/>
        </w:rPr>
        <w:t xml:space="preserve">این روش که در آن صفر بودن به معنی فعال بودن است را منطق </w:t>
      </w:r>
      <w:r w:rsidRPr="00050E2F">
        <w:rPr>
          <w:b/>
          <w:bCs/>
        </w:rPr>
        <w:t>Active Low</w:t>
      </w:r>
      <w:r w:rsidRPr="00050E2F">
        <w:t xml:space="preserve"> </w:t>
      </w:r>
      <w:r>
        <w:rPr>
          <w:rFonts w:hint="cs"/>
          <w:rtl/>
        </w:rPr>
        <w:t xml:space="preserve"> </w:t>
      </w:r>
      <w:proofErr w:type="spellStart"/>
      <w:r w:rsidRPr="00050E2F">
        <w:rPr>
          <w:rtl/>
        </w:rPr>
        <w:t>می‌گویند</w:t>
      </w:r>
      <w:proofErr w:type="spellEnd"/>
      <w:r w:rsidRPr="00050E2F">
        <w:rPr>
          <w:rtl/>
        </w:rPr>
        <w:t xml:space="preserve"> و در صنعت بسیار رایج است</w:t>
      </w:r>
      <w:r w:rsidRPr="00050E2F">
        <w:t>.</w:t>
      </w:r>
    </w:p>
    <w:p w14:paraId="10A5E419" w14:textId="77777777" w:rsidR="00E85B0E" w:rsidRDefault="00E85B0E" w:rsidP="00480550">
      <w:pPr>
        <w:rPr>
          <w:rtl/>
        </w:rPr>
      </w:pPr>
    </w:p>
    <w:p w14:paraId="3EAC7BC0" w14:textId="77777777" w:rsidR="009B149C" w:rsidRDefault="009B149C" w:rsidP="00480550">
      <w:pPr>
        <w:rPr>
          <w:rtl/>
        </w:rPr>
      </w:pPr>
    </w:p>
    <w:p w14:paraId="434D312E" w14:textId="6DED3912" w:rsidR="009B149C" w:rsidRDefault="009B149C" w:rsidP="00480550">
      <w:pPr>
        <w:rPr>
          <w:rtl/>
        </w:rPr>
      </w:pPr>
      <w:r>
        <w:rPr>
          <w:rtl/>
        </w:rPr>
        <w:br w:type="page"/>
      </w:r>
    </w:p>
    <w:p w14:paraId="036C23A6" w14:textId="77777777" w:rsidR="009B149C" w:rsidRPr="009B149C" w:rsidRDefault="009B149C" w:rsidP="009B149C">
      <w:pPr>
        <w:pStyle w:val="Heading1"/>
      </w:pPr>
      <w:bookmarkStart w:id="26" w:name="_Toc218347168"/>
      <w:r w:rsidRPr="009B149C">
        <w:rPr>
          <w:rtl/>
        </w:rPr>
        <w:lastRenderedPageBreak/>
        <w:t xml:space="preserve">فصل ۶: بازی با اعداد؛ راه اندازی </w:t>
      </w:r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</w:t>
      </w:r>
      <w:proofErr w:type="spellEnd"/>
      <w:r w:rsidRPr="009B149C">
        <w:t xml:space="preserve"> (7-Segment)</w:t>
      </w:r>
      <w:bookmarkEnd w:id="26"/>
    </w:p>
    <w:p w14:paraId="66A04589" w14:textId="77777777" w:rsidR="009B149C" w:rsidRPr="009B149C" w:rsidRDefault="009B149C" w:rsidP="009B149C">
      <w:r w:rsidRPr="009B149C">
        <w:rPr>
          <w:rtl/>
        </w:rPr>
        <w:t xml:space="preserve">در </w:t>
      </w:r>
      <w:proofErr w:type="spellStart"/>
      <w:r w:rsidRPr="009B149C">
        <w:rPr>
          <w:rtl/>
        </w:rPr>
        <w:t>فصل‌های</w:t>
      </w:r>
      <w:proofErr w:type="spellEnd"/>
      <w:r w:rsidRPr="009B149C">
        <w:rPr>
          <w:rtl/>
        </w:rPr>
        <w:t xml:space="preserve"> قبل یاد گرفتیم چطور یک چراغ</w:t>
      </w:r>
      <w:r w:rsidRPr="009B149C">
        <w:t xml:space="preserve"> LED </w:t>
      </w:r>
      <w:r w:rsidRPr="009B149C">
        <w:rPr>
          <w:rtl/>
        </w:rPr>
        <w:t>تکی را روشن و خاموش کنیم. حالا بیایید کمی فراتر برویم. تصور کنید ۷ عدد</w:t>
      </w:r>
      <w:r w:rsidRPr="009B149C">
        <w:t xml:space="preserve"> LED </w:t>
      </w:r>
      <w:r w:rsidRPr="009B149C">
        <w:rPr>
          <w:rtl/>
        </w:rPr>
        <w:t xml:space="preserve">را به شکل عدد ۸ انگلیسی کنار هم بچینیم. به این قطعه </w:t>
      </w:r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</w:t>
      </w:r>
      <w:proofErr w:type="spellEnd"/>
      <w:r w:rsidRPr="009B149C">
        <w:rPr>
          <w:rtl/>
        </w:rPr>
        <w:t xml:space="preserve"> یا 7</w:t>
      </w:r>
      <w:r w:rsidRPr="009B149C">
        <w:t xml:space="preserve">Segment </w:t>
      </w:r>
      <w:proofErr w:type="spellStart"/>
      <w:r w:rsidRPr="009B149C">
        <w:rPr>
          <w:rtl/>
        </w:rPr>
        <w:t>می‌گویند</w:t>
      </w:r>
      <w:proofErr w:type="spellEnd"/>
      <w:r w:rsidRPr="009B149C">
        <w:t>.</w:t>
      </w:r>
    </w:p>
    <w:p w14:paraId="2D987562" w14:textId="77777777" w:rsidR="009B149C" w:rsidRPr="009B149C" w:rsidRDefault="009B149C" w:rsidP="009B149C">
      <w:r w:rsidRPr="009B149C">
        <w:rPr>
          <w:rtl/>
        </w:rPr>
        <w:t xml:space="preserve">این نمایشگر </w:t>
      </w:r>
      <w:proofErr w:type="spellStart"/>
      <w:r w:rsidRPr="009B149C">
        <w:rPr>
          <w:rtl/>
        </w:rPr>
        <w:t>ارزان‌ترین</w:t>
      </w:r>
      <w:proofErr w:type="spellEnd"/>
      <w:r w:rsidRPr="009B149C">
        <w:rPr>
          <w:rtl/>
        </w:rPr>
        <w:t xml:space="preserve">، </w:t>
      </w:r>
      <w:proofErr w:type="spellStart"/>
      <w:r w:rsidRPr="009B149C">
        <w:rPr>
          <w:rtl/>
        </w:rPr>
        <w:t>جان‌سخت‌ترین</w:t>
      </w:r>
      <w:proofErr w:type="spellEnd"/>
      <w:r w:rsidRPr="009B149C">
        <w:rPr>
          <w:rtl/>
        </w:rPr>
        <w:t xml:space="preserve"> و </w:t>
      </w:r>
      <w:proofErr w:type="spellStart"/>
      <w:r w:rsidRPr="009B149C">
        <w:rPr>
          <w:rtl/>
        </w:rPr>
        <w:t>ساده‌ترین</w:t>
      </w:r>
      <w:proofErr w:type="spellEnd"/>
      <w:r w:rsidRPr="009B149C">
        <w:rPr>
          <w:rtl/>
        </w:rPr>
        <w:t xml:space="preserve"> راه برای نشان دادن اعداد در </w:t>
      </w:r>
      <w:proofErr w:type="spellStart"/>
      <w:r w:rsidRPr="009B149C">
        <w:rPr>
          <w:rtl/>
        </w:rPr>
        <w:t>پروژه‌های</w:t>
      </w:r>
      <w:proofErr w:type="spellEnd"/>
      <w:r w:rsidRPr="009B149C">
        <w:rPr>
          <w:rtl/>
        </w:rPr>
        <w:t xml:space="preserve"> الکترونیکی است؛ از </w:t>
      </w:r>
      <w:proofErr w:type="spellStart"/>
      <w:r w:rsidRPr="009B149C">
        <w:rPr>
          <w:rtl/>
        </w:rPr>
        <w:t>تایمر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چراغ‌های</w:t>
      </w:r>
      <w:proofErr w:type="spellEnd"/>
      <w:r w:rsidRPr="009B149C">
        <w:rPr>
          <w:rtl/>
        </w:rPr>
        <w:t xml:space="preserve"> راهنمایی سر </w:t>
      </w:r>
      <w:proofErr w:type="spellStart"/>
      <w:r w:rsidRPr="009B149C">
        <w:rPr>
          <w:rtl/>
        </w:rPr>
        <w:t>چهارراه‌ها</w:t>
      </w:r>
      <w:proofErr w:type="spellEnd"/>
      <w:r w:rsidRPr="009B149C">
        <w:rPr>
          <w:rtl/>
        </w:rPr>
        <w:t xml:space="preserve"> گرفته تا </w:t>
      </w:r>
      <w:proofErr w:type="spellStart"/>
      <w:r w:rsidRPr="009B149C">
        <w:rPr>
          <w:rtl/>
        </w:rPr>
        <w:t>ساعت‌های</w:t>
      </w:r>
      <w:proofErr w:type="spellEnd"/>
      <w:r w:rsidRPr="009B149C">
        <w:rPr>
          <w:rtl/>
        </w:rPr>
        <w:t xml:space="preserve"> دیجیتال قدیمی و نمایشگر طبقات آسانسور</w:t>
      </w:r>
      <w:r w:rsidRPr="009B149C">
        <w:t>.</w:t>
      </w:r>
    </w:p>
    <w:p w14:paraId="4CDBF78F" w14:textId="77777777" w:rsidR="009B149C" w:rsidRDefault="009B149C" w:rsidP="009B149C">
      <w:pPr>
        <w:rPr>
          <w:rtl/>
        </w:rPr>
      </w:pPr>
      <w:r w:rsidRPr="009B149C">
        <w:rPr>
          <w:rtl/>
        </w:rPr>
        <w:t xml:space="preserve">در این فصل </w:t>
      </w:r>
      <w:proofErr w:type="spellStart"/>
      <w:r w:rsidRPr="009B149C">
        <w:rPr>
          <w:rtl/>
        </w:rPr>
        <w:t>می‌خواهیم</w:t>
      </w:r>
      <w:proofErr w:type="spellEnd"/>
      <w:r w:rsidRPr="009B149C">
        <w:rPr>
          <w:rtl/>
        </w:rPr>
        <w:t xml:space="preserve"> یک پروژه کلاسیک بسازیم: یک </w:t>
      </w:r>
      <w:proofErr w:type="spellStart"/>
      <w:r w:rsidRPr="009B149C">
        <w:rPr>
          <w:rtl/>
        </w:rPr>
        <w:t>شمارنده</w:t>
      </w:r>
      <w:proofErr w:type="spellEnd"/>
      <w:r w:rsidRPr="009B149C">
        <w:rPr>
          <w:rtl/>
        </w:rPr>
        <w:t xml:space="preserve"> که اعداد ۰ تا ۹ را به ترتیب نمایش دهد</w:t>
      </w:r>
      <w:r w:rsidRPr="009B149C">
        <w:t>.</w:t>
      </w:r>
    </w:p>
    <w:p w14:paraId="4E12DDE0" w14:textId="77777777" w:rsidR="009B149C" w:rsidRDefault="009B149C" w:rsidP="009B149C">
      <w:pPr>
        <w:rPr>
          <w:rtl/>
        </w:rPr>
      </w:pPr>
    </w:p>
    <w:p w14:paraId="60883E40" w14:textId="6CB7B87E" w:rsidR="009B149C" w:rsidRPr="009B149C" w:rsidRDefault="009B149C" w:rsidP="009B149C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3A075B6" wp14:editId="71C7E542">
            <wp:extent cx="3049259" cy="1900066"/>
            <wp:effectExtent l="0" t="0" r="0" b="5080"/>
            <wp:docPr id="1290976510" name="Picture 1" descr="The Ultimate Guide to 7 Segment Display: Pinout, Working, and Datasheet -  Jotrin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ltimate Guide to 7 Segment Display: Pinout, Working, and Datasheet -  Jotrin Electronic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535" cy="190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6DD" w14:textId="77777777" w:rsidR="009B149C" w:rsidRDefault="009B149C" w:rsidP="009B149C">
      <w:pPr>
        <w:rPr>
          <w:b/>
          <w:bCs/>
          <w:rtl/>
        </w:rPr>
      </w:pPr>
    </w:p>
    <w:p w14:paraId="33DE7D02" w14:textId="77777777" w:rsidR="009B149C" w:rsidRDefault="009B149C" w:rsidP="009B149C">
      <w:pPr>
        <w:rPr>
          <w:b/>
          <w:bCs/>
          <w:rtl/>
        </w:rPr>
      </w:pPr>
    </w:p>
    <w:p w14:paraId="4DB2A70A" w14:textId="77777777" w:rsidR="009B149C" w:rsidRDefault="009B149C" w:rsidP="009B149C">
      <w:pPr>
        <w:rPr>
          <w:b/>
          <w:bCs/>
          <w:rtl/>
        </w:rPr>
      </w:pPr>
    </w:p>
    <w:p w14:paraId="2DB50350" w14:textId="4950D00E" w:rsidR="009B149C" w:rsidRPr="009B149C" w:rsidRDefault="009B149C" w:rsidP="009B149C">
      <w:pPr>
        <w:pStyle w:val="Heading2"/>
      </w:pPr>
      <w:bookmarkStart w:id="27" w:name="_Toc218347169"/>
      <w:r w:rsidRPr="009B149C">
        <w:rPr>
          <w:rtl/>
        </w:rPr>
        <w:lastRenderedPageBreak/>
        <w:t xml:space="preserve">کالبدشکافی </w:t>
      </w:r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</w:t>
      </w:r>
      <w:bookmarkEnd w:id="27"/>
      <w:proofErr w:type="spellEnd"/>
    </w:p>
    <w:p w14:paraId="144CF027" w14:textId="3F061D22" w:rsidR="009B149C" w:rsidRPr="009B149C" w:rsidRDefault="009B149C" w:rsidP="009B149C">
      <w:proofErr w:type="spellStart"/>
      <w:r w:rsidRPr="009B149C">
        <w:rPr>
          <w:rtl/>
        </w:rPr>
        <w:t>نام‌گذاری</w:t>
      </w:r>
      <w:proofErr w:type="spellEnd"/>
      <w:r w:rsidRPr="009B149C">
        <w:rPr>
          <w:rtl/>
        </w:rPr>
        <w:t xml:space="preserve"> این ۷ خط نورانی قانون و استاندارد جهانی دارد. </w:t>
      </w:r>
      <w:proofErr w:type="spellStart"/>
      <w:r w:rsidRPr="009B149C">
        <w:rPr>
          <w:rtl/>
        </w:rPr>
        <w:t>آن‌ها</w:t>
      </w:r>
      <w:proofErr w:type="spellEnd"/>
      <w:r w:rsidRPr="009B149C">
        <w:rPr>
          <w:rtl/>
        </w:rPr>
        <w:t xml:space="preserve"> را با حروف کوچک انگلیسی از </w:t>
      </w:r>
      <w:r>
        <w:rPr>
          <w:b/>
          <w:bCs/>
        </w:rPr>
        <w:t xml:space="preserve"> </w:t>
      </w:r>
      <w:r w:rsidRPr="009B149C">
        <w:rPr>
          <w:b/>
          <w:bCs/>
        </w:rPr>
        <w:t>a</w:t>
      </w:r>
      <w:r w:rsidRPr="009B149C">
        <w:t xml:space="preserve"> </w:t>
      </w:r>
      <w:r w:rsidRPr="009B149C">
        <w:rPr>
          <w:rtl/>
        </w:rPr>
        <w:t>تا</w:t>
      </w:r>
      <w:r w:rsidRPr="009B149C">
        <w:rPr>
          <w:b/>
          <w:bCs/>
        </w:rPr>
        <w:t>g</w:t>
      </w:r>
      <w:r w:rsidRPr="009B149C">
        <w:t xml:space="preserve"> </w:t>
      </w:r>
      <w:r>
        <w:rPr>
          <w:rFonts w:hint="cs"/>
          <w:rtl/>
        </w:rPr>
        <w:t xml:space="preserve"> </w:t>
      </w:r>
      <w:proofErr w:type="spellStart"/>
      <w:r w:rsidRPr="009B149C">
        <w:rPr>
          <w:rtl/>
        </w:rPr>
        <w:t>نام‌گذاری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می‌کنند</w:t>
      </w:r>
      <w:proofErr w:type="spellEnd"/>
      <w:r w:rsidRPr="009B149C">
        <w:t>:</w:t>
      </w:r>
    </w:p>
    <w:p w14:paraId="66A5C4B5" w14:textId="5D252955" w:rsidR="009B149C" w:rsidRPr="009B149C" w:rsidRDefault="009B149C" w:rsidP="009B149C">
      <w:pPr>
        <w:numPr>
          <w:ilvl w:val="0"/>
          <w:numId w:val="53"/>
        </w:numPr>
      </w:pPr>
      <w:r>
        <w:rPr>
          <w:b/>
          <w:bCs/>
        </w:rPr>
        <w:t xml:space="preserve"> </w:t>
      </w:r>
      <w:r w:rsidRPr="009B149C">
        <w:rPr>
          <w:b/>
          <w:bCs/>
        </w:rPr>
        <w:t>a</w:t>
      </w:r>
      <w:r w:rsidRPr="009B149C">
        <w:t xml:space="preserve">: </w:t>
      </w:r>
      <w:r w:rsidRPr="009B149C">
        <w:rPr>
          <w:rtl/>
        </w:rPr>
        <w:t>خط افقی بالایی</w:t>
      </w:r>
    </w:p>
    <w:p w14:paraId="00784AF8" w14:textId="6F0CE7A7" w:rsidR="009B149C" w:rsidRPr="009B149C" w:rsidRDefault="009B149C" w:rsidP="009B149C">
      <w:pPr>
        <w:numPr>
          <w:ilvl w:val="0"/>
          <w:numId w:val="53"/>
        </w:numPr>
      </w:pPr>
      <w:r>
        <w:rPr>
          <w:b/>
          <w:bCs/>
        </w:rPr>
        <w:t xml:space="preserve"> </w:t>
      </w:r>
      <w:r w:rsidRPr="009B149C">
        <w:rPr>
          <w:b/>
          <w:bCs/>
        </w:rPr>
        <w:t>b</w:t>
      </w:r>
      <w:r w:rsidRPr="009B149C">
        <w:t xml:space="preserve">: </w:t>
      </w:r>
      <w:r w:rsidRPr="009B149C">
        <w:rPr>
          <w:rtl/>
        </w:rPr>
        <w:t>خط عمودی بالا سمت راست</w:t>
      </w:r>
    </w:p>
    <w:p w14:paraId="21E0BF32" w14:textId="68A8B56B" w:rsidR="009B149C" w:rsidRPr="009B149C" w:rsidRDefault="009B149C" w:rsidP="009B149C">
      <w:pPr>
        <w:numPr>
          <w:ilvl w:val="0"/>
          <w:numId w:val="53"/>
        </w:numPr>
      </w:pPr>
      <w:r w:rsidRPr="009B149C">
        <w:rPr>
          <w:b/>
          <w:bCs/>
        </w:rPr>
        <w:t>c</w:t>
      </w:r>
      <w:r w:rsidRPr="009B149C">
        <w:t xml:space="preserve">: </w:t>
      </w:r>
      <w:r>
        <w:rPr>
          <w:rFonts w:hint="cs"/>
          <w:rtl/>
        </w:rPr>
        <w:t xml:space="preserve"> </w:t>
      </w:r>
      <w:r w:rsidRPr="009B149C">
        <w:rPr>
          <w:rtl/>
        </w:rPr>
        <w:t>خط عمودی پایین سمت راست</w:t>
      </w:r>
    </w:p>
    <w:p w14:paraId="4613B65C" w14:textId="4E0813D4" w:rsidR="009B149C" w:rsidRPr="009B149C" w:rsidRDefault="009B149C" w:rsidP="009B149C">
      <w:pPr>
        <w:numPr>
          <w:ilvl w:val="0"/>
          <w:numId w:val="53"/>
        </w:numPr>
      </w:pPr>
      <w:r>
        <w:rPr>
          <w:b/>
          <w:bCs/>
        </w:rPr>
        <w:t xml:space="preserve"> </w:t>
      </w:r>
      <w:r w:rsidRPr="009B149C">
        <w:rPr>
          <w:b/>
          <w:bCs/>
        </w:rPr>
        <w:t>d</w:t>
      </w:r>
      <w:r w:rsidRPr="009B149C">
        <w:t xml:space="preserve">: </w:t>
      </w:r>
      <w:r w:rsidRPr="009B149C">
        <w:rPr>
          <w:rtl/>
        </w:rPr>
        <w:t>خط افقی پایینی</w:t>
      </w:r>
    </w:p>
    <w:p w14:paraId="7D47BA8D" w14:textId="617A339E" w:rsidR="009B149C" w:rsidRPr="009B149C" w:rsidRDefault="009B149C" w:rsidP="009B149C">
      <w:pPr>
        <w:numPr>
          <w:ilvl w:val="0"/>
          <w:numId w:val="53"/>
        </w:numPr>
      </w:pPr>
      <w:r>
        <w:rPr>
          <w:b/>
          <w:bCs/>
        </w:rPr>
        <w:t xml:space="preserve"> </w:t>
      </w:r>
      <w:r w:rsidRPr="009B149C">
        <w:rPr>
          <w:b/>
          <w:bCs/>
        </w:rPr>
        <w:t>e</w:t>
      </w:r>
      <w:r w:rsidRPr="009B149C">
        <w:t xml:space="preserve">: </w:t>
      </w:r>
      <w:r w:rsidRPr="009B149C">
        <w:rPr>
          <w:rtl/>
        </w:rPr>
        <w:t>خط عمودی پایین سمت چپ</w:t>
      </w:r>
    </w:p>
    <w:p w14:paraId="43CCB48D" w14:textId="5EDC5A13" w:rsidR="009B149C" w:rsidRPr="009B149C" w:rsidRDefault="009B149C" w:rsidP="009B149C">
      <w:pPr>
        <w:numPr>
          <w:ilvl w:val="0"/>
          <w:numId w:val="53"/>
        </w:numPr>
      </w:pPr>
      <w:r w:rsidRPr="009B149C">
        <w:rPr>
          <w:b/>
          <w:bCs/>
        </w:rPr>
        <w:t>f</w:t>
      </w:r>
      <w:r w:rsidRPr="009B149C">
        <w:t xml:space="preserve">: </w:t>
      </w:r>
      <w:r>
        <w:rPr>
          <w:rFonts w:hint="cs"/>
          <w:rtl/>
        </w:rPr>
        <w:t xml:space="preserve"> </w:t>
      </w:r>
      <w:r w:rsidRPr="009B149C">
        <w:rPr>
          <w:rtl/>
        </w:rPr>
        <w:t>خط عمودی بالا سمت چپ</w:t>
      </w:r>
    </w:p>
    <w:p w14:paraId="1F374C7B" w14:textId="6D2BDF74" w:rsidR="009B149C" w:rsidRPr="009B149C" w:rsidRDefault="009B149C" w:rsidP="009B149C">
      <w:pPr>
        <w:numPr>
          <w:ilvl w:val="0"/>
          <w:numId w:val="53"/>
        </w:numPr>
      </w:pPr>
      <w:r w:rsidRPr="009B149C">
        <w:rPr>
          <w:b/>
          <w:bCs/>
        </w:rPr>
        <w:t>g</w:t>
      </w:r>
      <w:r w:rsidRPr="009B149C">
        <w:t xml:space="preserve">: </w:t>
      </w:r>
      <w:r>
        <w:rPr>
          <w:rFonts w:hint="cs"/>
          <w:rtl/>
        </w:rPr>
        <w:t xml:space="preserve"> </w:t>
      </w:r>
      <w:r w:rsidRPr="009B149C">
        <w:rPr>
          <w:rtl/>
        </w:rPr>
        <w:t>خط وسط</w:t>
      </w:r>
    </w:p>
    <w:p w14:paraId="277DDA8F" w14:textId="64AC6CC7" w:rsidR="009B149C" w:rsidRPr="009B149C" w:rsidRDefault="009B149C" w:rsidP="009B149C">
      <w:pPr>
        <w:numPr>
          <w:ilvl w:val="0"/>
          <w:numId w:val="53"/>
        </w:numPr>
      </w:pPr>
      <w:proofErr w:type="spellStart"/>
      <w:r w:rsidRPr="009B149C">
        <w:rPr>
          <w:b/>
          <w:bCs/>
        </w:rPr>
        <w:t>dp</w:t>
      </w:r>
      <w:proofErr w:type="spellEnd"/>
      <w:r w:rsidRPr="009B149C">
        <w:t xml:space="preserve">: </w:t>
      </w:r>
      <w:r>
        <w:rPr>
          <w:rFonts w:hint="cs"/>
          <w:rtl/>
        </w:rPr>
        <w:t xml:space="preserve"> </w:t>
      </w:r>
      <w:r w:rsidRPr="009B149C">
        <w:rPr>
          <w:rtl/>
        </w:rPr>
        <w:t>نقطه اعشار (معمولاً گوشه پایین سمت راست)</w:t>
      </w:r>
    </w:p>
    <w:p w14:paraId="22366B8E" w14:textId="77777777" w:rsidR="009B149C" w:rsidRPr="009B149C" w:rsidRDefault="009B149C" w:rsidP="009B149C">
      <w:r w:rsidRPr="009B149C">
        <w:rPr>
          <w:rtl/>
        </w:rPr>
        <w:t xml:space="preserve">نکته مهم </w:t>
      </w:r>
      <w:proofErr w:type="spellStart"/>
      <w:r w:rsidRPr="009B149C">
        <w:rPr>
          <w:rtl/>
        </w:rPr>
        <w:t>سخت‌افزاری</w:t>
      </w:r>
      <w:proofErr w:type="spellEnd"/>
      <w:r w:rsidRPr="009B149C">
        <w:rPr>
          <w:rtl/>
        </w:rPr>
        <w:t xml:space="preserve">: </w:t>
      </w:r>
      <w:proofErr w:type="spellStart"/>
      <w:r w:rsidRPr="009B149C">
        <w:rPr>
          <w:rtl/>
        </w:rPr>
        <w:t>کاتد</w:t>
      </w:r>
      <w:proofErr w:type="spellEnd"/>
      <w:r w:rsidRPr="009B149C">
        <w:rPr>
          <w:rtl/>
        </w:rPr>
        <w:t xml:space="preserve"> مشترک یا </w:t>
      </w:r>
      <w:proofErr w:type="spellStart"/>
      <w:r w:rsidRPr="009B149C">
        <w:rPr>
          <w:rtl/>
        </w:rPr>
        <w:t>آند</w:t>
      </w:r>
      <w:proofErr w:type="spellEnd"/>
      <w:r w:rsidRPr="009B149C">
        <w:rPr>
          <w:rtl/>
        </w:rPr>
        <w:t xml:space="preserve"> مشترک؟</w:t>
      </w:r>
    </w:p>
    <w:p w14:paraId="1CC8E4A1" w14:textId="7C560C84" w:rsidR="009B149C" w:rsidRPr="009B149C" w:rsidRDefault="009B149C" w:rsidP="009B149C"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سگمنت‌ها</w:t>
      </w:r>
      <w:proofErr w:type="spellEnd"/>
      <w:r w:rsidRPr="009B149C">
        <w:rPr>
          <w:rtl/>
        </w:rPr>
        <w:t xml:space="preserve"> در دو مدل ساخته </w:t>
      </w:r>
      <w:proofErr w:type="spellStart"/>
      <w:r w:rsidRPr="009B149C">
        <w:rPr>
          <w:rtl/>
        </w:rPr>
        <w:t>می‌شوند</w:t>
      </w:r>
      <w:proofErr w:type="spellEnd"/>
      <w:r w:rsidRPr="009B149C">
        <w:rPr>
          <w:rtl/>
        </w:rPr>
        <w:t xml:space="preserve">. ما در این دوره از مدل </w:t>
      </w:r>
      <w:proofErr w:type="spellStart"/>
      <w:r w:rsidRPr="009B149C">
        <w:rPr>
          <w:rtl/>
        </w:rPr>
        <w:t>کاتد</w:t>
      </w:r>
      <w:proofErr w:type="spellEnd"/>
      <w:r w:rsidRPr="009B149C">
        <w:rPr>
          <w:rtl/>
        </w:rPr>
        <w:t xml:space="preserve"> مشترک</w:t>
      </w:r>
      <w:r w:rsidRPr="009B149C">
        <w:t xml:space="preserve"> </w:t>
      </w:r>
      <w:r>
        <w:t xml:space="preserve"> </w:t>
      </w:r>
      <w:r w:rsidRPr="009B149C">
        <w:t xml:space="preserve">(Common Cathode) </w:t>
      </w:r>
      <w:r w:rsidRPr="009B149C">
        <w:rPr>
          <w:rtl/>
        </w:rPr>
        <w:t xml:space="preserve">استفاده </w:t>
      </w:r>
      <w:proofErr w:type="spellStart"/>
      <w:r w:rsidRPr="009B149C">
        <w:rPr>
          <w:rtl/>
        </w:rPr>
        <w:t>می‌کنیم</w:t>
      </w:r>
      <w:proofErr w:type="spellEnd"/>
      <w:r w:rsidRPr="009B149C">
        <w:t>.</w:t>
      </w:r>
    </w:p>
    <w:p w14:paraId="61F7B73F" w14:textId="77777777" w:rsidR="009B149C" w:rsidRPr="009B149C" w:rsidRDefault="009B149C" w:rsidP="009B149C">
      <w:pPr>
        <w:numPr>
          <w:ilvl w:val="0"/>
          <w:numId w:val="54"/>
        </w:numPr>
      </w:pPr>
      <w:proofErr w:type="spellStart"/>
      <w:r w:rsidRPr="009B149C">
        <w:rPr>
          <w:b/>
          <w:bCs/>
          <w:rtl/>
        </w:rPr>
        <w:t>کاتد</w:t>
      </w:r>
      <w:proofErr w:type="spellEnd"/>
      <w:r w:rsidRPr="009B149C">
        <w:rPr>
          <w:b/>
          <w:bCs/>
          <w:rtl/>
        </w:rPr>
        <w:t xml:space="preserve"> مشترک</w:t>
      </w:r>
      <w:r w:rsidRPr="009B149C">
        <w:rPr>
          <w:b/>
          <w:bCs/>
        </w:rPr>
        <w:t>:</w:t>
      </w:r>
      <w:r w:rsidRPr="009B149C">
        <w:t xml:space="preserve"> </w:t>
      </w:r>
      <w:r w:rsidRPr="009B149C">
        <w:rPr>
          <w:rtl/>
        </w:rPr>
        <w:t>یعنی پایه منفی (</w:t>
      </w:r>
      <w:proofErr w:type="spellStart"/>
      <w:r w:rsidRPr="009B149C">
        <w:rPr>
          <w:rtl/>
        </w:rPr>
        <w:t>کاتد</w:t>
      </w:r>
      <w:proofErr w:type="spellEnd"/>
      <w:r w:rsidRPr="009B149C">
        <w:rPr>
          <w:rtl/>
        </w:rPr>
        <w:t>) تمام</w:t>
      </w:r>
      <w:r w:rsidRPr="009B149C">
        <w:t xml:space="preserve"> LED</w:t>
      </w:r>
      <w:r w:rsidRPr="009B149C">
        <w:rPr>
          <w:rtl/>
        </w:rPr>
        <w:t>های داخلی به هم وصل شده و باید به زمین</w:t>
      </w:r>
      <w:r w:rsidRPr="009B149C">
        <w:t xml:space="preserve"> (GND) </w:t>
      </w:r>
      <w:r w:rsidRPr="009B149C">
        <w:rPr>
          <w:rtl/>
        </w:rPr>
        <w:t xml:space="preserve">متصل شود. بنابراین برای روشن کردن هر خط، باید به پایه مربوط به آن ولتاژ مثبت (5 ولت) یا همان </w:t>
      </w:r>
      <w:r w:rsidRPr="009B149C">
        <w:rPr>
          <w:b/>
          <w:bCs/>
          <w:rtl/>
        </w:rPr>
        <w:t>منطق ۱</w:t>
      </w:r>
      <w:r w:rsidRPr="009B149C">
        <w:rPr>
          <w:rtl/>
        </w:rPr>
        <w:t xml:space="preserve"> بدهیم</w:t>
      </w:r>
      <w:r w:rsidRPr="009B149C">
        <w:t>.</w:t>
      </w:r>
    </w:p>
    <w:p w14:paraId="773DE604" w14:textId="77777777" w:rsidR="009B149C" w:rsidRPr="009B149C" w:rsidRDefault="009B149C" w:rsidP="009B149C">
      <w:pPr>
        <w:pStyle w:val="Heading2"/>
      </w:pPr>
      <w:bookmarkStart w:id="28" w:name="_Toc218347170"/>
      <w:r w:rsidRPr="009B149C">
        <w:rPr>
          <w:rtl/>
        </w:rPr>
        <w:t xml:space="preserve">نگاشت </w:t>
      </w:r>
      <w:proofErr w:type="spellStart"/>
      <w:r w:rsidRPr="009B149C">
        <w:rPr>
          <w:rtl/>
        </w:rPr>
        <w:t>بیت‌ها</w:t>
      </w:r>
      <w:proofErr w:type="spellEnd"/>
      <w:r w:rsidRPr="009B149C">
        <w:rPr>
          <w:rtl/>
        </w:rPr>
        <w:t>؛ تبدیل نقاشی به صفر و یک</w:t>
      </w:r>
      <w:bookmarkEnd w:id="28"/>
    </w:p>
    <w:p w14:paraId="1CAE2A81" w14:textId="77777777" w:rsidR="009B149C" w:rsidRPr="009B149C" w:rsidRDefault="009B149C" w:rsidP="009B149C">
      <w:r w:rsidRPr="009B149C">
        <w:rPr>
          <w:rtl/>
        </w:rPr>
        <w:t xml:space="preserve">چالش اصلی اینجاست که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"شکل" عدد ۲ یا ۵ را </w:t>
      </w:r>
      <w:proofErr w:type="spellStart"/>
      <w:r w:rsidRPr="009B149C">
        <w:rPr>
          <w:rtl/>
        </w:rPr>
        <w:t>نمی‌شناسد</w:t>
      </w:r>
      <w:proofErr w:type="spellEnd"/>
      <w:r w:rsidRPr="009B149C">
        <w:rPr>
          <w:rtl/>
        </w:rPr>
        <w:t xml:space="preserve">.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فقط بایت و بیت </w:t>
      </w:r>
      <w:proofErr w:type="spellStart"/>
      <w:r w:rsidRPr="009B149C">
        <w:rPr>
          <w:rtl/>
        </w:rPr>
        <w:t>می‌فهمد</w:t>
      </w:r>
      <w:proofErr w:type="spellEnd"/>
      <w:r w:rsidRPr="009B149C">
        <w:rPr>
          <w:rtl/>
        </w:rPr>
        <w:t>. ما باید یک "مترجم" بسازیم</w:t>
      </w:r>
      <w:r w:rsidRPr="009B149C">
        <w:t>.</w:t>
      </w:r>
    </w:p>
    <w:p w14:paraId="60A164DD" w14:textId="77777777" w:rsidR="009B149C" w:rsidRDefault="009B149C" w:rsidP="009B149C">
      <w:pPr>
        <w:rPr>
          <w:rtl/>
        </w:rPr>
      </w:pPr>
      <w:r w:rsidRPr="009B149C">
        <w:rPr>
          <w:rtl/>
        </w:rPr>
        <w:t xml:space="preserve">بهترین راه این است که </w:t>
      </w:r>
      <w:proofErr w:type="spellStart"/>
      <w:r w:rsidRPr="009B149C">
        <w:rPr>
          <w:rtl/>
        </w:rPr>
        <w:t>پورت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را مستقیم به </w:t>
      </w:r>
      <w:proofErr w:type="spellStart"/>
      <w:r w:rsidRPr="009B149C">
        <w:rPr>
          <w:rtl/>
        </w:rPr>
        <w:t>پایه‌های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</w:t>
      </w:r>
      <w:proofErr w:type="spellEnd"/>
      <w:r w:rsidRPr="009B149C">
        <w:rPr>
          <w:rtl/>
        </w:rPr>
        <w:t xml:space="preserve"> وصل کنیم. فرض کنید </w:t>
      </w:r>
      <w:proofErr w:type="spellStart"/>
      <w:r w:rsidRPr="009B149C">
        <w:rPr>
          <w:rtl/>
        </w:rPr>
        <w:t>پورت</w:t>
      </w:r>
      <w:proofErr w:type="spellEnd"/>
      <w:r w:rsidRPr="009B149C">
        <w:t xml:space="preserve"> C </w:t>
      </w:r>
      <w:r w:rsidRPr="009B149C">
        <w:rPr>
          <w:rtl/>
        </w:rPr>
        <w:t xml:space="preserve">را انتخاب </w:t>
      </w:r>
      <w:proofErr w:type="spellStart"/>
      <w:r w:rsidRPr="009B149C">
        <w:rPr>
          <w:rtl/>
        </w:rPr>
        <w:t>کرده‌ایم</w:t>
      </w:r>
      <w:proofErr w:type="spellEnd"/>
      <w:r w:rsidRPr="009B149C">
        <w:t>:</w:t>
      </w:r>
    </w:p>
    <w:p w14:paraId="3BFA3FC5" w14:textId="77777777" w:rsidR="009B149C" w:rsidRPr="009B149C" w:rsidRDefault="009B149C" w:rsidP="009B149C"/>
    <w:p w14:paraId="2AA74F7F" w14:textId="0F6020B4" w:rsidR="009B149C" w:rsidRPr="009B149C" w:rsidRDefault="009B149C" w:rsidP="009B149C">
      <w:pPr>
        <w:numPr>
          <w:ilvl w:val="0"/>
          <w:numId w:val="55"/>
        </w:numPr>
      </w:pPr>
      <w:r w:rsidRPr="009B149C">
        <w:rPr>
          <w:rtl/>
        </w:rPr>
        <w:lastRenderedPageBreak/>
        <w:t>بیت ۰</w:t>
      </w:r>
      <w:r w:rsidRPr="009B149C">
        <w:t xml:space="preserve"> (PC0) -&gt; </w:t>
      </w:r>
      <w:r w:rsidRPr="009B149C">
        <w:rPr>
          <w:rtl/>
        </w:rPr>
        <w:t>وصل شود به</w:t>
      </w:r>
      <w:r>
        <w:rPr>
          <w:rFonts w:hint="cs"/>
          <w:rtl/>
        </w:rPr>
        <w:t xml:space="preserve"> </w:t>
      </w:r>
      <w:r w:rsidRPr="009B149C">
        <w:t xml:space="preserve"> -&gt; </w:t>
      </w:r>
      <w:r w:rsidRPr="009B149C">
        <w:rPr>
          <w:b/>
          <w:bCs/>
        </w:rPr>
        <w:t>a</w:t>
      </w:r>
    </w:p>
    <w:p w14:paraId="6FA19379" w14:textId="273EE5D1" w:rsidR="009B149C" w:rsidRPr="009B149C" w:rsidRDefault="009B149C" w:rsidP="009B149C">
      <w:pPr>
        <w:numPr>
          <w:ilvl w:val="0"/>
          <w:numId w:val="55"/>
        </w:numPr>
      </w:pPr>
      <w:r w:rsidRPr="009B149C">
        <w:rPr>
          <w:rtl/>
        </w:rPr>
        <w:t>بیت ۱</w:t>
      </w:r>
      <w:r w:rsidRPr="009B149C">
        <w:t xml:space="preserve"> (PC1) -&gt; </w:t>
      </w:r>
      <w:r w:rsidRPr="009B149C">
        <w:rPr>
          <w:rtl/>
        </w:rPr>
        <w:t>وصل شود به</w:t>
      </w:r>
      <w:r>
        <w:rPr>
          <w:rFonts w:hint="cs"/>
          <w:rtl/>
        </w:rPr>
        <w:t xml:space="preserve"> </w:t>
      </w:r>
      <w:r w:rsidRPr="009B149C">
        <w:t xml:space="preserve"> -&gt; </w:t>
      </w:r>
      <w:r w:rsidRPr="009B149C">
        <w:rPr>
          <w:b/>
          <w:bCs/>
        </w:rPr>
        <w:t>b</w:t>
      </w:r>
    </w:p>
    <w:p w14:paraId="24A38F15" w14:textId="77777777" w:rsidR="009B149C" w:rsidRPr="009B149C" w:rsidRDefault="009B149C" w:rsidP="009B149C">
      <w:pPr>
        <w:numPr>
          <w:ilvl w:val="0"/>
          <w:numId w:val="55"/>
        </w:numPr>
      </w:pPr>
      <w:r w:rsidRPr="009B149C">
        <w:t>...</w:t>
      </w:r>
    </w:p>
    <w:p w14:paraId="31B4D180" w14:textId="5B23EF02" w:rsidR="009B149C" w:rsidRPr="009B149C" w:rsidRDefault="009B149C" w:rsidP="009B149C">
      <w:pPr>
        <w:numPr>
          <w:ilvl w:val="0"/>
          <w:numId w:val="55"/>
        </w:numPr>
      </w:pPr>
      <w:r w:rsidRPr="009B149C">
        <w:rPr>
          <w:rtl/>
        </w:rPr>
        <w:t>بیت ۶</w:t>
      </w:r>
      <w:r w:rsidRPr="009B149C">
        <w:t xml:space="preserve"> (PC6) -&gt; </w:t>
      </w:r>
      <w:r w:rsidRPr="009B149C">
        <w:rPr>
          <w:rtl/>
        </w:rPr>
        <w:t>وصل شود به</w:t>
      </w:r>
      <w:r>
        <w:rPr>
          <w:rFonts w:hint="cs"/>
          <w:rtl/>
        </w:rPr>
        <w:t xml:space="preserve"> </w:t>
      </w:r>
      <w:r w:rsidRPr="009B149C">
        <w:t xml:space="preserve"> -&gt; </w:t>
      </w:r>
      <w:r w:rsidRPr="009B149C">
        <w:rPr>
          <w:b/>
          <w:bCs/>
        </w:rPr>
        <w:t>g</w:t>
      </w:r>
    </w:p>
    <w:p w14:paraId="00D5F02C" w14:textId="768F5A24" w:rsidR="009B149C" w:rsidRDefault="009B149C" w:rsidP="009B149C">
      <w:pPr>
        <w:numPr>
          <w:ilvl w:val="0"/>
          <w:numId w:val="55"/>
        </w:numPr>
      </w:pPr>
      <w:r w:rsidRPr="009B149C">
        <w:rPr>
          <w:rtl/>
        </w:rPr>
        <w:t>بیت ۷</w:t>
      </w:r>
      <w:r w:rsidRPr="009B149C">
        <w:t xml:space="preserve"> (PC7) -&gt; </w:t>
      </w:r>
      <w:r w:rsidRPr="009B149C">
        <w:rPr>
          <w:rtl/>
        </w:rPr>
        <w:t>وصل شود به</w:t>
      </w:r>
      <w:r w:rsidRPr="009B149C">
        <w:t xml:space="preserve"> -&gt; </w:t>
      </w:r>
      <w:proofErr w:type="spellStart"/>
      <w:r w:rsidRPr="009B149C">
        <w:rPr>
          <w:b/>
          <w:bCs/>
        </w:rPr>
        <w:t>dp</w:t>
      </w:r>
      <w:proofErr w:type="spellEnd"/>
      <w:r w:rsidRPr="009B149C">
        <w:t xml:space="preserve"> </w:t>
      </w:r>
      <w:r w:rsidRPr="009B149C">
        <w:rPr>
          <w:rtl/>
        </w:rPr>
        <w:t>نقطه</w:t>
      </w:r>
    </w:p>
    <w:p w14:paraId="0DB9D35E" w14:textId="77777777" w:rsidR="00B5592A" w:rsidRDefault="00B5592A" w:rsidP="00B5592A">
      <w:pPr>
        <w:ind w:left="360"/>
      </w:pPr>
    </w:p>
    <w:p w14:paraId="4BB39E80" w14:textId="4F141034" w:rsidR="00B5592A" w:rsidRDefault="00B5592A" w:rsidP="00B5592A">
      <w:pPr>
        <w:jc w:val="center"/>
      </w:pPr>
      <w:r w:rsidRPr="00B5592A">
        <w:rPr>
          <w:rtl/>
        </w:rPr>
        <w:drawing>
          <wp:inline distT="0" distB="0" distL="0" distR="0" wp14:anchorId="4FBE727B" wp14:editId="21EFB85E">
            <wp:extent cx="3684061" cy="2143575"/>
            <wp:effectExtent l="0" t="0" r="0" b="9525"/>
            <wp:docPr id="11382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3134" cy="21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42DE" w14:textId="77777777" w:rsidR="009B149C" w:rsidRPr="009B149C" w:rsidRDefault="009B149C" w:rsidP="009B149C">
      <w:pPr>
        <w:ind w:left="720"/>
      </w:pPr>
    </w:p>
    <w:p w14:paraId="2A6B8534" w14:textId="77777777" w:rsidR="009B149C" w:rsidRPr="009B149C" w:rsidRDefault="009B149C" w:rsidP="009B149C">
      <w:pPr>
        <w:pStyle w:val="Heading2"/>
      </w:pPr>
      <w:bookmarkStart w:id="29" w:name="_Toc218347171"/>
      <w:r w:rsidRPr="009B149C">
        <w:rPr>
          <w:rtl/>
        </w:rPr>
        <w:t xml:space="preserve">چرا کد </w:t>
      </w:r>
      <w:proofErr w:type="spellStart"/>
      <w:r w:rsidRPr="009B149C">
        <w:rPr>
          <w:rtl/>
        </w:rPr>
        <w:t>باینری</w:t>
      </w:r>
      <w:proofErr w:type="spellEnd"/>
      <w:r w:rsidRPr="009B149C">
        <w:rPr>
          <w:rtl/>
        </w:rPr>
        <w:t xml:space="preserve"> (</w:t>
      </w:r>
      <w:proofErr w:type="spellStart"/>
      <w:r w:rsidRPr="009B149C">
        <w:rPr>
          <w:rtl/>
        </w:rPr>
        <w:t>دودویی</w:t>
      </w:r>
      <w:proofErr w:type="spellEnd"/>
      <w:r w:rsidRPr="009B149C">
        <w:rPr>
          <w:rtl/>
        </w:rPr>
        <w:t xml:space="preserve">) بهتر از </w:t>
      </w:r>
      <w:proofErr w:type="spellStart"/>
      <w:r w:rsidRPr="009B149C">
        <w:rPr>
          <w:rtl/>
        </w:rPr>
        <w:t>هگزادسیمال</w:t>
      </w:r>
      <w:proofErr w:type="spellEnd"/>
      <w:r w:rsidRPr="009B149C">
        <w:rPr>
          <w:rtl/>
        </w:rPr>
        <w:t xml:space="preserve"> است؟</w:t>
      </w:r>
      <w:bookmarkEnd w:id="29"/>
    </w:p>
    <w:p w14:paraId="79E1DEBA" w14:textId="77777777" w:rsidR="009B149C" w:rsidRPr="009B149C" w:rsidRDefault="009B149C" w:rsidP="009B149C">
      <w:r w:rsidRPr="009B149C">
        <w:rPr>
          <w:rtl/>
        </w:rPr>
        <w:t xml:space="preserve">وقتی </w:t>
      </w:r>
      <w:proofErr w:type="spellStart"/>
      <w:r w:rsidRPr="009B149C">
        <w:rPr>
          <w:rtl/>
        </w:rPr>
        <w:t>می‌خواهید</w:t>
      </w:r>
      <w:proofErr w:type="spellEnd"/>
      <w:r w:rsidRPr="009B149C">
        <w:rPr>
          <w:rtl/>
        </w:rPr>
        <w:t xml:space="preserve"> شکل یک عدد را طراحی کنید، استفاده از مبنای ۲ (صفر و یک) بسیار </w:t>
      </w:r>
      <w:proofErr w:type="spellStart"/>
      <w:r w:rsidRPr="009B149C">
        <w:rPr>
          <w:rtl/>
        </w:rPr>
        <w:t>راحت‌تر</w:t>
      </w:r>
      <w:proofErr w:type="spellEnd"/>
      <w:r w:rsidRPr="009B149C">
        <w:rPr>
          <w:rtl/>
        </w:rPr>
        <w:t xml:space="preserve"> است چون دقیقاً وضعیت خاموش/روشن بودن </w:t>
      </w:r>
      <w:proofErr w:type="spellStart"/>
      <w:r w:rsidRPr="009B149C">
        <w:rPr>
          <w:rtl/>
        </w:rPr>
        <w:t>لامپ‌ها</w:t>
      </w:r>
      <w:proofErr w:type="spellEnd"/>
      <w:r w:rsidRPr="009B149C">
        <w:rPr>
          <w:rtl/>
        </w:rPr>
        <w:t xml:space="preserve"> را نشان </w:t>
      </w:r>
      <w:proofErr w:type="spellStart"/>
      <w:r w:rsidRPr="009B149C">
        <w:rPr>
          <w:rtl/>
        </w:rPr>
        <w:t>می‌دهد</w:t>
      </w:r>
      <w:proofErr w:type="spellEnd"/>
      <w:r w:rsidRPr="009B149C">
        <w:t>.</w:t>
      </w:r>
    </w:p>
    <w:p w14:paraId="692A6BCF" w14:textId="77777777" w:rsidR="009B149C" w:rsidRPr="009B149C" w:rsidRDefault="009B149C" w:rsidP="009B149C">
      <w:r w:rsidRPr="009B149C">
        <w:rPr>
          <w:rtl/>
        </w:rPr>
        <w:t>بیایید کد عدد "صفر" را بسازیم</w:t>
      </w:r>
      <w:r w:rsidRPr="009B149C">
        <w:t>:</w:t>
      </w:r>
    </w:p>
    <w:p w14:paraId="1B76CB87" w14:textId="77777777" w:rsidR="009B149C" w:rsidRPr="009B149C" w:rsidRDefault="009B149C" w:rsidP="009B149C">
      <w:r w:rsidRPr="009B149C">
        <w:rPr>
          <w:rtl/>
        </w:rPr>
        <w:t xml:space="preserve">برای نمایش 0، همه </w:t>
      </w:r>
      <w:proofErr w:type="spellStart"/>
      <w:r w:rsidRPr="009B149C">
        <w:rPr>
          <w:rtl/>
        </w:rPr>
        <w:t>چراغ‌ها</w:t>
      </w:r>
      <w:proofErr w:type="spellEnd"/>
      <w:r w:rsidRPr="009B149C">
        <w:rPr>
          <w:rtl/>
        </w:rPr>
        <w:t xml:space="preserve"> دور تا دور باید روشن باشند و فقط خط وسط</w:t>
      </w:r>
      <w:r w:rsidRPr="009B149C">
        <w:t xml:space="preserve"> (g) </w:t>
      </w:r>
      <w:r w:rsidRPr="009B149C">
        <w:rPr>
          <w:rtl/>
        </w:rPr>
        <w:t>و نقطه</w:t>
      </w:r>
      <w:r w:rsidRPr="009B149C">
        <w:t xml:space="preserve"> (</w:t>
      </w:r>
      <w:proofErr w:type="spellStart"/>
      <w:r w:rsidRPr="009B149C">
        <w:t>dp</w:t>
      </w:r>
      <w:proofErr w:type="spellEnd"/>
      <w:r w:rsidRPr="009B149C">
        <w:t xml:space="preserve">) </w:t>
      </w:r>
      <w:r w:rsidRPr="009B149C">
        <w:rPr>
          <w:rtl/>
        </w:rPr>
        <w:t>خاموش باشند</w:t>
      </w:r>
      <w:r w:rsidRPr="009B149C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6"/>
        <w:gridCol w:w="716"/>
        <w:gridCol w:w="578"/>
        <w:gridCol w:w="578"/>
        <w:gridCol w:w="578"/>
        <w:gridCol w:w="578"/>
        <w:gridCol w:w="578"/>
        <w:gridCol w:w="593"/>
      </w:tblGrid>
      <w:tr w:rsidR="009B149C" w:rsidRPr="009B149C" w14:paraId="62C5500B" w14:textId="77777777" w:rsidTr="009B149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C007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  <w:rtl/>
              </w:rPr>
              <w:t xml:space="preserve">نام </w:t>
            </w:r>
            <w:proofErr w:type="spellStart"/>
            <w:r w:rsidRPr="009B149C">
              <w:rPr>
                <w:b/>
                <w:bCs/>
                <w:rtl/>
              </w:rPr>
              <w:t>سگمنت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5990C" w14:textId="77777777" w:rsidR="009B149C" w:rsidRPr="009B149C" w:rsidRDefault="009B149C" w:rsidP="009B149C">
            <w:pPr>
              <w:jc w:val="center"/>
            </w:pPr>
            <w:proofErr w:type="spellStart"/>
            <w:r w:rsidRPr="009B149C">
              <w:rPr>
                <w:b/>
                <w:bCs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D264C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2E948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C476D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CD307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87063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C4C52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8D522" w14:textId="77777777" w:rsidR="009B149C" w:rsidRPr="009B149C" w:rsidRDefault="009B149C" w:rsidP="009B149C">
            <w:pPr>
              <w:jc w:val="center"/>
            </w:pPr>
            <w:r w:rsidRPr="009B149C">
              <w:rPr>
                <w:b/>
                <w:bCs/>
              </w:rPr>
              <w:t>a</w:t>
            </w:r>
          </w:p>
        </w:tc>
      </w:tr>
      <w:tr w:rsidR="009B149C" w:rsidRPr="009B149C" w14:paraId="77E780B6" w14:textId="77777777" w:rsidTr="009B149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C95E7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ABF1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خاموش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FB0B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خاموش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29B35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909AF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558B7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92BAA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E1A9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A067C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t>روشن</w:t>
            </w:r>
          </w:p>
        </w:tc>
      </w:tr>
      <w:tr w:rsidR="009B149C" w:rsidRPr="009B149C" w14:paraId="671AFEBD" w14:textId="77777777" w:rsidTr="009B149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1B2C4" w14:textId="77777777" w:rsidR="009B149C" w:rsidRPr="009B149C" w:rsidRDefault="009B149C" w:rsidP="009B149C">
            <w:pPr>
              <w:jc w:val="center"/>
            </w:pPr>
            <w:r w:rsidRPr="009B149C">
              <w:rPr>
                <w:rtl/>
              </w:rPr>
              <w:lastRenderedPageBreak/>
              <w:t>مقدار بیت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CB5C" w14:textId="77777777" w:rsidR="009B149C" w:rsidRPr="009B149C" w:rsidRDefault="009B149C" w:rsidP="009B149C">
            <w:pPr>
              <w:jc w:val="center"/>
            </w:pPr>
            <w:r w:rsidRPr="009B149C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D9789" w14:textId="77777777" w:rsidR="009B149C" w:rsidRPr="009B149C" w:rsidRDefault="009B149C" w:rsidP="009B149C">
            <w:pPr>
              <w:jc w:val="center"/>
            </w:pPr>
            <w:r w:rsidRPr="009B149C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3A36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5027B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D12DC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9443C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B8220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BAE50" w14:textId="77777777" w:rsidR="009B149C" w:rsidRPr="009B149C" w:rsidRDefault="009B149C" w:rsidP="009B149C">
            <w:pPr>
              <w:jc w:val="center"/>
            </w:pPr>
            <w:r w:rsidRPr="009B149C">
              <w:t>1</w:t>
            </w:r>
          </w:p>
        </w:tc>
      </w:tr>
    </w:tbl>
    <w:p w14:paraId="11AB8409" w14:textId="77777777" w:rsidR="009B149C" w:rsidRPr="009B149C" w:rsidRDefault="009B149C" w:rsidP="009B149C">
      <w:r w:rsidRPr="009B149C">
        <w:rPr>
          <w:rtl/>
        </w:rPr>
        <w:t xml:space="preserve">پس کد </w:t>
      </w:r>
      <w:proofErr w:type="spellStart"/>
      <w:r w:rsidRPr="009B149C">
        <w:rPr>
          <w:rtl/>
        </w:rPr>
        <w:t>باینری</w:t>
      </w:r>
      <w:proofErr w:type="spellEnd"/>
      <w:r w:rsidRPr="009B149C">
        <w:rPr>
          <w:rtl/>
        </w:rPr>
        <w:t xml:space="preserve"> عدد صفر </w:t>
      </w:r>
      <w:proofErr w:type="spellStart"/>
      <w:r w:rsidRPr="009B149C">
        <w:rPr>
          <w:rtl/>
        </w:rPr>
        <w:t>می‌شود</w:t>
      </w:r>
      <w:proofErr w:type="spellEnd"/>
      <w:r w:rsidRPr="009B149C">
        <w:rPr>
          <w:rtl/>
        </w:rPr>
        <w:t>: 0</w:t>
      </w:r>
      <w:r w:rsidRPr="009B149C">
        <w:t>b00111111</w:t>
      </w:r>
    </w:p>
    <w:p w14:paraId="7BF50BE8" w14:textId="220A81BF" w:rsidR="009B149C" w:rsidRPr="009B149C" w:rsidRDefault="009B149C" w:rsidP="009B149C">
      <w:r w:rsidRPr="009B149C">
        <w:rPr>
          <w:rtl/>
        </w:rPr>
        <w:t xml:space="preserve">پیشوند </w:t>
      </w:r>
      <w:r>
        <w:t>0b</w:t>
      </w:r>
      <w:r>
        <w:rPr>
          <w:rFonts w:hint="cs"/>
          <w:rtl/>
        </w:rPr>
        <w:t xml:space="preserve"> </w:t>
      </w:r>
      <w:r w:rsidRPr="009B149C">
        <w:t xml:space="preserve"> </w:t>
      </w:r>
      <w:r w:rsidRPr="009B149C">
        <w:rPr>
          <w:rtl/>
        </w:rPr>
        <w:t xml:space="preserve">به </w:t>
      </w:r>
      <w:proofErr w:type="spellStart"/>
      <w:r w:rsidRPr="009B149C">
        <w:rPr>
          <w:rtl/>
        </w:rPr>
        <w:t>کامپایلر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می‌گوید</w:t>
      </w:r>
      <w:proofErr w:type="spellEnd"/>
      <w:r w:rsidRPr="009B149C">
        <w:rPr>
          <w:rtl/>
        </w:rPr>
        <w:t xml:space="preserve"> که این عدد مبنای ۲ است</w:t>
      </w:r>
      <w:r w:rsidRPr="009B149C">
        <w:t>.</w:t>
      </w:r>
    </w:p>
    <w:p w14:paraId="02D6BDCB" w14:textId="77777777" w:rsidR="009B149C" w:rsidRPr="009B149C" w:rsidRDefault="009B149C" w:rsidP="009B149C">
      <w:pPr>
        <w:pStyle w:val="Heading2"/>
      </w:pPr>
      <w:bookmarkStart w:id="30" w:name="_Toc218347172"/>
      <w:r w:rsidRPr="009B149C">
        <w:rPr>
          <w:rtl/>
        </w:rPr>
        <w:t xml:space="preserve">مرحله ۱: بستن مدار در </w:t>
      </w:r>
      <w:proofErr w:type="spellStart"/>
      <w:r w:rsidRPr="009B149C">
        <w:rPr>
          <w:rtl/>
        </w:rPr>
        <w:t>پروتئوس</w:t>
      </w:r>
      <w:bookmarkEnd w:id="30"/>
      <w:proofErr w:type="spellEnd"/>
    </w:p>
    <w:p w14:paraId="033BC7A0" w14:textId="77777777" w:rsidR="009B149C" w:rsidRPr="009B149C" w:rsidRDefault="009B149C" w:rsidP="009B149C">
      <w:r w:rsidRPr="009B149C">
        <w:rPr>
          <w:rtl/>
        </w:rPr>
        <w:t xml:space="preserve">قبل از </w:t>
      </w:r>
      <w:proofErr w:type="spellStart"/>
      <w:r w:rsidRPr="009B149C">
        <w:rPr>
          <w:rtl/>
        </w:rPr>
        <w:t>کدنویسی</w:t>
      </w:r>
      <w:proofErr w:type="spellEnd"/>
      <w:r w:rsidRPr="009B149C">
        <w:rPr>
          <w:rtl/>
        </w:rPr>
        <w:t xml:space="preserve">، باید </w:t>
      </w:r>
      <w:proofErr w:type="spellStart"/>
      <w:r w:rsidRPr="009B149C">
        <w:rPr>
          <w:rtl/>
        </w:rPr>
        <w:t>سخت‌افزار</w:t>
      </w:r>
      <w:proofErr w:type="spellEnd"/>
      <w:r w:rsidRPr="009B149C">
        <w:rPr>
          <w:rtl/>
        </w:rPr>
        <w:t xml:space="preserve"> را آماده کنیم</w:t>
      </w:r>
      <w:r w:rsidRPr="009B149C">
        <w:t>.</w:t>
      </w:r>
    </w:p>
    <w:p w14:paraId="2766056B" w14:textId="77777777" w:rsidR="009B149C" w:rsidRPr="009B149C" w:rsidRDefault="009B149C" w:rsidP="009B149C">
      <w:r w:rsidRPr="009B149C">
        <w:rPr>
          <w:rtl/>
        </w:rPr>
        <w:t>قطعات مورد نیاز</w:t>
      </w:r>
      <w:r w:rsidRPr="009B149C">
        <w:t>:</w:t>
      </w:r>
    </w:p>
    <w:p w14:paraId="0FEA9E81" w14:textId="77777777" w:rsidR="009B149C" w:rsidRPr="009B149C" w:rsidRDefault="009B149C" w:rsidP="009B149C">
      <w:pPr>
        <w:numPr>
          <w:ilvl w:val="0"/>
          <w:numId w:val="56"/>
        </w:numPr>
      </w:pPr>
      <w:proofErr w:type="spellStart"/>
      <w:r w:rsidRPr="009B149C">
        <w:rPr>
          <w:rtl/>
        </w:rPr>
        <w:t>میکروکنترلر</w:t>
      </w:r>
      <w:proofErr w:type="spellEnd"/>
      <w:r w:rsidRPr="009B149C">
        <w:t xml:space="preserve"> ATmega32</w:t>
      </w:r>
    </w:p>
    <w:p w14:paraId="36CF7562" w14:textId="5C310EEA" w:rsidR="009B149C" w:rsidRPr="009B149C" w:rsidRDefault="009B149C" w:rsidP="009B149C">
      <w:pPr>
        <w:numPr>
          <w:ilvl w:val="0"/>
          <w:numId w:val="56"/>
        </w:numPr>
      </w:pPr>
      <w:r w:rsidRPr="009B149C">
        <w:rPr>
          <w:rtl/>
        </w:rPr>
        <w:t xml:space="preserve">نمایشگر </w:t>
      </w:r>
      <w:proofErr w:type="spellStart"/>
      <w:r w:rsidRPr="009B149C">
        <w:rPr>
          <w:rtl/>
        </w:rPr>
        <w:t>سون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سگمنت</w:t>
      </w:r>
      <w:proofErr w:type="spellEnd"/>
      <w:r w:rsidRPr="009B149C">
        <w:rPr>
          <w:rtl/>
        </w:rPr>
        <w:t xml:space="preserve"> مدل </w:t>
      </w:r>
      <w:r w:rsidRPr="009B149C">
        <w:rPr>
          <w:b/>
          <w:bCs/>
        </w:rPr>
        <w:t>7SEG-COM-CATHODE</w:t>
      </w:r>
      <w:r w:rsidRPr="009B149C">
        <w:t xml:space="preserve"> </w:t>
      </w:r>
      <w:r>
        <w:rPr>
          <w:rFonts w:hint="cs"/>
          <w:rtl/>
        </w:rPr>
        <w:t xml:space="preserve"> </w:t>
      </w:r>
      <w:r w:rsidRPr="009B149C">
        <w:rPr>
          <w:rtl/>
        </w:rPr>
        <w:t>رنگ آن مهم نیست</w:t>
      </w:r>
      <w:r w:rsidRPr="009B149C">
        <w:t>.</w:t>
      </w:r>
    </w:p>
    <w:p w14:paraId="4FD7051F" w14:textId="77777777" w:rsidR="009B149C" w:rsidRPr="009B149C" w:rsidRDefault="009B149C" w:rsidP="009B149C">
      <w:r w:rsidRPr="009B149C">
        <w:rPr>
          <w:b/>
          <w:bCs/>
          <w:rtl/>
        </w:rPr>
        <w:t xml:space="preserve">روش </w:t>
      </w:r>
      <w:proofErr w:type="spellStart"/>
      <w:r w:rsidRPr="009B149C">
        <w:rPr>
          <w:b/>
          <w:bCs/>
          <w:rtl/>
        </w:rPr>
        <w:t>سیم‌کشی</w:t>
      </w:r>
      <w:proofErr w:type="spellEnd"/>
      <w:r w:rsidRPr="009B149C">
        <w:rPr>
          <w:b/>
          <w:bCs/>
        </w:rPr>
        <w:t>:</w:t>
      </w:r>
    </w:p>
    <w:p w14:paraId="06EC4BE9" w14:textId="2511E19A" w:rsidR="009B149C" w:rsidRPr="009B149C" w:rsidRDefault="009B149C" w:rsidP="009B149C">
      <w:pPr>
        <w:numPr>
          <w:ilvl w:val="0"/>
          <w:numId w:val="57"/>
        </w:numPr>
      </w:pPr>
      <w:r w:rsidRPr="009B149C">
        <w:rPr>
          <w:rtl/>
        </w:rPr>
        <w:t xml:space="preserve">پایه </w:t>
      </w:r>
      <w:r>
        <w:rPr>
          <w:b/>
          <w:bCs/>
        </w:rPr>
        <w:t xml:space="preserve"> </w:t>
      </w:r>
      <w:r w:rsidRPr="009B149C">
        <w:rPr>
          <w:b/>
          <w:bCs/>
        </w:rPr>
        <w:t>PC0</w:t>
      </w:r>
      <w:r w:rsidRPr="009B149C">
        <w:t xml:space="preserve">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را به پایه </w:t>
      </w:r>
      <w:r w:rsidR="00E31FCC">
        <w:rPr>
          <w:b/>
          <w:bCs/>
        </w:rPr>
        <w:t xml:space="preserve"> </w:t>
      </w:r>
      <w:r w:rsidRPr="009B149C">
        <w:rPr>
          <w:b/>
          <w:bCs/>
        </w:rPr>
        <w:t>a</w:t>
      </w:r>
      <w:r w:rsidRPr="009B149C">
        <w:t xml:space="preserve"> </w:t>
      </w:r>
      <w:r w:rsidRPr="009B149C">
        <w:rPr>
          <w:rtl/>
        </w:rPr>
        <w:t>نمایشگر وصل کنید</w:t>
      </w:r>
      <w:r w:rsidRPr="009B149C">
        <w:t>.</w:t>
      </w:r>
    </w:p>
    <w:p w14:paraId="3228CE5C" w14:textId="72782274" w:rsidR="009B149C" w:rsidRPr="009B149C" w:rsidRDefault="009B149C" w:rsidP="009B149C">
      <w:pPr>
        <w:numPr>
          <w:ilvl w:val="0"/>
          <w:numId w:val="57"/>
        </w:numPr>
      </w:pPr>
      <w:r w:rsidRPr="009B149C">
        <w:rPr>
          <w:rtl/>
        </w:rPr>
        <w:t xml:space="preserve">پایه </w:t>
      </w:r>
      <w:r w:rsidRPr="009B149C">
        <w:rPr>
          <w:b/>
          <w:bCs/>
        </w:rPr>
        <w:t>PC1</w:t>
      </w:r>
      <w:r w:rsidRPr="009B149C">
        <w:t xml:space="preserve"> </w:t>
      </w:r>
      <w:r>
        <w:rPr>
          <w:rFonts w:hint="cs"/>
          <w:rtl/>
        </w:rPr>
        <w:t xml:space="preserve"> </w:t>
      </w:r>
      <w:r w:rsidRPr="009B149C">
        <w:rPr>
          <w:rtl/>
        </w:rPr>
        <w:t xml:space="preserve">را به پایه </w:t>
      </w:r>
      <w:r w:rsidR="00E31FCC">
        <w:rPr>
          <w:b/>
          <w:bCs/>
        </w:rPr>
        <w:t xml:space="preserve"> </w:t>
      </w:r>
      <w:r w:rsidRPr="009B149C">
        <w:rPr>
          <w:b/>
          <w:bCs/>
        </w:rPr>
        <w:t>b</w:t>
      </w:r>
      <w:r w:rsidRPr="009B149C">
        <w:t xml:space="preserve"> </w:t>
      </w:r>
      <w:r w:rsidRPr="009B149C">
        <w:rPr>
          <w:rtl/>
        </w:rPr>
        <w:t>وصل کنید</w:t>
      </w:r>
      <w:r w:rsidRPr="009B149C">
        <w:t>.</w:t>
      </w:r>
    </w:p>
    <w:p w14:paraId="62817969" w14:textId="1AEF7A64" w:rsidR="009B149C" w:rsidRPr="009B149C" w:rsidRDefault="009B149C" w:rsidP="009B149C">
      <w:pPr>
        <w:numPr>
          <w:ilvl w:val="0"/>
          <w:numId w:val="57"/>
        </w:numPr>
      </w:pPr>
      <w:r w:rsidRPr="009B149C">
        <w:rPr>
          <w:rtl/>
        </w:rPr>
        <w:t xml:space="preserve">این روند را ادامه دهید تا </w:t>
      </w:r>
      <w:r>
        <w:rPr>
          <w:b/>
          <w:bCs/>
        </w:rPr>
        <w:t xml:space="preserve"> </w:t>
      </w:r>
      <w:r w:rsidRPr="009B149C">
        <w:rPr>
          <w:b/>
          <w:bCs/>
        </w:rPr>
        <w:t>PC6</w:t>
      </w:r>
      <w:r w:rsidRPr="009B149C">
        <w:t xml:space="preserve"> </w:t>
      </w:r>
      <w:r w:rsidRPr="009B149C">
        <w:rPr>
          <w:rtl/>
        </w:rPr>
        <w:t xml:space="preserve">که به پایه </w:t>
      </w:r>
      <w:r w:rsidRPr="009B149C">
        <w:rPr>
          <w:b/>
          <w:bCs/>
        </w:rPr>
        <w:t>g</w:t>
      </w:r>
      <w:r w:rsidRPr="009B149C">
        <w:t xml:space="preserve"> </w:t>
      </w:r>
      <w:r>
        <w:rPr>
          <w:rFonts w:hint="cs"/>
          <w:rtl/>
        </w:rPr>
        <w:t xml:space="preserve"> </w:t>
      </w:r>
      <w:r w:rsidRPr="009B149C">
        <w:rPr>
          <w:rtl/>
        </w:rPr>
        <w:t xml:space="preserve">وصل </w:t>
      </w:r>
      <w:proofErr w:type="spellStart"/>
      <w:r w:rsidRPr="009B149C">
        <w:rPr>
          <w:rtl/>
        </w:rPr>
        <w:t>می‌شود</w:t>
      </w:r>
      <w:proofErr w:type="spellEnd"/>
      <w:r w:rsidRPr="009B149C">
        <w:t>.</w:t>
      </w:r>
    </w:p>
    <w:p w14:paraId="1C1B90C1" w14:textId="6C3613F7" w:rsidR="009B149C" w:rsidRPr="009B149C" w:rsidRDefault="009B149C" w:rsidP="009B149C">
      <w:pPr>
        <w:numPr>
          <w:ilvl w:val="0"/>
          <w:numId w:val="57"/>
        </w:numPr>
      </w:pPr>
      <w:r w:rsidRPr="009B149C">
        <w:rPr>
          <w:rtl/>
        </w:rPr>
        <w:t xml:space="preserve">پایه </w:t>
      </w:r>
      <w:r w:rsidRPr="009B149C">
        <w:rPr>
          <w:b/>
          <w:bCs/>
        </w:rPr>
        <w:t>PC7</w:t>
      </w:r>
      <w:r w:rsidRPr="009B149C">
        <w:t xml:space="preserve"> </w:t>
      </w:r>
      <w:r>
        <w:rPr>
          <w:rFonts w:hint="cs"/>
          <w:rtl/>
        </w:rPr>
        <w:t xml:space="preserve"> </w:t>
      </w:r>
      <w:r w:rsidRPr="009B149C">
        <w:rPr>
          <w:rtl/>
        </w:rPr>
        <w:t xml:space="preserve">را به پایه </w:t>
      </w:r>
      <w:r>
        <w:rPr>
          <w:b/>
          <w:bCs/>
        </w:rPr>
        <w:t xml:space="preserve"> </w:t>
      </w:r>
      <w:proofErr w:type="spellStart"/>
      <w:r w:rsidRPr="009B149C">
        <w:rPr>
          <w:b/>
          <w:bCs/>
        </w:rPr>
        <w:t>dp</w:t>
      </w:r>
      <w:proofErr w:type="spellEnd"/>
      <w:r w:rsidRPr="009B149C">
        <w:t xml:space="preserve"> </w:t>
      </w:r>
      <w:r w:rsidRPr="009B149C">
        <w:rPr>
          <w:rtl/>
        </w:rPr>
        <w:t>(نقطه) وصل کنید (یا آزاد بگذارید)</w:t>
      </w:r>
      <w:r w:rsidRPr="009B149C">
        <w:t>.</w:t>
      </w:r>
    </w:p>
    <w:p w14:paraId="688D0D42" w14:textId="73A48DA4" w:rsidR="009B149C" w:rsidRPr="009B149C" w:rsidRDefault="009B149C" w:rsidP="009B149C">
      <w:pPr>
        <w:numPr>
          <w:ilvl w:val="0"/>
          <w:numId w:val="57"/>
        </w:numPr>
      </w:pPr>
      <w:r w:rsidRPr="009B149C">
        <w:rPr>
          <w:b/>
          <w:bCs/>
          <w:rtl/>
        </w:rPr>
        <w:t>نکته حیاتی</w:t>
      </w:r>
      <w:r w:rsidRPr="009B149C">
        <w:rPr>
          <w:b/>
          <w:bCs/>
        </w:rPr>
        <w:t>:</w:t>
      </w:r>
      <w:r w:rsidRPr="009B149C">
        <w:t xml:space="preserve"> </w:t>
      </w:r>
      <w:r w:rsidRPr="009B149C">
        <w:rPr>
          <w:rtl/>
        </w:rPr>
        <w:t>نمایشگر یک پایه مشترک</w:t>
      </w:r>
      <w:r w:rsidRPr="009B149C">
        <w:t xml:space="preserve"> (Common) </w:t>
      </w:r>
      <w:r w:rsidRPr="009B149C">
        <w:rPr>
          <w:rtl/>
        </w:rPr>
        <w:t xml:space="preserve">دارد که معمولاً در بالا یا پایین قطعه است. چون مدل ما </w:t>
      </w:r>
      <w:proofErr w:type="spellStart"/>
      <w:r w:rsidRPr="009B149C">
        <w:rPr>
          <w:rtl/>
        </w:rPr>
        <w:t>کاتد</w:t>
      </w:r>
      <w:proofErr w:type="spellEnd"/>
      <w:r w:rsidRPr="009B149C">
        <w:rPr>
          <w:rtl/>
        </w:rPr>
        <w:t xml:space="preserve"> مشترک است، این پایه را حتماً باید به </w:t>
      </w:r>
      <w:r>
        <w:rPr>
          <w:b/>
          <w:bCs/>
        </w:rPr>
        <w:t xml:space="preserve"> </w:t>
      </w:r>
      <w:r w:rsidRPr="009B149C">
        <w:rPr>
          <w:b/>
          <w:bCs/>
        </w:rPr>
        <w:t xml:space="preserve">GND </w:t>
      </w:r>
      <w:r w:rsidRPr="009B149C">
        <w:rPr>
          <w:b/>
          <w:bCs/>
          <w:rtl/>
        </w:rPr>
        <w:t>زمین</w:t>
      </w:r>
      <w:r w:rsidRPr="009B149C">
        <w:t xml:space="preserve"> </w:t>
      </w:r>
      <w:r w:rsidRPr="009B149C">
        <w:rPr>
          <w:rtl/>
        </w:rPr>
        <w:t xml:space="preserve">وصل کنید. اگر این کار را نکنید، هیچ چیزی روشن </w:t>
      </w:r>
      <w:proofErr w:type="spellStart"/>
      <w:r w:rsidRPr="009B149C">
        <w:rPr>
          <w:rtl/>
        </w:rPr>
        <w:t>نمی‌شود</w:t>
      </w:r>
      <w:proofErr w:type="spellEnd"/>
      <w:r w:rsidRPr="009B149C">
        <w:t>.</w:t>
      </w:r>
    </w:p>
    <w:p w14:paraId="06429251" w14:textId="77777777" w:rsidR="009B149C" w:rsidRPr="009B149C" w:rsidRDefault="009B149C" w:rsidP="009B149C">
      <w:pPr>
        <w:pStyle w:val="Heading2"/>
      </w:pPr>
      <w:bookmarkStart w:id="31" w:name="_Toc218347173"/>
      <w:r w:rsidRPr="009B149C">
        <w:rPr>
          <w:rtl/>
        </w:rPr>
        <w:t xml:space="preserve">مرحله ۲: </w:t>
      </w:r>
      <w:proofErr w:type="spellStart"/>
      <w:r w:rsidRPr="009B149C">
        <w:rPr>
          <w:rtl/>
        </w:rPr>
        <w:t>کدنویسی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شمارنده</w:t>
      </w:r>
      <w:proofErr w:type="spellEnd"/>
      <w:r w:rsidRPr="009B149C">
        <w:rPr>
          <w:rtl/>
        </w:rPr>
        <w:t xml:space="preserve"> با استفاده از آرایه</w:t>
      </w:r>
      <w:bookmarkEnd w:id="31"/>
    </w:p>
    <w:p w14:paraId="42F3F223" w14:textId="77777777" w:rsidR="009B149C" w:rsidRPr="009B149C" w:rsidRDefault="009B149C" w:rsidP="009B149C">
      <w:r w:rsidRPr="009B149C">
        <w:rPr>
          <w:rtl/>
        </w:rPr>
        <w:t xml:space="preserve">در این برنامه از یک "آرایه" به عنوان "جدول تبدیل" استفاده </w:t>
      </w:r>
      <w:proofErr w:type="spellStart"/>
      <w:r w:rsidRPr="009B149C">
        <w:rPr>
          <w:rtl/>
        </w:rPr>
        <w:t>می‌کنیم</w:t>
      </w:r>
      <w:proofErr w:type="spellEnd"/>
      <w:r w:rsidRPr="009B149C">
        <w:rPr>
          <w:rtl/>
        </w:rPr>
        <w:t xml:space="preserve">. </w:t>
      </w:r>
      <w:proofErr w:type="spellStart"/>
      <w:r w:rsidRPr="009B149C">
        <w:rPr>
          <w:rtl/>
        </w:rPr>
        <w:t>اندیس</w:t>
      </w:r>
      <w:proofErr w:type="spellEnd"/>
      <w:r w:rsidRPr="009B149C">
        <w:rPr>
          <w:rtl/>
        </w:rPr>
        <w:t xml:space="preserve"> آرایه همان عددی است که </w:t>
      </w:r>
      <w:proofErr w:type="spellStart"/>
      <w:r w:rsidRPr="009B149C">
        <w:rPr>
          <w:rtl/>
        </w:rPr>
        <w:t>می‌خواهیم</w:t>
      </w:r>
      <w:proofErr w:type="spellEnd"/>
      <w:r w:rsidRPr="009B149C">
        <w:rPr>
          <w:rtl/>
        </w:rPr>
        <w:t xml:space="preserve"> نمایش دهیم و محتوای آن، کد </w:t>
      </w:r>
      <w:proofErr w:type="spellStart"/>
      <w:r w:rsidRPr="009B149C">
        <w:rPr>
          <w:rtl/>
        </w:rPr>
        <w:t>باینری</w:t>
      </w:r>
      <w:proofErr w:type="spellEnd"/>
      <w:r w:rsidRPr="009B149C">
        <w:rPr>
          <w:rtl/>
        </w:rPr>
        <w:t xml:space="preserve"> مربوطه است</w:t>
      </w:r>
      <w:r w:rsidRPr="009B149C">
        <w:t>.</w:t>
      </w:r>
    </w:p>
    <w:p w14:paraId="3BBBC70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1. </w:t>
      </w:r>
      <w:r w:rsidRPr="009B149C">
        <w:rPr>
          <w:rFonts w:ascii="Consolas" w:hAnsi="Consolas" w:cs="Courier New"/>
          <w:color w:val="696969"/>
          <w:sz w:val="16"/>
          <w:szCs w:val="16"/>
        </w:rPr>
        <w:t>/*</w:t>
      </w:r>
    </w:p>
    <w:p w14:paraId="2DCF2F36" w14:textId="53E57D3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2.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 </w:t>
      </w:r>
      <w:proofErr w:type="spellStart"/>
      <w:r w:rsidR="00CD0AED">
        <w:rPr>
          <w:rFonts w:ascii="Consolas" w:hAnsi="Consolas" w:cs="Courier New"/>
          <w:color w:val="696969"/>
          <w:sz w:val="16"/>
          <w:szCs w:val="16"/>
        </w:rPr>
        <w:t>main</w:t>
      </w:r>
      <w:r w:rsidRPr="009B149C">
        <w:rPr>
          <w:rFonts w:ascii="Consolas" w:hAnsi="Consolas" w:cs="Courier New"/>
          <w:color w:val="696969"/>
          <w:sz w:val="16"/>
          <w:szCs w:val="16"/>
        </w:rPr>
        <w:t>.c</w:t>
      </w:r>
      <w:proofErr w:type="spellEnd"/>
    </w:p>
    <w:p w14:paraId="0052F20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3.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091BADFE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 4.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 Description: Counter 0 to 9 using Binary Look-up Table</w:t>
      </w:r>
    </w:p>
    <w:p w14:paraId="05EEACA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5.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 Hardware: Common Cathode 7-Segment on PORTC</w:t>
      </w:r>
    </w:p>
    <w:p w14:paraId="3061B662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6.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 Wiring: PC0-&gt;a, PC1-&gt;b, ..., PC6-&gt;g, PC7-&gt;</w:t>
      </w:r>
      <w:proofErr w:type="spellStart"/>
      <w:r w:rsidRPr="009B149C">
        <w:rPr>
          <w:rFonts w:ascii="Consolas" w:hAnsi="Consolas" w:cs="Courier New"/>
          <w:color w:val="696969"/>
          <w:sz w:val="16"/>
          <w:szCs w:val="16"/>
        </w:rPr>
        <w:t>dp</w:t>
      </w:r>
      <w:proofErr w:type="spellEnd"/>
    </w:p>
    <w:p w14:paraId="2F9E9BA2" w14:textId="5A165D9A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7.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 Author: </w:t>
      </w:r>
      <w:proofErr w:type="spellStart"/>
      <w:r w:rsidR="00CD0AED">
        <w:rPr>
          <w:rFonts w:ascii="Consolas" w:hAnsi="Consolas" w:cs="Courier New"/>
          <w:color w:val="696969"/>
          <w:sz w:val="16"/>
          <w:szCs w:val="16"/>
        </w:rPr>
        <w:t>MahdiGhaemi</w:t>
      </w:r>
      <w:proofErr w:type="spellEnd"/>
    </w:p>
    <w:p w14:paraId="72C5541D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8.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 */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</w:p>
    <w:p w14:paraId="1738DA91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 9.  </w:t>
      </w:r>
    </w:p>
    <w:p w14:paraId="7B25B43B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10. </w:t>
      </w:r>
      <w:r w:rsidRPr="009B149C">
        <w:rPr>
          <w:rFonts w:ascii="Consolas" w:hAnsi="Consolas" w:cs="Courier New"/>
          <w:color w:val="696969"/>
          <w:sz w:val="16"/>
          <w:szCs w:val="16"/>
        </w:rPr>
        <w:t>#define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F_CPU </w:t>
      </w:r>
      <w:r w:rsidRPr="009B149C">
        <w:rPr>
          <w:rFonts w:ascii="Consolas" w:hAnsi="Consolas" w:cs="Courier New"/>
          <w:color w:val="008000"/>
          <w:sz w:val="16"/>
          <w:szCs w:val="16"/>
        </w:rPr>
        <w:t>1000000UL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9B149C">
        <w:rPr>
          <w:rFonts w:ascii="Consolas" w:hAnsi="Consolas" w:cs="Courier New"/>
          <w:color w:val="696969"/>
          <w:sz w:val="16"/>
          <w:szCs w:val="16"/>
        </w:rPr>
        <w:t>// Set CPU Frequency to 1 MHz</w:t>
      </w:r>
    </w:p>
    <w:p w14:paraId="7080272E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11. </w:t>
      </w:r>
      <w:r w:rsidRPr="009B149C">
        <w:rPr>
          <w:rFonts w:ascii="Consolas" w:hAnsi="Consolas" w:cs="Courier New"/>
          <w:color w:val="696969"/>
          <w:sz w:val="16"/>
          <w:szCs w:val="16"/>
        </w:rPr>
        <w:t>#include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9B149C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9B149C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9B149C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9B149C">
        <w:rPr>
          <w:rFonts w:ascii="Consolas" w:hAnsi="Consolas" w:cs="Courier New"/>
          <w:color w:val="008000"/>
          <w:sz w:val="16"/>
          <w:szCs w:val="16"/>
        </w:rPr>
        <w:t>io.h</w:t>
      </w:r>
      <w:proofErr w:type="spellEnd"/>
      <w:r w:rsidRPr="009B149C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7F6BF15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12. </w:t>
      </w:r>
      <w:r w:rsidRPr="009B149C">
        <w:rPr>
          <w:rFonts w:ascii="Consolas" w:hAnsi="Consolas" w:cs="Courier New"/>
          <w:color w:val="696969"/>
          <w:sz w:val="16"/>
          <w:szCs w:val="16"/>
        </w:rPr>
        <w:t>#include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9B149C">
        <w:rPr>
          <w:rFonts w:ascii="Consolas" w:hAnsi="Consolas" w:cs="Courier New"/>
          <w:color w:val="008000"/>
          <w:sz w:val="16"/>
          <w:szCs w:val="16"/>
        </w:rPr>
        <w:t>&lt;util/</w:t>
      </w:r>
      <w:proofErr w:type="spellStart"/>
      <w:r w:rsidRPr="009B149C">
        <w:rPr>
          <w:rFonts w:ascii="Consolas" w:hAnsi="Consolas" w:cs="Courier New"/>
          <w:color w:val="008000"/>
          <w:sz w:val="16"/>
          <w:szCs w:val="16"/>
        </w:rPr>
        <w:t>delay.h</w:t>
      </w:r>
      <w:proofErr w:type="spellEnd"/>
      <w:r w:rsidRPr="009B149C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6B168A8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>13.  </w:t>
      </w:r>
    </w:p>
    <w:p w14:paraId="5ACCEA2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14.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main(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9B149C">
        <w:rPr>
          <w:rFonts w:ascii="Consolas" w:hAnsi="Consolas" w:cs="Courier New"/>
          <w:color w:val="545454"/>
          <w:sz w:val="16"/>
          <w:szCs w:val="16"/>
        </w:rPr>
        <w:t>)</w:t>
      </w:r>
    </w:p>
    <w:p w14:paraId="023FD248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>15. {</w:t>
      </w:r>
    </w:p>
    <w:p w14:paraId="6572CE26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16.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--- Configuration ---</w:t>
      </w:r>
    </w:p>
    <w:p w14:paraId="005B784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17.     </w:t>
      </w:r>
    </w:p>
    <w:p w14:paraId="5021F88F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18.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Set all 8 pins of PORTC as Output</w:t>
      </w:r>
    </w:p>
    <w:p w14:paraId="42496BB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19.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0xFF equals 11111111 in binary</w:t>
      </w:r>
    </w:p>
    <w:p w14:paraId="15B5B3E2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20.     DDRC = </w:t>
      </w:r>
      <w:r w:rsidRPr="009B149C">
        <w:rPr>
          <w:rFonts w:ascii="Consolas" w:hAnsi="Consolas" w:cs="Courier New"/>
          <w:color w:val="008000"/>
          <w:sz w:val="16"/>
          <w:szCs w:val="16"/>
        </w:rPr>
        <w:t>0xFF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; </w:t>
      </w:r>
    </w:p>
    <w:p w14:paraId="76C29042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21.     </w:t>
      </w:r>
    </w:p>
    <w:p w14:paraId="212525CB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22.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--- Look-up Table Setup ---</w:t>
      </w:r>
    </w:p>
    <w:p w14:paraId="2927B34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23.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This array holds the codes required to display numbers 0 to 9.</w:t>
      </w:r>
    </w:p>
    <w:p w14:paraId="7315EFD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24.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Bit order: 0b(</w:t>
      </w:r>
      <w:proofErr w:type="spellStart"/>
      <w:r w:rsidRPr="009B149C">
        <w:rPr>
          <w:rFonts w:ascii="Consolas" w:hAnsi="Consolas" w:cs="Courier New"/>
          <w:color w:val="696969"/>
          <w:sz w:val="16"/>
          <w:szCs w:val="16"/>
        </w:rPr>
        <w:t>dp</w:t>
      </w:r>
      <w:proofErr w:type="spellEnd"/>
      <w:r w:rsidRPr="009B149C">
        <w:rPr>
          <w:rFonts w:ascii="Consolas" w:hAnsi="Consolas" w:cs="Courier New"/>
          <w:color w:val="696969"/>
          <w:sz w:val="16"/>
          <w:szCs w:val="16"/>
        </w:rPr>
        <w:t>)(g)(f)(e)(d)(c)(b)(a)</w:t>
      </w:r>
    </w:p>
    <w:p w14:paraId="2B9F7376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25.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1 = ON, 0 = OFF</w:t>
      </w:r>
    </w:p>
    <w:p w14:paraId="1F1D33AF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26.     </w:t>
      </w:r>
    </w:p>
    <w:p w14:paraId="3E5494CB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27.    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segment_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>codes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[</w:t>
      </w:r>
      <w:proofErr w:type="gramEnd"/>
      <w:r w:rsidRPr="009B149C">
        <w:rPr>
          <w:rFonts w:ascii="Consolas" w:hAnsi="Consolas" w:cs="Courier New"/>
          <w:color w:val="008000"/>
          <w:sz w:val="16"/>
          <w:szCs w:val="16"/>
        </w:rPr>
        <w:t>10</w:t>
      </w:r>
      <w:r w:rsidRPr="009B149C">
        <w:rPr>
          <w:rFonts w:ascii="Consolas" w:hAnsi="Consolas" w:cs="Courier New"/>
          <w:color w:val="545454"/>
          <w:sz w:val="16"/>
          <w:szCs w:val="16"/>
        </w:rPr>
        <w:t>] = {</w:t>
      </w:r>
    </w:p>
    <w:p w14:paraId="4DDD0FE1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28.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0b00111111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// Number 0: All ON except g and </w:t>
      </w:r>
      <w:proofErr w:type="spellStart"/>
      <w:r w:rsidRPr="009B149C">
        <w:rPr>
          <w:rFonts w:ascii="Consolas" w:hAnsi="Consolas" w:cs="Courier New"/>
          <w:color w:val="696969"/>
          <w:sz w:val="16"/>
          <w:szCs w:val="16"/>
        </w:rPr>
        <w:t>dp</w:t>
      </w:r>
      <w:proofErr w:type="spellEnd"/>
    </w:p>
    <w:p w14:paraId="34B7064D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29.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0b00000110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1: Only b and c are ON</w:t>
      </w:r>
    </w:p>
    <w:p w14:paraId="6C799076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30.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0b01011011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2: a, b, d, e, g are ON</w:t>
      </w:r>
    </w:p>
    <w:p w14:paraId="0EA7EC91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31.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0b01001111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3: a, b, c, d, g are ON</w:t>
      </w:r>
    </w:p>
    <w:p w14:paraId="5B2B272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32.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0b01100110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4: b, c, f, g are ON</w:t>
      </w:r>
    </w:p>
    <w:p w14:paraId="2189F10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33.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0b01101101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5: a, c, d, f, g are ON</w:t>
      </w:r>
    </w:p>
    <w:p w14:paraId="43EFE4DE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34.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0b01111101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6: All ON except b</w:t>
      </w:r>
    </w:p>
    <w:p w14:paraId="652BFE4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35.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0b00000111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7: Only a, b, c are ON</w:t>
      </w:r>
    </w:p>
    <w:p w14:paraId="63C5C2C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36.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0b01111111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, </w:t>
      </w:r>
      <w:r w:rsidRPr="009B149C">
        <w:rPr>
          <w:rFonts w:ascii="Consolas" w:hAnsi="Consolas" w:cs="Courier New"/>
          <w:color w:val="696969"/>
          <w:sz w:val="16"/>
          <w:szCs w:val="16"/>
        </w:rPr>
        <w:t>// Number 8: All segments ON</w:t>
      </w:r>
    </w:p>
    <w:p w14:paraId="34CE2AD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37.         </w:t>
      </w:r>
      <w:r w:rsidRPr="009B149C">
        <w:rPr>
          <w:rFonts w:ascii="Consolas" w:hAnsi="Consolas" w:cs="Courier New"/>
          <w:color w:val="008000"/>
          <w:sz w:val="16"/>
          <w:szCs w:val="16"/>
        </w:rPr>
        <w:t>0b</w:t>
      </w:r>
      <w:proofErr w:type="gramStart"/>
      <w:r w:rsidRPr="009B149C">
        <w:rPr>
          <w:rFonts w:ascii="Consolas" w:hAnsi="Consolas" w:cs="Courier New"/>
          <w:color w:val="008000"/>
          <w:sz w:val="16"/>
          <w:szCs w:val="16"/>
        </w:rPr>
        <w:t>01101111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 </w:t>
      </w:r>
      <w:r w:rsidRPr="009B149C">
        <w:rPr>
          <w:rFonts w:ascii="Consolas" w:hAnsi="Consolas" w:cs="Courier New"/>
          <w:color w:val="696969"/>
          <w:sz w:val="16"/>
          <w:szCs w:val="16"/>
        </w:rPr>
        <w:t>/</w:t>
      </w:r>
      <w:proofErr w:type="gramEnd"/>
      <w:r w:rsidRPr="009B149C">
        <w:rPr>
          <w:rFonts w:ascii="Consolas" w:hAnsi="Consolas" w:cs="Courier New"/>
          <w:color w:val="696969"/>
          <w:sz w:val="16"/>
          <w:szCs w:val="16"/>
        </w:rPr>
        <w:t>/ Number 9: All ON except e</w:t>
      </w:r>
    </w:p>
    <w:p w14:paraId="644ECFE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38.   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  <w:r w:rsidRPr="009B149C">
        <w:rPr>
          <w:rFonts w:ascii="Consolas" w:hAnsi="Consolas" w:cs="Courier New"/>
          <w:color w:val="545454"/>
          <w:sz w:val="16"/>
          <w:szCs w:val="16"/>
        </w:rPr>
        <w:t>;</w:t>
      </w:r>
    </w:p>
    <w:p w14:paraId="3E89A6AE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39.     </w:t>
      </w:r>
    </w:p>
    <w:p w14:paraId="41CC470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40.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Define loop counter variable</w:t>
      </w:r>
    </w:p>
    <w:p w14:paraId="54CE1EB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41.    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;</w:t>
      </w:r>
    </w:p>
    <w:p w14:paraId="027CB197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>42.  </w:t>
      </w:r>
    </w:p>
    <w:p w14:paraId="04B5AB4D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43.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--- Main Loop ---</w:t>
      </w:r>
    </w:p>
    <w:p w14:paraId="48795A5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44.    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9B149C">
        <w:rPr>
          <w:rFonts w:ascii="Consolas" w:hAnsi="Consolas" w:cs="Courier New"/>
          <w:color w:val="008000"/>
          <w:sz w:val="16"/>
          <w:szCs w:val="16"/>
        </w:rPr>
        <w:t>1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) </w:t>
      </w:r>
    </w:p>
    <w:p w14:paraId="728C141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45.  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02EA918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46.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A for loop that counts from 0 to 9</w:t>
      </w:r>
    </w:p>
    <w:p w14:paraId="7BDD3769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47.         </w:t>
      </w:r>
      <w:r w:rsidRPr="009B149C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 (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9B149C">
        <w:rPr>
          <w:rFonts w:ascii="Consolas" w:hAnsi="Consolas" w:cs="Courier New"/>
          <w:color w:val="008000"/>
          <w:sz w:val="16"/>
          <w:szCs w:val="16"/>
        </w:rPr>
        <w:t>0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&lt; </w:t>
      </w:r>
      <w:r w:rsidRPr="009B149C">
        <w:rPr>
          <w:rFonts w:ascii="Consolas" w:hAnsi="Consolas" w:cs="Courier New"/>
          <w:color w:val="008000"/>
          <w:sz w:val="16"/>
          <w:szCs w:val="16"/>
        </w:rPr>
        <w:t>10</w:t>
      </w:r>
      <w:r w:rsidRPr="009B149C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++)</w:t>
      </w:r>
    </w:p>
    <w:p w14:paraId="70A3BBC4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48.      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54675273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49.    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Use '</w:t>
      </w:r>
      <w:proofErr w:type="spellStart"/>
      <w:r w:rsidRPr="009B149C">
        <w:rPr>
          <w:rFonts w:ascii="Consolas" w:hAnsi="Consolas" w:cs="Courier New"/>
          <w:color w:val="696969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696969"/>
          <w:sz w:val="16"/>
          <w:szCs w:val="16"/>
        </w:rPr>
        <w:t>' as the index to access the array</w:t>
      </w:r>
    </w:p>
    <w:p w14:paraId="1AD2F68C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50.    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Extract the corresponding binary code and write it to PORTC</w:t>
      </w:r>
    </w:p>
    <w:p w14:paraId="2A491A8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51.             PORTC = 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segment_codes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[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];</w:t>
      </w:r>
    </w:p>
    <w:p w14:paraId="518A5878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52.             </w:t>
      </w:r>
    </w:p>
    <w:p w14:paraId="4370E7BC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53.    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Wait for 1 second to make the number visible</w:t>
      </w:r>
    </w:p>
    <w:p w14:paraId="5D76DF9A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>54.             _</w:t>
      </w:r>
      <w:proofErr w:type="spellStart"/>
      <w:r w:rsidRPr="009B149C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9B149C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9B149C">
        <w:rPr>
          <w:rFonts w:ascii="Consolas" w:hAnsi="Consolas" w:cs="Courier New"/>
          <w:color w:val="008000"/>
          <w:sz w:val="16"/>
          <w:szCs w:val="16"/>
        </w:rPr>
        <w:t>1000</w:t>
      </w:r>
      <w:r w:rsidRPr="009B149C">
        <w:rPr>
          <w:rFonts w:ascii="Consolas" w:hAnsi="Consolas" w:cs="Courier New"/>
          <w:color w:val="545454"/>
          <w:sz w:val="16"/>
          <w:szCs w:val="16"/>
        </w:rPr>
        <w:t>);</w:t>
      </w:r>
    </w:p>
    <w:p w14:paraId="346CFBA6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55.       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53FEEDF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56.         </w:t>
      </w:r>
    </w:p>
    <w:p w14:paraId="75FAF9D5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57.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 xml:space="preserve">// When the </w:t>
      </w:r>
      <w:proofErr w:type="gramStart"/>
      <w:r w:rsidRPr="009B149C">
        <w:rPr>
          <w:rFonts w:ascii="Consolas" w:hAnsi="Consolas" w:cs="Courier New"/>
          <w:color w:val="696969"/>
          <w:sz w:val="16"/>
          <w:szCs w:val="16"/>
        </w:rPr>
        <w:t>for loop</w:t>
      </w:r>
      <w:proofErr w:type="gramEnd"/>
      <w:r w:rsidRPr="009B149C">
        <w:rPr>
          <w:rFonts w:ascii="Consolas" w:hAnsi="Consolas" w:cs="Courier New"/>
          <w:color w:val="696969"/>
          <w:sz w:val="16"/>
          <w:szCs w:val="16"/>
        </w:rPr>
        <w:t xml:space="preserve"> finishes (reaches 9), since we are inside </w:t>
      </w:r>
      <w:proofErr w:type="gramStart"/>
      <w:r w:rsidRPr="009B149C">
        <w:rPr>
          <w:rFonts w:ascii="Consolas" w:hAnsi="Consolas" w:cs="Courier New"/>
          <w:color w:val="696969"/>
          <w:sz w:val="16"/>
          <w:szCs w:val="16"/>
        </w:rPr>
        <w:t>while(</w:t>
      </w:r>
      <w:proofErr w:type="gramEnd"/>
      <w:r w:rsidRPr="009B149C">
        <w:rPr>
          <w:rFonts w:ascii="Consolas" w:hAnsi="Consolas" w:cs="Courier New"/>
          <w:color w:val="696969"/>
          <w:sz w:val="16"/>
          <w:szCs w:val="16"/>
        </w:rPr>
        <w:t>1)</w:t>
      </w:r>
    </w:p>
    <w:p w14:paraId="384F64EE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58.         </w:t>
      </w:r>
      <w:r w:rsidRPr="009B149C">
        <w:rPr>
          <w:rFonts w:ascii="Consolas" w:hAnsi="Consolas" w:cs="Courier New"/>
          <w:color w:val="696969"/>
          <w:sz w:val="16"/>
          <w:szCs w:val="16"/>
        </w:rPr>
        <w:t>// the program loops back to the top and counting starts from 0 again.</w:t>
      </w:r>
    </w:p>
    <w:p w14:paraId="58DFBE60" w14:textId="77777777" w:rsidR="009B149C" w:rsidRPr="009B149C" w:rsidRDefault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</w:rPr>
      </w:pPr>
      <w:r w:rsidRPr="009B149C">
        <w:rPr>
          <w:rFonts w:ascii="Consolas" w:hAnsi="Consolas" w:cs="Courier New"/>
          <w:color w:val="545454"/>
          <w:sz w:val="16"/>
          <w:szCs w:val="16"/>
        </w:rPr>
        <w:t xml:space="preserve">59.   </w:t>
      </w: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066E2820" w14:textId="7A216819" w:rsidR="009B149C" w:rsidRPr="009B149C" w:rsidRDefault="009B149C" w:rsidP="009B14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113746"/>
        <w:rPr>
          <w:rFonts w:ascii="Consolas" w:hAnsi="Consolas" w:cs="Courier New"/>
          <w:color w:val="545454"/>
          <w:sz w:val="16"/>
          <w:szCs w:val="16"/>
          <w:rtl/>
        </w:rPr>
      </w:pPr>
      <w:proofErr w:type="gramStart"/>
      <w:r w:rsidRPr="009B149C">
        <w:rPr>
          <w:rFonts w:ascii="Consolas" w:hAnsi="Consolas" w:cs="Courier New"/>
          <w:color w:val="545454"/>
          <w:sz w:val="16"/>
          <w:szCs w:val="16"/>
        </w:rPr>
        <w:t>60. }</w:t>
      </w:r>
      <w:proofErr w:type="gramEnd"/>
    </w:p>
    <w:p w14:paraId="113AFAF0" w14:textId="08CEF3DD" w:rsidR="009B149C" w:rsidRPr="009B149C" w:rsidRDefault="009B149C" w:rsidP="009B149C">
      <w:pPr>
        <w:pStyle w:val="Heading2"/>
      </w:pPr>
      <w:bookmarkStart w:id="32" w:name="_Toc218347174"/>
      <w:r w:rsidRPr="009B149C">
        <w:rPr>
          <w:rtl/>
        </w:rPr>
        <w:t>تحلیل نهایی و عمیق برنامه</w:t>
      </w:r>
      <w:bookmarkEnd w:id="32"/>
    </w:p>
    <w:p w14:paraId="1EB98C7A" w14:textId="77777777" w:rsidR="009B149C" w:rsidRPr="009B149C" w:rsidRDefault="009B149C" w:rsidP="009B149C">
      <w:r w:rsidRPr="009B149C">
        <w:rPr>
          <w:rtl/>
        </w:rPr>
        <w:t xml:space="preserve">بیایید کدی که نوشتیم را زیر </w:t>
      </w:r>
      <w:proofErr w:type="spellStart"/>
      <w:r w:rsidRPr="009B149C">
        <w:rPr>
          <w:rtl/>
        </w:rPr>
        <w:t>ذره‌بین</w:t>
      </w:r>
      <w:proofErr w:type="spellEnd"/>
      <w:r w:rsidRPr="009B149C">
        <w:rPr>
          <w:rtl/>
        </w:rPr>
        <w:t xml:space="preserve"> ببریم تا مفاهیم مهندسی آن را درک کنیم</w:t>
      </w:r>
      <w:r w:rsidRPr="009B149C">
        <w:t>:</w:t>
      </w:r>
    </w:p>
    <w:p w14:paraId="4F4EDC24" w14:textId="77777777" w:rsidR="009B149C" w:rsidRPr="009B149C" w:rsidRDefault="009B149C" w:rsidP="009B149C">
      <w:r w:rsidRPr="009B149C">
        <w:rPr>
          <w:rtl/>
        </w:rPr>
        <w:t>۱</w:t>
      </w:r>
      <w:r w:rsidRPr="009B149C">
        <w:t xml:space="preserve">. </w:t>
      </w:r>
      <w:r w:rsidRPr="009B149C">
        <w:rPr>
          <w:rtl/>
        </w:rPr>
        <w:t>قدرت جدول جستجو</w:t>
      </w:r>
      <w:r w:rsidRPr="009B149C">
        <w:t xml:space="preserve"> (Look-up Table):</w:t>
      </w:r>
    </w:p>
    <w:p w14:paraId="1F603748" w14:textId="158B82F4" w:rsidR="009B149C" w:rsidRPr="009B149C" w:rsidRDefault="009B149C" w:rsidP="009B149C">
      <w:proofErr w:type="spellStart"/>
      <w:r w:rsidRPr="009B149C">
        <w:rPr>
          <w:rtl/>
        </w:rPr>
        <w:t>مهم‌ترین</w:t>
      </w:r>
      <w:proofErr w:type="spellEnd"/>
      <w:r w:rsidRPr="009B149C">
        <w:rPr>
          <w:rtl/>
        </w:rPr>
        <w:t xml:space="preserve"> تکنیک استفاده شده در این فصل، </w:t>
      </w:r>
      <w:r>
        <w:t xml:space="preserve"> </w:t>
      </w:r>
      <w:proofErr w:type="spellStart"/>
      <w:r w:rsidRPr="009B149C">
        <w:t>segment_codes</w:t>
      </w:r>
      <w:proofErr w:type="spellEnd"/>
      <w:r w:rsidRPr="009B149C">
        <w:t xml:space="preserve"> </w:t>
      </w:r>
      <w:r w:rsidRPr="009B149C">
        <w:rPr>
          <w:rtl/>
        </w:rPr>
        <w:t xml:space="preserve">است. در </w:t>
      </w:r>
      <w:proofErr w:type="spellStart"/>
      <w:r w:rsidRPr="009B149C">
        <w:rPr>
          <w:rtl/>
        </w:rPr>
        <w:t>سیستم‌های</w:t>
      </w:r>
      <w:proofErr w:type="spellEnd"/>
      <w:r w:rsidRPr="009B149C">
        <w:rPr>
          <w:rtl/>
        </w:rPr>
        <w:t xml:space="preserve"> نهفته، ما ترجیح </w:t>
      </w:r>
      <w:proofErr w:type="spellStart"/>
      <w:r w:rsidRPr="009B149C">
        <w:rPr>
          <w:rtl/>
        </w:rPr>
        <w:t>می‌دهیم</w:t>
      </w:r>
      <w:proofErr w:type="spellEnd"/>
      <w:r w:rsidRPr="009B149C">
        <w:rPr>
          <w:rtl/>
        </w:rPr>
        <w:t xml:space="preserve"> محاسبات را "</w:t>
      </w:r>
      <w:proofErr w:type="spellStart"/>
      <w:r w:rsidRPr="009B149C">
        <w:rPr>
          <w:rtl/>
        </w:rPr>
        <w:t>پیش‌پردازش</w:t>
      </w:r>
      <w:proofErr w:type="spellEnd"/>
      <w:r w:rsidRPr="009B149C">
        <w:rPr>
          <w:rtl/>
        </w:rPr>
        <w:t xml:space="preserve">" کنیم. به جای اینکه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هر بار فکر کند "برای نمایش عدد ۳ کدام </w:t>
      </w:r>
      <w:proofErr w:type="spellStart"/>
      <w:r w:rsidRPr="009B149C">
        <w:rPr>
          <w:rtl/>
        </w:rPr>
        <w:t>پایه‌ها</w:t>
      </w:r>
      <w:proofErr w:type="spellEnd"/>
      <w:r w:rsidRPr="009B149C">
        <w:rPr>
          <w:rtl/>
        </w:rPr>
        <w:t xml:space="preserve"> را روشن کنم؟"، ما </w:t>
      </w:r>
      <w:proofErr w:type="spellStart"/>
      <w:r w:rsidRPr="009B149C">
        <w:rPr>
          <w:rtl/>
        </w:rPr>
        <w:t>پاسخ‌ها</w:t>
      </w:r>
      <w:proofErr w:type="spellEnd"/>
      <w:r w:rsidRPr="009B149C">
        <w:rPr>
          <w:rtl/>
        </w:rPr>
        <w:t xml:space="preserve"> را از قبل محاسبه کرده و در یک آرایه </w:t>
      </w:r>
      <w:proofErr w:type="spellStart"/>
      <w:r w:rsidRPr="009B149C">
        <w:rPr>
          <w:rtl/>
        </w:rPr>
        <w:t>چیده‌ایم</w:t>
      </w:r>
      <w:proofErr w:type="spellEnd"/>
      <w:r w:rsidRPr="009B149C">
        <w:rPr>
          <w:rtl/>
        </w:rPr>
        <w:t xml:space="preserve">. این کار سرعت اجرای برنامه را بالا </w:t>
      </w:r>
      <w:proofErr w:type="spellStart"/>
      <w:r w:rsidRPr="009B149C">
        <w:rPr>
          <w:rtl/>
        </w:rPr>
        <w:t>می‌برد</w:t>
      </w:r>
      <w:proofErr w:type="spellEnd"/>
      <w:r w:rsidRPr="009B149C">
        <w:rPr>
          <w:rtl/>
        </w:rPr>
        <w:t xml:space="preserve"> و کد را بسیار تمیز </w:t>
      </w:r>
      <w:proofErr w:type="spellStart"/>
      <w:r w:rsidRPr="009B149C">
        <w:rPr>
          <w:rtl/>
        </w:rPr>
        <w:t>می‌کند</w:t>
      </w:r>
      <w:proofErr w:type="spellEnd"/>
      <w:r w:rsidRPr="009B149C">
        <w:t>.</w:t>
      </w:r>
    </w:p>
    <w:p w14:paraId="493595B4" w14:textId="77777777" w:rsidR="009B149C" w:rsidRPr="009B149C" w:rsidRDefault="009B149C" w:rsidP="009B149C">
      <w:r w:rsidRPr="009B149C">
        <w:rPr>
          <w:rtl/>
        </w:rPr>
        <w:t>۲</w:t>
      </w:r>
      <w:r w:rsidRPr="009B149C">
        <w:t xml:space="preserve">. </w:t>
      </w:r>
      <w:r w:rsidRPr="009B149C">
        <w:rPr>
          <w:rtl/>
        </w:rPr>
        <w:t xml:space="preserve">نگاشت حافظه به </w:t>
      </w:r>
      <w:proofErr w:type="spellStart"/>
      <w:r w:rsidRPr="009B149C">
        <w:rPr>
          <w:rtl/>
        </w:rPr>
        <w:t>سخت‌افزار</w:t>
      </w:r>
      <w:proofErr w:type="spellEnd"/>
      <w:r w:rsidRPr="009B149C">
        <w:t xml:space="preserve"> (Memory Mapped I/O):</w:t>
      </w:r>
    </w:p>
    <w:p w14:paraId="27BCFE59" w14:textId="77777777" w:rsidR="009B149C" w:rsidRPr="009B149C" w:rsidRDefault="009B149C" w:rsidP="009B149C">
      <w:r w:rsidRPr="009B149C">
        <w:rPr>
          <w:rtl/>
        </w:rPr>
        <w:t>وقتی دستور</w:t>
      </w:r>
      <w:r w:rsidRPr="009B149C">
        <w:t xml:space="preserve"> PORTC = </w:t>
      </w:r>
      <w:proofErr w:type="spellStart"/>
      <w:r w:rsidRPr="009B149C">
        <w:t>segment_codes</w:t>
      </w:r>
      <w:proofErr w:type="spellEnd"/>
      <w:r w:rsidRPr="009B149C">
        <w:t>[</w:t>
      </w:r>
      <w:proofErr w:type="spellStart"/>
      <w:r w:rsidRPr="009B149C">
        <w:t>i</w:t>
      </w:r>
      <w:proofErr w:type="spellEnd"/>
      <w:r w:rsidRPr="009B149C">
        <w:t xml:space="preserve">] </w:t>
      </w:r>
      <w:r w:rsidRPr="009B149C">
        <w:rPr>
          <w:rtl/>
        </w:rPr>
        <w:t xml:space="preserve">اجرا </w:t>
      </w:r>
      <w:proofErr w:type="spellStart"/>
      <w:r w:rsidRPr="009B149C">
        <w:rPr>
          <w:rtl/>
        </w:rPr>
        <w:t>می‌شود</w:t>
      </w:r>
      <w:proofErr w:type="spellEnd"/>
      <w:r w:rsidRPr="009B149C">
        <w:rPr>
          <w:rtl/>
        </w:rPr>
        <w:t xml:space="preserve">، اتفاق جالبی </w:t>
      </w:r>
      <w:proofErr w:type="spellStart"/>
      <w:r w:rsidRPr="009B149C">
        <w:rPr>
          <w:rtl/>
        </w:rPr>
        <w:t>می‌افتد</w:t>
      </w:r>
      <w:proofErr w:type="spellEnd"/>
      <w:r w:rsidRPr="009B149C">
        <w:rPr>
          <w:rtl/>
        </w:rPr>
        <w:t>. پردازنده یک بایت داده (۸ بیت) را از حافظه</w:t>
      </w:r>
      <w:r w:rsidRPr="009B149C">
        <w:t xml:space="preserve"> SRAM </w:t>
      </w:r>
      <w:r w:rsidRPr="009B149C">
        <w:rPr>
          <w:rtl/>
        </w:rPr>
        <w:t xml:space="preserve">(جایی که آرایه هست) </w:t>
      </w:r>
      <w:proofErr w:type="spellStart"/>
      <w:r w:rsidRPr="009B149C">
        <w:rPr>
          <w:rtl/>
        </w:rPr>
        <w:t>برمی‌دارد</w:t>
      </w:r>
      <w:proofErr w:type="spellEnd"/>
      <w:r w:rsidRPr="009B149C">
        <w:rPr>
          <w:rtl/>
        </w:rPr>
        <w:t xml:space="preserve"> و آن را مستقیماً روی ۸ پین فیزیکی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کپی </w:t>
      </w:r>
      <w:proofErr w:type="spellStart"/>
      <w:r w:rsidRPr="009B149C">
        <w:rPr>
          <w:rtl/>
        </w:rPr>
        <w:t>می‌کند</w:t>
      </w:r>
      <w:proofErr w:type="spellEnd"/>
      <w:r w:rsidRPr="009B149C">
        <w:rPr>
          <w:rtl/>
        </w:rPr>
        <w:t>. این عملیات به صورت موازی</w:t>
      </w:r>
      <w:r w:rsidRPr="009B149C">
        <w:t xml:space="preserve"> (Parallel) </w:t>
      </w:r>
      <w:r w:rsidRPr="009B149C">
        <w:rPr>
          <w:rtl/>
        </w:rPr>
        <w:t xml:space="preserve">انجام </w:t>
      </w:r>
      <w:proofErr w:type="spellStart"/>
      <w:r w:rsidRPr="009B149C">
        <w:rPr>
          <w:rtl/>
        </w:rPr>
        <w:t>می‌شود</w:t>
      </w:r>
      <w:proofErr w:type="spellEnd"/>
      <w:r w:rsidRPr="009B149C">
        <w:rPr>
          <w:rtl/>
        </w:rPr>
        <w:t xml:space="preserve">؛ یعنی هر ۸ چراغ دقیقاً در یک لحظه روشن یا خاموش </w:t>
      </w:r>
      <w:proofErr w:type="spellStart"/>
      <w:r w:rsidRPr="009B149C">
        <w:rPr>
          <w:rtl/>
        </w:rPr>
        <w:t>می‌شوند</w:t>
      </w:r>
      <w:proofErr w:type="spellEnd"/>
      <w:r w:rsidRPr="009B149C">
        <w:rPr>
          <w:rtl/>
        </w:rPr>
        <w:t xml:space="preserve"> و هیچ تأخیری بین روشن شدن </w:t>
      </w:r>
      <w:proofErr w:type="spellStart"/>
      <w:r w:rsidRPr="009B149C">
        <w:rPr>
          <w:rtl/>
        </w:rPr>
        <w:t>سگمنت</w:t>
      </w:r>
      <w:proofErr w:type="spellEnd"/>
      <w:r w:rsidRPr="009B149C">
        <w:t xml:space="preserve"> a </w:t>
      </w:r>
      <w:r w:rsidRPr="009B149C">
        <w:rPr>
          <w:rtl/>
        </w:rPr>
        <w:t>و</w:t>
      </w:r>
      <w:r w:rsidRPr="009B149C">
        <w:t xml:space="preserve"> b </w:t>
      </w:r>
      <w:r w:rsidRPr="009B149C">
        <w:rPr>
          <w:rtl/>
        </w:rPr>
        <w:t>وجود ندارد</w:t>
      </w:r>
      <w:r w:rsidRPr="009B149C">
        <w:t>.</w:t>
      </w:r>
    </w:p>
    <w:p w14:paraId="18765BA6" w14:textId="77777777" w:rsidR="009B149C" w:rsidRPr="009B149C" w:rsidRDefault="009B149C" w:rsidP="009B149C">
      <w:r w:rsidRPr="009B149C">
        <w:rPr>
          <w:rtl/>
        </w:rPr>
        <w:t>۳</w:t>
      </w:r>
      <w:r w:rsidRPr="009B149C">
        <w:t xml:space="preserve">. </w:t>
      </w:r>
      <w:r w:rsidRPr="009B149C">
        <w:rPr>
          <w:rtl/>
        </w:rPr>
        <w:t xml:space="preserve">جادوی اعداد </w:t>
      </w:r>
      <w:proofErr w:type="spellStart"/>
      <w:r w:rsidRPr="009B149C">
        <w:rPr>
          <w:rtl/>
        </w:rPr>
        <w:t>باینری</w:t>
      </w:r>
      <w:proofErr w:type="spellEnd"/>
      <w:r w:rsidRPr="009B149C">
        <w:t xml:space="preserve"> (Binary Literals):</w:t>
      </w:r>
    </w:p>
    <w:p w14:paraId="0FA6B571" w14:textId="4EBDAD3F" w:rsidR="009B149C" w:rsidRPr="009B149C" w:rsidRDefault="009B149C" w:rsidP="009B149C">
      <w:r w:rsidRPr="009B149C">
        <w:rPr>
          <w:rtl/>
        </w:rPr>
        <w:t xml:space="preserve">استفاده از </w:t>
      </w:r>
      <w:r>
        <w:t>0b</w:t>
      </w:r>
      <w:r>
        <w:rPr>
          <w:rFonts w:hint="cs"/>
          <w:rtl/>
        </w:rPr>
        <w:t xml:space="preserve"> </w:t>
      </w:r>
      <w:r>
        <w:t xml:space="preserve"> </w:t>
      </w:r>
      <w:r w:rsidRPr="009B149C">
        <w:rPr>
          <w:rtl/>
        </w:rPr>
        <w:t>کد ما را "</w:t>
      </w:r>
      <w:proofErr w:type="spellStart"/>
      <w:r w:rsidRPr="009B149C">
        <w:rPr>
          <w:rtl/>
        </w:rPr>
        <w:t>گرافیکی</w:t>
      </w:r>
      <w:proofErr w:type="spellEnd"/>
      <w:r w:rsidRPr="009B149C">
        <w:rPr>
          <w:rtl/>
        </w:rPr>
        <w:t xml:space="preserve">" کرد. اگر دقت کنید، الگوی </w:t>
      </w:r>
      <w:proofErr w:type="spellStart"/>
      <w:r w:rsidRPr="009B149C">
        <w:rPr>
          <w:rtl/>
        </w:rPr>
        <w:t>یک‌ها</w:t>
      </w:r>
      <w:proofErr w:type="spellEnd"/>
      <w:r w:rsidRPr="009B149C">
        <w:rPr>
          <w:rtl/>
        </w:rPr>
        <w:t xml:space="preserve"> و </w:t>
      </w:r>
      <w:proofErr w:type="spellStart"/>
      <w:r w:rsidRPr="009B149C">
        <w:rPr>
          <w:rtl/>
        </w:rPr>
        <w:t>صفرها</w:t>
      </w:r>
      <w:proofErr w:type="spellEnd"/>
      <w:r w:rsidRPr="009B149C">
        <w:rPr>
          <w:rtl/>
        </w:rPr>
        <w:t xml:space="preserve"> در کد، شبیه به الگوی روشن و خاموش شدن </w:t>
      </w:r>
      <w:proofErr w:type="spellStart"/>
      <w:r w:rsidRPr="009B149C">
        <w:rPr>
          <w:rtl/>
        </w:rPr>
        <w:t>لامپ‌هاست</w:t>
      </w:r>
      <w:proofErr w:type="spellEnd"/>
      <w:r w:rsidRPr="009B149C">
        <w:rPr>
          <w:rtl/>
        </w:rPr>
        <w:t xml:space="preserve">. این روش </w:t>
      </w:r>
      <w:proofErr w:type="spellStart"/>
      <w:r w:rsidRPr="009B149C">
        <w:rPr>
          <w:rtl/>
        </w:rPr>
        <w:t>دیباگ</w:t>
      </w:r>
      <w:proofErr w:type="spellEnd"/>
      <w:r w:rsidRPr="009B149C">
        <w:rPr>
          <w:rtl/>
        </w:rPr>
        <w:t xml:space="preserve"> کردن را آسان </w:t>
      </w:r>
      <w:proofErr w:type="spellStart"/>
      <w:r w:rsidRPr="009B149C">
        <w:rPr>
          <w:rtl/>
        </w:rPr>
        <w:t>می‌کند</w:t>
      </w:r>
      <w:proofErr w:type="spellEnd"/>
      <w:r w:rsidRPr="009B149C">
        <w:rPr>
          <w:rtl/>
        </w:rPr>
        <w:t xml:space="preserve">. مثلاً اگر </w:t>
      </w:r>
      <w:proofErr w:type="spellStart"/>
      <w:r w:rsidRPr="009B149C">
        <w:rPr>
          <w:rtl/>
        </w:rPr>
        <w:t>سگمنت</w:t>
      </w:r>
      <w:proofErr w:type="spellEnd"/>
      <w:r w:rsidRPr="009B149C">
        <w:rPr>
          <w:rtl/>
        </w:rPr>
        <w:t xml:space="preserve"> وسط</w:t>
      </w:r>
      <w:r w:rsidRPr="009B149C">
        <w:t xml:space="preserve"> (g) </w:t>
      </w:r>
      <w:r w:rsidRPr="009B149C">
        <w:rPr>
          <w:rtl/>
        </w:rPr>
        <w:t xml:space="preserve">روشن </w:t>
      </w:r>
      <w:proofErr w:type="spellStart"/>
      <w:r w:rsidRPr="009B149C">
        <w:rPr>
          <w:rtl/>
        </w:rPr>
        <w:t>نمی‌شد</w:t>
      </w:r>
      <w:proofErr w:type="spellEnd"/>
      <w:r w:rsidRPr="009B149C">
        <w:rPr>
          <w:rtl/>
        </w:rPr>
        <w:t xml:space="preserve">، کافی بود بیت ششم تمام اعداد را چک کنید. اگر از </w:t>
      </w:r>
      <w:proofErr w:type="spellStart"/>
      <w:r w:rsidRPr="009B149C">
        <w:rPr>
          <w:rtl/>
        </w:rPr>
        <w:t>هگزادسیمال</w:t>
      </w:r>
      <w:proofErr w:type="spellEnd"/>
      <w:r>
        <w:rPr>
          <w:rFonts w:hint="cs"/>
          <w:rtl/>
        </w:rPr>
        <w:t xml:space="preserve"> </w:t>
      </w:r>
      <w:r w:rsidRPr="009B149C">
        <w:rPr>
          <w:rtl/>
        </w:rPr>
        <w:t>مثلاً 0</w:t>
      </w:r>
      <w:r w:rsidRPr="009B149C">
        <w:t xml:space="preserve">x5B </w:t>
      </w:r>
      <w:r>
        <w:rPr>
          <w:rFonts w:hint="cs"/>
          <w:rtl/>
        </w:rPr>
        <w:t xml:space="preserve"> </w:t>
      </w:r>
      <w:r w:rsidRPr="009B149C">
        <w:rPr>
          <w:rtl/>
        </w:rPr>
        <w:t xml:space="preserve">استفاده </w:t>
      </w:r>
      <w:proofErr w:type="spellStart"/>
      <w:r w:rsidRPr="009B149C">
        <w:rPr>
          <w:rtl/>
        </w:rPr>
        <w:t>می‌کردیم</w:t>
      </w:r>
      <w:proofErr w:type="spellEnd"/>
      <w:r w:rsidRPr="009B149C">
        <w:rPr>
          <w:rtl/>
        </w:rPr>
        <w:t xml:space="preserve">، پیدا کردن این ایراد نیاز به </w:t>
      </w:r>
      <w:proofErr w:type="spellStart"/>
      <w:r w:rsidRPr="009B149C">
        <w:rPr>
          <w:rtl/>
        </w:rPr>
        <w:t>ماشین‌حساب</w:t>
      </w:r>
      <w:proofErr w:type="spellEnd"/>
      <w:r w:rsidRPr="009B149C">
        <w:rPr>
          <w:rtl/>
        </w:rPr>
        <w:t xml:space="preserve"> و تبدیل مبنا داشت</w:t>
      </w:r>
      <w:r w:rsidRPr="009B149C">
        <w:t>.</w:t>
      </w:r>
    </w:p>
    <w:p w14:paraId="098B6421" w14:textId="77777777" w:rsidR="009B149C" w:rsidRPr="009B149C" w:rsidRDefault="009B149C" w:rsidP="009B149C">
      <w:r w:rsidRPr="009B149C">
        <w:rPr>
          <w:rtl/>
        </w:rPr>
        <w:t>۴</w:t>
      </w:r>
      <w:r w:rsidRPr="009B149C">
        <w:t xml:space="preserve">. </w:t>
      </w:r>
      <w:r w:rsidRPr="009B149C">
        <w:rPr>
          <w:rtl/>
        </w:rPr>
        <w:t xml:space="preserve">مدیریت </w:t>
      </w:r>
      <w:proofErr w:type="spellStart"/>
      <w:r w:rsidRPr="009B149C">
        <w:rPr>
          <w:rtl/>
        </w:rPr>
        <w:t>پورت</w:t>
      </w:r>
      <w:proofErr w:type="spellEnd"/>
      <w:r w:rsidRPr="009B149C">
        <w:t xml:space="preserve"> (DDR vs PORT):</w:t>
      </w:r>
    </w:p>
    <w:p w14:paraId="438D02AE" w14:textId="73D8E5BD" w:rsidR="009B149C" w:rsidRPr="009B149C" w:rsidRDefault="009B149C" w:rsidP="009B149C">
      <w:r w:rsidRPr="009B149C">
        <w:rPr>
          <w:rtl/>
        </w:rPr>
        <w:lastRenderedPageBreak/>
        <w:t>در ابتدای برنامه</w:t>
      </w:r>
      <w:r w:rsidRPr="009B149C">
        <w:t xml:space="preserve"> DDRC = 0xFF </w:t>
      </w:r>
      <w:r w:rsidRPr="009B149C">
        <w:rPr>
          <w:rtl/>
        </w:rPr>
        <w:t xml:space="preserve">را نوشتیم. اگر این خط را فراموش </w:t>
      </w:r>
      <w:proofErr w:type="spellStart"/>
      <w:r w:rsidRPr="009B149C">
        <w:rPr>
          <w:rtl/>
        </w:rPr>
        <w:t>می‌کردید</w:t>
      </w:r>
      <w:proofErr w:type="spellEnd"/>
      <w:r w:rsidRPr="009B149C">
        <w:rPr>
          <w:rtl/>
        </w:rPr>
        <w:t xml:space="preserve">، چه </w:t>
      </w:r>
      <w:proofErr w:type="spellStart"/>
      <w:r w:rsidRPr="009B149C">
        <w:rPr>
          <w:rtl/>
        </w:rPr>
        <w:t>می‌شد</w:t>
      </w:r>
      <w:proofErr w:type="spellEnd"/>
      <w:r w:rsidRPr="009B149C">
        <w:rPr>
          <w:rtl/>
        </w:rPr>
        <w:t xml:space="preserve">؟ </w:t>
      </w:r>
      <w:proofErr w:type="spellStart"/>
      <w:r w:rsidRPr="009B149C">
        <w:rPr>
          <w:rtl/>
        </w:rPr>
        <w:t>میکروکنترلر</w:t>
      </w:r>
      <w:proofErr w:type="spellEnd"/>
      <w:r w:rsidRPr="009B149C">
        <w:rPr>
          <w:rtl/>
        </w:rPr>
        <w:t xml:space="preserve"> به صورت </w:t>
      </w:r>
      <w:proofErr w:type="spellStart"/>
      <w:r w:rsidRPr="009B149C">
        <w:rPr>
          <w:rtl/>
        </w:rPr>
        <w:t>پیش‌فرض</w:t>
      </w:r>
      <w:proofErr w:type="spellEnd"/>
      <w:r w:rsidRPr="009B149C">
        <w:rPr>
          <w:rtl/>
        </w:rPr>
        <w:t xml:space="preserve"> </w:t>
      </w:r>
      <w:proofErr w:type="spellStart"/>
      <w:r w:rsidRPr="009B149C">
        <w:rPr>
          <w:rtl/>
        </w:rPr>
        <w:t>پایه‌ها</w:t>
      </w:r>
      <w:proofErr w:type="spellEnd"/>
      <w:r w:rsidRPr="009B149C">
        <w:rPr>
          <w:rtl/>
        </w:rPr>
        <w:t xml:space="preserve"> را "ورودی" در نظر </w:t>
      </w:r>
      <w:proofErr w:type="spellStart"/>
      <w:r w:rsidRPr="009B149C">
        <w:rPr>
          <w:rtl/>
        </w:rPr>
        <w:t>می‌گیرد</w:t>
      </w:r>
      <w:proofErr w:type="spellEnd"/>
      <w:r w:rsidRPr="009B149C">
        <w:rPr>
          <w:rtl/>
        </w:rPr>
        <w:t xml:space="preserve">. اگر شما روی </w:t>
      </w:r>
      <w:proofErr w:type="spellStart"/>
      <w:r w:rsidRPr="009B149C">
        <w:rPr>
          <w:rtl/>
        </w:rPr>
        <w:t>پورت</w:t>
      </w:r>
      <w:proofErr w:type="spellEnd"/>
      <w:r w:rsidRPr="009B149C">
        <w:rPr>
          <w:rtl/>
        </w:rPr>
        <w:t xml:space="preserve"> ورودی داده بنویسید</w:t>
      </w:r>
      <w:r w:rsidRPr="009B149C">
        <w:t xml:space="preserve"> </w:t>
      </w:r>
      <w:r w:rsidRPr="009B149C">
        <w:rPr>
          <w:rtl/>
        </w:rPr>
        <w:t>در</w:t>
      </w:r>
      <w:r w:rsidRPr="009B149C">
        <w:t xml:space="preserve"> PORTC </w:t>
      </w:r>
      <w:r w:rsidRPr="009B149C">
        <w:rPr>
          <w:rtl/>
        </w:rPr>
        <w:t>عدد بریزید، به جای روشن شدن</w:t>
      </w:r>
      <w:r w:rsidRPr="009B149C">
        <w:t xml:space="preserve"> LED</w:t>
      </w:r>
      <w:r w:rsidRPr="009B149C">
        <w:rPr>
          <w:rtl/>
        </w:rPr>
        <w:t xml:space="preserve">ها، </w:t>
      </w:r>
      <w:proofErr w:type="spellStart"/>
      <w:r w:rsidRPr="009B149C">
        <w:rPr>
          <w:rtl/>
        </w:rPr>
        <w:t>مقاومت‌های</w:t>
      </w:r>
      <w:proofErr w:type="spellEnd"/>
      <w:r w:rsidRPr="009B149C">
        <w:rPr>
          <w:rtl/>
        </w:rPr>
        <w:t xml:space="preserve"> داخلی</w:t>
      </w:r>
      <w:r w:rsidRPr="009B149C">
        <w:t xml:space="preserve"> (Pull-up) </w:t>
      </w:r>
      <w:r w:rsidRPr="009B149C">
        <w:rPr>
          <w:rtl/>
        </w:rPr>
        <w:t xml:space="preserve">فعال </w:t>
      </w:r>
      <w:proofErr w:type="spellStart"/>
      <w:r w:rsidRPr="009B149C">
        <w:rPr>
          <w:rtl/>
        </w:rPr>
        <w:t>می‌شدند</w:t>
      </w:r>
      <w:proofErr w:type="spellEnd"/>
      <w:r w:rsidRPr="009B149C">
        <w:rPr>
          <w:rtl/>
        </w:rPr>
        <w:t xml:space="preserve"> و نور بسیار ضعیفی </w:t>
      </w:r>
      <w:proofErr w:type="spellStart"/>
      <w:r w:rsidRPr="009B149C">
        <w:rPr>
          <w:rtl/>
        </w:rPr>
        <w:t>می‌دیدید</w:t>
      </w:r>
      <w:proofErr w:type="spellEnd"/>
      <w:r w:rsidRPr="009B149C">
        <w:rPr>
          <w:rtl/>
        </w:rPr>
        <w:t xml:space="preserve"> یا اصلاً چیزی روشن </w:t>
      </w:r>
      <w:proofErr w:type="spellStart"/>
      <w:r w:rsidRPr="009B149C">
        <w:rPr>
          <w:rtl/>
        </w:rPr>
        <w:t>نمی‌شد</w:t>
      </w:r>
      <w:proofErr w:type="spellEnd"/>
      <w:r w:rsidRPr="009B149C">
        <w:rPr>
          <w:rtl/>
        </w:rPr>
        <w:t>. پس همیشه اول جهت را تعیین کنید</w:t>
      </w:r>
      <w:r w:rsidRPr="009B149C">
        <w:t xml:space="preserve"> (DDR)</w:t>
      </w:r>
      <w:r w:rsidRPr="009B149C">
        <w:rPr>
          <w:rtl/>
        </w:rPr>
        <w:t>، سپس فرمان دهید</w:t>
      </w:r>
      <w:r w:rsidRPr="009B149C">
        <w:t xml:space="preserve"> (PORT).</w:t>
      </w:r>
    </w:p>
    <w:p w14:paraId="40B35CE1" w14:textId="77777777" w:rsidR="009B149C" w:rsidRDefault="009B149C" w:rsidP="00480550"/>
    <w:p w14:paraId="65F03054" w14:textId="51B74D50" w:rsidR="00A42C63" w:rsidRDefault="00A42C63" w:rsidP="00480550">
      <w:r>
        <w:br w:type="page"/>
      </w:r>
    </w:p>
    <w:p w14:paraId="18D6AA5D" w14:textId="77777777" w:rsidR="00A42C63" w:rsidRPr="00A42C63" w:rsidRDefault="00A42C63" w:rsidP="00A42C63">
      <w:pPr>
        <w:pStyle w:val="Heading1"/>
      </w:pPr>
      <w:bookmarkStart w:id="33" w:name="_Toc218347175"/>
      <w:r w:rsidRPr="00A42C63">
        <w:rPr>
          <w:rtl/>
        </w:rPr>
        <w:lastRenderedPageBreak/>
        <w:t>فصل ۷: حرف زدن با کاربر؛ راه اندازی نمایشگر</w:t>
      </w:r>
      <w:r w:rsidRPr="00A42C63">
        <w:t xml:space="preserve"> LCD</w:t>
      </w:r>
      <w:bookmarkEnd w:id="33"/>
    </w:p>
    <w:p w14:paraId="7E527FA2" w14:textId="77777777" w:rsidR="00A42C63" w:rsidRPr="00A42C63" w:rsidRDefault="00A42C63" w:rsidP="00A42C63">
      <w:r w:rsidRPr="00A42C63">
        <w:rPr>
          <w:rtl/>
        </w:rPr>
        <w:t xml:space="preserve">در فصل قبل با </w:t>
      </w:r>
      <w:proofErr w:type="spellStart"/>
      <w:r w:rsidRPr="00A42C63">
        <w:rPr>
          <w:rtl/>
        </w:rPr>
        <w:t>سون</w:t>
      </w:r>
      <w:proofErr w:type="spellEnd"/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سگمنت</w:t>
      </w:r>
      <w:proofErr w:type="spellEnd"/>
      <w:r w:rsidRPr="00A42C63">
        <w:rPr>
          <w:rtl/>
        </w:rPr>
        <w:t xml:space="preserve"> کار کردیم و متوجه محدودیت بزرگ آن شدیم. </w:t>
      </w:r>
      <w:proofErr w:type="spellStart"/>
      <w:r w:rsidRPr="00A42C63">
        <w:rPr>
          <w:rtl/>
        </w:rPr>
        <w:t>سون</w:t>
      </w:r>
      <w:proofErr w:type="spellEnd"/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سگمنت</w:t>
      </w:r>
      <w:proofErr w:type="spellEnd"/>
      <w:r w:rsidRPr="00A42C63">
        <w:rPr>
          <w:rtl/>
        </w:rPr>
        <w:t xml:space="preserve"> فقط </w:t>
      </w:r>
      <w:proofErr w:type="spellStart"/>
      <w:r w:rsidRPr="00A42C63">
        <w:rPr>
          <w:rtl/>
        </w:rPr>
        <w:t>می‌تواند</w:t>
      </w:r>
      <w:proofErr w:type="spellEnd"/>
      <w:r w:rsidRPr="00A42C63">
        <w:rPr>
          <w:rtl/>
        </w:rPr>
        <w:t xml:space="preserve"> اعداد را نشان دهد و برای </w:t>
      </w:r>
      <w:proofErr w:type="spellStart"/>
      <w:r w:rsidRPr="00A42C63">
        <w:rPr>
          <w:rtl/>
        </w:rPr>
        <w:t>سیم‌کشی</w:t>
      </w:r>
      <w:proofErr w:type="spellEnd"/>
      <w:r w:rsidRPr="00A42C63">
        <w:rPr>
          <w:rtl/>
        </w:rPr>
        <w:t xml:space="preserve"> هم تعداد زیادی پایه مصرف </w:t>
      </w:r>
      <w:proofErr w:type="spellStart"/>
      <w:r w:rsidRPr="00A42C63">
        <w:rPr>
          <w:rtl/>
        </w:rPr>
        <w:t>می‌کند</w:t>
      </w:r>
      <w:proofErr w:type="spellEnd"/>
      <w:r w:rsidRPr="00A42C63">
        <w:rPr>
          <w:rtl/>
        </w:rPr>
        <w:t>. اگر بخواهیم یک پیام خطا مثل</w:t>
      </w:r>
      <w:r w:rsidRPr="00A42C63">
        <w:t xml:space="preserve"> Error </w:t>
      </w:r>
      <w:r w:rsidRPr="00A42C63">
        <w:rPr>
          <w:rtl/>
        </w:rPr>
        <w:t xml:space="preserve">یا یک پیام </w:t>
      </w:r>
      <w:proofErr w:type="spellStart"/>
      <w:r w:rsidRPr="00A42C63">
        <w:rPr>
          <w:rtl/>
        </w:rPr>
        <w:t>خوش‌آمدگویی</w:t>
      </w:r>
      <w:proofErr w:type="spellEnd"/>
      <w:r w:rsidRPr="00A42C63">
        <w:rPr>
          <w:rtl/>
        </w:rPr>
        <w:t xml:space="preserve"> بنویسیم چه؟</w:t>
      </w:r>
    </w:p>
    <w:p w14:paraId="3DF75F7D" w14:textId="0C24F125" w:rsidR="00A42C63" w:rsidRDefault="00A42C63" w:rsidP="00A42C63">
      <w:pPr>
        <w:rPr>
          <w:rtl/>
        </w:rPr>
      </w:pPr>
      <w:r w:rsidRPr="00A42C63">
        <w:rPr>
          <w:rtl/>
        </w:rPr>
        <w:t xml:space="preserve">اینجاست که </w:t>
      </w:r>
      <w:r>
        <w:rPr>
          <w:b/>
          <w:bCs/>
        </w:rPr>
        <w:t xml:space="preserve"> </w:t>
      </w:r>
      <w:r w:rsidRPr="00A42C63">
        <w:rPr>
          <w:b/>
          <w:bCs/>
        </w:rPr>
        <w:t xml:space="preserve">LCD </w:t>
      </w:r>
      <w:r w:rsidRPr="00A42C63">
        <w:rPr>
          <w:b/>
          <w:bCs/>
          <w:rtl/>
        </w:rPr>
        <w:t>کاراکتری</w:t>
      </w:r>
      <w:r w:rsidRPr="00A42C63">
        <w:rPr>
          <w:rtl/>
        </w:rPr>
        <w:t xml:space="preserve"> وارد میدان </w:t>
      </w:r>
      <w:proofErr w:type="spellStart"/>
      <w:r w:rsidRPr="00A42C63">
        <w:rPr>
          <w:rtl/>
        </w:rPr>
        <w:t>می‌شود</w:t>
      </w:r>
      <w:proofErr w:type="spellEnd"/>
      <w:r w:rsidRPr="00A42C63">
        <w:rPr>
          <w:rtl/>
        </w:rPr>
        <w:t xml:space="preserve">. مدلی که ما استفاده </w:t>
      </w:r>
      <w:proofErr w:type="spellStart"/>
      <w:r w:rsidRPr="00A42C63">
        <w:rPr>
          <w:rtl/>
        </w:rPr>
        <w:t>می‌کنیم</w:t>
      </w:r>
      <w:proofErr w:type="spellEnd"/>
      <w:r w:rsidRPr="00A42C63">
        <w:rPr>
          <w:rtl/>
        </w:rPr>
        <w:t xml:space="preserve"> معروف به ۱۶ در ۲ است. یعنی </w:t>
      </w:r>
      <w:proofErr w:type="spellStart"/>
      <w:r w:rsidRPr="00A42C63">
        <w:rPr>
          <w:rtl/>
        </w:rPr>
        <w:t>می‌تواند</w:t>
      </w:r>
      <w:proofErr w:type="spellEnd"/>
      <w:r w:rsidRPr="00A42C63">
        <w:rPr>
          <w:rtl/>
        </w:rPr>
        <w:t xml:space="preserve"> ۱۶ کاراکتر در سطر اول و ۱۶ کاراکتر در سطر دوم نمایش دهد. این نمایشگر </w:t>
      </w:r>
      <w:proofErr w:type="spellStart"/>
      <w:r w:rsidRPr="00A42C63">
        <w:rPr>
          <w:rtl/>
        </w:rPr>
        <w:t>استانداردترین</w:t>
      </w:r>
      <w:proofErr w:type="spellEnd"/>
      <w:r w:rsidRPr="00A42C63">
        <w:rPr>
          <w:rtl/>
        </w:rPr>
        <w:t xml:space="preserve"> ابزار برای ارتباط با کاربر در </w:t>
      </w:r>
      <w:proofErr w:type="spellStart"/>
      <w:r w:rsidRPr="00A42C63">
        <w:rPr>
          <w:rtl/>
        </w:rPr>
        <w:t>سیستم‌های</w:t>
      </w:r>
      <w:proofErr w:type="spellEnd"/>
      <w:r w:rsidRPr="00A42C63">
        <w:rPr>
          <w:rtl/>
        </w:rPr>
        <w:t xml:space="preserve"> نهفته است</w:t>
      </w:r>
      <w:r w:rsidRPr="00A42C63">
        <w:t>.</w:t>
      </w:r>
    </w:p>
    <w:p w14:paraId="32A17996" w14:textId="77777777" w:rsidR="00A42C63" w:rsidRPr="00A42C63" w:rsidRDefault="00A42C63" w:rsidP="00A42C63">
      <w:pPr>
        <w:rPr>
          <w:rtl/>
        </w:rPr>
      </w:pPr>
    </w:p>
    <w:p w14:paraId="56171F24" w14:textId="77777777" w:rsidR="00A42C63" w:rsidRPr="00A42C63" w:rsidRDefault="00A42C63" w:rsidP="00A42C63">
      <w:pPr>
        <w:pStyle w:val="Heading2"/>
      </w:pPr>
      <w:bookmarkStart w:id="34" w:name="_Toc218347176"/>
      <w:r w:rsidRPr="00A42C63">
        <w:rPr>
          <w:rtl/>
        </w:rPr>
        <w:t xml:space="preserve">زبان </w:t>
      </w:r>
      <w:proofErr w:type="spellStart"/>
      <w:r w:rsidRPr="00A42C63">
        <w:rPr>
          <w:rtl/>
        </w:rPr>
        <w:t>ال‌سی‌دی</w:t>
      </w:r>
      <w:proofErr w:type="spellEnd"/>
      <w:r w:rsidRPr="00A42C63">
        <w:rPr>
          <w:rtl/>
        </w:rPr>
        <w:t>؛ پایه</w:t>
      </w:r>
      <w:r w:rsidRPr="00A42C63">
        <w:t xml:space="preserve"> RS </w:t>
      </w:r>
      <w:r w:rsidRPr="00A42C63">
        <w:rPr>
          <w:rtl/>
        </w:rPr>
        <w:t>چیست؟</w:t>
      </w:r>
      <w:bookmarkEnd w:id="34"/>
    </w:p>
    <w:p w14:paraId="44B42ACF" w14:textId="77777777" w:rsidR="00A42C63" w:rsidRDefault="00A42C63" w:rsidP="00A42C63">
      <w:r w:rsidRPr="00A42C63">
        <w:rPr>
          <w:rtl/>
        </w:rPr>
        <w:t xml:space="preserve">این نمایشگر یک پردازنده کوچک در دل خود دارد که ما باید با آن حرف بزنیم. </w:t>
      </w:r>
      <w:proofErr w:type="spellStart"/>
      <w:r w:rsidRPr="00A42C63">
        <w:rPr>
          <w:rtl/>
        </w:rPr>
        <w:t>پایه‌های</w:t>
      </w:r>
      <w:proofErr w:type="spellEnd"/>
      <w:r w:rsidRPr="00A42C63">
        <w:t xml:space="preserve"> </w:t>
      </w:r>
      <w:r>
        <w:t xml:space="preserve">  </w:t>
      </w:r>
      <w:r w:rsidRPr="00A42C63">
        <w:t xml:space="preserve">D0 </w:t>
      </w:r>
      <w:r>
        <w:rPr>
          <w:rFonts w:hint="cs"/>
          <w:rtl/>
        </w:rPr>
        <w:t xml:space="preserve"> </w:t>
      </w:r>
      <w:r w:rsidRPr="00A42C63">
        <w:rPr>
          <w:rtl/>
        </w:rPr>
        <w:t>تا</w:t>
      </w:r>
      <w:r w:rsidRPr="00A42C63">
        <w:t xml:space="preserve"> D7 </w:t>
      </w:r>
      <w:r w:rsidRPr="00A42C63">
        <w:rPr>
          <w:rtl/>
        </w:rPr>
        <w:t>اتوبان انتقال اطلاعات هستند. اما این اطلاعات دو نوع است</w:t>
      </w:r>
      <w:r w:rsidRPr="00A42C63">
        <w:t>:</w:t>
      </w:r>
    </w:p>
    <w:p w14:paraId="2F8595CD" w14:textId="795ABE49" w:rsidR="00A42C63" w:rsidRDefault="00A42C63" w:rsidP="00A42C63">
      <w:r w:rsidRPr="00A42C63">
        <w:t xml:space="preserve"> </w:t>
      </w:r>
      <w:r w:rsidRPr="00A42C63">
        <w:rPr>
          <w:rtl/>
        </w:rPr>
        <w:t>۱</w:t>
      </w:r>
      <w:r>
        <w:t>.</w:t>
      </w:r>
      <w:r w:rsidRPr="00A42C63">
        <w:t xml:space="preserve"> </w:t>
      </w:r>
      <w:r w:rsidRPr="00A42C63">
        <w:rPr>
          <w:b/>
          <w:bCs/>
          <w:rtl/>
        </w:rPr>
        <w:t>دستور</w:t>
      </w:r>
      <w:r w:rsidRPr="00A42C63">
        <w:rPr>
          <w:b/>
          <w:bCs/>
        </w:rPr>
        <w:t xml:space="preserve"> (Command):</w:t>
      </w:r>
      <w:r w:rsidRPr="00A42C63">
        <w:t xml:space="preserve"> </w:t>
      </w:r>
      <w:r w:rsidRPr="00A42C63">
        <w:rPr>
          <w:rtl/>
        </w:rPr>
        <w:t>مثلاً "صفحه را پاک کن" یا "برو به خط دوم</w:t>
      </w:r>
      <w:r w:rsidRPr="00A42C63">
        <w:t>"</w:t>
      </w:r>
    </w:p>
    <w:p w14:paraId="50129506" w14:textId="38D3C6FC" w:rsidR="00A42C63" w:rsidRPr="00A42C63" w:rsidRDefault="00A42C63" w:rsidP="00A42C63">
      <w:pPr>
        <w:rPr>
          <w:rtl/>
        </w:rPr>
      </w:pPr>
      <w:r w:rsidRPr="00A42C63">
        <w:t xml:space="preserve">. </w:t>
      </w:r>
      <w:r w:rsidRPr="00A42C63">
        <w:rPr>
          <w:rtl/>
        </w:rPr>
        <w:t>۲</w:t>
      </w:r>
      <w:r w:rsidRPr="00A42C63">
        <w:t xml:space="preserve">. </w:t>
      </w:r>
      <w:r w:rsidRPr="00A42C63">
        <w:rPr>
          <w:b/>
          <w:bCs/>
          <w:rtl/>
        </w:rPr>
        <w:t>داده</w:t>
      </w:r>
      <w:r w:rsidRPr="00A42C63">
        <w:rPr>
          <w:b/>
          <w:bCs/>
        </w:rPr>
        <w:t xml:space="preserve"> (Data):</w:t>
      </w:r>
      <w:r w:rsidRPr="00A42C63">
        <w:t xml:space="preserve"> </w:t>
      </w:r>
      <w:r w:rsidRPr="00A42C63">
        <w:rPr>
          <w:rtl/>
        </w:rPr>
        <w:t>مثلاً حرف</w:t>
      </w:r>
      <w:r w:rsidRPr="00A42C63">
        <w:t xml:space="preserve"> 'A' </w:t>
      </w:r>
      <w:r w:rsidRPr="00A42C63">
        <w:rPr>
          <w:rtl/>
        </w:rPr>
        <w:t>یا عدد '5' که باید نمایش داده شود</w:t>
      </w:r>
      <w:r w:rsidRPr="00A42C63">
        <w:t>.</w:t>
      </w:r>
    </w:p>
    <w:p w14:paraId="73EBE510" w14:textId="57A899FC" w:rsidR="00A42C63" w:rsidRPr="00A42C63" w:rsidRDefault="00A42C63" w:rsidP="00A42C63">
      <w:r w:rsidRPr="00A42C63">
        <w:rPr>
          <w:rtl/>
        </w:rPr>
        <w:t xml:space="preserve">تشخیص این دو بر عهده پایه </w:t>
      </w:r>
      <w:r>
        <w:rPr>
          <w:b/>
          <w:bCs/>
        </w:rPr>
        <w:t xml:space="preserve"> </w:t>
      </w:r>
      <w:r w:rsidRPr="00A42C63">
        <w:rPr>
          <w:b/>
          <w:bCs/>
        </w:rPr>
        <w:t>RS</w:t>
      </w:r>
      <w:r w:rsidRPr="00A42C63">
        <w:t xml:space="preserve"> </w:t>
      </w:r>
      <w:r w:rsidRPr="00A42C63">
        <w:rPr>
          <w:rtl/>
        </w:rPr>
        <w:t>یا</w:t>
      </w:r>
      <w:r w:rsidRPr="00A42C63">
        <w:t xml:space="preserve"> Register Select </w:t>
      </w:r>
      <w:r w:rsidRPr="00A42C63">
        <w:rPr>
          <w:rtl/>
        </w:rPr>
        <w:t>است</w:t>
      </w:r>
      <w:r w:rsidRPr="00A42C63">
        <w:t>:</w:t>
      </w:r>
    </w:p>
    <w:p w14:paraId="3BBF8781" w14:textId="07AC83F5" w:rsidR="00A42C63" w:rsidRPr="00A42C63" w:rsidRDefault="00A42C63" w:rsidP="00A42C63">
      <w:pPr>
        <w:numPr>
          <w:ilvl w:val="0"/>
          <w:numId w:val="58"/>
        </w:numPr>
      </w:pPr>
      <w:r w:rsidRPr="00A42C63">
        <w:rPr>
          <w:rtl/>
        </w:rPr>
        <w:t xml:space="preserve">اگر </w:t>
      </w:r>
      <w:r>
        <w:rPr>
          <w:b/>
          <w:bCs/>
        </w:rPr>
        <w:t xml:space="preserve"> </w:t>
      </w:r>
      <w:r w:rsidRPr="00A42C63">
        <w:rPr>
          <w:b/>
          <w:bCs/>
        </w:rPr>
        <w:t>RS=0</w:t>
      </w:r>
      <w:r w:rsidRPr="00A42C63">
        <w:t xml:space="preserve"> </w:t>
      </w:r>
      <w:r w:rsidRPr="00A42C63">
        <w:rPr>
          <w:rtl/>
        </w:rPr>
        <w:t xml:space="preserve">باشد </w:t>
      </w:r>
      <w:proofErr w:type="spellStart"/>
      <w:r w:rsidRPr="00A42C63">
        <w:rPr>
          <w:rtl/>
        </w:rPr>
        <w:t>میکروکنترلر</w:t>
      </w:r>
      <w:proofErr w:type="spellEnd"/>
      <w:r w:rsidRPr="00A42C63">
        <w:rPr>
          <w:rtl/>
        </w:rPr>
        <w:t xml:space="preserve"> دارد </w:t>
      </w:r>
      <w:r w:rsidRPr="00A42C63">
        <w:rPr>
          <w:b/>
          <w:bCs/>
          <w:rtl/>
        </w:rPr>
        <w:t>دستور</w:t>
      </w:r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می‌دهد</w:t>
      </w:r>
      <w:proofErr w:type="spellEnd"/>
      <w:r w:rsidRPr="00A42C63">
        <w:t>.</w:t>
      </w:r>
    </w:p>
    <w:p w14:paraId="3DBE40E5" w14:textId="452DAEB8" w:rsidR="00A42C63" w:rsidRPr="00A42C63" w:rsidRDefault="00A42C63" w:rsidP="00A42C63">
      <w:pPr>
        <w:numPr>
          <w:ilvl w:val="0"/>
          <w:numId w:val="58"/>
        </w:numPr>
      </w:pPr>
      <w:r w:rsidRPr="00A42C63">
        <w:rPr>
          <w:rtl/>
        </w:rPr>
        <w:t xml:space="preserve">اگر </w:t>
      </w:r>
      <w:r w:rsidRPr="00A42C63">
        <w:rPr>
          <w:b/>
          <w:bCs/>
        </w:rPr>
        <w:t>RS=1</w:t>
      </w:r>
      <w:r w:rsidRPr="00A42C63">
        <w:t xml:space="preserve"> </w:t>
      </w:r>
      <w:r>
        <w:rPr>
          <w:rFonts w:hint="cs"/>
          <w:rtl/>
        </w:rPr>
        <w:t xml:space="preserve"> </w:t>
      </w:r>
      <w:r w:rsidRPr="00A42C63">
        <w:rPr>
          <w:rtl/>
        </w:rPr>
        <w:t xml:space="preserve">باشد </w:t>
      </w:r>
      <w:proofErr w:type="spellStart"/>
      <w:r w:rsidRPr="00A42C63">
        <w:rPr>
          <w:rtl/>
        </w:rPr>
        <w:t>میکروکنترلر</w:t>
      </w:r>
      <w:proofErr w:type="spellEnd"/>
      <w:r w:rsidRPr="00A42C63">
        <w:rPr>
          <w:rtl/>
        </w:rPr>
        <w:t xml:space="preserve"> دارد </w:t>
      </w:r>
      <w:r w:rsidRPr="00A42C63">
        <w:rPr>
          <w:b/>
          <w:bCs/>
          <w:rtl/>
        </w:rPr>
        <w:t>متن</w:t>
      </w:r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می‌فرستد</w:t>
      </w:r>
      <w:proofErr w:type="spellEnd"/>
      <w:r w:rsidRPr="00A42C63">
        <w:t>.</w:t>
      </w:r>
    </w:p>
    <w:p w14:paraId="46CC73A6" w14:textId="7E261FB5" w:rsidR="00A42C63" w:rsidRPr="00A42C63" w:rsidRDefault="00A42C63" w:rsidP="00A42C63">
      <w:r w:rsidRPr="00A42C63">
        <w:rPr>
          <w:rtl/>
        </w:rPr>
        <w:t xml:space="preserve">پایه دیگر </w:t>
      </w:r>
      <w:r w:rsidRPr="00A42C63">
        <w:rPr>
          <w:b/>
          <w:bCs/>
        </w:rPr>
        <w:t>E</w:t>
      </w:r>
      <w:r w:rsidRPr="00A42C63">
        <w:t xml:space="preserve"> </w:t>
      </w:r>
      <w:r>
        <w:rPr>
          <w:rFonts w:hint="cs"/>
          <w:rtl/>
        </w:rPr>
        <w:t xml:space="preserve"> </w:t>
      </w:r>
      <w:r w:rsidRPr="00A42C63">
        <w:rPr>
          <w:rtl/>
        </w:rPr>
        <w:t>یا</w:t>
      </w:r>
      <w:r w:rsidRPr="00A42C63">
        <w:t xml:space="preserve"> Enable </w:t>
      </w:r>
      <w:r w:rsidRPr="00A42C63">
        <w:rPr>
          <w:rtl/>
        </w:rPr>
        <w:t>است که مثل کلید</w:t>
      </w:r>
      <w:r w:rsidRPr="00A42C63">
        <w:t xml:space="preserve"> Enter </w:t>
      </w:r>
      <w:r w:rsidRPr="00A42C63">
        <w:rPr>
          <w:rtl/>
        </w:rPr>
        <w:t xml:space="preserve">عمل </w:t>
      </w:r>
      <w:proofErr w:type="spellStart"/>
      <w:r w:rsidRPr="00A42C63">
        <w:rPr>
          <w:rtl/>
        </w:rPr>
        <w:t>می‌کند</w:t>
      </w:r>
      <w:proofErr w:type="spellEnd"/>
      <w:r w:rsidRPr="00A42C63">
        <w:rPr>
          <w:rtl/>
        </w:rPr>
        <w:t xml:space="preserve">. تا وقتی این پایه را یک و سپس صفر نکنیم (یک پالس ندهیم) </w:t>
      </w:r>
      <w:proofErr w:type="spellStart"/>
      <w:r w:rsidRPr="00A42C63">
        <w:rPr>
          <w:rtl/>
        </w:rPr>
        <w:t>ال‌سی‌دی</w:t>
      </w:r>
      <w:proofErr w:type="spellEnd"/>
      <w:r w:rsidRPr="00A42C63">
        <w:rPr>
          <w:rtl/>
        </w:rPr>
        <w:t xml:space="preserve"> اطلاعات روی </w:t>
      </w:r>
      <w:proofErr w:type="spellStart"/>
      <w:r w:rsidRPr="00A42C63">
        <w:rPr>
          <w:rtl/>
        </w:rPr>
        <w:t>پایه‌ها</w:t>
      </w:r>
      <w:proofErr w:type="spellEnd"/>
      <w:r w:rsidRPr="00A42C63">
        <w:rPr>
          <w:rtl/>
        </w:rPr>
        <w:t xml:space="preserve"> را </w:t>
      </w:r>
      <w:proofErr w:type="spellStart"/>
      <w:r w:rsidRPr="00A42C63">
        <w:rPr>
          <w:rtl/>
        </w:rPr>
        <w:t>نمی‌خواند</w:t>
      </w:r>
      <w:proofErr w:type="spellEnd"/>
      <w:r w:rsidRPr="00A42C63">
        <w:t>.</w:t>
      </w:r>
    </w:p>
    <w:p w14:paraId="2C7D74B5" w14:textId="77777777" w:rsidR="00A42C63" w:rsidRPr="00A42C63" w:rsidRDefault="00A42C63" w:rsidP="00A42C63">
      <w:pPr>
        <w:pStyle w:val="Heading2"/>
      </w:pPr>
      <w:bookmarkStart w:id="35" w:name="_Toc218347177"/>
      <w:r w:rsidRPr="00A42C63">
        <w:rPr>
          <w:rtl/>
        </w:rPr>
        <w:lastRenderedPageBreak/>
        <w:t xml:space="preserve">مرحله ۱: بستن مدار در </w:t>
      </w:r>
      <w:proofErr w:type="spellStart"/>
      <w:r w:rsidRPr="00A42C63">
        <w:rPr>
          <w:rtl/>
        </w:rPr>
        <w:t>پروتئوس</w:t>
      </w:r>
      <w:bookmarkEnd w:id="35"/>
      <w:proofErr w:type="spellEnd"/>
    </w:p>
    <w:p w14:paraId="63F30F94" w14:textId="77777777" w:rsidR="00A42C63" w:rsidRPr="00A42C63" w:rsidRDefault="00A42C63" w:rsidP="00A42C63">
      <w:r w:rsidRPr="00A42C63">
        <w:rPr>
          <w:rtl/>
        </w:rPr>
        <w:t>قطعات لازم</w:t>
      </w:r>
      <w:r w:rsidRPr="00A42C63">
        <w:t>:</w:t>
      </w:r>
    </w:p>
    <w:p w14:paraId="7EA99A12" w14:textId="77777777" w:rsidR="00A42C63" w:rsidRPr="00A42C63" w:rsidRDefault="00A42C63" w:rsidP="00A42C63">
      <w:pPr>
        <w:numPr>
          <w:ilvl w:val="0"/>
          <w:numId w:val="59"/>
        </w:numPr>
      </w:pPr>
      <w:proofErr w:type="spellStart"/>
      <w:r w:rsidRPr="00A42C63">
        <w:rPr>
          <w:rtl/>
        </w:rPr>
        <w:t>میکروکنترلر</w:t>
      </w:r>
      <w:proofErr w:type="spellEnd"/>
      <w:r w:rsidRPr="00A42C63">
        <w:t xml:space="preserve"> ATmega32</w:t>
      </w:r>
    </w:p>
    <w:p w14:paraId="4B88A7AA" w14:textId="45DE628A" w:rsidR="00A42C63" w:rsidRPr="00A42C63" w:rsidRDefault="00A42C63" w:rsidP="00A42C63">
      <w:pPr>
        <w:numPr>
          <w:ilvl w:val="0"/>
          <w:numId w:val="59"/>
        </w:numPr>
      </w:pPr>
      <w:r w:rsidRPr="00A42C63">
        <w:rPr>
          <w:rtl/>
        </w:rPr>
        <w:t>نمایشگر</w:t>
      </w:r>
      <w:r w:rsidRPr="00A42C63">
        <w:t xml:space="preserve"> LM016L </w:t>
      </w:r>
      <w:r w:rsidRPr="00A42C63">
        <w:rPr>
          <w:rtl/>
        </w:rPr>
        <w:t>همان</w:t>
      </w:r>
      <w:r w:rsidRPr="00A42C63">
        <w:t xml:space="preserve"> LCD 16x2</w:t>
      </w:r>
    </w:p>
    <w:p w14:paraId="659D5370" w14:textId="77777777" w:rsidR="00A42C63" w:rsidRDefault="00A42C63" w:rsidP="00A42C63">
      <w:pPr>
        <w:rPr>
          <w:rtl/>
        </w:rPr>
      </w:pPr>
      <w:r w:rsidRPr="00A42C63">
        <w:rPr>
          <w:b/>
          <w:bCs/>
          <w:rtl/>
        </w:rPr>
        <w:t>اتصالات (مد 8 بیتی)</w:t>
      </w:r>
      <w:r w:rsidRPr="00A42C63">
        <w:rPr>
          <w:b/>
          <w:bCs/>
        </w:rPr>
        <w:t>:</w:t>
      </w:r>
      <w:r w:rsidRPr="00A42C63">
        <w:t xml:space="preserve"> </w:t>
      </w:r>
      <w:r w:rsidRPr="00A42C63">
        <w:rPr>
          <w:rtl/>
        </w:rPr>
        <w:t xml:space="preserve">برای سادگی در یادگیری ما از ۸ سیم برای انتقال </w:t>
      </w:r>
      <w:proofErr w:type="spellStart"/>
      <w:r w:rsidRPr="00A42C63">
        <w:rPr>
          <w:rtl/>
        </w:rPr>
        <w:t>دیتا</w:t>
      </w:r>
      <w:proofErr w:type="spellEnd"/>
      <w:r w:rsidRPr="00A42C63">
        <w:rPr>
          <w:rtl/>
        </w:rPr>
        <w:t xml:space="preserve"> استفاده </w:t>
      </w:r>
      <w:proofErr w:type="spellStart"/>
      <w:r w:rsidRPr="00A42C63">
        <w:rPr>
          <w:rtl/>
        </w:rPr>
        <w:t>می‌کنیم</w:t>
      </w:r>
      <w:proofErr w:type="spellEnd"/>
    </w:p>
    <w:p w14:paraId="5B948A8E" w14:textId="77777777" w:rsidR="00A42C63" w:rsidRDefault="00A42C63" w:rsidP="00A42C63">
      <w:r w:rsidRPr="00A42C63">
        <w:t xml:space="preserve">. </w:t>
      </w:r>
      <w:r w:rsidRPr="00A42C63">
        <w:rPr>
          <w:rtl/>
        </w:rPr>
        <w:t>۱</w:t>
      </w:r>
      <w:r w:rsidRPr="00A42C63">
        <w:t xml:space="preserve">. </w:t>
      </w:r>
      <w:proofErr w:type="spellStart"/>
      <w:r w:rsidRPr="00A42C63">
        <w:rPr>
          <w:rtl/>
        </w:rPr>
        <w:t>پایه‌های</w:t>
      </w:r>
      <w:proofErr w:type="spellEnd"/>
      <w:r w:rsidRPr="00A42C63">
        <w:t xml:space="preserve"> D0 </w:t>
      </w:r>
      <w:r w:rsidRPr="00A42C63">
        <w:rPr>
          <w:rtl/>
        </w:rPr>
        <w:t>تا</w:t>
      </w:r>
      <w:r w:rsidRPr="00A42C63">
        <w:t xml:space="preserve"> D7 </w:t>
      </w:r>
      <w:r w:rsidRPr="00A42C63">
        <w:rPr>
          <w:rtl/>
        </w:rPr>
        <w:t xml:space="preserve">نمایشگر را به ترتیب به </w:t>
      </w:r>
      <w:proofErr w:type="spellStart"/>
      <w:r w:rsidRPr="00A42C63">
        <w:rPr>
          <w:b/>
          <w:bCs/>
          <w:rtl/>
        </w:rPr>
        <w:t>پورت</w:t>
      </w:r>
      <w:proofErr w:type="spellEnd"/>
      <w:r w:rsidRPr="00A42C63">
        <w:rPr>
          <w:b/>
          <w:bCs/>
        </w:rPr>
        <w:t xml:space="preserve"> D</w:t>
      </w:r>
      <w:r w:rsidRPr="00A42C63">
        <w:t xml:space="preserve"> </w:t>
      </w:r>
      <w:proofErr w:type="spellStart"/>
      <w:r w:rsidRPr="00A42C63">
        <w:rPr>
          <w:rtl/>
        </w:rPr>
        <w:t>میکروکنترلر</w:t>
      </w:r>
      <w:proofErr w:type="spellEnd"/>
      <w:r w:rsidRPr="00A42C63">
        <w:t xml:space="preserve"> PD0 </w:t>
      </w:r>
      <w:r w:rsidRPr="00A42C63">
        <w:rPr>
          <w:rtl/>
        </w:rPr>
        <w:t>تا</w:t>
      </w:r>
      <w:r w:rsidRPr="00A42C63">
        <w:t xml:space="preserve"> PD7 </w:t>
      </w:r>
      <w:r w:rsidRPr="00A42C63">
        <w:rPr>
          <w:rtl/>
        </w:rPr>
        <w:t>وصل کنید</w:t>
      </w:r>
      <w:r w:rsidRPr="00A42C63">
        <w:t>.</w:t>
      </w:r>
    </w:p>
    <w:p w14:paraId="72B54A7B" w14:textId="77777777" w:rsidR="00A42C63" w:rsidRDefault="00A42C63" w:rsidP="00A42C63">
      <w:r w:rsidRPr="00A42C63">
        <w:t xml:space="preserve"> </w:t>
      </w:r>
      <w:r w:rsidRPr="00A42C63">
        <w:rPr>
          <w:rtl/>
        </w:rPr>
        <w:t>۲</w:t>
      </w:r>
      <w:r w:rsidRPr="00A42C63">
        <w:t xml:space="preserve">. </w:t>
      </w:r>
      <w:r w:rsidRPr="00A42C63">
        <w:rPr>
          <w:rtl/>
        </w:rPr>
        <w:t>پایه</w:t>
      </w:r>
      <w:r w:rsidRPr="00A42C63">
        <w:t xml:space="preserve"> RS </w:t>
      </w:r>
      <w:r w:rsidRPr="00A42C63">
        <w:rPr>
          <w:rtl/>
        </w:rPr>
        <w:t>نمایشگر را به</w:t>
      </w:r>
      <w:r>
        <w:rPr>
          <w:b/>
          <w:bCs/>
        </w:rPr>
        <w:t xml:space="preserve"> </w:t>
      </w:r>
      <w:r w:rsidRPr="00A42C63">
        <w:rPr>
          <w:b/>
          <w:bCs/>
        </w:rPr>
        <w:t>PB0</w:t>
      </w:r>
      <w:r w:rsidRPr="00A42C63">
        <w:t xml:space="preserve"> </w:t>
      </w:r>
      <w:r w:rsidRPr="00A42C63">
        <w:rPr>
          <w:rtl/>
        </w:rPr>
        <w:t>وصل کنید</w:t>
      </w:r>
      <w:r w:rsidRPr="00A42C63">
        <w:t>.</w:t>
      </w:r>
    </w:p>
    <w:p w14:paraId="69924CEA" w14:textId="77777777" w:rsidR="00A42C63" w:rsidRDefault="00A42C63" w:rsidP="00A42C63">
      <w:r w:rsidRPr="00A42C63">
        <w:t xml:space="preserve"> </w:t>
      </w:r>
      <w:r w:rsidRPr="00A42C63">
        <w:rPr>
          <w:rtl/>
        </w:rPr>
        <w:t>۳</w:t>
      </w:r>
      <w:r w:rsidRPr="00A42C63">
        <w:t xml:space="preserve">. </w:t>
      </w:r>
      <w:r w:rsidRPr="00A42C63">
        <w:rPr>
          <w:rtl/>
        </w:rPr>
        <w:t>پایه</w:t>
      </w:r>
      <w:r w:rsidRPr="00A42C63">
        <w:t xml:space="preserve"> E </w:t>
      </w:r>
      <w:r w:rsidRPr="00A42C63">
        <w:rPr>
          <w:rtl/>
        </w:rPr>
        <w:t xml:space="preserve">نمایشگر را به </w:t>
      </w:r>
      <w:r w:rsidRPr="00A42C63">
        <w:rPr>
          <w:b/>
          <w:bCs/>
        </w:rPr>
        <w:t>PB1</w:t>
      </w:r>
      <w:r w:rsidRPr="00A42C63">
        <w:t xml:space="preserve"> </w:t>
      </w:r>
      <w:r w:rsidRPr="00A42C63">
        <w:rPr>
          <w:rtl/>
        </w:rPr>
        <w:t>وصل کنید</w:t>
      </w:r>
      <w:r w:rsidRPr="00A42C63">
        <w:t>.</w:t>
      </w:r>
    </w:p>
    <w:p w14:paraId="5494F9CD" w14:textId="2C162B92" w:rsidR="00A42C63" w:rsidRDefault="00A42C63" w:rsidP="00A42C63">
      <w:pPr>
        <w:rPr>
          <w:rtl/>
        </w:rPr>
      </w:pPr>
      <w:r w:rsidRPr="00A42C63">
        <w:t xml:space="preserve"> </w:t>
      </w:r>
      <w:r w:rsidRPr="00A42C63">
        <w:rPr>
          <w:rtl/>
        </w:rPr>
        <w:t>۴</w:t>
      </w:r>
      <w:r w:rsidRPr="00A42C63">
        <w:t xml:space="preserve">. </w:t>
      </w:r>
      <w:r w:rsidRPr="00A42C63">
        <w:rPr>
          <w:rtl/>
        </w:rPr>
        <w:t>پایه</w:t>
      </w:r>
      <w:r w:rsidRPr="00A42C63">
        <w:t xml:space="preserve"> RW </w:t>
      </w:r>
      <w:r w:rsidRPr="00A42C63">
        <w:rPr>
          <w:rtl/>
        </w:rPr>
        <w:t xml:space="preserve">نمایشگر را به </w:t>
      </w:r>
      <w:r>
        <w:rPr>
          <w:b/>
          <w:bCs/>
        </w:rPr>
        <w:t xml:space="preserve"> </w:t>
      </w:r>
      <w:r w:rsidRPr="00A42C63">
        <w:rPr>
          <w:b/>
          <w:bCs/>
        </w:rPr>
        <w:t>GND</w:t>
      </w:r>
      <w:r w:rsidRPr="00A42C63">
        <w:t xml:space="preserve"> </w:t>
      </w:r>
      <w:r w:rsidRPr="00A42C63">
        <w:rPr>
          <w:rtl/>
        </w:rPr>
        <w:t xml:space="preserve">(زمین) وصل کنید چون ما فقط </w:t>
      </w:r>
      <w:proofErr w:type="spellStart"/>
      <w:r w:rsidRPr="00A42C63">
        <w:rPr>
          <w:rtl/>
        </w:rPr>
        <w:t>می‌خواهیم</w:t>
      </w:r>
      <w:proofErr w:type="spellEnd"/>
      <w:r w:rsidRPr="00A42C63">
        <w:rPr>
          <w:rtl/>
        </w:rPr>
        <w:t xml:space="preserve"> بنویسیم و خواندنی نداریم</w:t>
      </w:r>
      <w:r w:rsidRPr="00A42C63">
        <w:t>.</w:t>
      </w:r>
    </w:p>
    <w:p w14:paraId="3A251183" w14:textId="77777777" w:rsidR="0013480C" w:rsidRDefault="0013480C" w:rsidP="00A42C63">
      <w:pPr>
        <w:rPr>
          <w:rtl/>
        </w:rPr>
      </w:pPr>
    </w:p>
    <w:p w14:paraId="638234DE" w14:textId="4AFFC1AF" w:rsidR="0013480C" w:rsidRPr="00A42C63" w:rsidRDefault="0013480C" w:rsidP="0013480C">
      <w:pPr>
        <w:jc w:val="center"/>
        <w:rPr>
          <w:rFonts w:hint="cs"/>
          <w:rtl/>
        </w:rPr>
      </w:pPr>
      <w:r w:rsidRPr="0013480C">
        <w:rPr>
          <w:rtl/>
        </w:rPr>
        <w:drawing>
          <wp:inline distT="0" distB="0" distL="0" distR="0" wp14:anchorId="50B63954" wp14:editId="55CACA43">
            <wp:extent cx="3144147" cy="2757901"/>
            <wp:effectExtent l="0" t="0" r="0" b="4445"/>
            <wp:docPr id="13086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33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8666" cy="2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0D87" w14:textId="77777777" w:rsidR="00A42C63" w:rsidRPr="00A42C63" w:rsidRDefault="00A42C63" w:rsidP="00A42C63">
      <w:pPr>
        <w:pStyle w:val="Heading2"/>
      </w:pPr>
      <w:bookmarkStart w:id="36" w:name="_Toc218347178"/>
      <w:r w:rsidRPr="00A42C63">
        <w:rPr>
          <w:rtl/>
        </w:rPr>
        <w:lastRenderedPageBreak/>
        <w:t xml:space="preserve">مرحله ۲: </w:t>
      </w:r>
      <w:proofErr w:type="spellStart"/>
      <w:r w:rsidRPr="00A42C63">
        <w:rPr>
          <w:rtl/>
        </w:rPr>
        <w:t>کدنویسی</w:t>
      </w:r>
      <w:proofErr w:type="spellEnd"/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درایور</w:t>
      </w:r>
      <w:proofErr w:type="spellEnd"/>
      <w:r w:rsidRPr="00A42C63">
        <w:t xml:space="preserve"> LCD</w:t>
      </w:r>
      <w:bookmarkEnd w:id="36"/>
    </w:p>
    <w:p w14:paraId="1E53EF01" w14:textId="77777777" w:rsidR="00A42C63" w:rsidRPr="00A42C63" w:rsidRDefault="00A42C63" w:rsidP="00A42C63">
      <w:pPr>
        <w:rPr>
          <w:rtl/>
        </w:rPr>
      </w:pPr>
      <w:r w:rsidRPr="00A42C63">
        <w:rPr>
          <w:rtl/>
        </w:rPr>
        <w:t>چون نوشتن دستورات</w:t>
      </w:r>
      <w:r w:rsidRPr="00A42C63">
        <w:t xml:space="preserve"> LCD </w:t>
      </w:r>
      <w:r w:rsidRPr="00A42C63">
        <w:rPr>
          <w:rtl/>
        </w:rPr>
        <w:t xml:space="preserve">کمی پیچیده است ما توابع مخصوص آن را بالای برنامه اصلی </w:t>
      </w:r>
      <w:proofErr w:type="spellStart"/>
      <w:r w:rsidRPr="00A42C63">
        <w:rPr>
          <w:rtl/>
        </w:rPr>
        <w:t>می‌نویسیم</w:t>
      </w:r>
      <w:proofErr w:type="spellEnd"/>
      <w:r w:rsidRPr="00A42C63">
        <w:rPr>
          <w:rtl/>
        </w:rPr>
        <w:t xml:space="preserve"> تا کد تمیز شود. این همان کاری است که </w:t>
      </w:r>
      <w:proofErr w:type="spellStart"/>
      <w:r w:rsidRPr="00A42C63">
        <w:rPr>
          <w:rtl/>
        </w:rPr>
        <w:t>کتابخانه‌ها</w:t>
      </w:r>
      <w:proofErr w:type="spellEnd"/>
      <w:r w:rsidRPr="00A42C63">
        <w:rPr>
          <w:rtl/>
        </w:rPr>
        <w:t xml:space="preserve"> انجام </w:t>
      </w:r>
      <w:proofErr w:type="spellStart"/>
      <w:r w:rsidRPr="00A42C63">
        <w:rPr>
          <w:rtl/>
        </w:rPr>
        <w:t>می‌دهند</w:t>
      </w:r>
      <w:proofErr w:type="spellEnd"/>
      <w:r w:rsidRPr="00A42C63">
        <w:t>.</w:t>
      </w:r>
    </w:p>
    <w:p w14:paraId="7A05D2BC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/*</w:t>
      </w:r>
    </w:p>
    <w:p w14:paraId="4C726FD5" w14:textId="6AA37218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 w:rsidR="00C238DE">
        <w:rPr>
          <w:rFonts w:ascii="Consolas" w:hAnsi="Consolas" w:cs="Courier New"/>
          <w:color w:val="696969"/>
          <w:sz w:val="17"/>
          <w:szCs w:val="17"/>
        </w:rPr>
        <w:t>main</w:t>
      </w:r>
      <w:r>
        <w:rPr>
          <w:rFonts w:ascii="Consolas" w:hAnsi="Consolas" w:cs="Courier New"/>
          <w:color w:val="696969"/>
          <w:sz w:val="17"/>
          <w:szCs w:val="17"/>
        </w:rPr>
        <w:t>.c</w:t>
      </w:r>
      <w:proofErr w:type="spellEnd"/>
    </w:p>
    <w:p w14:paraId="5D3909D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 *</w:t>
      </w:r>
    </w:p>
    <w:p w14:paraId="703B06D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 * Description: Displaying Name on 16x2 LCD</w:t>
      </w:r>
    </w:p>
    <w:p w14:paraId="23827DD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 * Mode: 8-bit Data Mode</w:t>
      </w:r>
    </w:p>
    <w:p w14:paraId="60224DD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 * Connection: Data-&gt;PORTD, Control-&gt;PORTB</w:t>
      </w:r>
    </w:p>
    <w:p w14:paraId="1F10F571" w14:textId="4E280B94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 xml:space="preserve"> * Author: </w:t>
      </w:r>
      <w:proofErr w:type="spellStart"/>
      <w:r w:rsidR="00C238DE">
        <w:rPr>
          <w:rFonts w:ascii="Consolas" w:hAnsi="Consolas" w:cs="Courier New"/>
          <w:color w:val="696969"/>
          <w:sz w:val="17"/>
          <w:szCs w:val="17"/>
        </w:rPr>
        <w:t>MahdiGhaemi</w:t>
      </w:r>
      <w:proofErr w:type="spellEnd"/>
    </w:p>
    <w:p w14:paraId="68A4BCB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 xml:space="preserve"> */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12E81844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6CF7982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F_CPU </w:t>
      </w:r>
      <w:r>
        <w:rPr>
          <w:rFonts w:ascii="Consolas" w:hAnsi="Consolas" w:cs="Courier New"/>
          <w:color w:val="008000"/>
          <w:sz w:val="17"/>
          <w:szCs w:val="17"/>
        </w:rPr>
        <w:t>1000000UL</w:t>
      </w:r>
    </w:p>
    <w:p w14:paraId="7194295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5C03CCE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&lt;util/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delay.h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18D84DA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3D26C43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// --- Helper Macros ---</w:t>
      </w:r>
    </w:p>
    <w:p w14:paraId="1341A08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LCD_DATA_PORT PORTD</w:t>
      </w:r>
    </w:p>
    <w:p w14:paraId="57B8709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LCD_CTRL_PORT PORTB</w:t>
      </w:r>
    </w:p>
    <w:p w14:paraId="59C48CB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RS_PIN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6456972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E_PIN  </w:t>
      </w:r>
      <w:r>
        <w:rPr>
          <w:rFonts w:ascii="Consolas" w:hAnsi="Consolas" w:cs="Courier New"/>
          <w:color w:val="008000"/>
          <w:sz w:val="17"/>
          <w:szCs w:val="17"/>
        </w:rPr>
        <w:t>1</w:t>
      </w:r>
    </w:p>
    <w:p w14:paraId="68F2859E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3AFCEA4C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696969"/>
          <w:sz w:val="17"/>
          <w:szCs w:val="17"/>
        </w:rPr>
        <w:t>// --- Function 1: Send Command to LCD ---</w:t>
      </w:r>
    </w:p>
    <w:p w14:paraId="13B52EA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color w:val="696969"/>
          <w:sz w:val="17"/>
          <w:szCs w:val="17"/>
        </w:rPr>
        <w:t>// Use this to clear screen, move cursor, etc.</w:t>
      </w:r>
    </w:p>
    <w:p w14:paraId="28CC0D6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72B9DA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{</w:t>
      </w:r>
    </w:p>
    <w:p w14:paraId="1F4C236E" w14:textId="47E5BFF1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LCD_DATA_PORT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696969"/>
          <w:sz w:val="17"/>
          <w:szCs w:val="17"/>
        </w:rPr>
        <w:t>// Put command on data bus</w:t>
      </w:r>
    </w:p>
    <w:p w14:paraId="46F7EDEE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    LCD_CTRL_PORT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&lt;&lt;RS_PIN); </w:t>
      </w:r>
      <w:r>
        <w:rPr>
          <w:rFonts w:ascii="Consolas" w:hAnsi="Consolas" w:cs="Courier New"/>
          <w:color w:val="696969"/>
          <w:sz w:val="17"/>
          <w:szCs w:val="17"/>
        </w:rPr>
        <w:t>// RS = 0 for Command</w:t>
      </w:r>
    </w:p>
    <w:p w14:paraId="306F9B6E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</w:p>
    <w:p w14:paraId="44AA87E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</w:t>
      </w:r>
      <w:r>
        <w:rPr>
          <w:rFonts w:ascii="Consolas" w:hAnsi="Consolas" w:cs="Courier New"/>
          <w:color w:val="696969"/>
          <w:sz w:val="17"/>
          <w:szCs w:val="17"/>
        </w:rPr>
        <w:t>// Generate Pulse on E pin (High -&gt; Low)</w:t>
      </w:r>
    </w:p>
    <w:p w14:paraId="5D2B901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    LCD_CTRL_PORT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6B42A10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7628AD5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    LCD_CTRL_PORT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118E98C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Wait for LCD to process</w:t>
      </w:r>
    </w:p>
    <w:p w14:paraId="2687F0B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32. }</w:t>
      </w:r>
      <w:proofErr w:type="gramEnd"/>
    </w:p>
    <w:p w14:paraId="482AA84C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33.  </w:t>
      </w:r>
    </w:p>
    <w:p w14:paraId="27874334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color w:val="696969"/>
          <w:sz w:val="17"/>
          <w:szCs w:val="17"/>
        </w:rPr>
        <w:t>// --- Function 2: Send Character to LCD ---</w:t>
      </w:r>
    </w:p>
    <w:p w14:paraId="0B29E25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696969"/>
          <w:sz w:val="17"/>
          <w:szCs w:val="17"/>
        </w:rPr>
        <w:t>// Use this to print letters like 'A', 'b', etc.</w:t>
      </w:r>
    </w:p>
    <w:p w14:paraId="60DC9272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data)</w:t>
      </w:r>
    </w:p>
    <w:p w14:paraId="08EB08C4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{</w:t>
      </w:r>
    </w:p>
    <w:p w14:paraId="3BBC0984" w14:textId="7B9D081B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LCD_DATA_PORT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data;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   </w:t>
      </w:r>
      <w:r>
        <w:rPr>
          <w:rFonts w:ascii="Consolas" w:hAnsi="Consolas" w:cs="Courier New"/>
          <w:color w:val="696969"/>
          <w:sz w:val="17"/>
          <w:szCs w:val="17"/>
        </w:rPr>
        <w:t>// Put character on data bus</w:t>
      </w:r>
    </w:p>
    <w:p w14:paraId="37C5DD47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    LCD_CTRL_PORT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&lt;&lt;RS_PIN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</w:t>
      </w:r>
      <w:r>
        <w:rPr>
          <w:rFonts w:ascii="Consolas" w:hAnsi="Consolas" w:cs="Courier New"/>
          <w:color w:val="696969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/ RS = 1 for Data</w:t>
      </w:r>
    </w:p>
    <w:p w14:paraId="3CC6BBD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</w:t>
      </w:r>
    </w:p>
    <w:p w14:paraId="2F21192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</w:t>
      </w:r>
      <w:r>
        <w:rPr>
          <w:rFonts w:ascii="Consolas" w:hAnsi="Consolas" w:cs="Courier New"/>
          <w:color w:val="696969"/>
          <w:sz w:val="17"/>
          <w:szCs w:val="17"/>
        </w:rPr>
        <w:t>// Generate Pulse on E pin</w:t>
      </w:r>
    </w:p>
    <w:p w14:paraId="23CE8BD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42.     LCD_CTRL_PORT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45D68F9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43.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34E81D2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44.     LCD_CTRL_PORT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05D72E7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45.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B1DF7D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lastRenderedPageBreak/>
        <w:t>46. }</w:t>
      </w:r>
      <w:proofErr w:type="gramEnd"/>
    </w:p>
    <w:p w14:paraId="37B931C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47.  </w:t>
      </w:r>
    </w:p>
    <w:p w14:paraId="56B71D6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</w:t>
      </w:r>
      <w:r>
        <w:rPr>
          <w:rFonts w:ascii="Consolas" w:hAnsi="Consolas" w:cs="Courier New"/>
          <w:color w:val="696969"/>
          <w:sz w:val="17"/>
          <w:szCs w:val="17"/>
        </w:rPr>
        <w:t>// --- Function 3: Initialize LCD ---</w:t>
      </w:r>
    </w:p>
    <w:p w14:paraId="49F07D5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</w:t>
      </w:r>
      <w:r>
        <w:rPr>
          <w:rFonts w:ascii="Consolas" w:hAnsi="Consolas" w:cs="Courier New"/>
          <w:color w:val="696969"/>
          <w:sz w:val="17"/>
          <w:szCs w:val="17"/>
        </w:rPr>
        <w:t>// Standard startup sequence for 16x2 LCD</w:t>
      </w:r>
    </w:p>
    <w:p w14:paraId="2A04786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88BB11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51. {</w:t>
      </w:r>
    </w:p>
    <w:p w14:paraId="721525C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DDRD = </w:t>
      </w:r>
      <w:r>
        <w:rPr>
          <w:rFonts w:ascii="Consolas" w:hAnsi="Consolas" w:cs="Courier New"/>
          <w:color w:val="008000"/>
          <w:sz w:val="17"/>
          <w:szCs w:val="17"/>
        </w:rPr>
        <w:t>0xFF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Data Port as Output</w:t>
      </w:r>
    </w:p>
    <w:p w14:paraId="30582C0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DDRB = </w:t>
      </w:r>
      <w:r>
        <w:rPr>
          <w:rFonts w:ascii="Consolas" w:hAnsi="Consolas" w:cs="Courier New"/>
          <w:color w:val="008000"/>
          <w:sz w:val="17"/>
          <w:szCs w:val="17"/>
        </w:rPr>
        <w:t>0x03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Control Pins (PB0, PB1) as Output</w:t>
      </w:r>
    </w:p>
    <w:p w14:paraId="419CBFA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    </w:t>
      </w:r>
    </w:p>
    <w:p w14:paraId="3571910F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55.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Wait for power up</w:t>
      </w:r>
    </w:p>
    <w:p w14:paraId="60D6BE0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0x38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Mode: 8-bit, 2 lines, 5x7 dots</w:t>
      </w:r>
    </w:p>
    <w:p w14:paraId="2945A4C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0x0C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Display ON, Cursor OFF</w:t>
      </w:r>
    </w:p>
    <w:p w14:paraId="6FCF5F0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Clear Display</w:t>
      </w:r>
    </w:p>
    <w:p w14:paraId="017C74BF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59.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E976CA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0x80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// Move cursor to beginning</w:t>
      </w:r>
    </w:p>
    <w:p w14:paraId="3230DF8C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61. }</w:t>
      </w:r>
      <w:proofErr w:type="gramEnd"/>
    </w:p>
    <w:p w14:paraId="17FCD3C4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62.  </w:t>
      </w:r>
    </w:p>
    <w:p w14:paraId="5954D67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63. </w:t>
      </w:r>
      <w:r>
        <w:rPr>
          <w:rFonts w:ascii="Consolas" w:hAnsi="Consolas" w:cs="Courier New"/>
          <w:color w:val="696969"/>
          <w:sz w:val="17"/>
          <w:szCs w:val="17"/>
        </w:rPr>
        <w:t>// --- Function 4: Send String ---</w:t>
      </w:r>
    </w:p>
    <w:p w14:paraId="26B5582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64. </w:t>
      </w:r>
      <w:r>
        <w:rPr>
          <w:rFonts w:ascii="Consolas" w:hAnsi="Consolas" w:cs="Courier New"/>
          <w:color w:val="696969"/>
          <w:sz w:val="17"/>
          <w:szCs w:val="17"/>
        </w:rPr>
        <w:t>// Print a full sentence</w:t>
      </w:r>
    </w:p>
    <w:p w14:paraId="1603D77E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*str)</w:t>
      </w:r>
    </w:p>
    <w:p w14:paraId="2C6EB1E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66. {</w:t>
      </w:r>
    </w:p>
    <w:p w14:paraId="2DAB9614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AA948B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68.     </w:t>
      </w:r>
      <w:r>
        <w:rPr>
          <w:rFonts w:ascii="Consolas" w:hAnsi="Consolas" w:cs="Courier New"/>
          <w:color w:val="696969"/>
          <w:sz w:val="17"/>
          <w:szCs w:val="17"/>
        </w:rPr>
        <w:t>// Loop through the string until null terminator</w:t>
      </w:r>
    </w:p>
    <w:p w14:paraId="3B57915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 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] !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++)</w:t>
      </w:r>
    </w:p>
    <w:p w14:paraId="296E7511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70.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0D8DE03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71.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LCD_Char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16DEC1E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7AC13EF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73. }</w:t>
      </w:r>
      <w:proofErr w:type="gramEnd"/>
    </w:p>
    <w:p w14:paraId="62995C3A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74.  </w:t>
      </w:r>
    </w:p>
    <w:p w14:paraId="3073F67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75. </w:t>
      </w:r>
      <w:r>
        <w:rPr>
          <w:rFonts w:ascii="Consolas" w:hAnsi="Consolas" w:cs="Courier New"/>
          <w:color w:val="696969"/>
          <w:sz w:val="17"/>
          <w:szCs w:val="17"/>
        </w:rPr>
        <w:t>// --- Main Function ---</w:t>
      </w:r>
    </w:p>
    <w:p w14:paraId="6BC2DB17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main(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D5BF379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77. {</w:t>
      </w:r>
    </w:p>
    <w:p w14:paraId="3B98350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Wake up the LCD</w:t>
      </w:r>
    </w:p>
    <w:p w14:paraId="59367593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79.     </w:t>
      </w:r>
    </w:p>
    <w:p w14:paraId="19497F2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80.     </w:t>
      </w:r>
      <w:r>
        <w:rPr>
          <w:rFonts w:ascii="Consolas" w:hAnsi="Consolas" w:cs="Courier New"/>
          <w:color w:val="696969"/>
          <w:sz w:val="17"/>
          <w:szCs w:val="17"/>
        </w:rPr>
        <w:t>// Print first line</w:t>
      </w:r>
    </w:p>
    <w:p w14:paraId="33A04447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 World!"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6681F5A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82.     </w:t>
      </w:r>
    </w:p>
    <w:p w14:paraId="03878515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83.     </w:t>
      </w:r>
      <w:r>
        <w:rPr>
          <w:rFonts w:ascii="Consolas" w:hAnsi="Consolas" w:cs="Courier New"/>
          <w:color w:val="696969"/>
          <w:sz w:val="17"/>
          <w:szCs w:val="17"/>
        </w:rPr>
        <w:t>// Move to second line (Command 0xC0)</w:t>
      </w:r>
    </w:p>
    <w:p w14:paraId="010931C0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0xC0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8C6524A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85.     </w:t>
      </w:r>
    </w:p>
    <w:p w14:paraId="4B4FBBEC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86.     </w:t>
      </w:r>
      <w:r>
        <w:rPr>
          <w:rFonts w:ascii="Consolas" w:hAnsi="Consolas" w:cs="Courier New"/>
          <w:color w:val="696969"/>
          <w:sz w:val="17"/>
          <w:szCs w:val="17"/>
        </w:rPr>
        <w:t>// Print your name</w:t>
      </w:r>
    </w:p>
    <w:p w14:paraId="4CE92646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 am AVR Coder"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76E279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88.  </w:t>
      </w:r>
    </w:p>
    <w:p w14:paraId="47F1B5BB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1ED593AA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90.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</w:p>
    <w:p w14:paraId="028E943D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91.         </w:t>
      </w:r>
      <w:r>
        <w:rPr>
          <w:rFonts w:ascii="Consolas" w:hAnsi="Consolas" w:cs="Courier New"/>
          <w:color w:val="696969"/>
          <w:sz w:val="17"/>
          <w:szCs w:val="17"/>
        </w:rPr>
        <w:t>// Nothing to do here, text stays on screen</w:t>
      </w:r>
    </w:p>
    <w:p w14:paraId="32D99378" w14:textId="77777777" w:rsidR="00A42C63" w:rsidRDefault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92.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F2DE9EE" w14:textId="23B48523" w:rsidR="00A42C63" w:rsidRPr="00A42C63" w:rsidRDefault="00A42C63" w:rsidP="00A42C6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120055"/>
        <w:rPr>
          <w:rFonts w:ascii="Consolas" w:hAnsi="Consolas" w:cs="Courier New"/>
          <w:color w:val="545454"/>
          <w:sz w:val="17"/>
          <w:szCs w:val="17"/>
          <w:rtl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93. }</w:t>
      </w:r>
      <w:proofErr w:type="gramEnd"/>
    </w:p>
    <w:p w14:paraId="34DC822A" w14:textId="06088047" w:rsidR="00A42C63" w:rsidRPr="00A42C63" w:rsidRDefault="00A42C63" w:rsidP="00A42C63">
      <w:pPr>
        <w:pStyle w:val="Heading2"/>
      </w:pPr>
      <w:bookmarkStart w:id="37" w:name="_Toc218347179"/>
      <w:r w:rsidRPr="00A42C63">
        <w:rPr>
          <w:rtl/>
        </w:rPr>
        <w:lastRenderedPageBreak/>
        <w:t>تحلیل نهایی</w:t>
      </w:r>
      <w:bookmarkEnd w:id="37"/>
    </w:p>
    <w:p w14:paraId="0A7A5ECD" w14:textId="77777777" w:rsidR="00A42C63" w:rsidRPr="00A42C63" w:rsidRDefault="00A42C63" w:rsidP="00A42C63">
      <w:r w:rsidRPr="00A42C63">
        <w:rPr>
          <w:rtl/>
        </w:rPr>
        <w:t>این برنامه شاید در نگاه اول طولانی به نظر برسد اما اگر آن را بشکافیم بسیار منطقی است</w:t>
      </w:r>
      <w:r w:rsidRPr="00A42C63">
        <w:t>.</w:t>
      </w:r>
    </w:p>
    <w:p w14:paraId="13939446" w14:textId="2AB6A723" w:rsidR="00A42C63" w:rsidRPr="00A42C63" w:rsidRDefault="00A42C63" w:rsidP="00A42C63">
      <w:r w:rsidRPr="00A42C63">
        <w:rPr>
          <w:b/>
          <w:bCs/>
          <w:rtl/>
        </w:rPr>
        <w:t>۱</w:t>
      </w:r>
      <w:r w:rsidRPr="00A42C63">
        <w:rPr>
          <w:b/>
          <w:bCs/>
        </w:rPr>
        <w:t xml:space="preserve">. </w:t>
      </w:r>
      <w:r w:rsidRPr="00A42C63">
        <w:rPr>
          <w:b/>
          <w:bCs/>
          <w:rtl/>
        </w:rPr>
        <w:t>معماری توابع</w:t>
      </w:r>
      <w:r w:rsidRPr="00A42C63">
        <w:rPr>
          <w:b/>
          <w:bCs/>
        </w:rPr>
        <w:t xml:space="preserve"> (Function Architecture):</w:t>
      </w:r>
      <w:r w:rsidRPr="00A42C63">
        <w:t xml:space="preserve"> </w:t>
      </w:r>
      <w:r w:rsidRPr="00A42C63">
        <w:rPr>
          <w:rtl/>
        </w:rPr>
        <w:t xml:space="preserve">ما به جای اینکه </w:t>
      </w:r>
      <w:proofErr w:type="spellStart"/>
      <w:r w:rsidRPr="00A42C63">
        <w:rPr>
          <w:rtl/>
        </w:rPr>
        <w:t>کدهای</w:t>
      </w:r>
      <w:proofErr w:type="spellEnd"/>
      <w:r w:rsidRPr="00A42C63">
        <w:rPr>
          <w:rtl/>
        </w:rPr>
        <w:t xml:space="preserve"> تکراری روشن و خاموش کردن </w:t>
      </w:r>
      <w:proofErr w:type="spellStart"/>
      <w:r w:rsidRPr="00A42C63">
        <w:rPr>
          <w:rtl/>
        </w:rPr>
        <w:t>پین‌ها</w:t>
      </w:r>
      <w:proofErr w:type="spellEnd"/>
      <w:r w:rsidRPr="00A42C63">
        <w:rPr>
          <w:rtl/>
        </w:rPr>
        <w:t xml:space="preserve"> را در </w:t>
      </w:r>
      <w:r>
        <w:t xml:space="preserve"> </w:t>
      </w:r>
      <w:r w:rsidRPr="00A42C63">
        <w:t xml:space="preserve">main </w:t>
      </w:r>
      <w:r w:rsidRPr="00A42C63">
        <w:rPr>
          <w:rtl/>
        </w:rPr>
        <w:t xml:space="preserve">بنویسیم، دو تابع پایه به نام </w:t>
      </w:r>
      <w:proofErr w:type="spellStart"/>
      <w:r w:rsidRPr="00A42C63">
        <w:t>LCD_Cmd</w:t>
      </w:r>
      <w:proofErr w:type="spellEnd"/>
      <w:r w:rsidRPr="00A42C63">
        <w:t xml:space="preserve"> </w:t>
      </w:r>
      <w:r>
        <w:rPr>
          <w:rFonts w:hint="cs"/>
          <w:rtl/>
        </w:rPr>
        <w:t xml:space="preserve"> </w:t>
      </w:r>
      <w:r w:rsidRPr="00A42C63">
        <w:rPr>
          <w:rtl/>
        </w:rPr>
        <w:t xml:space="preserve">و </w:t>
      </w:r>
      <w:proofErr w:type="spellStart"/>
      <w:r w:rsidRPr="00A42C63">
        <w:t>LCD_Data</w:t>
      </w:r>
      <w:proofErr w:type="spellEnd"/>
      <w:r w:rsidRPr="00A42C63">
        <w:t xml:space="preserve"> </w:t>
      </w:r>
      <w:r w:rsidRPr="00A42C63">
        <w:rPr>
          <w:rtl/>
        </w:rPr>
        <w:t xml:space="preserve">ساختیم. این توابع "لایه </w:t>
      </w:r>
      <w:proofErr w:type="spellStart"/>
      <w:r w:rsidRPr="00A42C63">
        <w:rPr>
          <w:rtl/>
        </w:rPr>
        <w:t>سخت‌افزار</w:t>
      </w:r>
      <w:proofErr w:type="spellEnd"/>
      <w:r w:rsidRPr="00A42C63">
        <w:rPr>
          <w:rtl/>
        </w:rPr>
        <w:t xml:space="preserve">" هستند. تابع </w:t>
      </w:r>
      <w:r>
        <w:t xml:space="preserve"> </w:t>
      </w:r>
      <w:proofErr w:type="spellStart"/>
      <w:r w:rsidRPr="00A42C63">
        <w:t>LCD_String</w:t>
      </w:r>
      <w:proofErr w:type="spellEnd"/>
      <w:r w:rsidRPr="00A42C63">
        <w:t xml:space="preserve"> </w:t>
      </w:r>
      <w:r w:rsidRPr="00A42C63">
        <w:rPr>
          <w:rtl/>
        </w:rPr>
        <w:t xml:space="preserve">از این توابع استفاده </w:t>
      </w:r>
      <w:proofErr w:type="spellStart"/>
      <w:r w:rsidRPr="00A42C63">
        <w:rPr>
          <w:rtl/>
        </w:rPr>
        <w:t>می‌کند</w:t>
      </w:r>
      <w:proofErr w:type="spellEnd"/>
      <w:r w:rsidRPr="00A42C63">
        <w:rPr>
          <w:rtl/>
        </w:rPr>
        <w:t xml:space="preserve"> و "لایه </w:t>
      </w:r>
      <w:proofErr w:type="spellStart"/>
      <w:r w:rsidRPr="00A42C63">
        <w:rPr>
          <w:rtl/>
        </w:rPr>
        <w:t>نرم‌افزار</w:t>
      </w:r>
      <w:proofErr w:type="spellEnd"/>
      <w:r w:rsidRPr="00A42C63">
        <w:rPr>
          <w:rtl/>
        </w:rPr>
        <w:t xml:space="preserve">" را </w:t>
      </w:r>
      <w:proofErr w:type="spellStart"/>
      <w:r w:rsidRPr="00A42C63">
        <w:rPr>
          <w:rtl/>
        </w:rPr>
        <w:t>می‌سازد</w:t>
      </w:r>
      <w:proofErr w:type="spellEnd"/>
      <w:r w:rsidRPr="00A42C63">
        <w:rPr>
          <w:rtl/>
        </w:rPr>
        <w:t xml:space="preserve">. در مهندسی </w:t>
      </w:r>
      <w:proofErr w:type="spellStart"/>
      <w:r w:rsidRPr="00A42C63">
        <w:rPr>
          <w:rtl/>
        </w:rPr>
        <w:t>نرم‌افزار</w:t>
      </w:r>
      <w:proofErr w:type="spellEnd"/>
      <w:r w:rsidRPr="00A42C63">
        <w:rPr>
          <w:rtl/>
        </w:rPr>
        <w:t xml:space="preserve"> به این کار "لایه انتزاعی" یا</w:t>
      </w:r>
      <w:r w:rsidRPr="00A42C63">
        <w:t xml:space="preserve"> </w:t>
      </w:r>
      <w:r>
        <w:t xml:space="preserve"> </w:t>
      </w:r>
      <w:r w:rsidRPr="00A42C63">
        <w:t xml:space="preserve">Abstraction </w:t>
      </w:r>
      <w:r>
        <w:rPr>
          <w:rFonts w:hint="cs"/>
          <w:rtl/>
        </w:rPr>
        <w:t xml:space="preserve"> </w:t>
      </w:r>
      <w:proofErr w:type="spellStart"/>
      <w:r w:rsidRPr="00A42C63">
        <w:rPr>
          <w:rtl/>
        </w:rPr>
        <w:t>می‌گویند</w:t>
      </w:r>
      <w:proofErr w:type="spellEnd"/>
      <w:r w:rsidRPr="00A42C63">
        <w:t>.</w:t>
      </w:r>
    </w:p>
    <w:p w14:paraId="1FAC04F1" w14:textId="7B36F6B5" w:rsidR="00A42C63" w:rsidRPr="00A42C63" w:rsidRDefault="00A42C63" w:rsidP="00A42C63">
      <w:r w:rsidRPr="00A42C63">
        <w:rPr>
          <w:b/>
          <w:bCs/>
          <w:rtl/>
        </w:rPr>
        <w:t>۲</w:t>
      </w:r>
      <w:r w:rsidRPr="00A42C63">
        <w:rPr>
          <w:b/>
          <w:bCs/>
        </w:rPr>
        <w:t xml:space="preserve">. </w:t>
      </w:r>
      <w:r w:rsidRPr="00A42C63">
        <w:rPr>
          <w:b/>
          <w:bCs/>
          <w:rtl/>
        </w:rPr>
        <w:t>نقش جدول اسکی</w:t>
      </w:r>
      <w:r w:rsidRPr="00A42C63">
        <w:rPr>
          <w:b/>
          <w:bCs/>
        </w:rPr>
        <w:t xml:space="preserve"> (ASCII):</w:t>
      </w:r>
      <w:r w:rsidRPr="00A42C63">
        <w:t xml:space="preserve"> </w:t>
      </w:r>
      <w:r w:rsidRPr="00A42C63">
        <w:rPr>
          <w:rtl/>
        </w:rPr>
        <w:t xml:space="preserve">وقتی شما دستور </w:t>
      </w:r>
      <w:proofErr w:type="spellStart"/>
      <w:r w:rsidRPr="00A42C63">
        <w:t>LCD_Char</w:t>
      </w:r>
      <w:proofErr w:type="spellEnd"/>
      <w:r w:rsidRPr="00A42C63">
        <w:t xml:space="preserve">('A') </w:t>
      </w:r>
      <w:r>
        <w:rPr>
          <w:rFonts w:hint="cs"/>
          <w:rtl/>
        </w:rPr>
        <w:t xml:space="preserve"> </w:t>
      </w:r>
      <w:r w:rsidRPr="00A42C63">
        <w:rPr>
          <w:rtl/>
        </w:rPr>
        <w:t xml:space="preserve">را صدا </w:t>
      </w:r>
      <w:proofErr w:type="spellStart"/>
      <w:r w:rsidRPr="00A42C63">
        <w:rPr>
          <w:rtl/>
        </w:rPr>
        <w:t>می‌زنید</w:t>
      </w:r>
      <w:proofErr w:type="spellEnd"/>
      <w:r w:rsidRPr="00A42C63">
        <w:rPr>
          <w:rtl/>
        </w:rPr>
        <w:t xml:space="preserve">، </w:t>
      </w:r>
      <w:proofErr w:type="spellStart"/>
      <w:r w:rsidRPr="00A42C63">
        <w:rPr>
          <w:rtl/>
        </w:rPr>
        <w:t>کامپایلر</w:t>
      </w:r>
      <w:proofErr w:type="spellEnd"/>
      <w:r w:rsidRPr="00A42C63">
        <w:rPr>
          <w:rtl/>
        </w:rPr>
        <w:t xml:space="preserve"> زبان</w:t>
      </w:r>
      <w:r w:rsidRPr="00A42C63">
        <w:t xml:space="preserve"> C </w:t>
      </w:r>
      <w:r w:rsidRPr="00A42C63">
        <w:rPr>
          <w:rtl/>
        </w:rPr>
        <w:t>به صورت خودکار کد اسکی حرف</w:t>
      </w:r>
      <w:r w:rsidRPr="00A42C63">
        <w:t xml:space="preserve"> A </w:t>
      </w:r>
      <w:r w:rsidRPr="00A42C63">
        <w:rPr>
          <w:rtl/>
        </w:rPr>
        <w:t>یعنی عدد ۶۵</w:t>
      </w:r>
      <w:r w:rsidRPr="00A42C63">
        <w:t xml:space="preserve"> </w:t>
      </w:r>
      <w:r w:rsidRPr="00A42C63">
        <w:rPr>
          <w:rtl/>
        </w:rPr>
        <w:t xml:space="preserve">یا </w:t>
      </w:r>
      <w:r>
        <w:t xml:space="preserve"> </w:t>
      </w:r>
      <w:r w:rsidRPr="00A42C63">
        <w:t xml:space="preserve">x41 </w:t>
      </w:r>
      <w:r w:rsidRPr="00A42C63">
        <w:rPr>
          <w:rtl/>
        </w:rPr>
        <w:t xml:space="preserve">را روی </w:t>
      </w:r>
      <w:proofErr w:type="spellStart"/>
      <w:r w:rsidRPr="00A42C63">
        <w:rPr>
          <w:rtl/>
        </w:rPr>
        <w:t>پورت</w:t>
      </w:r>
      <w:proofErr w:type="spellEnd"/>
      <w:r w:rsidRPr="00A42C63">
        <w:t xml:space="preserve"> D </w:t>
      </w:r>
      <w:r w:rsidRPr="00A42C63">
        <w:rPr>
          <w:rtl/>
        </w:rPr>
        <w:t xml:space="preserve">قرار </w:t>
      </w:r>
      <w:proofErr w:type="spellStart"/>
      <w:r w:rsidRPr="00A42C63">
        <w:rPr>
          <w:rtl/>
        </w:rPr>
        <w:t>می‌دهد</w:t>
      </w:r>
      <w:proofErr w:type="spellEnd"/>
      <w:r w:rsidRPr="00A42C63">
        <w:rPr>
          <w:rtl/>
        </w:rPr>
        <w:t xml:space="preserve">. </w:t>
      </w:r>
      <w:proofErr w:type="spellStart"/>
      <w:r w:rsidRPr="00A42C63">
        <w:rPr>
          <w:rtl/>
        </w:rPr>
        <w:t>ال‌سی‌دی</w:t>
      </w:r>
      <w:proofErr w:type="spellEnd"/>
      <w:r w:rsidRPr="00A42C63">
        <w:rPr>
          <w:rtl/>
        </w:rPr>
        <w:t xml:space="preserve"> هم یک جدول داخلی دارد و </w:t>
      </w:r>
      <w:proofErr w:type="spellStart"/>
      <w:r w:rsidRPr="00A42C63">
        <w:rPr>
          <w:rtl/>
        </w:rPr>
        <w:t>می‌داند</w:t>
      </w:r>
      <w:proofErr w:type="spellEnd"/>
      <w:r w:rsidRPr="00A42C63">
        <w:rPr>
          <w:rtl/>
        </w:rPr>
        <w:t xml:space="preserve"> که برای کد ۶۵ باید </w:t>
      </w:r>
      <w:proofErr w:type="spellStart"/>
      <w:r w:rsidRPr="00A42C63">
        <w:rPr>
          <w:rtl/>
        </w:rPr>
        <w:t>پیکسل‌های</w:t>
      </w:r>
      <w:proofErr w:type="spellEnd"/>
      <w:r w:rsidRPr="00A42C63">
        <w:rPr>
          <w:rtl/>
        </w:rPr>
        <w:t xml:space="preserve"> مربوط به شکل</w:t>
      </w:r>
      <w:r w:rsidRPr="00A42C63">
        <w:t xml:space="preserve"> A </w:t>
      </w:r>
      <w:r w:rsidRPr="00A42C63">
        <w:rPr>
          <w:rtl/>
        </w:rPr>
        <w:t>را روشن کند</w:t>
      </w:r>
      <w:r w:rsidRPr="00A42C63">
        <w:t>.</w:t>
      </w:r>
    </w:p>
    <w:p w14:paraId="25465E48" w14:textId="00937947" w:rsidR="00A42C63" w:rsidRPr="00307B9A" w:rsidRDefault="00A42C63" w:rsidP="00307B9A">
      <w:pPr>
        <w:rPr>
          <w:b/>
          <w:bCs/>
        </w:rPr>
      </w:pPr>
      <w:r w:rsidRPr="00A42C63">
        <w:rPr>
          <w:b/>
          <w:bCs/>
          <w:rtl/>
        </w:rPr>
        <w:t>۳</w:t>
      </w:r>
      <w:r w:rsidRPr="00A42C63">
        <w:rPr>
          <w:b/>
          <w:bCs/>
        </w:rPr>
        <w:t xml:space="preserve">. </w:t>
      </w:r>
      <w:r w:rsidRPr="00A42C63">
        <w:rPr>
          <w:b/>
          <w:bCs/>
          <w:rtl/>
        </w:rPr>
        <w:t>کارکرد تابع رشته</w:t>
      </w:r>
      <w:r w:rsidRPr="00A42C63">
        <w:rPr>
          <w:b/>
          <w:bCs/>
        </w:rPr>
        <w:t xml:space="preserve"> (String Function):</w:t>
      </w:r>
      <w:r w:rsidRPr="00A42C63">
        <w:t xml:space="preserve"> </w:t>
      </w:r>
      <w:r w:rsidRPr="00A42C63">
        <w:rPr>
          <w:rtl/>
        </w:rPr>
        <w:t xml:space="preserve">تابع </w:t>
      </w:r>
      <w:r>
        <w:t xml:space="preserve"> </w:t>
      </w:r>
      <w:proofErr w:type="spellStart"/>
      <w:r w:rsidRPr="00A42C63">
        <w:t>LCD_String</w:t>
      </w:r>
      <w:proofErr w:type="spellEnd"/>
      <w:r w:rsidRPr="00A42C63">
        <w:t xml:space="preserve"> </w:t>
      </w:r>
      <w:r w:rsidRPr="00A42C63">
        <w:rPr>
          <w:rtl/>
        </w:rPr>
        <w:t xml:space="preserve">از خاصیت </w:t>
      </w:r>
      <w:proofErr w:type="spellStart"/>
      <w:r w:rsidRPr="00A42C63">
        <w:rPr>
          <w:rtl/>
        </w:rPr>
        <w:t>آرایه‌ای</w:t>
      </w:r>
      <w:proofErr w:type="spellEnd"/>
      <w:r w:rsidRPr="00A42C63">
        <w:rPr>
          <w:rtl/>
        </w:rPr>
        <w:t xml:space="preserve"> بودن </w:t>
      </w:r>
      <w:proofErr w:type="spellStart"/>
      <w:r w:rsidRPr="00A42C63">
        <w:rPr>
          <w:rtl/>
        </w:rPr>
        <w:t>رشته‌ها</w:t>
      </w:r>
      <w:proofErr w:type="spellEnd"/>
      <w:r w:rsidRPr="00A42C63">
        <w:rPr>
          <w:rtl/>
        </w:rPr>
        <w:t xml:space="preserve"> در</w:t>
      </w:r>
      <w:r w:rsidRPr="00A42C63">
        <w:t xml:space="preserve"> C </w:t>
      </w:r>
      <w:r w:rsidRPr="00A42C63">
        <w:rPr>
          <w:rtl/>
        </w:rPr>
        <w:t xml:space="preserve">استفاده </w:t>
      </w:r>
      <w:proofErr w:type="spellStart"/>
      <w:r w:rsidRPr="00A42C63">
        <w:rPr>
          <w:rtl/>
        </w:rPr>
        <w:t>می‌کند</w:t>
      </w:r>
      <w:proofErr w:type="spellEnd"/>
      <w:r w:rsidRPr="00A42C63">
        <w:rPr>
          <w:rtl/>
        </w:rPr>
        <w:t xml:space="preserve">. این تابع </w:t>
      </w:r>
      <w:proofErr w:type="spellStart"/>
      <w:r w:rsidRPr="00A42C63">
        <w:rPr>
          <w:rtl/>
        </w:rPr>
        <w:t>کاراکترها</w:t>
      </w:r>
      <w:proofErr w:type="spellEnd"/>
      <w:r w:rsidRPr="00A42C63">
        <w:rPr>
          <w:rtl/>
        </w:rPr>
        <w:t xml:space="preserve"> را دانه </w:t>
      </w:r>
      <w:proofErr w:type="spellStart"/>
      <w:r w:rsidRPr="00A42C63">
        <w:rPr>
          <w:rtl/>
        </w:rPr>
        <w:t>دانه</w:t>
      </w:r>
      <w:proofErr w:type="spellEnd"/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برمی‌دارد</w:t>
      </w:r>
      <w:proofErr w:type="spellEnd"/>
      <w:r w:rsidRPr="00A42C63">
        <w:rPr>
          <w:rtl/>
        </w:rPr>
        <w:t xml:space="preserve"> و به تابع </w:t>
      </w:r>
      <w:proofErr w:type="spellStart"/>
      <w:r w:rsidRPr="00A42C63">
        <w:t>LCD_Char</w:t>
      </w:r>
      <w:proofErr w:type="spellEnd"/>
      <w:r w:rsidRPr="00A42C63">
        <w:t xml:space="preserve"> </w:t>
      </w:r>
      <w:proofErr w:type="spellStart"/>
      <w:r w:rsidRPr="00A42C63">
        <w:rPr>
          <w:rtl/>
        </w:rPr>
        <w:t>می‌دهد</w:t>
      </w:r>
      <w:proofErr w:type="spellEnd"/>
      <w:r w:rsidRPr="00A42C63">
        <w:rPr>
          <w:rtl/>
        </w:rPr>
        <w:t xml:space="preserve"> تا زمانی که به کاراکتر تهی یا </w:t>
      </w:r>
      <w:r>
        <w:t xml:space="preserve"> </w:t>
      </w:r>
      <w:r w:rsidRPr="00A42C63">
        <w:t xml:space="preserve">\0 </w:t>
      </w:r>
      <w:r w:rsidRPr="00A42C63">
        <w:rPr>
          <w:rtl/>
        </w:rPr>
        <w:t>برسد که نشانه پایان متن است</w:t>
      </w:r>
      <w:r w:rsidRPr="00A42C63">
        <w:t>.</w:t>
      </w:r>
    </w:p>
    <w:p w14:paraId="179BA3A3" w14:textId="282383D7" w:rsidR="00A42C63" w:rsidRPr="00A42C63" w:rsidRDefault="00A42C63" w:rsidP="00A42C63">
      <w:r w:rsidRPr="00A42C63">
        <w:rPr>
          <w:b/>
          <w:bCs/>
          <w:rtl/>
        </w:rPr>
        <w:t>۴</w:t>
      </w:r>
      <w:r w:rsidRPr="00A42C63">
        <w:rPr>
          <w:b/>
          <w:bCs/>
        </w:rPr>
        <w:t xml:space="preserve">. </w:t>
      </w:r>
      <w:r w:rsidRPr="00A42C63">
        <w:rPr>
          <w:b/>
          <w:bCs/>
          <w:rtl/>
        </w:rPr>
        <w:t>دستورات جادویی</w:t>
      </w:r>
      <w:r w:rsidRPr="00A42C63">
        <w:rPr>
          <w:b/>
          <w:bCs/>
        </w:rPr>
        <w:t xml:space="preserve"> (Magic Commands):</w:t>
      </w:r>
      <w:r w:rsidRPr="00A42C63">
        <w:t xml:space="preserve"> </w:t>
      </w:r>
      <w:r w:rsidRPr="00A42C63">
        <w:rPr>
          <w:rtl/>
        </w:rPr>
        <w:t xml:space="preserve">در تابع </w:t>
      </w:r>
      <w:r w:rsidRPr="00A42C63">
        <w:t xml:space="preserve">Init </w:t>
      </w:r>
      <w:r>
        <w:rPr>
          <w:rFonts w:hint="cs"/>
          <w:rtl/>
        </w:rPr>
        <w:t xml:space="preserve"> </w:t>
      </w:r>
      <w:proofErr w:type="spellStart"/>
      <w:r w:rsidRPr="00A42C63">
        <w:rPr>
          <w:rtl/>
        </w:rPr>
        <w:t>کدهایی</w:t>
      </w:r>
      <w:proofErr w:type="spellEnd"/>
      <w:r w:rsidRPr="00A42C63">
        <w:rPr>
          <w:rtl/>
        </w:rPr>
        <w:t xml:space="preserve"> مثل </w:t>
      </w:r>
      <w:r>
        <w:t xml:space="preserve"> </w:t>
      </w:r>
      <w:r w:rsidRPr="00A42C63">
        <w:t xml:space="preserve">0x38 </w:t>
      </w:r>
      <w:r w:rsidRPr="00A42C63">
        <w:rPr>
          <w:rtl/>
        </w:rPr>
        <w:t xml:space="preserve">دیدید. </w:t>
      </w:r>
      <w:proofErr w:type="spellStart"/>
      <w:r w:rsidRPr="00A42C63">
        <w:rPr>
          <w:rtl/>
        </w:rPr>
        <w:t>این‌ها</w:t>
      </w:r>
      <w:proofErr w:type="spellEnd"/>
      <w:r w:rsidRPr="00A42C63">
        <w:rPr>
          <w:rtl/>
        </w:rPr>
        <w:t xml:space="preserve"> </w:t>
      </w:r>
      <w:proofErr w:type="spellStart"/>
      <w:r w:rsidRPr="00A42C63">
        <w:rPr>
          <w:rtl/>
        </w:rPr>
        <w:t>کدهای</w:t>
      </w:r>
      <w:proofErr w:type="spellEnd"/>
      <w:r w:rsidRPr="00A42C63">
        <w:rPr>
          <w:rtl/>
        </w:rPr>
        <w:t xml:space="preserve"> استاندارد کارخانه سازنده</w:t>
      </w:r>
      <w:r w:rsidRPr="00A42C63">
        <w:t xml:space="preserve"> LCD </w:t>
      </w:r>
      <w:r w:rsidRPr="00A42C63">
        <w:rPr>
          <w:rtl/>
        </w:rPr>
        <w:t>هستند</w:t>
      </w:r>
      <w:r w:rsidRPr="00A42C63">
        <w:t>.</w:t>
      </w:r>
    </w:p>
    <w:p w14:paraId="48E14F86" w14:textId="7ED78BDB" w:rsidR="00A42C63" w:rsidRPr="00A42C63" w:rsidRDefault="00A42C63" w:rsidP="00A42C63">
      <w:pPr>
        <w:numPr>
          <w:ilvl w:val="0"/>
          <w:numId w:val="60"/>
        </w:numPr>
      </w:pPr>
      <w:r>
        <w:t xml:space="preserve"> </w:t>
      </w:r>
      <w:r w:rsidRPr="00A42C63">
        <w:t xml:space="preserve">0x38: </w:t>
      </w:r>
      <w:r w:rsidRPr="00A42C63">
        <w:rPr>
          <w:rtl/>
        </w:rPr>
        <w:t xml:space="preserve">یعنی من ۸ سیم </w:t>
      </w:r>
      <w:proofErr w:type="spellStart"/>
      <w:r w:rsidRPr="00A42C63">
        <w:rPr>
          <w:rtl/>
        </w:rPr>
        <w:t>دیتا</w:t>
      </w:r>
      <w:proofErr w:type="spellEnd"/>
      <w:r w:rsidRPr="00A42C63">
        <w:rPr>
          <w:rtl/>
        </w:rPr>
        <w:t xml:space="preserve"> دارم و ۲ خط نمایشگر</w:t>
      </w:r>
      <w:r w:rsidRPr="00A42C63">
        <w:t>.</w:t>
      </w:r>
    </w:p>
    <w:p w14:paraId="06B4A113" w14:textId="6C4312CE" w:rsidR="00A42C63" w:rsidRPr="00A42C63" w:rsidRDefault="00A42C63" w:rsidP="00A42C63">
      <w:pPr>
        <w:numPr>
          <w:ilvl w:val="0"/>
          <w:numId w:val="60"/>
        </w:numPr>
      </w:pPr>
      <w:r>
        <w:t xml:space="preserve"> </w:t>
      </w:r>
      <w:r w:rsidRPr="00A42C63">
        <w:t xml:space="preserve">0x01: </w:t>
      </w:r>
      <w:r w:rsidRPr="00A42C63">
        <w:rPr>
          <w:rtl/>
        </w:rPr>
        <w:t>یعنی هرچه روی صفحه هست پاک کن</w:t>
      </w:r>
      <w:r w:rsidRPr="00A42C63">
        <w:t>.</w:t>
      </w:r>
    </w:p>
    <w:p w14:paraId="001DEA5B" w14:textId="5DE56AFD" w:rsidR="00A42C63" w:rsidRDefault="00A42C63" w:rsidP="00A42C63">
      <w:pPr>
        <w:numPr>
          <w:ilvl w:val="0"/>
          <w:numId w:val="60"/>
        </w:numPr>
      </w:pPr>
      <w:r>
        <w:t xml:space="preserve"> </w:t>
      </w:r>
      <w:r w:rsidRPr="00A42C63">
        <w:t xml:space="preserve">0xC0: </w:t>
      </w:r>
      <w:r w:rsidRPr="00A42C63">
        <w:rPr>
          <w:rtl/>
        </w:rPr>
        <w:t>یعنی نشانگر تایپ را به اول خط دوم ببر</w:t>
      </w:r>
      <w:r w:rsidRPr="00A42C63">
        <w:t>.</w:t>
      </w:r>
    </w:p>
    <w:p w14:paraId="5AC49781" w14:textId="03227D75" w:rsidR="00812960" w:rsidRDefault="00812960" w:rsidP="00812960">
      <w:pPr>
        <w:rPr>
          <w:rtl/>
        </w:rPr>
      </w:pPr>
    </w:p>
    <w:p w14:paraId="39441E05" w14:textId="77777777" w:rsidR="00812960" w:rsidRDefault="00812960" w:rsidP="00812960">
      <w:pPr>
        <w:rPr>
          <w:rtl/>
        </w:rPr>
      </w:pPr>
    </w:p>
    <w:p w14:paraId="1F79C1CF" w14:textId="176C48A9" w:rsidR="00812960" w:rsidRDefault="00812960" w:rsidP="00812960">
      <w:pPr>
        <w:rPr>
          <w:rtl/>
        </w:rPr>
      </w:pPr>
    </w:p>
    <w:p w14:paraId="5011CC57" w14:textId="77777777" w:rsidR="00812960" w:rsidRPr="00812960" w:rsidRDefault="00812960" w:rsidP="00812960">
      <w:pPr>
        <w:rPr>
          <w:rtl/>
        </w:rPr>
      </w:pPr>
    </w:p>
    <w:p w14:paraId="669757A0" w14:textId="77777777" w:rsidR="00812960" w:rsidRPr="00812960" w:rsidRDefault="00812960" w:rsidP="00812960">
      <w:pPr>
        <w:pStyle w:val="Heading1"/>
        <w:rPr>
          <w:rtl/>
        </w:rPr>
      </w:pPr>
      <w:bookmarkStart w:id="38" w:name="_Toc218347180"/>
      <w:r w:rsidRPr="00812960">
        <w:rPr>
          <w:rtl/>
        </w:rPr>
        <w:lastRenderedPageBreak/>
        <w:t xml:space="preserve">فصل ۸: پل میان دیجیتال و </w:t>
      </w:r>
      <w:proofErr w:type="spellStart"/>
      <w:r w:rsidRPr="00812960">
        <w:rPr>
          <w:rtl/>
        </w:rPr>
        <w:t>آنالوگ</w:t>
      </w:r>
      <w:proofErr w:type="spellEnd"/>
      <w:r w:rsidRPr="00812960">
        <w:rPr>
          <w:rtl/>
        </w:rPr>
        <w:t xml:space="preserve"> (</w:t>
      </w:r>
      <w:r w:rsidRPr="00812960">
        <w:t>ADC</w:t>
      </w:r>
      <w:r w:rsidRPr="00812960">
        <w:rPr>
          <w:rtl/>
        </w:rPr>
        <w:t xml:space="preserve">)؛ ساخت </w:t>
      </w:r>
      <w:proofErr w:type="spellStart"/>
      <w:r w:rsidRPr="00812960">
        <w:rPr>
          <w:rtl/>
        </w:rPr>
        <w:t>دماسنج</w:t>
      </w:r>
      <w:bookmarkEnd w:id="38"/>
      <w:proofErr w:type="spellEnd"/>
    </w:p>
    <w:p w14:paraId="57098956" w14:textId="39E3032D" w:rsidR="00812960" w:rsidRPr="00812960" w:rsidRDefault="00812960" w:rsidP="00812960">
      <w:pPr>
        <w:rPr>
          <w:b/>
          <w:bCs/>
          <w:rtl/>
        </w:rPr>
      </w:pPr>
      <w:r w:rsidRPr="00812960">
        <w:rPr>
          <w:b/>
          <w:bCs/>
          <w:noProof/>
        </w:rPr>
        <w:drawing>
          <wp:inline distT="0" distB="0" distL="0" distR="0" wp14:anchorId="6FBD833C" wp14:editId="7C4A8ADA">
            <wp:extent cx="4569460" cy="1765300"/>
            <wp:effectExtent l="0" t="0" r="2540" b="6350"/>
            <wp:docPr id="466309321" name="Picture 5" descr="Image of analog vs digital signal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 of analog vs digital signal graph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6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C854" w14:textId="77777777" w:rsidR="00812960" w:rsidRDefault="00812960" w:rsidP="00812960"/>
    <w:p w14:paraId="6143A152" w14:textId="5F11E9F8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تا </w:t>
      </w:r>
      <w:proofErr w:type="spellStart"/>
      <w:r w:rsidRPr="00812960">
        <w:rPr>
          <w:rtl/>
        </w:rPr>
        <w:t>اینجای</w:t>
      </w:r>
      <w:proofErr w:type="spellEnd"/>
      <w:r w:rsidRPr="00812960">
        <w:rPr>
          <w:rtl/>
        </w:rPr>
        <w:t xml:space="preserve"> کار، دنیای ما سیاه و سفید بود. یک کلید یا فشرده بود (۱) یا رها شده (۰). اما دنیای واقعی </w:t>
      </w:r>
      <w:proofErr w:type="spellStart"/>
      <w:r w:rsidRPr="00812960">
        <w:rPr>
          <w:rtl/>
        </w:rPr>
        <w:t>این‌طور</w:t>
      </w:r>
      <w:proofErr w:type="spellEnd"/>
      <w:r w:rsidRPr="00812960">
        <w:rPr>
          <w:rtl/>
        </w:rPr>
        <w:t xml:space="preserve"> نیست. دما ۲۵ درجه است، بعد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tl/>
        </w:rPr>
        <w:t xml:space="preserve"> ۲۵.۱، بعد ۲۵.۲. نور کم و زیاد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tl/>
        </w:rPr>
        <w:t>. صدا موج دارد. به این مقادیر پیوسته</w:t>
      </w:r>
      <w:r w:rsidRPr="00812960">
        <w:rPr>
          <w:rFonts w:cs="Calibri" w:hint="cs"/>
          <w:rtl/>
        </w:rPr>
        <w:t> </w:t>
      </w:r>
      <w:proofErr w:type="spellStart"/>
      <w:r w:rsidRPr="00812960">
        <w:rPr>
          <w:b/>
          <w:bCs/>
          <w:rtl/>
        </w:rPr>
        <w:t>آنالوگ</w:t>
      </w:r>
      <w:proofErr w:type="spellEnd"/>
      <w:r w:rsidRPr="00812960">
        <w:rPr>
          <w:rFonts w:cs="Calibri" w:hint="cs"/>
          <w:rtl/>
        </w:rPr>
        <w:t> </w:t>
      </w:r>
      <w:proofErr w:type="spellStart"/>
      <w:r w:rsidRPr="00812960">
        <w:rPr>
          <w:rFonts w:hint="cs"/>
          <w:rtl/>
        </w:rPr>
        <w:t>می‌گویند</w:t>
      </w:r>
      <w:proofErr w:type="spellEnd"/>
      <w:r w:rsidRPr="00812960">
        <w:rPr>
          <w:rtl/>
        </w:rPr>
        <w:t xml:space="preserve">. </w:t>
      </w:r>
      <w:proofErr w:type="spellStart"/>
      <w:r w:rsidRPr="00812960">
        <w:rPr>
          <w:rFonts w:hint="cs"/>
          <w:rtl/>
        </w:rPr>
        <w:t>میکروکنترلر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یک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چیپ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دیجیتالی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زبان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آنالوگ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را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نمی‌فهمد</w:t>
      </w:r>
      <w:proofErr w:type="spellEnd"/>
      <w:r w:rsidRPr="00812960">
        <w:rPr>
          <w:rtl/>
        </w:rPr>
        <w:t xml:space="preserve">. </w:t>
      </w:r>
      <w:r w:rsidRPr="00812960">
        <w:rPr>
          <w:rFonts w:hint="cs"/>
          <w:rtl/>
        </w:rPr>
        <w:t>ما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یک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مترجم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نیاز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داریم</w:t>
      </w:r>
      <w:r w:rsidRPr="00812960">
        <w:rPr>
          <w:rtl/>
        </w:rPr>
        <w:t xml:space="preserve">. </w:t>
      </w:r>
      <w:r w:rsidRPr="00812960">
        <w:rPr>
          <w:rFonts w:hint="cs"/>
          <w:rtl/>
        </w:rPr>
        <w:t>این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مترجم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واحدی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نام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</w:rPr>
        <w:t>ADC</w:t>
      </w:r>
      <w:r w:rsidRPr="00812960">
        <w:rPr>
          <w:rFonts w:cs="Calibri" w:hint="cs"/>
          <w:rtl/>
        </w:rPr>
        <w:t> </w:t>
      </w:r>
      <w:r w:rsidRPr="00812960">
        <w:rPr>
          <w:rtl/>
        </w:rPr>
        <w:t>(</w:t>
      </w:r>
      <w:r w:rsidRPr="00812960">
        <w:rPr>
          <w:rFonts w:hint="cs"/>
          <w:rtl/>
        </w:rPr>
        <w:t>مبدل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آنالوگ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دیجیتال</w:t>
      </w:r>
      <w:r w:rsidRPr="00812960">
        <w:rPr>
          <w:rtl/>
        </w:rPr>
        <w:t xml:space="preserve">) </w:t>
      </w:r>
      <w:r w:rsidRPr="00812960">
        <w:rPr>
          <w:rFonts w:hint="cs"/>
          <w:rtl/>
        </w:rPr>
        <w:t>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درون</w:t>
      </w:r>
      <w:r w:rsidRPr="00812960">
        <w:rPr>
          <w:rtl/>
        </w:rPr>
        <w:t xml:space="preserve"> </w:t>
      </w:r>
      <w:r w:rsidRPr="00812960">
        <w:t>ATmega32</w:t>
      </w:r>
      <w:r w:rsidRPr="00812960">
        <w:rPr>
          <w:rtl/>
        </w:rPr>
        <w:t xml:space="preserve"> تعبیه شده است.</w:t>
      </w:r>
    </w:p>
    <w:p w14:paraId="7A90A5CB" w14:textId="77777777" w:rsidR="00812960" w:rsidRDefault="00812960" w:rsidP="00812960">
      <w:pPr>
        <w:rPr>
          <w:rtl/>
        </w:rPr>
      </w:pPr>
      <w:r w:rsidRPr="00812960">
        <w:rPr>
          <w:rtl/>
        </w:rPr>
        <w:t xml:space="preserve">در این فصل، ما یک </w:t>
      </w:r>
      <w:proofErr w:type="spellStart"/>
      <w:r w:rsidRPr="00812960">
        <w:rPr>
          <w:rtl/>
        </w:rPr>
        <w:t>دماسنج</w:t>
      </w:r>
      <w:proofErr w:type="spellEnd"/>
      <w:r w:rsidRPr="00812960">
        <w:rPr>
          <w:rtl/>
        </w:rPr>
        <w:t xml:space="preserve"> دیجیتال </w:t>
      </w:r>
      <w:proofErr w:type="spellStart"/>
      <w:r w:rsidRPr="00812960">
        <w:rPr>
          <w:rtl/>
        </w:rPr>
        <w:t>می‌سازیم</w:t>
      </w:r>
      <w:proofErr w:type="spellEnd"/>
      <w:r w:rsidRPr="00812960">
        <w:rPr>
          <w:rtl/>
        </w:rPr>
        <w:t xml:space="preserve"> که دمای اتاق را اندازه گرفته و روی </w:t>
      </w:r>
      <w:r w:rsidRPr="00812960">
        <w:t>LCD</w:t>
      </w:r>
      <w:r w:rsidRPr="00812960">
        <w:rPr>
          <w:rtl/>
        </w:rPr>
        <w:t xml:space="preserve"> (که در فصل ۷ یاد گرفتیم) نمایش دهد.</w:t>
      </w:r>
    </w:p>
    <w:p w14:paraId="747F7112" w14:textId="77777777" w:rsidR="00812960" w:rsidRPr="00812960" w:rsidRDefault="00812960" w:rsidP="00812960">
      <w:pPr>
        <w:rPr>
          <w:rtl/>
        </w:rPr>
      </w:pPr>
    </w:p>
    <w:p w14:paraId="1A35693D" w14:textId="77777777" w:rsidR="00812960" w:rsidRPr="00812960" w:rsidRDefault="00812960" w:rsidP="00812960">
      <w:pPr>
        <w:pStyle w:val="Heading2"/>
        <w:rPr>
          <w:rtl/>
        </w:rPr>
      </w:pPr>
      <w:bookmarkStart w:id="39" w:name="_Toc218347181"/>
      <w:r w:rsidRPr="00812960">
        <w:rPr>
          <w:rtl/>
        </w:rPr>
        <w:lastRenderedPageBreak/>
        <w:t xml:space="preserve">مفهوم </w:t>
      </w:r>
      <w:r w:rsidRPr="00812960">
        <w:t>ADC</w:t>
      </w:r>
      <w:r w:rsidRPr="00812960">
        <w:rPr>
          <w:rtl/>
        </w:rPr>
        <w:t>: تبدیل ولتاژ به عدد</w:t>
      </w:r>
      <w:bookmarkEnd w:id="39"/>
    </w:p>
    <w:p w14:paraId="0E1312D1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تصور کنید یک </w:t>
      </w:r>
      <w:proofErr w:type="spellStart"/>
      <w:r w:rsidRPr="00812960">
        <w:rPr>
          <w:rtl/>
        </w:rPr>
        <w:t>خط‌کش</w:t>
      </w:r>
      <w:proofErr w:type="spellEnd"/>
      <w:r w:rsidRPr="00812960">
        <w:rPr>
          <w:rtl/>
        </w:rPr>
        <w:t xml:space="preserve"> دارید که ۱۰۲۴ دندانه دارد. واحد </w:t>
      </w:r>
      <w:r w:rsidRPr="00812960">
        <w:t>ADC</w:t>
      </w:r>
      <w:r w:rsidRPr="00812960">
        <w:rPr>
          <w:rtl/>
        </w:rPr>
        <w:t xml:space="preserve"> ولتاژ ورودی (مثلاً ۰ تا ۵ ولت) را </w:t>
      </w:r>
      <w:proofErr w:type="spellStart"/>
      <w:r w:rsidRPr="00812960">
        <w:rPr>
          <w:rtl/>
        </w:rPr>
        <w:t>می‌گیرد</w:t>
      </w:r>
      <w:proofErr w:type="spellEnd"/>
      <w:r w:rsidRPr="00812960">
        <w:rPr>
          <w:rtl/>
        </w:rPr>
        <w:t xml:space="preserve"> و آن را با این </w:t>
      </w:r>
      <w:proofErr w:type="spellStart"/>
      <w:r w:rsidRPr="00812960">
        <w:rPr>
          <w:rtl/>
        </w:rPr>
        <w:t>خط‌کش</w:t>
      </w:r>
      <w:proofErr w:type="spellEnd"/>
      <w:r w:rsidRPr="00812960">
        <w:rPr>
          <w:rtl/>
        </w:rPr>
        <w:t xml:space="preserve"> اندازه </w:t>
      </w:r>
      <w:proofErr w:type="spellStart"/>
      <w:r w:rsidRPr="00812960">
        <w:rPr>
          <w:rtl/>
        </w:rPr>
        <w:t>می‌زند</w:t>
      </w:r>
      <w:proofErr w:type="spellEnd"/>
      <w:r w:rsidRPr="00812960">
        <w:rPr>
          <w:rtl/>
        </w:rPr>
        <w:t xml:space="preserve"> و به یک عدد بین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>۰ تا ۱۰۲۳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تبدیل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می‌کند</w:t>
      </w:r>
      <w:proofErr w:type="spellEnd"/>
      <w:r w:rsidRPr="00812960">
        <w:rPr>
          <w:rtl/>
        </w:rPr>
        <w:t>.</w:t>
      </w:r>
    </w:p>
    <w:p w14:paraId="0CC5A49C" w14:textId="77777777" w:rsidR="00812960" w:rsidRPr="00812960" w:rsidRDefault="00812960" w:rsidP="00812960">
      <w:pPr>
        <w:numPr>
          <w:ilvl w:val="0"/>
          <w:numId w:val="92"/>
        </w:numPr>
        <w:rPr>
          <w:rtl/>
        </w:rPr>
      </w:pPr>
      <w:r w:rsidRPr="00812960">
        <w:rPr>
          <w:rtl/>
        </w:rPr>
        <w:t xml:space="preserve">اگر ولتاژ ۰ باشد، عدد </w:t>
      </w:r>
      <w:r w:rsidRPr="00812960">
        <w:t>ADC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>۰</w:t>
      </w:r>
      <w:r w:rsidRPr="00812960">
        <w:rPr>
          <w:rtl/>
        </w:rPr>
        <w:t>.</w:t>
      </w:r>
    </w:p>
    <w:p w14:paraId="1548AF7E" w14:textId="77777777" w:rsidR="00812960" w:rsidRPr="00812960" w:rsidRDefault="00812960" w:rsidP="00812960">
      <w:pPr>
        <w:numPr>
          <w:ilvl w:val="0"/>
          <w:numId w:val="92"/>
        </w:numPr>
        <w:rPr>
          <w:rtl/>
        </w:rPr>
      </w:pPr>
      <w:r w:rsidRPr="00812960">
        <w:rPr>
          <w:rtl/>
        </w:rPr>
        <w:t xml:space="preserve">اگر ولتاژ ۵ باشد، عدد </w:t>
      </w:r>
      <w:r w:rsidRPr="00812960">
        <w:t>ADC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>۱۰۲۳</w:t>
      </w:r>
      <w:r w:rsidRPr="00812960">
        <w:rPr>
          <w:rtl/>
        </w:rPr>
        <w:t>.</w:t>
      </w:r>
    </w:p>
    <w:p w14:paraId="20813ECE" w14:textId="77777777" w:rsidR="00812960" w:rsidRPr="00812960" w:rsidRDefault="00812960" w:rsidP="00812960">
      <w:pPr>
        <w:numPr>
          <w:ilvl w:val="0"/>
          <w:numId w:val="92"/>
        </w:numPr>
        <w:rPr>
          <w:rtl/>
        </w:rPr>
      </w:pPr>
      <w:r w:rsidRPr="00812960">
        <w:rPr>
          <w:rtl/>
        </w:rPr>
        <w:t xml:space="preserve">اگر ولتاژ ۲.۵ باشد، عدد </w:t>
      </w:r>
      <w:r w:rsidRPr="00812960">
        <w:t>ADC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>۵۱۲</w:t>
      </w:r>
      <w:r w:rsidRPr="00812960">
        <w:rPr>
          <w:rtl/>
        </w:rPr>
        <w:t>.</w:t>
      </w:r>
    </w:p>
    <w:p w14:paraId="195329FF" w14:textId="77777777" w:rsidR="00812960" w:rsidRDefault="00812960" w:rsidP="00812960">
      <w:pPr>
        <w:rPr>
          <w:rtl/>
        </w:rPr>
      </w:pPr>
      <w:r w:rsidRPr="00812960">
        <w:rPr>
          <w:b/>
          <w:bCs/>
          <w:rtl/>
        </w:rPr>
        <w:t>دقت (</w:t>
      </w:r>
      <w:r w:rsidRPr="00812960">
        <w:rPr>
          <w:b/>
          <w:bCs/>
        </w:rPr>
        <w:t>Resolution</w:t>
      </w:r>
      <w:r w:rsidRPr="00812960">
        <w:rPr>
          <w:b/>
          <w:bCs/>
          <w:rtl/>
        </w:rPr>
        <w:t>):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چون</w:t>
      </w:r>
      <w:r w:rsidRPr="00812960">
        <w:rPr>
          <w:rtl/>
        </w:rPr>
        <w:t xml:space="preserve"> </w:t>
      </w:r>
      <w:r w:rsidRPr="00812960">
        <w:t>ADC</w:t>
      </w:r>
      <w:r w:rsidRPr="00812960">
        <w:rPr>
          <w:rtl/>
        </w:rPr>
        <w:t xml:space="preserve"> در </w:t>
      </w:r>
      <w:proofErr w:type="spellStart"/>
      <w:r w:rsidRPr="00812960">
        <w:rPr>
          <w:rtl/>
        </w:rPr>
        <w:t>میکروکنترلر</w:t>
      </w:r>
      <w:proofErr w:type="spellEnd"/>
      <w:r w:rsidRPr="00812960">
        <w:rPr>
          <w:rtl/>
        </w:rPr>
        <w:t xml:space="preserve"> ما ۱۰ بیتی است، دقت آن </w:t>
      </w:r>
      <w:proofErr w:type="spellStart"/>
      <w:r w:rsidRPr="00812960">
        <w:rPr>
          <w:rtl/>
        </w:rPr>
        <w:t>می‌شود</w:t>
      </w:r>
      <w:proofErr w:type="spellEnd"/>
      <w:r w:rsidRPr="00812960">
        <w:rPr>
          <w:rFonts w:cs="Calibri" w:hint="cs"/>
          <w:rtl/>
        </w:rPr>
        <w:t>  </w:t>
      </w:r>
      <w:r w:rsidRPr="00812960">
        <w:rPr>
          <w:rFonts w:hint="cs"/>
          <w:rtl/>
        </w:rPr>
        <w:t>یعنی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۱۰۲۴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پله</w:t>
      </w:r>
      <w:r w:rsidRPr="00812960">
        <w:rPr>
          <w:rtl/>
        </w:rPr>
        <w:t>.</w:t>
      </w:r>
    </w:p>
    <w:p w14:paraId="13C79D52" w14:textId="77777777" w:rsidR="00812960" w:rsidRPr="00812960" w:rsidRDefault="00812960" w:rsidP="00812960">
      <w:pPr>
        <w:rPr>
          <w:rtl/>
        </w:rPr>
      </w:pPr>
    </w:p>
    <w:p w14:paraId="267EE837" w14:textId="77777777" w:rsidR="00812960" w:rsidRPr="00812960" w:rsidRDefault="00812960" w:rsidP="00812960">
      <w:pPr>
        <w:pStyle w:val="Heading2"/>
        <w:rPr>
          <w:rtl/>
        </w:rPr>
      </w:pPr>
      <w:bookmarkStart w:id="40" w:name="_Toc218347182"/>
      <w:r w:rsidRPr="00812960">
        <w:rPr>
          <w:rtl/>
        </w:rPr>
        <w:t xml:space="preserve">آشنایی با </w:t>
      </w: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</w:t>
      </w:r>
      <w:r w:rsidRPr="00812960">
        <w:t>LM35</w:t>
      </w:r>
      <w:bookmarkEnd w:id="40"/>
    </w:p>
    <w:p w14:paraId="6D9F51E1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برای این پروژه از </w:t>
      </w: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معروف </w:t>
      </w:r>
      <w:r w:rsidRPr="00812960">
        <w:t>LM35</w:t>
      </w:r>
      <w:r w:rsidRPr="00812960">
        <w:rPr>
          <w:rtl/>
        </w:rPr>
        <w:t xml:space="preserve"> استفاده </w:t>
      </w:r>
      <w:proofErr w:type="spellStart"/>
      <w:r w:rsidRPr="00812960">
        <w:rPr>
          <w:rtl/>
        </w:rPr>
        <w:t>می‌کنیم</w:t>
      </w:r>
      <w:proofErr w:type="spellEnd"/>
      <w:r w:rsidRPr="00812960">
        <w:rPr>
          <w:rtl/>
        </w:rPr>
        <w:t xml:space="preserve">. این </w:t>
      </w: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سه پایه دارد (</w:t>
      </w:r>
      <w:r w:rsidRPr="00812960">
        <w:t>VCC, GND, Output</w:t>
      </w:r>
      <w:r w:rsidRPr="00812960">
        <w:rPr>
          <w:rtl/>
        </w:rPr>
        <w:t xml:space="preserve">). ویژگی جذاب </w:t>
      </w:r>
      <w:r w:rsidRPr="00812960">
        <w:t>LM35</w:t>
      </w:r>
      <w:r w:rsidRPr="00812960">
        <w:rPr>
          <w:rtl/>
        </w:rPr>
        <w:t xml:space="preserve"> این است که خروجی آن به </w:t>
      </w:r>
      <w:proofErr w:type="spellStart"/>
      <w:r w:rsidRPr="00812960">
        <w:rPr>
          <w:rtl/>
        </w:rPr>
        <w:t>ازای</w:t>
      </w:r>
      <w:proofErr w:type="spellEnd"/>
      <w:r w:rsidRPr="00812960">
        <w:rPr>
          <w:rtl/>
        </w:rPr>
        <w:t xml:space="preserve"> هر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 xml:space="preserve">۱ درجه </w:t>
      </w:r>
      <w:proofErr w:type="spellStart"/>
      <w:r w:rsidRPr="00812960">
        <w:rPr>
          <w:b/>
          <w:bCs/>
          <w:rtl/>
        </w:rPr>
        <w:t>سانتی‌گراد</w:t>
      </w:r>
      <w:proofErr w:type="spellEnd"/>
      <w:r w:rsidRPr="00812960">
        <w:rPr>
          <w:rtl/>
        </w:rPr>
        <w:t>، دقیقاً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 xml:space="preserve">۱۰ </w:t>
      </w:r>
      <w:proofErr w:type="spellStart"/>
      <w:r w:rsidRPr="00812960">
        <w:rPr>
          <w:b/>
          <w:bCs/>
          <w:rtl/>
        </w:rPr>
        <w:t>میلی‌ولت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افزایش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می‌یابد</w:t>
      </w:r>
      <w:proofErr w:type="spellEnd"/>
      <w:r w:rsidRPr="00812960">
        <w:rPr>
          <w:rtl/>
        </w:rPr>
        <w:t>.</w:t>
      </w:r>
    </w:p>
    <w:p w14:paraId="14152505" w14:textId="77777777" w:rsidR="00812960" w:rsidRPr="00812960" w:rsidRDefault="00812960" w:rsidP="00812960">
      <w:pPr>
        <w:numPr>
          <w:ilvl w:val="0"/>
          <w:numId w:val="93"/>
        </w:numPr>
        <w:rPr>
          <w:rtl/>
        </w:rPr>
      </w:pPr>
      <w:r w:rsidRPr="00812960">
        <w:rPr>
          <w:rtl/>
        </w:rPr>
        <w:t xml:space="preserve">دمای ۲۵ درجه -&gt; خروجی ۲۵۰ </w:t>
      </w:r>
      <w:proofErr w:type="spellStart"/>
      <w:r w:rsidRPr="00812960">
        <w:rPr>
          <w:rtl/>
        </w:rPr>
        <w:t>میلی‌ولت</w:t>
      </w:r>
      <w:proofErr w:type="spellEnd"/>
      <w:r w:rsidRPr="00812960">
        <w:rPr>
          <w:rtl/>
        </w:rPr>
        <w:t xml:space="preserve"> (۰.۲۵ ولت)</w:t>
      </w:r>
    </w:p>
    <w:p w14:paraId="0A39E319" w14:textId="77777777" w:rsidR="00812960" w:rsidRPr="00812960" w:rsidRDefault="00812960" w:rsidP="00812960">
      <w:pPr>
        <w:numPr>
          <w:ilvl w:val="0"/>
          <w:numId w:val="93"/>
        </w:numPr>
        <w:rPr>
          <w:rtl/>
        </w:rPr>
      </w:pPr>
      <w:r w:rsidRPr="00812960">
        <w:rPr>
          <w:rtl/>
        </w:rPr>
        <w:t xml:space="preserve">دمای ۱۰۰ درجه -&gt; خروجی ۱۰۰۰ </w:t>
      </w:r>
      <w:proofErr w:type="spellStart"/>
      <w:r w:rsidRPr="00812960">
        <w:rPr>
          <w:rtl/>
        </w:rPr>
        <w:t>میلی‌ولت</w:t>
      </w:r>
      <w:proofErr w:type="spellEnd"/>
      <w:r w:rsidRPr="00812960">
        <w:rPr>
          <w:rtl/>
        </w:rPr>
        <w:t xml:space="preserve"> (۱ ولت)</w:t>
      </w:r>
    </w:p>
    <w:p w14:paraId="69C9E4FC" w14:textId="77777777" w:rsidR="00812960" w:rsidRPr="00812960" w:rsidRDefault="00812960" w:rsidP="00307B9A">
      <w:pPr>
        <w:pStyle w:val="Heading2"/>
        <w:rPr>
          <w:rtl/>
        </w:rPr>
      </w:pPr>
      <w:bookmarkStart w:id="41" w:name="_Toc218347183"/>
      <w:r w:rsidRPr="00812960">
        <w:rPr>
          <w:rtl/>
        </w:rPr>
        <w:t xml:space="preserve">مرحله ۱: بستن مدار در </w:t>
      </w:r>
      <w:proofErr w:type="spellStart"/>
      <w:r w:rsidRPr="00812960">
        <w:rPr>
          <w:rtl/>
        </w:rPr>
        <w:t>پروتئوس</w:t>
      </w:r>
      <w:bookmarkEnd w:id="41"/>
      <w:proofErr w:type="spellEnd"/>
    </w:p>
    <w:p w14:paraId="01628C84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>ما ترکیبی از مدار فصل قبل (</w:t>
      </w:r>
      <w:r w:rsidRPr="00812960">
        <w:t>LCD</w:t>
      </w:r>
      <w:r w:rsidRPr="00812960">
        <w:rPr>
          <w:rtl/>
        </w:rPr>
        <w:t>) و مدار جدید (</w:t>
      </w:r>
      <w:r w:rsidRPr="00812960">
        <w:t>LM35</w:t>
      </w:r>
      <w:r w:rsidRPr="00812960">
        <w:rPr>
          <w:rtl/>
        </w:rPr>
        <w:t xml:space="preserve">) را </w:t>
      </w:r>
      <w:proofErr w:type="spellStart"/>
      <w:r w:rsidRPr="00812960">
        <w:rPr>
          <w:rtl/>
        </w:rPr>
        <w:t>می‌خواهیم</w:t>
      </w:r>
      <w:proofErr w:type="spellEnd"/>
      <w:r w:rsidRPr="00812960">
        <w:rPr>
          <w:rtl/>
        </w:rPr>
        <w:t>.</w:t>
      </w:r>
    </w:p>
    <w:p w14:paraId="3CB545D2" w14:textId="77777777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t>قطعات مورد نیاز:</w:t>
      </w:r>
    </w:p>
    <w:p w14:paraId="11446707" w14:textId="77777777" w:rsidR="00812960" w:rsidRPr="00812960" w:rsidRDefault="00812960" w:rsidP="00812960">
      <w:pPr>
        <w:numPr>
          <w:ilvl w:val="0"/>
          <w:numId w:val="94"/>
        </w:numPr>
        <w:rPr>
          <w:rtl/>
        </w:rPr>
      </w:pPr>
      <w:r w:rsidRPr="00812960">
        <w:t>ATmega32</w:t>
      </w:r>
    </w:p>
    <w:p w14:paraId="08313F67" w14:textId="77777777" w:rsidR="00812960" w:rsidRPr="00812960" w:rsidRDefault="00812960" w:rsidP="00812960">
      <w:pPr>
        <w:numPr>
          <w:ilvl w:val="0"/>
          <w:numId w:val="94"/>
        </w:numPr>
        <w:rPr>
          <w:rtl/>
        </w:rPr>
      </w:pPr>
      <w:r w:rsidRPr="00812960">
        <w:t>LCD 16x2</w:t>
      </w:r>
      <w:r w:rsidRPr="00812960">
        <w:rPr>
          <w:rtl/>
        </w:rPr>
        <w:t xml:space="preserve"> (متصل به </w:t>
      </w:r>
      <w:proofErr w:type="spellStart"/>
      <w:r w:rsidRPr="00812960">
        <w:rPr>
          <w:rtl/>
        </w:rPr>
        <w:t>پورت</w:t>
      </w:r>
      <w:proofErr w:type="spellEnd"/>
      <w:r w:rsidRPr="00812960">
        <w:rPr>
          <w:rtl/>
        </w:rPr>
        <w:t xml:space="preserve"> </w:t>
      </w:r>
      <w:r w:rsidRPr="00812960">
        <w:t>D</w:t>
      </w:r>
      <w:r w:rsidRPr="00812960">
        <w:rPr>
          <w:rtl/>
        </w:rPr>
        <w:t xml:space="preserve"> و </w:t>
      </w:r>
      <w:r w:rsidRPr="00812960">
        <w:t>B</w:t>
      </w:r>
      <w:r w:rsidRPr="00812960">
        <w:rPr>
          <w:rtl/>
        </w:rPr>
        <w:t xml:space="preserve"> طبق فصل ۷)</w:t>
      </w:r>
    </w:p>
    <w:p w14:paraId="645A0D4F" w14:textId="77777777" w:rsidR="00812960" w:rsidRPr="00812960" w:rsidRDefault="00812960" w:rsidP="00812960">
      <w:pPr>
        <w:numPr>
          <w:ilvl w:val="0"/>
          <w:numId w:val="94"/>
        </w:numPr>
        <w:rPr>
          <w:rtl/>
        </w:rPr>
      </w:pP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</w:t>
      </w:r>
      <w:r w:rsidRPr="00812960">
        <w:t>LM35</w:t>
      </w:r>
      <w:r w:rsidRPr="00812960">
        <w:rPr>
          <w:rtl/>
        </w:rPr>
        <w:t xml:space="preserve"> (در </w:t>
      </w:r>
      <w:proofErr w:type="spellStart"/>
      <w:r w:rsidRPr="00812960">
        <w:rPr>
          <w:rtl/>
        </w:rPr>
        <w:t>پروتئوس</w:t>
      </w:r>
      <w:proofErr w:type="spellEnd"/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سرچ</w:t>
      </w:r>
      <w:proofErr w:type="spellEnd"/>
      <w:r w:rsidRPr="00812960">
        <w:rPr>
          <w:rtl/>
        </w:rPr>
        <w:t xml:space="preserve"> کنید </w:t>
      </w:r>
      <w:r w:rsidRPr="00812960">
        <w:t>LM35</w:t>
      </w:r>
      <w:r w:rsidRPr="00812960">
        <w:rPr>
          <w:rtl/>
        </w:rPr>
        <w:t>)</w:t>
      </w:r>
    </w:p>
    <w:p w14:paraId="736B09A7" w14:textId="77777777" w:rsidR="00C85BA3" w:rsidRDefault="00812960" w:rsidP="00812960">
      <w:pPr>
        <w:rPr>
          <w:b/>
          <w:bCs/>
          <w:rtl/>
        </w:rPr>
      </w:pPr>
      <w:r w:rsidRPr="00812960">
        <w:rPr>
          <w:b/>
          <w:bCs/>
          <w:rtl/>
        </w:rPr>
        <w:lastRenderedPageBreak/>
        <w:t>اتصالات جدید:</w:t>
      </w:r>
    </w:p>
    <w:p w14:paraId="58F335A2" w14:textId="77777777" w:rsidR="00C85BA3" w:rsidRDefault="00812960" w:rsidP="00812960">
      <w:pPr>
        <w:rPr>
          <w:rtl/>
        </w:rPr>
      </w:pP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۱</w:t>
      </w:r>
      <w:r w:rsidRPr="00812960">
        <w:rPr>
          <w:rtl/>
        </w:rPr>
        <w:t xml:space="preserve">. </w:t>
      </w:r>
      <w:r w:rsidRPr="00812960">
        <w:rPr>
          <w:rFonts w:hint="cs"/>
          <w:rtl/>
        </w:rPr>
        <w:t>پایه</w:t>
      </w:r>
      <w:r w:rsidRPr="00812960">
        <w:rPr>
          <w:rtl/>
        </w:rPr>
        <w:t xml:space="preserve"> </w:t>
      </w:r>
      <w:r w:rsidRPr="00812960">
        <w:t>VCC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را به </w:t>
      </w:r>
      <w:r w:rsidRPr="00812960">
        <w:t>Power (5V)</w:t>
      </w:r>
      <w:r w:rsidRPr="00812960">
        <w:rPr>
          <w:rtl/>
        </w:rPr>
        <w:t xml:space="preserve"> وصل کنید. </w:t>
      </w:r>
    </w:p>
    <w:p w14:paraId="4D0F9868" w14:textId="77777777" w:rsidR="00C85BA3" w:rsidRDefault="00812960" w:rsidP="00812960">
      <w:pPr>
        <w:rPr>
          <w:rtl/>
        </w:rPr>
      </w:pPr>
      <w:r w:rsidRPr="00812960">
        <w:rPr>
          <w:rtl/>
        </w:rPr>
        <w:t xml:space="preserve">۲. پایه </w:t>
      </w:r>
      <w:r w:rsidRPr="00812960">
        <w:t>GND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سنسور</w:t>
      </w:r>
      <w:proofErr w:type="spellEnd"/>
      <w:r w:rsidRPr="00812960">
        <w:rPr>
          <w:rtl/>
        </w:rPr>
        <w:t xml:space="preserve"> را به زمین وصل کنید.</w:t>
      </w:r>
    </w:p>
    <w:p w14:paraId="2DCBBBC3" w14:textId="77777777" w:rsidR="00C85BA3" w:rsidRDefault="00812960" w:rsidP="00812960">
      <w:pPr>
        <w:rPr>
          <w:rtl/>
        </w:rPr>
      </w:pPr>
      <w:r w:rsidRPr="00812960">
        <w:rPr>
          <w:rtl/>
        </w:rPr>
        <w:t xml:space="preserve"> ۳. پایه وسط (</w:t>
      </w:r>
      <w:r w:rsidRPr="00812960">
        <w:t>Output</w:t>
      </w:r>
      <w:r w:rsidRPr="00812960">
        <w:rPr>
          <w:rtl/>
        </w:rPr>
        <w:t>) را به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 xml:space="preserve">پایه </w:t>
      </w:r>
      <w:r w:rsidRPr="00812960">
        <w:rPr>
          <w:b/>
          <w:bCs/>
        </w:rPr>
        <w:t>PA0</w:t>
      </w:r>
      <w:r w:rsidRPr="00812960">
        <w:rPr>
          <w:rFonts w:cs="Calibri" w:hint="cs"/>
          <w:rtl/>
        </w:rPr>
        <w:t> </w:t>
      </w:r>
      <w:proofErr w:type="spellStart"/>
      <w:r w:rsidRPr="00812960">
        <w:rPr>
          <w:rFonts w:hint="cs"/>
          <w:rtl/>
        </w:rPr>
        <w:t>میکروکنترلر</w:t>
      </w:r>
      <w:proofErr w:type="spellEnd"/>
      <w:r w:rsidRPr="00812960">
        <w:rPr>
          <w:rtl/>
        </w:rPr>
        <w:t xml:space="preserve"> (</w:t>
      </w:r>
      <w:r w:rsidRPr="00812960">
        <w:rPr>
          <w:rFonts w:hint="cs"/>
          <w:rtl/>
        </w:rPr>
        <w:t>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کانال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شماره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۰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مبدل</w:t>
      </w:r>
      <w:r w:rsidRPr="00812960">
        <w:rPr>
          <w:rtl/>
        </w:rPr>
        <w:t xml:space="preserve"> </w:t>
      </w:r>
      <w:r w:rsidRPr="00812960">
        <w:t>ADC</w:t>
      </w:r>
      <w:r w:rsidRPr="00812960">
        <w:rPr>
          <w:rtl/>
        </w:rPr>
        <w:t xml:space="preserve"> است) وصل کنید.</w:t>
      </w:r>
    </w:p>
    <w:p w14:paraId="6DBD870F" w14:textId="130F5A72" w:rsidR="00812960" w:rsidRDefault="00812960" w:rsidP="00812960">
      <w:pPr>
        <w:rPr>
          <w:rtl/>
        </w:rPr>
      </w:pPr>
      <w:r w:rsidRPr="00812960">
        <w:rPr>
          <w:rtl/>
        </w:rPr>
        <w:t xml:space="preserve"> ۴.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  <w:rtl/>
        </w:rPr>
        <w:t>نکته مهم: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پایه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</w:rPr>
        <w:t>AVCC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و</w:t>
      </w:r>
      <w:r w:rsidRPr="00812960">
        <w:rPr>
          <w:rFonts w:cs="Calibri" w:hint="cs"/>
          <w:rtl/>
        </w:rPr>
        <w:t> </w:t>
      </w:r>
      <w:r w:rsidRPr="00812960">
        <w:rPr>
          <w:b/>
          <w:bCs/>
        </w:rPr>
        <w:t>AREF</w:t>
      </w:r>
      <w:r w:rsidRPr="00812960">
        <w:rPr>
          <w:rFonts w:cs="Calibri" w:hint="cs"/>
          <w:rtl/>
        </w:rPr>
        <w:t> </w:t>
      </w:r>
      <w:proofErr w:type="spellStart"/>
      <w:r w:rsidRPr="00812960">
        <w:rPr>
          <w:rtl/>
        </w:rPr>
        <w:t>میکروکنترلر</w:t>
      </w:r>
      <w:proofErr w:type="spellEnd"/>
      <w:r w:rsidRPr="00812960">
        <w:rPr>
          <w:rtl/>
        </w:rPr>
        <w:t xml:space="preserve"> را هم به ۵ ولت وصل کنید </w:t>
      </w:r>
    </w:p>
    <w:p w14:paraId="062BD593" w14:textId="77777777" w:rsidR="002D0CE7" w:rsidRDefault="002D0CE7" w:rsidP="00812960">
      <w:pPr>
        <w:rPr>
          <w:rtl/>
        </w:rPr>
      </w:pPr>
    </w:p>
    <w:p w14:paraId="56B48E29" w14:textId="3336A496" w:rsidR="002D0CE7" w:rsidRPr="00812960" w:rsidRDefault="002D0CE7" w:rsidP="002D0CE7">
      <w:pPr>
        <w:jc w:val="center"/>
        <w:rPr>
          <w:rtl/>
        </w:rPr>
      </w:pPr>
      <w:r w:rsidRPr="002D0CE7">
        <w:rPr>
          <w:rtl/>
        </w:rPr>
        <w:drawing>
          <wp:inline distT="0" distB="0" distL="0" distR="0" wp14:anchorId="5254D2FA" wp14:editId="0140D559">
            <wp:extent cx="3128365" cy="2151077"/>
            <wp:effectExtent l="0" t="0" r="0" b="1905"/>
            <wp:docPr id="119081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9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894" cy="21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31DA" w14:textId="77777777" w:rsidR="00812960" w:rsidRPr="00812960" w:rsidRDefault="00812960" w:rsidP="00812960">
      <w:pPr>
        <w:pStyle w:val="Heading2"/>
        <w:rPr>
          <w:rtl/>
        </w:rPr>
      </w:pPr>
      <w:bookmarkStart w:id="42" w:name="_Toc218347184"/>
      <w:r w:rsidRPr="00812960">
        <w:rPr>
          <w:rtl/>
        </w:rPr>
        <w:t xml:space="preserve">مرحله ۲: </w:t>
      </w:r>
      <w:proofErr w:type="spellStart"/>
      <w:r w:rsidRPr="00812960">
        <w:rPr>
          <w:rtl/>
        </w:rPr>
        <w:t>رجیسترهای</w:t>
      </w:r>
      <w:proofErr w:type="spellEnd"/>
      <w:r w:rsidRPr="00812960">
        <w:rPr>
          <w:rtl/>
        </w:rPr>
        <w:t xml:space="preserve"> </w:t>
      </w:r>
      <w:r w:rsidRPr="00812960">
        <w:t>ADC</w:t>
      </w:r>
      <w:r w:rsidRPr="00812960">
        <w:rPr>
          <w:rtl/>
        </w:rPr>
        <w:t xml:space="preserve"> (اتاق فرمان)</w:t>
      </w:r>
      <w:bookmarkEnd w:id="42"/>
    </w:p>
    <w:p w14:paraId="7ECC4525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برای راه اندازی </w:t>
      </w:r>
      <w:r w:rsidRPr="00812960">
        <w:t>ADC</w:t>
      </w:r>
      <w:r w:rsidRPr="00812960">
        <w:rPr>
          <w:rtl/>
        </w:rPr>
        <w:t xml:space="preserve"> باید دو </w:t>
      </w:r>
      <w:proofErr w:type="spellStart"/>
      <w:r w:rsidRPr="00812960">
        <w:rPr>
          <w:rtl/>
        </w:rPr>
        <w:t>رجیستر</w:t>
      </w:r>
      <w:proofErr w:type="spellEnd"/>
      <w:r w:rsidRPr="00812960">
        <w:rPr>
          <w:rtl/>
        </w:rPr>
        <w:t xml:space="preserve"> اصلی را تنظیم کنیم:</w:t>
      </w:r>
    </w:p>
    <w:p w14:paraId="7D858B2F" w14:textId="77777777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t xml:space="preserve">۱. </w:t>
      </w:r>
      <w:proofErr w:type="spellStart"/>
      <w:r w:rsidRPr="00812960">
        <w:rPr>
          <w:b/>
          <w:bCs/>
          <w:rtl/>
        </w:rPr>
        <w:t>رجیستر</w:t>
      </w:r>
      <w:proofErr w:type="spellEnd"/>
      <w:r w:rsidRPr="00812960">
        <w:rPr>
          <w:b/>
          <w:bCs/>
          <w:rtl/>
        </w:rPr>
        <w:t xml:space="preserve"> </w:t>
      </w:r>
      <w:r w:rsidRPr="00812960">
        <w:rPr>
          <w:b/>
          <w:bCs/>
        </w:rPr>
        <w:t>ADMUX</w:t>
      </w:r>
      <w:r w:rsidRPr="00812960">
        <w:rPr>
          <w:b/>
          <w:bCs/>
          <w:rtl/>
        </w:rPr>
        <w:t xml:space="preserve"> (انتخاب کانال و ولتاژ مرجع):</w:t>
      </w:r>
    </w:p>
    <w:p w14:paraId="073975E6" w14:textId="77777777" w:rsidR="00812960" w:rsidRPr="00812960" w:rsidRDefault="00812960" w:rsidP="00812960">
      <w:pPr>
        <w:numPr>
          <w:ilvl w:val="0"/>
          <w:numId w:val="95"/>
        </w:numPr>
        <w:rPr>
          <w:rtl/>
        </w:rPr>
      </w:pPr>
      <w:proofErr w:type="spellStart"/>
      <w:r w:rsidRPr="00812960">
        <w:rPr>
          <w:rtl/>
        </w:rPr>
        <w:t>بیت‌های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b/>
          <w:bCs/>
        </w:rPr>
        <w:t>REFS1, REFS0</w:t>
      </w:r>
      <w:r w:rsidRPr="00812960">
        <w:rPr>
          <w:rtl/>
        </w:rPr>
        <w:t xml:space="preserve">: تعیین </w:t>
      </w:r>
      <w:proofErr w:type="spellStart"/>
      <w:r w:rsidRPr="00812960">
        <w:rPr>
          <w:rtl/>
        </w:rPr>
        <w:t>می‌کنند</w:t>
      </w:r>
      <w:proofErr w:type="spellEnd"/>
      <w:r w:rsidRPr="00812960">
        <w:rPr>
          <w:rtl/>
        </w:rPr>
        <w:t xml:space="preserve"> ولتاژ مرجع (سقف </w:t>
      </w:r>
      <w:proofErr w:type="spellStart"/>
      <w:r w:rsidRPr="00812960">
        <w:rPr>
          <w:rtl/>
        </w:rPr>
        <w:t>خط‌کش</w:t>
      </w:r>
      <w:proofErr w:type="spellEnd"/>
      <w:r w:rsidRPr="00812960">
        <w:rPr>
          <w:rtl/>
        </w:rPr>
        <w:t xml:space="preserve">) چقدر باشد. ما ولتاژ </w:t>
      </w:r>
      <w:r w:rsidRPr="00812960">
        <w:t>AVCC</w:t>
      </w:r>
      <w:r w:rsidRPr="00812960">
        <w:rPr>
          <w:rtl/>
        </w:rPr>
        <w:t xml:space="preserve"> (۵ ولت) را انتخاب </w:t>
      </w:r>
      <w:proofErr w:type="spellStart"/>
      <w:r w:rsidRPr="00812960">
        <w:rPr>
          <w:rtl/>
        </w:rPr>
        <w:t>می‌کنیم</w:t>
      </w:r>
      <w:proofErr w:type="spellEnd"/>
      <w:r w:rsidRPr="00812960">
        <w:rPr>
          <w:rtl/>
        </w:rPr>
        <w:t>.</w:t>
      </w:r>
    </w:p>
    <w:p w14:paraId="426CBAB7" w14:textId="77777777" w:rsidR="00812960" w:rsidRPr="00812960" w:rsidRDefault="00812960" w:rsidP="00812960">
      <w:pPr>
        <w:numPr>
          <w:ilvl w:val="0"/>
          <w:numId w:val="95"/>
        </w:numPr>
        <w:rPr>
          <w:rtl/>
        </w:rPr>
      </w:pPr>
      <w:proofErr w:type="spellStart"/>
      <w:r w:rsidRPr="00812960">
        <w:rPr>
          <w:rtl/>
        </w:rPr>
        <w:t>بیت‌های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b/>
          <w:bCs/>
        </w:rPr>
        <w:t>MUX0</w:t>
      </w:r>
      <w:r w:rsidRPr="00812960">
        <w:rPr>
          <w:b/>
          <w:bCs/>
          <w:rtl/>
        </w:rPr>
        <w:t xml:space="preserve"> تا </w:t>
      </w:r>
      <w:r w:rsidRPr="00812960">
        <w:rPr>
          <w:b/>
          <w:bCs/>
        </w:rPr>
        <w:t>MUX4</w:t>
      </w:r>
      <w:r w:rsidRPr="00812960">
        <w:rPr>
          <w:rtl/>
        </w:rPr>
        <w:t xml:space="preserve">: تعیین </w:t>
      </w:r>
      <w:proofErr w:type="spellStart"/>
      <w:r w:rsidRPr="00812960">
        <w:rPr>
          <w:rtl/>
        </w:rPr>
        <w:t>می‌کنند</w:t>
      </w:r>
      <w:proofErr w:type="spellEnd"/>
      <w:r w:rsidRPr="00812960">
        <w:rPr>
          <w:rtl/>
        </w:rPr>
        <w:t xml:space="preserve"> کدام پایه (</w:t>
      </w:r>
      <w:r w:rsidRPr="00812960">
        <w:t>PA0</w:t>
      </w:r>
      <w:r w:rsidRPr="00812960">
        <w:rPr>
          <w:rtl/>
        </w:rPr>
        <w:t xml:space="preserve"> تا </w:t>
      </w:r>
      <w:r w:rsidRPr="00812960">
        <w:t>PA7</w:t>
      </w:r>
      <w:r w:rsidRPr="00812960">
        <w:rPr>
          <w:rtl/>
        </w:rPr>
        <w:t>) خوانده شود.</w:t>
      </w:r>
    </w:p>
    <w:p w14:paraId="6043E73B" w14:textId="77777777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t xml:space="preserve">۲. </w:t>
      </w:r>
      <w:proofErr w:type="spellStart"/>
      <w:r w:rsidRPr="00812960">
        <w:rPr>
          <w:b/>
          <w:bCs/>
          <w:rtl/>
        </w:rPr>
        <w:t>رجیستر</w:t>
      </w:r>
      <w:proofErr w:type="spellEnd"/>
      <w:r w:rsidRPr="00812960">
        <w:rPr>
          <w:b/>
          <w:bCs/>
          <w:rtl/>
        </w:rPr>
        <w:t xml:space="preserve"> </w:t>
      </w:r>
      <w:r w:rsidRPr="00812960">
        <w:rPr>
          <w:b/>
          <w:bCs/>
        </w:rPr>
        <w:t>ADCSRA</w:t>
      </w:r>
      <w:r w:rsidRPr="00812960">
        <w:rPr>
          <w:b/>
          <w:bCs/>
          <w:rtl/>
        </w:rPr>
        <w:t xml:space="preserve"> (کنترل و وضعیت):</w:t>
      </w:r>
    </w:p>
    <w:p w14:paraId="280A99BA" w14:textId="77777777" w:rsidR="00812960" w:rsidRPr="00812960" w:rsidRDefault="00812960" w:rsidP="00812960">
      <w:pPr>
        <w:numPr>
          <w:ilvl w:val="0"/>
          <w:numId w:val="96"/>
        </w:numPr>
        <w:rPr>
          <w:rtl/>
        </w:rPr>
      </w:pPr>
      <w:r w:rsidRPr="00812960">
        <w:rPr>
          <w:b/>
          <w:bCs/>
        </w:rPr>
        <w:t>ADEN</w:t>
      </w:r>
      <w:r w:rsidRPr="00812960">
        <w:rPr>
          <w:rtl/>
        </w:rPr>
        <w:t xml:space="preserve">: کلید اصلی روشن کردن </w:t>
      </w:r>
      <w:r w:rsidRPr="00812960">
        <w:t>ADC</w:t>
      </w:r>
      <w:r w:rsidRPr="00812960">
        <w:rPr>
          <w:rtl/>
        </w:rPr>
        <w:t>.</w:t>
      </w:r>
    </w:p>
    <w:p w14:paraId="39B83F80" w14:textId="77777777" w:rsidR="00812960" w:rsidRPr="00812960" w:rsidRDefault="00812960" w:rsidP="00812960">
      <w:pPr>
        <w:numPr>
          <w:ilvl w:val="0"/>
          <w:numId w:val="96"/>
        </w:numPr>
        <w:rPr>
          <w:rtl/>
        </w:rPr>
      </w:pPr>
      <w:r w:rsidRPr="00812960">
        <w:rPr>
          <w:b/>
          <w:bCs/>
        </w:rPr>
        <w:lastRenderedPageBreak/>
        <w:t>ADSC</w:t>
      </w:r>
      <w:r w:rsidRPr="00812960">
        <w:rPr>
          <w:rtl/>
        </w:rPr>
        <w:t>: دستور شروع تبدیل (</w:t>
      </w:r>
      <w:r w:rsidRPr="00812960">
        <w:t>Start Conversion</w:t>
      </w:r>
      <w:r w:rsidRPr="00812960">
        <w:rPr>
          <w:rtl/>
        </w:rPr>
        <w:t>).</w:t>
      </w:r>
    </w:p>
    <w:p w14:paraId="6C68DD8D" w14:textId="77777777" w:rsidR="00812960" w:rsidRPr="00812960" w:rsidRDefault="00812960" w:rsidP="00812960">
      <w:pPr>
        <w:numPr>
          <w:ilvl w:val="0"/>
          <w:numId w:val="96"/>
        </w:numPr>
        <w:rPr>
          <w:rtl/>
        </w:rPr>
      </w:pPr>
      <w:proofErr w:type="spellStart"/>
      <w:r w:rsidRPr="00812960">
        <w:rPr>
          <w:b/>
          <w:bCs/>
        </w:rPr>
        <w:t>Prescaler</w:t>
      </w:r>
      <w:proofErr w:type="spellEnd"/>
      <w:r w:rsidRPr="00812960">
        <w:rPr>
          <w:rtl/>
        </w:rPr>
        <w:t xml:space="preserve">: سرعت </w:t>
      </w:r>
      <w:r w:rsidRPr="00812960">
        <w:t>ADC</w:t>
      </w:r>
      <w:r w:rsidRPr="00812960">
        <w:rPr>
          <w:rtl/>
        </w:rPr>
        <w:t xml:space="preserve"> نباید خیلی زیاد باشد (بین ۵۰ تا ۲۰۰ </w:t>
      </w:r>
      <w:proofErr w:type="spellStart"/>
      <w:r w:rsidRPr="00812960">
        <w:rPr>
          <w:rtl/>
        </w:rPr>
        <w:t>کیلوهرتز</w:t>
      </w:r>
      <w:proofErr w:type="spellEnd"/>
      <w:r w:rsidRPr="00812960">
        <w:rPr>
          <w:rtl/>
        </w:rPr>
        <w:t xml:space="preserve">). چون کلاک </w:t>
      </w:r>
      <w:r w:rsidRPr="00812960">
        <w:t>CPU</w:t>
      </w:r>
      <w:r w:rsidRPr="00812960">
        <w:rPr>
          <w:rtl/>
        </w:rPr>
        <w:t xml:space="preserve"> ما ۱ </w:t>
      </w:r>
      <w:proofErr w:type="spellStart"/>
      <w:r w:rsidRPr="00812960">
        <w:rPr>
          <w:rtl/>
        </w:rPr>
        <w:t>مگاهرتز</w:t>
      </w:r>
      <w:proofErr w:type="spellEnd"/>
      <w:r w:rsidRPr="00812960">
        <w:rPr>
          <w:rtl/>
        </w:rPr>
        <w:t xml:space="preserve"> است، باید آن را تقسیم کنیم (مثلاً تقسیم بر ۸).</w:t>
      </w:r>
    </w:p>
    <w:p w14:paraId="0E085214" w14:textId="77777777" w:rsidR="00812960" w:rsidRPr="00812960" w:rsidRDefault="00812960" w:rsidP="00812960">
      <w:pPr>
        <w:rPr>
          <w:b/>
          <w:bCs/>
          <w:rtl/>
        </w:rPr>
      </w:pPr>
      <w:r w:rsidRPr="00812960">
        <w:rPr>
          <w:b/>
          <w:bCs/>
          <w:rtl/>
        </w:rPr>
        <w:t xml:space="preserve">مرحله ۳: </w:t>
      </w:r>
      <w:proofErr w:type="spellStart"/>
      <w:r w:rsidRPr="00812960">
        <w:rPr>
          <w:b/>
          <w:bCs/>
          <w:rtl/>
        </w:rPr>
        <w:t>کدنویسی</w:t>
      </w:r>
      <w:proofErr w:type="spellEnd"/>
      <w:r w:rsidRPr="00812960">
        <w:rPr>
          <w:b/>
          <w:bCs/>
          <w:rtl/>
        </w:rPr>
        <w:t xml:space="preserve"> </w:t>
      </w:r>
      <w:proofErr w:type="spellStart"/>
      <w:r w:rsidRPr="00812960">
        <w:rPr>
          <w:b/>
          <w:bCs/>
          <w:rtl/>
        </w:rPr>
        <w:t>دماسنج</w:t>
      </w:r>
      <w:proofErr w:type="spellEnd"/>
      <w:r w:rsidRPr="00812960">
        <w:rPr>
          <w:b/>
          <w:bCs/>
          <w:rtl/>
        </w:rPr>
        <w:t xml:space="preserve"> دیجیتال</w:t>
      </w:r>
    </w:p>
    <w:p w14:paraId="70417373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در این کد، ما توابع </w:t>
      </w:r>
      <w:r w:rsidRPr="00812960">
        <w:t>LCD</w:t>
      </w:r>
      <w:r w:rsidRPr="00812960">
        <w:rPr>
          <w:rtl/>
        </w:rPr>
        <w:t xml:space="preserve"> فصل قبل را خلاصه </w:t>
      </w:r>
      <w:proofErr w:type="spellStart"/>
      <w:r w:rsidRPr="00812960">
        <w:rPr>
          <w:rtl/>
        </w:rPr>
        <w:t>کرده‌ایم</w:t>
      </w:r>
      <w:proofErr w:type="spellEnd"/>
      <w:r w:rsidRPr="00812960">
        <w:rPr>
          <w:rtl/>
        </w:rPr>
        <w:t xml:space="preserve"> و توابع </w:t>
      </w:r>
      <w:r w:rsidRPr="00812960">
        <w:t>ADC</w:t>
      </w:r>
      <w:r w:rsidRPr="00812960">
        <w:rPr>
          <w:rtl/>
        </w:rPr>
        <w:t xml:space="preserve"> را اضافه </w:t>
      </w:r>
      <w:proofErr w:type="spellStart"/>
      <w:r w:rsidRPr="00812960">
        <w:rPr>
          <w:rtl/>
        </w:rPr>
        <w:t>کرده‌ایم</w:t>
      </w:r>
      <w:proofErr w:type="spellEnd"/>
      <w:r w:rsidRPr="00812960">
        <w:rPr>
          <w:rtl/>
        </w:rPr>
        <w:t>. از کتابخانه</w:t>
      </w:r>
      <w:r w:rsidRPr="00812960">
        <w:rPr>
          <w:rFonts w:cs="Calibri" w:hint="cs"/>
          <w:rtl/>
        </w:rPr>
        <w:t> </w:t>
      </w:r>
      <w:proofErr w:type="spellStart"/>
      <w:r w:rsidRPr="00812960">
        <w:t>stdio.h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برای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تبدیل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عدد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رشته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استفاده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می‌کنیم</w:t>
      </w:r>
      <w:proofErr w:type="spellEnd"/>
      <w:r w:rsidRPr="00812960">
        <w:rPr>
          <w:rtl/>
        </w:rPr>
        <w:t>.</w:t>
      </w:r>
    </w:p>
    <w:p w14:paraId="1B0E0A7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1. </w:t>
      </w:r>
      <w:r>
        <w:rPr>
          <w:rFonts w:ascii="Consolas" w:hAnsi="Consolas" w:cs="Courier New"/>
          <w:color w:val="696969"/>
          <w:sz w:val="17"/>
          <w:szCs w:val="17"/>
        </w:rPr>
        <w:t>/*</w:t>
      </w:r>
    </w:p>
    <w:p w14:paraId="04B351DE" w14:textId="599F1B5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2. </w:t>
      </w:r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 w:rsidR="00BD1639">
        <w:rPr>
          <w:rFonts w:ascii="Consolas" w:hAnsi="Consolas" w:cs="Courier New"/>
          <w:color w:val="696969"/>
          <w:sz w:val="17"/>
          <w:szCs w:val="17"/>
        </w:rPr>
        <w:t>main</w:t>
      </w:r>
      <w:r>
        <w:rPr>
          <w:rFonts w:ascii="Consolas" w:hAnsi="Consolas" w:cs="Courier New"/>
          <w:color w:val="696969"/>
          <w:sz w:val="17"/>
          <w:szCs w:val="17"/>
        </w:rPr>
        <w:t>.c</w:t>
      </w:r>
      <w:proofErr w:type="spellEnd"/>
    </w:p>
    <w:p w14:paraId="6E5869B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3. </w:t>
      </w:r>
      <w:r>
        <w:rPr>
          <w:rFonts w:ascii="Consolas" w:hAnsi="Consolas" w:cs="Courier New"/>
          <w:color w:val="696969"/>
          <w:sz w:val="17"/>
          <w:szCs w:val="17"/>
        </w:rPr>
        <w:t xml:space="preserve"> *</w:t>
      </w:r>
    </w:p>
    <w:p w14:paraId="50DBA66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4. </w:t>
      </w:r>
      <w:r>
        <w:rPr>
          <w:rFonts w:ascii="Consolas" w:hAnsi="Consolas" w:cs="Courier New"/>
          <w:color w:val="696969"/>
          <w:sz w:val="17"/>
          <w:szCs w:val="17"/>
        </w:rPr>
        <w:t xml:space="preserve"> * Description: Read Temp from LM35 on PA0 and display on LCD</w:t>
      </w:r>
    </w:p>
    <w:p w14:paraId="158BCE6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5. </w:t>
      </w:r>
      <w:r>
        <w:rPr>
          <w:rFonts w:ascii="Consolas" w:hAnsi="Consolas" w:cs="Courier New"/>
          <w:color w:val="696969"/>
          <w:sz w:val="17"/>
          <w:szCs w:val="17"/>
        </w:rPr>
        <w:t xml:space="preserve"> * Hardware: LM35 -&gt; PA0 (ADC0), LCD -&gt; PORTD &amp; PORTB</w:t>
      </w:r>
    </w:p>
    <w:p w14:paraId="2F7A3177" w14:textId="638A5614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6. </w:t>
      </w:r>
      <w:r>
        <w:rPr>
          <w:rFonts w:ascii="Consolas" w:hAnsi="Consolas" w:cs="Courier New"/>
          <w:color w:val="696969"/>
          <w:sz w:val="17"/>
          <w:szCs w:val="17"/>
        </w:rPr>
        <w:t xml:space="preserve"> * Author: </w:t>
      </w:r>
      <w:proofErr w:type="spellStart"/>
      <w:r w:rsidR="00BD1639">
        <w:rPr>
          <w:rFonts w:ascii="Consolas" w:hAnsi="Consolas" w:cs="Courier New"/>
          <w:color w:val="696969"/>
          <w:sz w:val="17"/>
          <w:szCs w:val="17"/>
        </w:rPr>
        <w:t>MahdiGhaemi</w:t>
      </w:r>
      <w:proofErr w:type="spellEnd"/>
    </w:p>
    <w:p w14:paraId="7DC8793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7. </w:t>
      </w:r>
      <w:r>
        <w:rPr>
          <w:rFonts w:ascii="Consolas" w:hAnsi="Consolas" w:cs="Courier New"/>
          <w:color w:val="696969"/>
          <w:sz w:val="17"/>
          <w:szCs w:val="17"/>
        </w:rPr>
        <w:t xml:space="preserve"> */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0EDF552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8.  </w:t>
      </w:r>
    </w:p>
    <w:p w14:paraId="28D1892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 9.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F_CPU </w:t>
      </w:r>
      <w:r>
        <w:rPr>
          <w:rFonts w:ascii="Consolas" w:hAnsi="Consolas" w:cs="Courier New"/>
          <w:color w:val="008000"/>
          <w:sz w:val="17"/>
          <w:szCs w:val="17"/>
        </w:rPr>
        <w:t>1000000UL</w:t>
      </w:r>
    </w:p>
    <w:p w14:paraId="0987D04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10.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3A4CDF5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11.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&lt;util/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delay.h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</w:p>
    <w:p w14:paraId="32221B3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12. </w:t>
      </w:r>
      <w:r>
        <w:rPr>
          <w:rFonts w:ascii="Consolas" w:hAnsi="Consolas" w:cs="Courier New"/>
          <w:color w:val="696969"/>
          <w:sz w:val="17"/>
          <w:szCs w:val="17"/>
        </w:rPr>
        <w:t>#include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 xml:space="preserve">// Required for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function</w:t>
      </w:r>
    </w:p>
    <w:p w14:paraId="617B4022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13.  </w:t>
      </w:r>
    </w:p>
    <w:p w14:paraId="50583DCE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14. </w:t>
      </w:r>
      <w:r>
        <w:rPr>
          <w:rFonts w:ascii="Consolas" w:hAnsi="Consolas" w:cs="Courier New"/>
          <w:color w:val="696969"/>
          <w:sz w:val="17"/>
          <w:szCs w:val="17"/>
        </w:rPr>
        <w:t>// --- LCD Configuration &amp; Functions (Simplified from Chapter 7) ---</w:t>
      </w:r>
    </w:p>
    <w:p w14:paraId="6447DF6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15.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LCD_DATA PORTD</w:t>
      </w:r>
    </w:p>
    <w:p w14:paraId="34533F6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16.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LCD_CTRL PORTB</w:t>
      </w:r>
    </w:p>
    <w:p w14:paraId="78B40DFC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17.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RS_PIN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2E8965E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18. </w:t>
      </w:r>
      <w:r>
        <w:rPr>
          <w:rFonts w:ascii="Consolas" w:hAnsi="Consolas" w:cs="Courier New"/>
          <w:color w:val="696969"/>
          <w:sz w:val="17"/>
          <w:szCs w:val="17"/>
        </w:rPr>
        <w:t>#define</w:t>
      </w:r>
      <w:r>
        <w:rPr>
          <w:rFonts w:ascii="Consolas" w:hAnsi="Consolas" w:cs="Courier New"/>
          <w:color w:val="545454"/>
          <w:sz w:val="17"/>
          <w:szCs w:val="17"/>
        </w:rPr>
        <w:t xml:space="preserve"> E_PIN  </w:t>
      </w:r>
      <w:r>
        <w:rPr>
          <w:rFonts w:ascii="Consolas" w:hAnsi="Consolas" w:cs="Courier New"/>
          <w:color w:val="008000"/>
          <w:sz w:val="17"/>
          <w:szCs w:val="17"/>
        </w:rPr>
        <w:t>1</w:t>
      </w:r>
    </w:p>
    <w:p w14:paraId="6816EB04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19.  </w:t>
      </w:r>
    </w:p>
    <w:p w14:paraId="5242D6B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933F14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21.     LCD_DATA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8BC705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22.     LCD_CTRL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&lt;&lt;RS_PIN); </w:t>
      </w:r>
      <w:r>
        <w:rPr>
          <w:rFonts w:ascii="Consolas" w:hAnsi="Consolas" w:cs="Courier New"/>
          <w:color w:val="696969"/>
          <w:sz w:val="17"/>
          <w:szCs w:val="17"/>
        </w:rPr>
        <w:t>// Command Mode</w:t>
      </w:r>
    </w:p>
    <w:p w14:paraId="402D6B0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23.     LCD_CTRL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 LCD_CTRL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296FCDB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24.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13323E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25. }</w:t>
      </w:r>
      <w:proofErr w:type="gramEnd"/>
    </w:p>
    <w:p w14:paraId="61F5CAAE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26.  </w:t>
      </w:r>
    </w:p>
    <w:p w14:paraId="2D6D6D0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unsigned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data) {</w:t>
      </w:r>
    </w:p>
    <w:p w14:paraId="59FC43A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28.     LCD_DATA = data;</w:t>
      </w:r>
    </w:p>
    <w:p w14:paraId="3DBCAB5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29.     LCD_CTRL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&lt;&lt;RS_PIN); </w:t>
      </w:r>
      <w:r>
        <w:rPr>
          <w:rFonts w:ascii="Consolas" w:hAnsi="Consolas" w:cs="Courier New"/>
          <w:color w:val="696969"/>
          <w:sz w:val="17"/>
          <w:szCs w:val="17"/>
        </w:rPr>
        <w:t>// Data Mode</w:t>
      </w:r>
    </w:p>
    <w:p w14:paraId="0A063FF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30.     LCD_CTRL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); LCD_CTRL &amp;= ~(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&lt;&lt;E_PIN);</w:t>
      </w:r>
    </w:p>
    <w:p w14:paraId="2CD096E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31.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93A3A9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32. }</w:t>
      </w:r>
      <w:proofErr w:type="gramEnd"/>
    </w:p>
    <w:p w14:paraId="29E78E4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33.  </w:t>
      </w:r>
    </w:p>
    <w:p w14:paraId="334ADDB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5A2882B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35.     DDRD = </w:t>
      </w:r>
      <w:r>
        <w:rPr>
          <w:rFonts w:ascii="Consolas" w:hAnsi="Consolas" w:cs="Courier New"/>
          <w:color w:val="008000"/>
          <w:sz w:val="17"/>
          <w:szCs w:val="17"/>
        </w:rPr>
        <w:t>0xFF</w:t>
      </w:r>
      <w:r>
        <w:rPr>
          <w:rFonts w:ascii="Consolas" w:hAnsi="Consolas" w:cs="Courier New"/>
          <w:color w:val="545454"/>
          <w:sz w:val="17"/>
          <w:szCs w:val="17"/>
        </w:rPr>
        <w:t xml:space="preserve">; DDRB = </w:t>
      </w:r>
      <w:r>
        <w:rPr>
          <w:rFonts w:ascii="Consolas" w:hAnsi="Consolas" w:cs="Courier New"/>
          <w:color w:val="008000"/>
          <w:sz w:val="17"/>
          <w:szCs w:val="17"/>
        </w:rPr>
        <w:t>0x03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F2C243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36.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3B7520A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37.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0x38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0x0C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>);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7717624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38. }</w:t>
      </w:r>
      <w:proofErr w:type="gramEnd"/>
    </w:p>
    <w:p w14:paraId="76CDF8A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39.  </w:t>
      </w:r>
    </w:p>
    <w:p w14:paraId="56C8F3A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*str) {</w:t>
      </w:r>
    </w:p>
    <w:p w14:paraId="76378D74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C3A81C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42.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; 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]!=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++)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LCD_Char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(str[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]);</w:t>
      </w:r>
    </w:p>
    <w:p w14:paraId="7B921CE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43. }</w:t>
      </w:r>
      <w:proofErr w:type="gramEnd"/>
    </w:p>
    <w:p w14:paraId="2F6B2FF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44.  </w:t>
      </w:r>
    </w:p>
    <w:p w14:paraId="3E1D031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45. </w:t>
      </w:r>
      <w:r>
        <w:rPr>
          <w:rFonts w:ascii="Consolas" w:hAnsi="Consolas" w:cs="Courier New"/>
          <w:color w:val="696969"/>
          <w:sz w:val="17"/>
          <w:szCs w:val="17"/>
        </w:rPr>
        <w:t>// --- ADC Functions ---</w:t>
      </w:r>
    </w:p>
    <w:p w14:paraId="7A0D08DC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46.  </w:t>
      </w:r>
    </w:p>
    <w:p w14:paraId="6119C8E5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353CE57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48.     </w:t>
      </w:r>
      <w:r>
        <w:rPr>
          <w:rFonts w:ascii="Consolas" w:hAnsi="Consolas" w:cs="Courier New"/>
          <w:color w:val="696969"/>
          <w:sz w:val="17"/>
          <w:szCs w:val="17"/>
        </w:rPr>
        <w:t>// 1. Setup ADMUX Register</w:t>
      </w:r>
    </w:p>
    <w:p w14:paraId="7C3BCBC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49.     </w:t>
      </w:r>
      <w:r>
        <w:rPr>
          <w:rFonts w:ascii="Consolas" w:hAnsi="Consolas" w:cs="Courier New"/>
          <w:color w:val="696969"/>
          <w:sz w:val="17"/>
          <w:szCs w:val="17"/>
        </w:rPr>
        <w:t>// REFS0 = 1, REFS1 = 0 -&gt; Use AVCC as Reference Voltage (5V)</w:t>
      </w:r>
    </w:p>
    <w:p w14:paraId="1D04E74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50.     </w:t>
      </w:r>
      <w:r>
        <w:rPr>
          <w:rFonts w:ascii="Consolas" w:hAnsi="Consolas" w:cs="Courier New"/>
          <w:color w:val="696969"/>
          <w:sz w:val="17"/>
          <w:szCs w:val="17"/>
        </w:rPr>
        <w:t>// MUX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4..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0 = 00000 -&gt; Select Channel 0 (PA0) initially</w:t>
      </w:r>
    </w:p>
    <w:p w14:paraId="6028ACB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51.     ADMUX 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REFS0);</w:t>
      </w:r>
    </w:p>
    <w:p w14:paraId="1376A4E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52.     </w:t>
      </w:r>
    </w:p>
    <w:p w14:paraId="499FE84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53.     </w:t>
      </w:r>
      <w:r>
        <w:rPr>
          <w:rFonts w:ascii="Consolas" w:hAnsi="Consolas" w:cs="Courier New"/>
          <w:color w:val="696969"/>
          <w:sz w:val="17"/>
          <w:szCs w:val="17"/>
        </w:rPr>
        <w:t>// 2. Setup ADCSRA Register</w:t>
      </w:r>
    </w:p>
    <w:p w14:paraId="169F1A3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54.     </w:t>
      </w:r>
      <w:r>
        <w:rPr>
          <w:rFonts w:ascii="Consolas" w:hAnsi="Consolas" w:cs="Courier New"/>
          <w:color w:val="696969"/>
          <w:sz w:val="17"/>
          <w:szCs w:val="17"/>
        </w:rPr>
        <w:t>// ADEN = 1 -&gt; Enable ADC</w:t>
      </w:r>
    </w:p>
    <w:p w14:paraId="70BDF78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55.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ADPS1, ADPS0 = 1 -&gt;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Prescaler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= 8 (1MHz / 8 = 125kHz which is good)</w:t>
      </w:r>
    </w:p>
    <w:p w14:paraId="42CD51A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56.     ADCSRA 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ADEN) |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ADPS1) |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ADPS0);</w:t>
      </w:r>
    </w:p>
    <w:p w14:paraId="59C15CD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57. }</w:t>
      </w:r>
      <w:proofErr w:type="gramEnd"/>
    </w:p>
    <w:p w14:paraId="6A13654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58.  </w:t>
      </w:r>
    </w:p>
    <w:p w14:paraId="0521C92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59. </w:t>
      </w:r>
      <w:r>
        <w:rPr>
          <w:rFonts w:ascii="Consolas" w:hAnsi="Consolas" w:cs="Courier New"/>
          <w:color w:val="007FAA"/>
          <w:sz w:val="17"/>
          <w:szCs w:val="17"/>
        </w:rPr>
        <w:t>uint16_t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7FAA"/>
          <w:sz w:val="17"/>
          <w:szCs w:val="17"/>
        </w:rPr>
        <w:t>uint8_t</w:t>
      </w:r>
      <w:r>
        <w:rPr>
          <w:rFonts w:ascii="Consolas" w:hAnsi="Consolas" w:cs="Courier New"/>
          <w:color w:val="545454"/>
          <w:sz w:val="17"/>
          <w:szCs w:val="17"/>
        </w:rPr>
        <w:t xml:space="preserve"> channel) {</w:t>
      </w:r>
    </w:p>
    <w:p w14:paraId="7C2E03D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60.     </w:t>
      </w:r>
      <w:r>
        <w:rPr>
          <w:rFonts w:ascii="Consolas" w:hAnsi="Consolas" w:cs="Courier New"/>
          <w:color w:val="696969"/>
          <w:sz w:val="17"/>
          <w:szCs w:val="17"/>
        </w:rPr>
        <w:t>// Select the channel (0-7) safely</w:t>
      </w:r>
    </w:p>
    <w:p w14:paraId="0C56AE9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61.     </w:t>
      </w:r>
      <w:r>
        <w:rPr>
          <w:rFonts w:ascii="Consolas" w:hAnsi="Consolas" w:cs="Courier New"/>
          <w:color w:val="696969"/>
          <w:sz w:val="17"/>
          <w:szCs w:val="17"/>
        </w:rPr>
        <w:t>// First, clear the old channel bits (lower 5 bits) in ADMUX</w:t>
      </w:r>
    </w:p>
    <w:p w14:paraId="7475B6F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62.     ADMUX &amp;= </w:t>
      </w:r>
      <w:r>
        <w:rPr>
          <w:rFonts w:ascii="Consolas" w:hAnsi="Consolas" w:cs="Courier New"/>
          <w:color w:val="008000"/>
          <w:sz w:val="17"/>
          <w:szCs w:val="17"/>
        </w:rPr>
        <w:t>0xE0</w:t>
      </w:r>
      <w:r>
        <w:rPr>
          <w:rFonts w:ascii="Consolas" w:hAnsi="Consolas" w:cs="Courier New"/>
          <w:color w:val="545454"/>
          <w:sz w:val="17"/>
          <w:szCs w:val="17"/>
        </w:rPr>
        <w:t xml:space="preserve">; </w:t>
      </w:r>
      <w:r>
        <w:rPr>
          <w:rFonts w:ascii="Consolas" w:hAnsi="Consolas" w:cs="Courier New"/>
          <w:color w:val="696969"/>
          <w:sz w:val="17"/>
          <w:szCs w:val="17"/>
        </w:rPr>
        <w:t>// 0b11100000</w:t>
      </w:r>
    </w:p>
    <w:p w14:paraId="62F829B2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63.     </w:t>
      </w:r>
      <w:r>
        <w:rPr>
          <w:rFonts w:ascii="Consolas" w:hAnsi="Consolas" w:cs="Courier New"/>
          <w:color w:val="696969"/>
          <w:sz w:val="17"/>
          <w:szCs w:val="17"/>
        </w:rPr>
        <w:t>// Then set the new channel</w:t>
      </w:r>
    </w:p>
    <w:p w14:paraId="65646C1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64.     ADMUX |= channel;</w:t>
      </w:r>
    </w:p>
    <w:p w14:paraId="5894048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65.     </w:t>
      </w:r>
    </w:p>
    <w:p w14:paraId="417D814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66.     </w:t>
      </w:r>
      <w:r>
        <w:rPr>
          <w:rFonts w:ascii="Consolas" w:hAnsi="Consolas" w:cs="Courier New"/>
          <w:color w:val="696969"/>
          <w:sz w:val="17"/>
          <w:szCs w:val="17"/>
        </w:rPr>
        <w:t>// Start Conversion by setting ADSC bit to 1</w:t>
      </w:r>
    </w:p>
    <w:p w14:paraId="06D59EB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67.     ADCSRA |=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ADSC);</w:t>
      </w:r>
    </w:p>
    <w:p w14:paraId="4C37B4F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68.     </w:t>
      </w:r>
    </w:p>
    <w:p w14:paraId="10264EA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69.     </w:t>
      </w:r>
      <w:r>
        <w:rPr>
          <w:rFonts w:ascii="Consolas" w:hAnsi="Consolas" w:cs="Courier New"/>
          <w:color w:val="696969"/>
          <w:sz w:val="17"/>
          <w:szCs w:val="17"/>
        </w:rPr>
        <w:t>// Wait until conversion is complete</w:t>
      </w:r>
    </w:p>
    <w:p w14:paraId="28A55915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70.     </w:t>
      </w:r>
      <w:r>
        <w:rPr>
          <w:rFonts w:ascii="Consolas" w:hAnsi="Consolas" w:cs="Courier New"/>
          <w:color w:val="696969"/>
          <w:sz w:val="17"/>
          <w:szCs w:val="17"/>
        </w:rPr>
        <w:t>// The ADSC bit will become 0 automatically when done</w:t>
      </w:r>
    </w:p>
    <w:p w14:paraId="6A57355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(ADCSRA &amp;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&lt;&lt; ADSC));</w:t>
      </w:r>
    </w:p>
    <w:p w14:paraId="2EA766F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72.     </w:t>
      </w:r>
    </w:p>
    <w:p w14:paraId="6724CE7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73.     </w:t>
      </w:r>
      <w:r>
        <w:rPr>
          <w:rFonts w:ascii="Consolas" w:hAnsi="Consolas" w:cs="Courier New"/>
          <w:color w:val="696969"/>
          <w:sz w:val="17"/>
          <w:szCs w:val="17"/>
        </w:rPr>
        <w:t>// Return the ADC value (0 to 1023)</w:t>
      </w:r>
    </w:p>
    <w:p w14:paraId="0A119DC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ADCW; </w:t>
      </w:r>
      <w:r>
        <w:rPr>
          <w:rFonts w:ascii="Consolas" w:hAnsi="Consolas" w:cs="Courier New"/>
          <w:color w:val="696969"/>
          <w:sz w:val="17"/>
          <w:szCs w:val="17"/>
        </w:rPr>
        <w:t>// ADCW is a special shortcut to read both ADCL and ADCH</w:t>
      </w:r>
    </w:p>
    <w:p w14:paraId="60DF6A8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75. }</w:t>
      </w:r>
      <w:proofErr w:type="gramEnd"/>
    </w:p>
    <w:p w14:paraId="7606D1EC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76.  </w:t>
      </w:r>
    </w:p>
    <w:p w14:paraId="7EB047DC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77. </w:t>
      </w:r>
      <w:r>
        <w:rPr>
          <w:rFonts w:ascii="Consolas" w:hAnsi="Consolas" w:cs="Courier New"/>
          <w:color w:val="696969"/>
          <w:sz w:val="17"/>
          <w:szCs w:val="17"/>
        </w:rPr>
        <w:t>// --- Main Function ---</w:t>
      </w:r>
    </w:p>
    <w:p w14:paraId="4BC1D05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78.  </w:t>
      </w:r>
    </w:p>
    <w:p w14:paraId="65615D9C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main(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void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63510DA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Setup LCD</w:t>
      </w:r>
    </w:p>
    <w:p w14:paraId="378498CE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();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// Setup ADC</w:t>
      </w:r>
    </w:p>
    <w:p w14:paraId="74E6DCF7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82.     </w:t>
      </w:r>
    </w:p>
    <w:p w14:paraId="57B7F08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83.     </w:t>
      </w:r>
      <w:r>
        <w:rPr>
          <w:rFonts w:ascii="Consolas" w:hAnsi="Consolas" w:cs="Courier New"/>
          <w:color w:val="007FAA"/>
          <w:sz w:val="17"/>
          <w:szCs w:val="17"/>
        </w:rPr>
        <w:t>uint16_t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693748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float</w:t>
      </w:r>
      <w:r>
        <w:rPr>
          <w:rFonts w:ascii="Consolas" w:hAnsi="Consolas" w:cs="Courier New"/>
          <w:color w:val="545454"/>
          <w:sz w:val="17"/>
          <w:szCs w:val="17"/>
        </w:rPr>
        <w:t xml:space="preserve"> voltage;</w:t>
      </w:r>
    </w:p>
    <w:p w14:paraId="21EA9186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 temperature;</w:t>
      </w:r>
    </w:p>
    <w:p w14:paraId="3EDD8EC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char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buffer[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]; </w:t>
      </w:r>
      <w:r>
        <w:rPr>
          <w:rFonts w:ascii="Consolas" w:hAnsi="Consolas" w:cs="Courier New"/>
          <w:color w:val="696969"/>
          <w:sz w:val="17"/>
          <w:szCs w:val="17"/>
        </w:rPr>
        <w:t>// String buffer for display</w:t>
      </w:r>
    </w:p>
    <w:p w14:paraId="54BB64F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87.     </w:t>
      </w:r>
    </w:p>
    <w:p w14:paraId="341D87E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"Temp Monitor"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BF2EAB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89.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123C48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90.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0x01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Clear screen</w:t>
      </w:r>
    </w:p>
    <w:p w14:paraId="34382D1D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91.  </w:t>
      </w:r>
    </w:p>
    <w:p w14:paraId="6A278DD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) {</w:t>
      </w:r>
    </w:p>
    <w:p w14:paraId="0A798F48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93.         </w:t>
      </w:r>
      <w:r>
        <w:rPr>
          <w:rFonts w:ascii="Consolas" w:hAnsi="Consolas" w:cs="Courier New"/>
          <w:color w:val="696969"/>
          <w:sz w:val="17"/>
          <w:szCs w:val="17"/>
        </w:rPr>
        <w:t>// 1. Read Analog value from Channel 0 (PA0)</w:t>
      </w:r>
    </w:p>
    <w:p w14:paraId="747A81A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94.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ACC4B2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95.         </w:t>
      </w:r>
    </w:p>
    <w:p w14:paraId="2A6C7B54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96.         </w:t>
      </w:r>
      <w:r>
        <w:rPr>
          <w:rFonts w:ascii="Consolas" w:hAnsi="Consolas" w:cs="Courier New"/>
          <w:color w:val="696969"/>
          <w:sz w:val="17"/>
          <w:szCs w:val="17"/>
        </w:rPr>
        <w:t>/* 2. Math Calculations</w:t>
      </w:r>
    </w:p>
    <w:p w14:paraId="1EC3FCAA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97.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ADC Resolution = 1024 steps. Reference = 5V.</w:t>
      </w:r>
    </w:p>
    <w:p w14:paraId="5FC0D39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98.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Step Size = 5V / 1024 = 0.00488 V 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approx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4.88mV)</w:t>
      </w:r>
    </w:p>
    <w:p w14:paraId="0382D6F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99.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Voltage =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ADC_Value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*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Step_Size</w:t>
      </w:r>
      <w:proofErr w:type="spellEnd"/>
    </w:p>
    <w:p w14:paraId="4D7CE27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100.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*/</w:t>
      </w:r>
    </w:p>
    <w:p w14:paraId="4B0A0125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101.         voltage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adc_value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(</w:t>
      </w:r>
      <w:r>
        <w:rPr>
          <w:rFonts w:ascii="Consolas" w:hAnsi="Consolas" w:cs="Courier New"/>
          <w:color w:val="008000"/>
          <w:sz w:val="17"/>
          <w:szCs w:val="17"/>
        </w:rPr>
        <w:t>5.0</w:t>
      </w:r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r>
        <w:rPr>
          <w:rFonts w:ascii="Consolas" w:hAnsi="Consolas" w:cs="Courier New"/>
          <w:color w:val="008000"/>
          <w:sz w:val="17"/>
          <w:szCs w:val="17"/>
        </w:rPr>
        <w:t>1024.0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9DACE9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102.         </w:t>
      </w:r>
    </w:p>
    <w:p w14:paraId="3A33809F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103.         </w:t>
      </w:r>
      <w:r>
        <w:rPr>
          <w:rFonts w:ascii="Consolas" w:hAnsi="Consolas" w:cs="Courier New"/>
          <w:color w:val="696969"/>
          <w:sz w:val="17"/>
          <w:szCs w:val="17"/>
        </w:rPr>
        <w:t>/* 3. Convert Voltage to Temperature</w:t>
      </w:r>
    </w:p>
    <w:p w14:paraId="64DA157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104.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LM35: 10mV per Degree -&gt; 0.01V = 1 Degree</w:t>
      </w:r>
    </w:p>
    <w:p w14:paraId="1D76A84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105.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   Temp = Voltage /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0.01  OR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 Temp = Voltage * 100</w:t>
      </w:r>
    </w:p>
    <w:p w14:paraId="6C21DBFE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106. </w:t>
      </w:r>
      <w:r>
        <w:rPr>
          <w:rFonts w:ascii="Consolas" w:hAnsi="Consolas" w:cs="Courier New"/>
          <w:color w:val="696969"/>
          <w:sz w:val="17"/>
          <w:szCs w:val="17"/>
        </w:rPr>
        <w:t xml:space="preserve">        */</w:t>
      </w:r>
    </w:p>
    <w:p w14:paraId="6A018E51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107.         temperature = 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voltage *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8BD9AC2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108.         </w:t>
      </w:r>
    </w:p>
    <w:p w14:paraId="7CE6DC7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109.         </w:t>
      </w:r>
      <w:r>
        <w:rPr>
          <w:rFonts w:ascii="Consolas" w:hAnsi="Consolas" w:cs="Courier New"/>
          <w:color w:val="696969"/>
          <w:sz w:val="17"/>
          <w:szCs w:val="17"/>
        </w:rPr>
        <w:t>// 4. Display on LCD</w:t>
      </w:r>
    </w:p>
    <w:p w14:paraId="3FA3BE55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110.         </w:t>
      </w:r>
      <w:r>
        <w:rPr>
          <w:rFonts w:ascii="Consolas" w:hAnsi="Consolas" w:cs="Courier New"/>
          <w:color w:val="696969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is like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but prints into a string variable</w:t>
      </w:r>
    </w:p>
    <w:p w14:paraId="07C9904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111.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buffer, </w:t>
      </w:r>
      <w:r>
        <w:rPr>
          <w:rFonts w:ascii="Consolas" w:hAnsi="Consolas" w:cs="Courier New"/>
          <w:color w:val="008000"/>
          <w:sz w:val="17"/>
          <w:szCs w:val="17"/>
        </w:rPr>
        <w:t xml:space="preserve">"Temp: %d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C  "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, temperature);</w:t>
      </w:r>
    </w:p>
    <w:p w14:paraId="5AB0E5F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112.         </w:t>
      </w:r>
    </w:p>
    <w:p w14:paraId="4F73C77E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LCD_Cmd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0x80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Move cursor to start of line 1</w:t>
      </w:r>
    </w:p>
    <w:p w14:paraId="27B90989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114.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LCD_String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(buffer);</w:t>
      </w:r>
    </w:p>
    <w:p w14:paraId="00AFA1AB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115.         </w:t>
      </w:r>
    </w:p>
    <w:p w14:paraId="6CD9C8E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116.         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delay_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500</w:t>
      </w:r>
      <w:r>
        <w:rPr>
          <w:rFonts w:ascii="Consolas" w:hAnsi="Consolas" w:cs="Courier New"/>
          <w:color w:val="545454"/>
          <w:sz w:val="17"/>
          <w:szCs w:val="17"/>
        </w:rPr>
        <w:t xml:space="preserve">); </w:t>
      </w:r>
      <w:r>
        <w:rPr>
          <w:rFonts w:ascii="Consolas" w:hAnsi="Consolas" w:cs="Courier New"/>
          <w:color w:val="696969"/>
          <w:sz w:val="17"/>
          <w:szCs w:val="17"/>
        </w:rPr>
        <w:t>// Update every half second</w:t>
      </w:r>
    </w:p>
    <w:p w14:paraId="79FC3C93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5CACBAE0" w14:textId="77777777" w:rsidR="00812960" w:rsidRDefault="008129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081215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118. }</w:t>
      </w:r>
      <w:proofErr w:type="gramEnd"/>
    </w:p>
    <w:p w14:paraId="7425F9E2" w14:textId="77777777" w:rsidR="00812960" w:rsidRPr="00812960" w:rsidRDefault="00812960" w:rsidP="00812960">
      <w:pPr>
        <w:pStyle w:val="Heading2"/>
        <w:rPr>
          <w:rtl/>
        </w:rPr>
      </w:pPr>
      <w:bookmarkStart w:id="43" w:name="_Toc218347185"/>
      <w:r w:rsidRPr="00812960">
        <w:rPr>
          <w:rtl/>
        </w:rPr>
        <w:t>تحلیل نهایی و عمیق برنامه</w:t>
      </w:r>
      <w:bookmarkEnd w:id="43"/>
    </w:p>
    <w:p w14:paraId="6FF044EA" w14:textId="00D829D1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t>۱. راز ریاضیات (</w:t>
      </w:r>
      <w:r w:rsidRPr="00812960">
        <w:rPr>
          <w:b/>
          <w:bCs/>
        </w:rPr>
        <w:t>The Math Behind</w:t>
      </w:r>
      <w:r w:rsidRPr="00812960">
        <w:rPr>
          <w:b/>
          <w:bCs/>
          <w:rtl/>
        </w:rPr>
        <w:t>):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شاید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بپرسید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چرا</w:t>
      </w:r>
      <w:r w:rsidRPr="00812960">
        <w:rPr>
          <w:rFonts w:cs="Calibri" w:hint="cs"/>
          <w:rtl/>
        </w:rPr>
        <w:t> </w:t>
      </w:r>
      <w:r>
        <w:t xml:space="preserve"> </w:t>
      </w:r>
      <w:r w:rsidRPr="00812960">
        <w:t>voltage * 100</w:t>
      </w:r>
      <w:r w:rsidRPr="00812960">
        <w:rPr>
          <w:rtl/>
        </w:rPr>
        <w:t>؟ بیایید مهندسی فکر کنیم.</w:t>
      </w:r>
    </w:p>
    <w:p w14:paraId="6F90C1E9" w14:textId="77777777" w:rsidR="00812960" w:rsidRPr="00812960" w:rsidRDefault="00812960" w:rsidP="00812960">
      <w:pPr>
        <w:numPr>
          <w:ilvl w:val="0"/>
          <w:numId w:val="97"/>
        </w:numPr>
        <w:rPr>
          <w:rtl/>
        </w:rPr>
      </w:pPr>
      <w:proofErr w:type="spellStart"/>
      <w:r w:rsidRPr="00812960">
        <w:rPr>
          <w:b/>
          <w:bCs/>
          <w:rtl/>
        </w:rPr>
        <w:t>پله‌های</w:t>
      </w:r>
      <w:proofErr w:type="spellEnd"/>
      <w:r w:rsidRPr="00812960">
        <w:rPr>
          <w:b/>
          <w:bCs/>
          <w:rtl/>
        </w:rPr>
        <w:t xml:space="preserve"> </w:t>
      </w:r>
      <w:r w:rsidRPr="00812960">
        <w:rPr>
          <w:b/>
          <w:bCs/>
        </w:rPr>
        <w:t>ADC</w:t>
      </w:r>
      <w:r w:rsidRPr="00812960">
        <w:rPr>
          <w:b/>
          <w:bCs/>
          <w:rtl/>
        </w:rPr>
        <w:t>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ولتاژ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مرجع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۵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ولت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و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۱۰۲۴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پله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داریم</w:t>
      </w:r>
      <w:r w:rsidRPr="00812960">
        <w:rPr>
          <w:rtl/>
        </w:rPr>
        <w:t xml:space="preserve">. </w:t>
      </w:r>
      <w:r w:rsidRPr="00812960">
        <w:rPr>
          <w:rFonts w:hint="cs"/>
          <w:rtl/>
        </w:rPr>
        <w:t>پس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هر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پله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برابر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با</w:t>
      </w:r>
      <w:r w:rsidRPr="00812960">
        <w:rPr>
          <w:rtl/>
        </w:rPr>
        <w:t>:</w:t>
      </w:r>
    </w:p>
    <w:p w14:paraId="1F6C000E" w14:textId="77777777" w:rsidR="00812960" w:rsidRPr="00812960" w:rsidRDefault="00812960" w:rsidP="00812960">
      <w:pPr>
        <w:numPr>
          <w:ilvl w:val="0"/>
          <w:numId w:val="97"/>
        </w:numPr>
        <w:rPr>
          <w:rtl/>
        </w:rPr>
      </w:pPr>
      <w:r w:rsidRPr="00812960">
        <w:rPr>
          <w:b/>
          <w:bCs/>
          <w:rtl/>
        </w:rPr>
        <w:t xml:space="preserve">حساسیت </w:t>
      </w:r>
      <w:proofErr w:type="spellStart"/>
      <w:r w:rsidRPr="00812960">
        <w:rPr>
          <w:b/>
          <w:bCs/>
          <w:rtl/>
        </w:rPr>
        <w:t>سنسور</w:t>
      </w:r>
      <w:proofErr w:type="spellEnd"/>
      <w:r w:rsidRPr="00812960">
        <w:rPr>
          <w:b/>
          <w:bCs/>
          <w:rtl/>
        </w:rPr>
        <w:t>:</w:t>
      </w:r>
      <w:r w:rsidRPr="00812960">
        <w:rPr>
          <w:rFonts w:cs="Calibri" w:hint="cs"/>
          <w:rtl/>
        </w:rPr>
        <w:t> </w:t>
      </w:r>
      <w:proofErr w:type="spellStart"/>
      <w:r w:rsidRPr="00812960">
        <w:rPr>
          <w:rFonts w:hint="cs"/>
          <w:rtl/>
        </w:rPr>
        <w:t>سنسور</w:t>
      </w:r>
      <w:proofErr w:type="spellEnd"/>
      <w:r w:rsidRPr="00812960">
        <w:rPr>
          <w:rtl/>
        </w:rPr>
        <w:t xml:space="preserve"> </w:t>
      </w:r>
      <w:r w:rsidRPr="00812960">
        <w:t>LM35</w:t>
      </w:r>
      <w:r w:rsidRPr="00812960">
        <w:rPr>
          <w:rtl/>
        </w:rPr>
        <w:t xml:space="preserve"> به </w:t>
      </w:r>
      <w:proofErr w:type="spellStart"/>
      <w:r w:rsidRPr="00812960">
        <w:rPr>
          <w:rtl/>
        </w:rPr>
        <w:t>ازای</w:t>
      </w:r>
      <w:proofErr w:type="spellEnd"/>
      <w:r w:rsidRPr="00812960">
        <w:rPr>
          <w:rtl/>
        </w:rPr>
        <w:t xml:space="preserve"> هر درجه ۰.۰۱ ولت </w:t>
      </w:r>
      <w:proofErr w:type="spellStart"/>
      <w:r w:rsidRPr="00812960">
        <w:rPr>
          <w:rtl/>
        </w:rPr>
        <w:t>می‌دهد</w:t>
      </w:r>
      <w:proofErr w:type="spellEnd"/>
      <w:r w:rsidRPr="00812960">
        <w:rPr>
          <w:rtl/>
        </w:rPr>
        <w:t>.</w:t>
      </w:r>
    </w:p>
    <w:p w14:paraId="0D4AEF08" w14:textId="77777777" w:rsidR="00812960" w:rsidRPr="00812960" w:rsidRDefault="00812960" w:rsidP="00812960">
      <w:pPr>
        <w:numPr>
          <w:ilvl w:val="0"/>
          <w:numId w:val="97"/>
        </w:numPr>
        <w:rPr>
          <w:rtl/>
        </w:rPr>
      </w:pPr>
      <w:r w:rsidRPr="00812960">
        <w:rPr>
          <w:rtl/>
        </w:rPr>
        <w:t xml:space="preserve">بنابراین، اگر </w:t>
      </w:r>
      <w:r w:rsidRPr="00812960">
        <w:t>ADC</w:t>
      </w:r>
      <w:r w:rsidRPr="00812960">
        <w:rPr>
          <w:rtl/>
        </w:rPr>
        <w:t xml:space="preserve"> عدد ۱ را بخواند، ولتاژ ۰.۰۰۴۸۸ است. برای تبدیل به دما:</w:t>
      </w:r>
    </w:p>
    <w:p w14:paraId="0EC0C67F" w14:textId="77777777" w:rsidR="00812960" w:rsidRPr="00812960" w:rsidRDefault="00812960" w:rsidP="00812960">
      <w:pPr>
        <w:rPr>
          <w:rtl/>
        </w:rPr>
      </w:pPr>
      <w:r w:rsidRPr="00812960">
        <w:rPr>
          <w:rtl/>
        </w:rPr>
        <w:t xml:space="preserve">یعنی هر یک واحد افزایش در عدد </w:t>
      </w:r>
      <w:r w:rsidRPr="00812960">
        <w:t>ADC</w:t>
      </w:r>
      <w:r w:rsidRPr="00812960">
        <w:rPr>
          <w:rtl/>
        </w:rPr>
        <w:t xml:space="preserve">، تقریباً نیم درجه دما را نشان </w:t>
      </w:r>
      <w:proofErr w:type="spellStart"/>
      <w:r w:rsidRPr="00812960">
        <w:rPr>
          <w:rtl/>
        </w:rPr>
        <w:t>می‌دهد</w:t>
      </w:r>
      <w:proofErr w:type="spellEnd"/>
      <w:r w:rsidRPr="00812960">
        <w:rPr>
          <w:rtl/>
        </w:rPr>
        <w:t>.</w:t>
      </w:r>
    </w:p>
    <w:p w14:paraId="148BBFA5" w14:textId="77777777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lastRenderedPageBreak/>
        <w:t>۲. دستور</w:t>
      </w:r>
      <w:r w:rsidRPr="00812960">
        <w:rPr>
          <w:rFonts w:cs="Calibri" w:hint="cs"/>
          <w:b/>
          <w:bCs/>
          <w:rtl/>
        </w:rPr>
        <w:t> </w:t>
      </w:r>
      <w:proofErr w:type="spellStart"/>
      <w:r w:rsidRPr="00812960">
        <w:t>sprintf</w:t>
      </w:r>
      <w:proofErr w:type="spellEnd"/>
      <w:r w:rsidRPr="00812960">
        <w:rPr>
          <w:b/>
          <w:bCs/>
          <w:rtl/>
        </w:rPr>
        <w:t>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ما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یک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متغیر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عددی</w:t>
      </w:r>
      <w:r w:rsidRPr="00812960">
        <w:rPr>
          <w:rtl/>
        </w:rPr>
        <w:t xml:space="preserve"> (</w:t>
      </w:r>
      <w:r w:rsidRPr="00812960">
        <w:t>temperature</w:t>
      </w:r>
      <w:r w:rsidRPr="00812960">
        <w:rPr>
          <w:rtl/>
        </w:rPr>
        <w:t>) داریم و یک تابع</w:t>
      </w:r>
      <w:r w:rsidRPr="00812960">
        <w:rPr>
          <w:rFonts w:cs="Calibri" w:hint="cs"/>
          <w:rtl/>
        </w:rPr>
        <w:t> </w:t>
      </w:r>
      <w:proofErr w:type="spellStart"/>
      <w:r w:rsidRPr="00812960">
        <w:t>LCD_String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فقط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متن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می‌گیرد</w:t>
      </w:r>
      <w:proofErr w:type="spellEnd"/>
      <w:r w:rsidRPr="00812960">
        <w:rPr>
          <w:rtl/>
        </w:rPr>
        <w:t xml:space="preserve">. </w:t>
      </w:r>
      <w:r w:rsidRPr="00812960">
        <w:rPr>
          <w:rFonts w:hint="cs"/>
          <w:rtl/>
        </w:rPr>
        <w:t>دستور</w:t>
      </w:r>
      <w:r w:rsidRPr="00812960">
        <w:rPr>
          <w:rFonts w:cs="Calibri" w:hint="cs"/>
          <w:rtl/>
        </w:rPr>
        <w:t> </w:t>
      </w:r>
      <w:proofErr w:type="spellStart"/>
      <w:r w:rsidRPr="00812960">
        <w:t>sprintf</w:t>
      </w:r>
      <w:proofErr w:type="spellEnd"/>
      <w:r w:rsidRPr="00812960">
        <w:t>(buffer, "Temp: %d", temperature)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بسیار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قدرتمند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. </w:t>
      </w:r>
      <w:r w:rsidRPr="00812960">
        <w:rPr>
          <w:rFonts w:hint="cs"/>
          <w:rtl/>
        </w:rPr>
        <w:t>دقیقاً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مثل</w:t>
      </w:r>
      <w:r w:rsidRPr="00812960">
        <w:rPr>
          <w:rFonts w:cs="Calibri" w:hint="cs"/>
          <w:rtl/>
        </w:rPr>
        <w:t> </w:t>
      </w:r>
      <w:proofErr w:type="spellStart"/>
      <w:r w:rsidRPr="00812960">
        <w:t>printf</w:t>
      </w:r>
      <w:proofErr w:type="spellEnd"/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در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کامپیوتر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عمل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می‌کند</w:t>
      </w:r>
      <w:proofErr w:type="spellEnd"/>
      <w:r w:rsidRPr="00812960">
        <w:rPr>
          <w:rFonts w:hint="cs"/>
          <w:rtl/>
        </w:rPr>
        <w:t>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این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تفاوت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خروجی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را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روی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مانیتور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چاپ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نمی‌کند</w:t>
      </w:r>
      <w:proofErr w:type="spellEnd"/>
      <w:r w:rsidRPr="00812960">
        <w:rPr>
          <w:rFonts w:hint="cs"/>
          <w:rtl/>
        </w:rPr>
        <w:t>،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بلکه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آن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را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تبدیل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متن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کرده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و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در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آرایه</w:t>
      </w:r>
      <w:r w:rsidRPr="00812960">
        <w:rPr>
          <w:rFonts w:cs="Calibri" w:hint="cs"/>
          <w:rtl/>
        </w:rPr>
        <w:t> </w:t>
      </w:r>
      <w:r w:rsidRPr="00812960">
        <w:t>buffer</w:t>
      </w:r>
      <w:r w:rsidRPr="00812960">
        <w:rPr>
          <w:rFonts w:cs="Calibri" w:hint="cs"/>
          <w:rtl/>
        </w:rPr>
        <w:t> </w:t>
      </w:r>
      <w:proofErr w:type="spellStart"/>
      <w:r w:rsidRPr="00812960">
        <w:rPr>
          <w:rFonts w:hint="cs"/>
          <w:rtl/>
        </w:rPr>
        <w:t>می‌ریزد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تا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بتوانیم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آن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را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t>LCD</w:t>
      </w:r>
      <w:r w:rsidRPr="00812960">
        <w:rPr>
          <w:rtl/>
        </w:rPr>
        <w:t xml:space="preserve"> بفرستیم.</w:t>
      </w:r>
    </w:p>
    <w:p w14:paraId="5043D7AF" w14:textId="77777777" w:rsidR="00812960" w:rsidRPr="00812960" w:rsidRDefault="00812960" w:rsidP="00812960">
      <w:pPr>
        <w:rPr>
          <w:rtl/>
        </w:rPr>
      </w:pPr>
      <w:r w:rsidRPr="00812960">
        <w:rPr>
          <w:b/>
          <w:bCs/>
          <w:rtl/>
        </w:rPr>
        <w:t xml:space="preserve">۳. مفهوم </w:t>
      </w:r>
      <w:r w:rsidRPr="00812960">
        <w:rPr>
          <w:b/>
          <w:bCs/>
        </w:rPr>
        <w:t>Polling</w:t>
      </w:r>
      <w:r w:rsidRPr="00812960">
        <w:rPr>
          <w:b/>
          <w:bCs/>
          <w:rtl/>
        </w:rPr>
        <w:t xml:space="preserve"> در تابع </w:t>
      </w:r>
      <w:proofErr w:type="spellStart"/>
      <w:r w:rsidRPr="00812960">
        <w:rPr>
          <w:b/>
          <w:bCs/>
        </w:rPr>
        <w:t>ADC_Read</w:t>
      </w:r>
      <w:proofErr w:type="spellEnd"/>
      <w:r w:rsidRPr="00812960">
        <w:rPr>
          <w:b/>
          <w:bCs/>
          <w:rtl/>
        </w:rPr>
        <w:t>: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خط</w:t>
      </w:r>
      <w:r w:rsidRPr="00812960">
        <w:rPr>
          <w:rFonts w:cs="Calibri" w:hint="cs"/>
          <w:rtl/>
        </w:rPr>
        <w:t> </w:t>
      </w:r>
      <w:r w:rsidRPr="00812960">
        <w:t>while (ADCSRA</w:t>
      </w:r>
      <w:r w:rsidRPr="00812960">
        <w:rPr>
          <w:rtl/>
        </w:rPr>
        <w:t xml:space="preserve"> &amp; (1 &lt;&lt; </w:t>
      </w:r>
      <w:r w:rsidRPr="00812960">
        <w:t>ADSC</w:t>
      </w:r>
      <w:r w:rsidRPr="00812960">
        <w:rPr>
          <w:rtl/>
        </w:rPr>
        <w:t>));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بسیار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مهم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. </w:t>
      </w:r>
      <w:r w:rsidRPr="00812960">
        <w:rPr>
          <w:rFonts w:hint="cs"/>
          <w:rtl/>
        </w:rPr>
        <w:t>عملیات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تبدیل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ولتاژ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rPr>
          <w:rFonts w:hint="cs"/>
          <w:rtl/>
        </w:rPr>
        <w:t>عدد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زمان‌بر</w:t>
      </w:r>
      <w:proofErr w:type="spellEnd"/>
      <w:r w:rsidRPr="00812960">
        <w:rPr>
          <w:rtl/>
        </w:rPr>
        <w:t xml:space="preserve"> </w:t>
      </w:r>
      <w:r w:rsidRPr="00812960">
        <w:rPr>
          <w:rFonts w:hint="cs"/>
          <w:rtl/>
        </w:rPr>
        <w:t>است</w:t>
      </w:r>
      <w:r w:rsidRPr="00812960">
        <w:rPr>
          <w:rtl/>
        </w:rPr>
        <w:t xml:space="preserve"> (</w:t>
      </w:r>
      <w:r w:rsidRPr="00812960">
        <w:rPr>
          <w:rFonts w:hint="cs"/>
          <w:rtl/>
        </w:rPr>
        <w:t>چند</w:t>
      </w:r>
      <w:r w:rsidRPr="00812960">
        <w:rPr>
          <w:rtl/>
        </w:rPr>
        <w:t xml:space="preserve"> </w:t>
      </w:r>
      <w:proofErr w:type="spellStart"/>
      <w:r w:rsidRPr="00812960">
        <w:rPr>
          <w:rFonts w:hint="cs"/>
          <w:rtl/>
        </w:rPr>
        <w:t>میکروثانیه</w:t>
      </w:r>
      <w:proofErr w:type="spellEnd"/>
      <w:r w:rsidRPr="00812960">
        <w:rPr>
          <w:rtl/>
        </w:rPr>
        <w:t xml:space="preserve">). </w:t>
      </w:r>
      <w:r w:rsidRPr="00812960">
        <w:t>CPU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نمی‌تواند</w:t>
      </w:r>
      <w:proofErr w:type="spellEnd"/>
      <w:r w:rsidRPr="00812960">
        <w:rPr>
          <w:rtl/>
        </w:rPr>
        <w:t xml:space="preserve"> بلافاصله بعد از دستور شروع، عدد را بردارد. این حلقه</w:t>
      </w:r>
      <w:r w:rsidRPr="00812960">
        <w:rPr>
          <w:rFonts w:cs="Calibri" w:hint="cs"/>
          <w:rtl/>
        </w:rPr>
        <w:t> </w:t>
      </w:r>
      <w:r w:rsidRPr="00812960">
        <w:t>while</w:t>
      </w:r>
      <w:r w:rsidRPr="00812960">
        <w:rPr>
          <w:rFonts w:cs="Calibri" w:hint="cs"/>
          <w:rtl/>
        </w:rPr>
        <w:t> </w:t>
      </w:r>
      <w:r w:rsidRPr="00812960">
        <w:rPr>
          <w:rFonts w:hint="cs"/>
          <w:rtl/>
        </w:rPr>
        <w:t>به</w:t>
      </w:r>
      <w:r w:rsidRPr="00812960">
        <w:rPr>
          <w:rtl/>
        </w:rPr>
        <w:t xml:space="preserve"> </w:t>
      </w:r>
      <w:r w:rsidRPr="00812960">
        <w:t>CPU</w:t>
      </w:r>
      <w:r w:rsidRPr="00812960">
        <w:rPr>
          <w:rtl/>
        </w:rPr>
        <w:t xml:space="preserve"> </w:t>
      </w:r>
      <w:proofErr w:type="spellStart"/>
      <w:r w:rsidRPr="00812960">
        <w:rPr>
          <w:rtl/>
        </w:rPr>
        <w:t>می‌گوید</w:t>
      </w:r>
      <w:proofErr w:type="spellEnd"/>
      <w:r w:rsidRPr="00812960">
        <w:rPr>
          <w:rtl/>
        </w:rPr>
        <w:t xml:space="preserve">: "همینجا دور خودت بچرخ و صبر کن تا چراغ </w:t>
      </w:r>
      <w:r w:rsidRPr="00812960">
        <w:t>ADSC</w:t>
      </w:r>
      <w:r w:rsidRPr="00812960">
        <w:rPr>
          <w:rtl/>
        </w:rPr>
        <w:t xml:space="preserve"> خاموش شود". وقتی خاموش شد یعنی تبدیل تمام شده و داده آماده است.</w:t>
      </w:r>
    </w:p>
    <w:p w14:paraId="2B52EF60" w14:textId="77777777" w:rsidR="00812960" w:rsidRDefault="00812960" w:rsidP="00812960">
      <w:pPr>
        <w:rPr>
          <w:rtl/>
        </w:rPr>
      </w:pPr>
    </w:p>
    <w:p w14:paraId="3399FD70" w14:textId="3F0677AF" w:rsidR="00B53FC9" w:rsidRDefault="00B53FC9" w:rsidP="00812960">
      <w:pPr>
        <w:rPr>
          <w:rtl/>
        </w:rPr>
      </w:pPr>
      <w:r>
        <w:rPr>
          <w:rtl/>
        </w:rPr>
        <w:br w:type="page"/>
      </w:r>
    </w:p>
    <w:p w14:paraId="74D23C94" w14:textId="77777777" w:rsidR="00B53FC9" w:rsidRPr="00B53FC9" w:rsidRDefault="00B53FC9" w:rsidP="00B53FC9">
      <w:pPr>
        <w:pStyle w:val="Heading1"/>
      </w:pPr>
      <w:bookmarkStart w:id="44" w:name="_Toc218347186"/>
      <w:r w:rsidRPr="00B53FC9">
        <w:rPr>
          <w:rtl/>
        </w:rPr>
        <w:lastRenderedPageBreak/>
        <w:t xml:space="preserve">فصل ۹: توقف ممنوع! جادوی </w:t>
      </w:r>
      <w:proofErr w:type="spellStart"/>
      <w:r w:rsidRPr="00B53FC9">
        <w:rPr>
          <w:rtl/>
        </w:rPr>
        <w:t>وقفه‌ها</w:t>
      </w:r>
      <w:proofErr w:type="spellEnd"/>
      <w:r w:rsidRPr="00B53FC9">
        <w:t xml:space="preserve"> (Interrupts)</w:t>
      </w:r>
      <w:bookmarkEnd w:id="44"/>
    </w:p>
    <w:p w14:paraId="406AEA88" w14:textId="5213E560" w:rsidR="00B53FC9" w:rsidRPr="00B53FC9" w:rsidRDefault="00B53FC9" w:rsidP="00B53FC9">
      <w:r w:rsidRPr="00B53FC9">
        <w:rPr>
          <w:rtl/>
        </w:rPr>
        <w:t xml:space="preserve">در </w:t>
      </w:r>
      <w:proofErr w:type="spellStart"/>
      <w:r w:rsidRPr="00B53FC9">
        <w:rPr>
          <w:rtl/>
        </w:rPr>
        <w:t>فصل‌های</w:t>
      </w:r>
      <w:proofErr w:type="spellEnd"/>
      <w:r w:rsidRPr="00B53FC9">
        <w:rPr>
          <w:rtl/>
        </w:rPr>
        <w:t xml:space="preserve"> قبل ، وقتی </w:t>
      </w:r>
      <w:proofErr w:type="spellStart"/>
      <w:r w:rsidRPr="00B53FC9">
        <w:rPr>
          <w:rtl/>
        </w:rPr>
        <w:t>می‌خواستیم</w:t>
      </w:r>
      <w:proofErr w:type="spellEnd"/>
      <w:r w:rsidRPr="00B53FC9">
        <w:rPr>
          <w:rtl/>
        </w:rPr>
        <w:t xml:space="preserve"> یک دکمه را بخوانیم، مجبور بودیم در حلقه </w:t>
      </w:r>
      <w:r w:rsidRPr="00B53FC9">
        <w:t xml:space="preserve">while(1) </w:t>
      </w:r>
      <w:r>
        <w:rPr>
          <w:rFonts w:hint="cs"/>
          <w:rtl/>
        </w:rPr>
        <w:t xml:space="preserve"> </w:t>
      </w:r>
      <w:r w:rsidRPr="00B53FC9">
        <w:rPr>
          <w:rtl/>
        </w:rPr>
        <w:t>مدام بپرسیم: «آیا دکمه فشرده شد؟... الان چی؟... الان چی؟</w:t>
      </w:r>
      <w:r w:rsidRPr="00B53FC9">
        <w:t xml:space="preserve">». </w:t>
      </w:r>
      <w:r w:rsidRPr="00B53FC9">
        <w:rPr>
          <w:rtl/>
        </w:rPr>
        <w:t xml:space="preserve">به این روش </w:t>
      </w:r>
      <w:r w:rsidRPr="00B53FC9">
        <w:rPr>
          <w:b/>
          <w:bCs/>
        </w:rPr>
        <w:t>Polling</w:t>
      </w:r>
      <w:r w:rsidRPr="00B53FC9">
        <w:t xml:space="preserve"> </w:t>
      </w:r>
      <w:r>
        <w:rPr>
          <w:rFonts w:hint="cs"/>
          <w:rtl/>
        </w:rPr>
        <w:t xml:space="preserve"> </w:t>
      </w:r>
      <w:r w:rsidRPr="00B53FC9">
        <w:rPr>
          <w:rtl/>
        </w:rPr>
        <w:t xml:space="preserve">(سرکشی مداوم) </w:t>
      </w:r>
      <w:proofErr w:type="spellStart"/>
      <w:r w:rsidRPr="00B53FC9">
        <w:rPr>
          <w:rtl/>
        </w:rPr>
        <w:t>می‌گویند</w:t>
      </w:r>
      <w:proofErr w:type="spellEnd"/>
      <w:r w:rsidRPr="00B53FC9">
        <w:t xml:space="preserve">. </w:t>
      </w:r>
      <w:r w:rsidRPr="00B53FC9">
        <w:rPr>
          <w:rtl/>
        </w:rPr>
        <w:t>مشکل بزرگ اینجاست که وقتی</w:t>
      </w:r>
      <w:r w:rsidRPr="00B53FC9">
        <w:t xml:space="preserve"> CPU </w:t>
      </w:r>
      <w:r w:rsidRPr="00B53FC9">
        <w:rPr>
          <w:rtl/>
        </w:rPr>
        <w:t xml:space="preserve">مشغول این سوال تکراری است، یا مشغول یک </w:t>
      </w:r>
      <w:r w:rsidRPr="00B53FC9">
        <w:t xml:space="preserve">delay </w:t>
      </w:r>
      <w:r>
        <w:rPr>
          <w:rFonts w:hint="cs"/>
          <w:rtl/>
        </w:rPr>
        <w:t xml:space="preserve"> </w:t>
      </w:r>
      <w:r w:rsidRPr="00B53FC9">
        <w:rPr>
          <w:rtl/>
        </w:rPr>
        <w:t xml:space="preserve">طولانی است، </w:t>
      </w:r>
      <w:proofErr w:type="spellStart"/>
      <w:r w:rsidRPr="00B53FC9">
        <w:rPr>
          <w:rtl/>
        </w:rPr>
        <w:t>نمی‌تواند</w:t>
      </w:r>
      <w:proofErr w:type="spellEnd"/>
      <w:r w:rsidRPr="00B53FC9">
        <w:rPr>
          <w:rtl/>
        </w:rPr>
        <w:t xml:space="preserve"> کار دیگری انجام دهد. اگر یک اتفاق اورژانسی بیفتد،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شاید اصلاً متوجه نشود</w:t>
      </w:r>
      <w:r w:rsidRPr="00B53FC9">
        <w:t>!</w:t>
      </w:r>
    </w:p>
    <w:p w14:paraId="60B44B7B" w14:textId="10A36028" w:rsidR="00B53FC9" w:rsidRDefault="00B53FC9" w:rsidP="00B53FC9">
      <w:pPr>
        <w:rPr>
          <w:rtl/>
        </w:rPr>
      </w:pPr>
      <w:r w:rsidRPr="00B53FC9">
        <w:rPr>
          <w:b/>
          <w:bCs/>
          <w:rtl/>
        </w:rPr>
        <w:t>راه حل: وقفه</w:t>
      </w:r>
      <w:r w:rsidRPr="00B53FC9">
        <w:rPr>
          <w:b/>
          <w:bCs/>
        </w:rPr>
        <w:t xml:space="preserve"> (Interrupt)</w:t>
      </w:r>
      <w:r w:rsidRPr="00B53FC9">
        <w:t xml:space="preserve"> </w:t>
      </w:r>
      <w:r w:rsidRPr="00B53FC9">
        <w:rPr>
          <w:rtl/>
        </w:rPr>
        <w:t xml:space="preserve">وقفه دقیقا مثل زنگ در خانه است. شما مشغول دیدن فیلم هستید (برنامه اصلی) و اصلا به در نگاه </w:t>
      </w:r>
      <w:proofErr w:type="spellStart"/>
      <w:r w:rsidRPr="00B53FC9">
        <w:rPr>
          <w:rtl/>
        </w:rPr>
        <w:t>نمی‌کنید</w:t>
      </w:r>
      <w:proofErr w:type="spellEnd"/>
      <w:r w:rsidRPr="00B53FC9">
        <w:rPr>
          <w:rtl/>
        </w:rPr>
        <w:t xml:space="preserve">. وقتی پستچی زنگ را </w:t>
      </w:r>
      <w:proofErr w:type="spellStart"/>
      <w:r w:rsidRPr="00B53FC9">
        <w:rPr>
          <w:rtl/>
        </w:rPr>
        <w:t>می‌زند</w:t>
      </w:r>
      <w:proofErr w:type="spellEnd"/>
      <w:r w:rsidRPr="00B53FC9">
        <w:rPr>
          <w:rtl/>
        </w:rPr>
        <w:t xml:space="preserve"> (سیگنال </w:t>
      </w:r>
      <w:proofErr w:type="spellStart"/>
      <w:r w:rsidRPr="00B53FC9">
        <w:rPr>
          <w:rtl/>
        </w:rPr>
        <w:t>سخت‌افزاری</w:t>
      </w:r>
      <w:proofErr w:type="spellEnd"/>
      <w:r w:rsidRPr="00B53FC9">
        <w:rPr>
          <w:rtl/>
        </w:rPr>
        <w:t xml:space="preserve">)، شما فیلم را </w:t>
      </w:r>
      <w:r>
        <w:rPr>
          <w:b/>
          <w:bCs/>
        </w:rPr>
        <w:t xml:space="preserve"> </w:t>
      </w:r>
      <w:r w:rsidRPr="00B53FC9">
        <w:rPr>
          <w:b/>
          <w:bCs/>
        </w:rPr>
        <w:t>Pause</w:t>
      </w:r>
      <w:r w:rsidRPr="00B53FC9">
        <w:t xml:space="preserve"> </w:t>
      </w:r>
      <w:proofErr w:type="spellStart"/>
      <w:r w:rsidRPr="00B53FC9">
        <w:rPr>
          <w:rtl/>
        </w:rPr>
        <w:t>می‌کنید</w:t>
      </w:r>
      <w:proofErr w:type="spellEnd"/>
      <w:r w:rsidRPr="00B53FC9">
        <w:rPr>
          <w:rtl/>
        </w:rPr>
        <w:t xml:space="preserve">، </w:t>
      </w:r>
      <w:proofErr w:type="spellStart"/>
      <w:r w:rsidRPr="00B53FC9">
        <w:rPr>
          <w:rtl/>
        </w:rPr>
        <w:t>می‌روید</w:t>
      </w:r>
      <w:proofErr w:type="spellEnd"/>
      <w:r w:rsidRPr="00B53FC9">
        <w:rPr>
          <w:rtl/>
        </w:rPr>
        <w:t xml:space="preserve"> بسته را </w:t>
      </w:r>
      <w:proofErr w:type="spellStart"/>
      <w:r w:rsidRPr="00B53FC9">
        <w:rPr>
          <w:rtl/>
        </w:rPr>
        <w:t>می‌گیرید</w:t>
      </w:r>
      <w:proofErr w:type="spellEnd"/>
      <w:r w:rsidRPr="00B53FC9">
        <w:rPr>
          <w:rtl/>
        </w:rPr>
        <w:t xml:space="preserve"> (اجرای تابع وقفه)، و دوباره </w:t>
      </w:r>
      <w:proofErr w:type="spellStart"/>
      <w:r w:rsidRPr="00B53FC9">
        <w:rPr>
          <w:rtl/>
        </w:rPr>
        <w:t>برمی‌گردید</w:t>
      </w:r>
      <w:proofErr w:type="spellEnd"/>
      <w:r w:rsidRPr="00B53FC9">
        <w:rPr>
          <w:rtl/>
        </w:rPr>
        <w:t xml:space="preserve"> و ادامه فیلم را </w:t>
      </w:r>
      <w:proofErr w:type="spellStart"/>
      <w:r w:rsidRPr="00B53FC9">
        <w:rPr>
          <w:rtl/>
        </w:rPr>
        <w:t>می‌بینید</w:t>
      </w:r>
      <w:proofErr w:type="spellEnd"/>
      <w:r w:rsidRPr="00B53FC9">
        <w:t>.</w:t>
      </w:r>
    </w:p>
    <w:p w14:paraId="1D6063DA" w14:textId="77777777" w:rsidR="00B53FC9" w:rsidRPr="00B53FC9" w:rsidRDefault="00B53FC9" w:rsidP="00B53FC9">
      <w:pPr>
        <w:rPr>
          <w:rFonts w:hint="cs"/>
          <w:rtl/>
        </w:rPr>
      </w:pPr>
    </w:p>
    <w:p w14:paraId="7FC092FC" w14:textId="77777777" w:rsidR="00B53FC9" w:rsidRPr="00B53FC9" w:rsidRDefault="00B53FC9" w:rsidP="00B53FC9">
      <w:pPr>
        <w:pStyle w:val="Heading2"/>
      </w:pPr>
      <w:bookmarkStart w:id="45" w:name="_Toc218347187"/>
      <w:r w:rsidRPr="00B53FC9">
        <w:rPr>
          <w:rtl/>
        </w:rPr>
        <w:t>سناریوی پروژه</w:t>
      </w:r>
      <w:bookmarkEnd w:id="45"/>
    </w:p>
    <w:p w14:paraId="5A4E159E" w14:textId="77777777" w:rsidR="00B53FC9" w:rsidRDefault="00B53FC9" w:rsidP="00B53FC9">
      <w:r w:rsidRPr="00B53FC9">
        <w:rPr>
          <w:rtl/>
        </w:rPr>
        <w:t xml:space="preserve">ما </w:t>
      </w:r>
      <w:proofErr w:type="spellStart"/>
      <w:r w:rsidRPr="00B53FC9">
        <w:rPr>
          <w:rtl/>
        </w:rPr>
        <w:t>می‌خواهیم</w:t>
      </w:r>
      <w:proofErr w:type="spellEnd"/>
      <w:r w:rsidRPr="00B53FC9">
        <w:rPr>
          <w:rtl/>
        </w:rPr>
        <w:t xml:space="preserve"> قدرت واقعی وقفه را ببینیم</w:t>
      </w:r>
      <w:r w:rsidRPr="00B53FC9">
        <w:t>:</w:t>
      </w:r>
    </w:p>
    <w:p w14:paraId="09F24ABA" w14:textId="7E0859CC" w:rsidR="00B53FC9" w:rsidRDefault="00B53FC9" w:rsidP="00B53FC9">
      <w:pPr>
        <w:rPr>
          <w:rFonts w:hint="cs"/>
          <w:rtl/>
        </w:rPr>
      </w:pPr>
      <w:r w:rsidRPr="00B53FC9">
        <w:t xml:space="preserve"> </w:t>
      </w:r>
      <w:r w:rsidRPr="00B53FC9">
        <w:rPr>
          <w:rtl/>
        </w:rPr>
        <w:t>۱</w:t>
      </w:r>
      <w:r w:rsidRPr="00B53FC9">
        <w:t xml:space="preserve">. </w:t>
      </w:r>
      <w:r w:rsidRPr="00B53FC9">
        <w:rPr>
          <w:b/>
          <w:bCs/>
          <w:rtl/>
        </w:rPr>
        <w:t>وظیفه اصلی</w:t>
      </w:r>
      <w:r w:rsidRPr="00B53FC9">
        <w:rPr>
          <w:b/>
          <w:bCs/>
        </w:rPr>
        <w:t xml:space="preserve"> (Main Loop):</w:t>
      </w:r>
      <w:r w:rsidRPr="00B53FC9">
        <w:t xml:space="preserve"> </w:t>
      </w:r>
      <w:r w:rsidRPr="00B53FC9">
        <w:rPr>
          <w:rtl/>
        </w:rPr>
        <w:t>یک</w:t>
      </w:r>
      <w:r w:rsidRPr="00B53FC9">
        <w:t xml:space="preserve"> LED </w:t>
      </w:r>
      <w:r w:rsidRPr="00B53FC9">
        <w:rPr>
          <w:rtl/>
        </w:rPr>
        <w:t xml:space="preserve">سبز دائماً هر ۱ ثانیه روشن و خاموش </w:t>
      </w:r>
      <w:proofErr w:type="spellStart"/>
      <w:r w:rsidRPr="00B53FC9">
        <w:rPr>
          <w:rtl/>
        </w:rPr>
        <w:t>می‌شود</w:t>
      </w:r>
      <w:proofErr w:type="spellEnd"/>
      <w:r w:rsidRPr="00B53FC9">
        <w:t xml:space="preserve"> </w:t>
      </w:r>
      <w:r w:rsidRPr="00B53FC9">
        <w:rPr>
          <w:rtl/>
        </w:rPr>
        <w:t>این</w:t>
      </w:r>
      <w:r w:rsidRPr="00B53FC9">
        <w:t xml:space="preserve"> LED </w:t>
      </w:r>
      <w:r w:rsidRPr="00B53FC9">
        <w:rPr>
          <w:rtl/>
        </w:rPr>
        <w:t xml:space="preserve">نماد کارهای روزمره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است</w:t>
      </w:r>
      <w:r>
        <w:rPr>
          <w:rFonts w:hint="cs"/>
          <w:rtl/>
        </w:rPr>
        <w:t>.</w:t>
      </w:r>
    </w:p>
    <w:p w14:paraId="19D3BD91" w14:textId="0AB2D717" w:rsidR="00B53FC9" w:rsidRPr="00B53FC9" w:rsidRDefault="00B53FC9" w:rsidP="00B53FC9">
      <w:r w:rsidRPr="00B53FC9">
        <w:t xml:space="preserve"> </w:t>
      </w:r>
      <w:r w:rsidRPr="00B53FC9">
        <w:rPr>
          <w:rtl/>
        </w:rPr>
        <w:t>۲</w:t>
      </w:r>
      <w:r w:rsidRPr="00B53FC9">
        <w:t xml:space="preserve">. </w:t>
      </w:r>
      <w:r w:rsidRPr="00B53FC9">
        <w:rPr>
          <w:b/>
          <w:bCs/>
          <w:rtl/>
        </w:rPr>
        <w:t>وظیفه اورژانسی</w:t>
      </w:r>
      <w:r w:rsidRPr="00B53FC9">
        <w:rPr>
          <w:b/>
          <w:bCs/>
        </w:rPr>
        <w:t xml:space="preserve"> (Interrupt):</w:t>
      </w:r>
      <w:r w:rsidRPr="00B53FC9">
        <w:t xml:space="preserve"> </w:t>
      </w:r>
      <w:r w:rsidRPr="00B53FC9">
        <w:rPr>
          <w:rtl/>
        </w:rPr>
        <w:t>یک دکمه داریم که به محض فشرده شدن، یک</w:t>
      </w:r>
      <w:r w:rsidRPr="00B53FC9">
        <w:t xml:space="preserve"> LED </w:t>
      </w:r>
      <w:r w:rsidRPr="00B53FC9">
        <w:rPr>
          <w:rtl/>
        </w:rPr>
        <w:t>قرمز را روشن/خاموش</w:t>
      </w:r>
      <w:r w:rsidRPr="00B53FC9">
        <w:t xml:space="preserve"> (Toggle) </w:t>
      </w:r>
      <w:proofErr w:type="spellStart"/>
      <w:r w:rsidRPr="00B53FC9">
        <w:rPr>
          <w:rtl/>
        </w:rPr>
        <w:t>می‌کند</w:t>
      </w:r>
      <w:proofErr w:type="spellEnd"/>
      <w:r w:rsidRPr="00B53FC9">
        <w:t>.</w:t>
      </w:r>
    </w:p>
    <w:p w14:paraId="6B1C2C6E" w14:textId="77777777" w:rsidR="00B53FC9" w:rsidRDefault="00B53FC9" w:rsidP="00B53FC9">
      <w:pPr>
        <w:rPr>
          <w:rtl/>
        </w:rPr>
      </w:pPr>
      <w:r w:rsidRPr="00B53FC9">
        <w:rPr>
          <w:rtl/>
        </w:rPr>
        <w:t xml:space="preserve">نکته طلایی: حتی اگر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وسط آن ۱ ثانیه تاخیر</w:t>
      </w:r>
      <w:r w:rsidRPr="00B53FC9">
        <w:t xml:space="preserve"> (Delay) </w:t>
      </w:r>
      <w:r w:rsidRPr="00B53FC9">
        <w:rPr>
          <w:rtl/>
        </w:rPr>
        <w:t>باشد و خوابیده باشد، با زدن دکمه باید بیدار شود و</w:t>
      </w:r>
      <w:r w:rsidRPr="00B53FC9">
        <w:t xml:space="preserve"> LED </w:t>
      </w:r>
      <w:r w:rsidRPr="00B53FC9">
        <w:rPr>
          <w:rtl/>
        </w:rPr>
        <w:t>قرمز را عوض کند</w:t>
      </w:r>
      <w:r w:rsidRPr="00B53FC9">
        <w:t>!</w:t>
      </w:r>
    </w:p>
    <w:p w14:paraId="52238F2D" w14:textId="77777777" w:rsidR="00B53FC9" w:rsidRPr="00B53FC9" w:rsidRDefault="00B53FC9" w:rsidP="00B53FC9"/>
    <w:p w14:paraId="32E1601D" w14:textId="77777777" w:rsidR="00B53FC9" w:rsidRPr="00B53FC9" w:rsidRDefault="00B53FC9" w:rsidP="00307B9A">
      <w:pPr>
        <w:pStyle w:val="Heading2"/>
      </w:pPr>
      <w:bookmarkStart w:id="46" w:name="_Toc218347188"/>
      <w:proofErr w:type="spellStart"/>
      <w:r w:rsidRPr="00B53FC9">
        <w:rPr>
          <w:rtl/>
        </w:rPr>
        <w:lastRenderedPageBreak/>
        <w:t>سخت‌افزار</w:t>
      </w:r>
      <w:proofErr w:type="spellEnd"/>
      <w:r w:rsidRPr="00B53FC9">
        <w:rPr>
          <w:rtl/>
        </w:rPr>
        <w:t xml:space="preserve">: </w:t>
      </w:r>
      <w:proofErr w:type="spellStart"/>
      <w:r w:rsidRPr="00B53FC9">
        <w:rPr>
          <w:rtl/>
        </w:rPr>
        <w:t>پایه‌های</w:t>
      </w:r>
      <w:proofErr w:type="spellEnd"/>
      <w:r w:rsidRPr="00B53FC9">
        <w:rPr>
          <w:rtl/>
        </w:rPr>
        <w:t xml:space="preserve"> خاص</w:t>
      </w:r>
      <w:bookmarkEnd w:id="46"/>
    </w:p>
    <w:p w14:paraId="0B30FE99" w14:textId="44FE03B9" w:rsidR="00B53FC9" w:rsidRPr="00B53FC9" w:rsidRDefault="00B53FC9" w:rsidP="00B53FC9">
      <w:r w:rsidRPr="00B53FC9">
        <w:rPr>
          <w:rtl/>
        </w:rPr>
        <w:t>در</w:t>
      </w:r>
      <w:r w:rsidRPr="00B53FC9">
        <w:t xml:space="preserve"> ATmega32 </w:t>
      </w:r>
      <w:r w:rsidRPr="00B53FC9">
        <w:rPr>
          <w:rtl/>
        </w:rPr>
        <w:t xml:space="preserve">ما </w:t>
      </w:r>
      <w:proofErr w:type="spellStart"/>
      <w:r w:rsidRPr="00B53FC9">
        <w:rPr>
          <w:rtl/>
        </w:rPr>
        <w:t>نمی‌توانیم</w:t>
      </w:r>
      <w:proofErr w:type="spellEnd"/>
      <w:r w:rsidRPr="00B53FC9">
        <w:rPr>
          <w:rtl/>
        </w:rPr>
        <w:t xml:space="preserve"> دکمه وقفه را به هر </w:t>
      </w:r>
      <w:proofErr w:type="spellStart"/>
      <w:r w:rsidRPr="00B53FC9">
        <w:rPr>
          <w:rtl/>
        </w:rPr>
        <w:t>پایه‌ای</w:t>
      </w:r>
      <w:proofErr w:type="spellEnd"/>
      <w:r w:rsidRPr="00B53FC9">
        <w:rPr>
          <w:rtl/>
        </w:rPr>
        <w:t xml:space="preserve"> وصل کنیم. ما </w:t>
      </w:r>
      <w:proofErr w:type="spellStart"/>
      <w:r w:rsidRPr="00B53FC9">
        <w:rPr>
          <w:rtl/>
        </w:rPr>
        <w:t>پایه‌های</w:t>
      </w:r>
      <w:proofErr w:type="spellEnd"/>
      <w:r w:rsidRPr="00B53FC9">
        <w:rPr>
          <w:rtl/>
        </w:rPr>
        <w:t xml:space="preserve"> مخصوصی به نام </w:t>
      </w:r>
      <w:r>
        <w:rPr>
          <w:b/>
          <w:bCs/>
        </w:rPr>
        <w:t xml:space="preserve"> </w:t>
      </w:r>
      <w:r w:rsidRPr="00B53FC9">
        <w:rPr>
          <w:b/>
          <w:bCs/>
        </w:rPr>
        <w:t>INT0</w:t>
      </w:r>
      <w:r w:rsidRPr="00B53FC9">
        <w:t xml:space="preserve"> </w:t>
      </w:r>
      <w:r w:rsidRPr="00B53FC9">
        <w:rPr>
          <w:rtl/>
        </w:rPr>
        <w:t xml:space="preserve">و </w:t>
      </w:r>
      <w:r>
        <w:rPr>
          <w:b/>
          <w:bCs/>
        </w:rPr>
        <w:t xml:space="preserve"> </w:t>
      </w:r>
      <w:r w:rsidRPr="00B53FC9">
        <w:rPr>
          <w:b/>
          <w:bCs/>
        </w:rPr>
        <w:t>INT1</w:t>
      </w:r>
      <w:r w:rsidRPr="00B53FC9">
        <w:t xml:space="preserve"> </w:t>
      </w:r>
      <w:r w:rsidRPr="00B53FC9">
        <w:rPr>
          <w:rtl/>
        </w:rPr>
        <w:t xml:space="preserve">و </w:t>
      </w:r>
      <w:r>
        <w:rPr>
          <w:b/>
          <w:bCs/>
        </w:rPr>
        <w:t xml:space="preserve"> </w:t>
      </w:r>
      <w:r w:rsidRPr="00B53FC9">
        <w:rPr>
          <w:b/>
          <w:bCs/>
        </w:rPr>
        <w:t>INT2</w:t>
      </w:r>
      <w:r w:rsidRPr="00B53FC9">
        <w:t xml:space="preserve"> </w:t>
      </w:r>
      <w:r w:rsidRPr="00B53FC9">
        <w:rPr>
          <w:rtl/>
        </w:rPr>
        <w:t>داریم</w:t>
      </w:r>
      <w:r w:rsidRPr="00B53FC9">
        <w:t xml:space="preserve">. </w:t>
      </w:r>
      <w:r w:rsidRPr="00B53FC9">
        <w:rPr>
          <w:rtl/>
        </w:rPr>
        <w:t xml:space="preserve">برای این پروژه از </w:t>
      </w:r>
      <w:r w:rsidRPr="00B53FC9">
        <w:rPr>
          <w:b/>
          <w:bCs/>
        </w:rPr>
        <w:t>INT0</w:t>
      </w:r>
      <w:r w:rsidRPr="00B53FC9">
        <w:t xml:space="preserve"> </w:t>
      </w:r>
      <w:r>
        <w:rPr>
          <w:rFonts w:hint="cs"/>
          <w:rtl/>
        </w:rPr>
        <w:t xml:space="preserve"> </w:t>
      </w:r>
      <w:r w:rsidRPr="00B53FC9">
        <w:rPr>
          <w:rtl/>
        </w:rPr>
        <w:t xml:space="preserve">استفاده </w:t>
      </w:r>
      <w:proofErr w:type="spellStart"/>
      <w:r w:rsidRPr="00B53FC9">
        <w:rPr>
          <w:rtl/>
        </w:rPr>
        <w:t>می‌کنیم</w:t>
      </w:r>
      <w:proofErr w:type="spellEnd"/>
      <w:r w:rsidRPr="00B53FC9">
        <w:rPr>
          <w:rtl/>
        </w:rPr>
        <w:t xml:space="preserve"> که روی پایه </w:t>
      </w:r>
      <w:r w:rsidRPr="00B53FC9">
        <w:rPr>
          <w:b/>
          <w:bCs/>
        </w:rPr>
        <w:t>PD2</w:t>
      </w:r>
      <w:r w:rsidRPr="00B53FC9">
        <w:t xml:space="preserve"> </w:t>
      </w:r>
      <w:r>
        <w:rPr>
          <w:rFonts w:hint="cs"/>
          <w:rtl/>
        </w:rPr>
        <w:t xml:space="preserve"> </w:t>
      </w:r>
      <w:r w:rsidRPr="00B53FC9">
        <w:rPr>
          <w:rtl/>
        </w:rPr>
        <w:t>(پایه شماره ۱۶) قرار دارد</w:t>
      </w:r>
      <w:r w:rsidRPr="00B53FC9">
        <w:t>.</w:t>
      </w:r>
    </w:p>
    <w:p w14:paraId="268E4A7E" w14:textId="77777777" w:rsidR="00B50247" w:rsidRDefault="00B53FC9" w:rsidP="00B50247">
      <w:pPr>
        <w:rPr>
          <w:b/>
          <w:bCs/>
        </w:rPr>
      </w:pPr>
      <w:r w:rsidRPr="00B53FC9">
        <w:rPr>
          <w:b/>
          <w:bCs/>
          <w:rtl/>
        </w:rPr>
        <w:t xml:space="preserve">اتصالات در </w:t>
      </w:r>
      <w:proofErr w:type="spellStart"/>
      <w:r w:rsidRPr="00B53FC9">
        <w:rPr>
          <w:b/>
          <w:bCs/>
          <w:rtl/>
        </w:rPr>
        <w:t>پروتئوس</w:t>
      </w:r>
      <w:proofErr w:type="spellEnd"/>
      <w:r w:rsidRPr="00B53FC9">
        <w:rPr>
          <w:b/>
          <w:bCs/>
        </w:rPr>
        <w:t>:</w:t>
      </w:r>
    </w:p>
    <w:p w14:paraId="185E3FA2" w14:textId="77E7CAB6" w:rsidR="00B53FC9" w:rsidRDefault="00B50247" w:rsidP="00B50247">
      <w:r>
        <w:rPr>
          <w:b/>
          <w:bCs/>
        </w:rPr>
        <w:t>.</w:t>
      </w:r>
      <w:r w:rsidR="00B53FC9" w:rsidRPr="00B53FC9">
        <w:t xml:space="preserve"> </w:t>
      </w:r>
      <w:r w:rsidR="00B53FC9" w:rsidRPr="00B53FC9">
        <w:rPr>
          <w:rtl/>
        </w:rPr>
        <w:t>۱</w:t>
      </w:r>
      <w:r w:rsidR="00B53FC9" w:rsidRPr="00B53FC9">
        <w:t xml:space="preserve">. </w:t>
      </w:r>
      <w:r w:rsidR="00B53FC9" w:rsidRPr="00B53FC9">
        <w:rPr>
          <w:b/>
          <w:bCs/>
        </w:rPr>
        <w:t xml:space="preserve">LED </w:t>
      </w:r>
      <w:r w:rsidR="00B53FC9" w:rsidRPr="00B53FC9">
        <w:rPr>
          <w:b/>
          <w:bCs/>
          <w:rtl/>
        </w:rPr>
        <w:t>سبز</w:t>
      </w:r>
      <w:r w:rsidR="00B53FC9" w:rsidRPr="00B53FC9">
        <w:rPr>
          <w:b/>
          <w:bCs/>
        </w:rPr>
        <w:t xml:space="preserve"> (Main):</w:t>
      </w:r>
      <w:r w:rsidR="00B53FC9" w:rsidRPr="00B53FC9">
        <w:t xml:space="preserve"> </w:t>
      </w:r>
      <w:r w:rsidR="00B53FC9" w:rsidRPr="00B53FC9">
        <w:rPr>
          <w:rtl/>
        </w:rPr>
        <w:t xml:space="preserve">به </w:t>
      </w:r>
      <w:proofErr w:type="gramStart"/>
      <w:r w:rsidR="00B53FC9" w:rsidRPr="00B53FC9">
        <w:rPr>
          <w:rtl/>
        </w:rPr>
        <w:t xml:space="preserve">پایه </w:t>
      </w:r>
      <w:r w:rsidR="00B53FC9">
        <w:rPr>
          <w:b/>
          <w:bCs/>
        </w:rPr>
        <w:t xml:space="preserve"> </w:t>
      </w:r>
      <w:r w:rsidR="00B53FC9" w:rsidRPr="00B53FC9">
        <w:rPr>
          <w:b/>
          <w:bCs/>
        </w:rPr>
        <w:t>PC</w:t>
      </w:r>
      <w:proofErr w:type="gramEnd"/>
      <w:r w:rsidR="00B53FC9" w:rsidRPr="00B53FC9">
        <w:rPr>
          <w:b/>
          <w:bCs/>
        </w:rPr>
        <w:t>0</w:t>
      </w:r>
      <w:r w:rsidR="00B53FC9" w:rsidRPr="00B53FC9">
        <w:t xml:space="preserve"> </w:t>
      </w:r>
      <w:r w:rsidR="00B53FC9" w:rsidRPr="00B53FC9">
        <w:rPr>
          <w:rtl/>
        </w:rPr>
        <w:t>وصل شود</w:t>
      </w:r>
      <w:r w:rsidR="00B53FC9" w:rsidRPr="00B53FC9">
        <w:t xml:space="preserve">. </w:t>
      </w:r>
    </w:p>
    <w:p w14:paraId="684A943C" w14:textId="66BE0768" w:rsidR="00B53FC9" w:rsidRDefault="00B53FC9" w:rsidP="00B53FC9">
      <w:pPr>
        <w:rPr>
          <w:rtl/>
        </w:rPr>
      </w:pPr>
      <w:r>
        <w:rPr>
          <w:rFonts w:hint="cs"/>
          <w:rtl/>
        </w:rPr>
        <w:t>.</w:t>
      </w:r>
      <w:r w:rsidRPr="00B53FC9">
        <w:rPr>
          <w:rtl/>
        </w:rPr>
        <w:t>۲</w:t>
      </w:r>
      <w:r w:rsidRPr="00B53FC9">
        <w:t xml:space="preserve">. </w:t>
      </w:r>
      <w:r w:rsidRPr="00B53FC9">
        <w:rPr>
          <w:b/>
          <w:bCs/>
        </w:rPr>
        <w:t xml:space="preserve">LED </w:t>
      </w:r>
      <w:r w:rsidRPr="00B53FC9">
        <w:rPr>
          <w:b/>
          <w:bCs/>
          <w:rtl/>
        </w:rPr>
        <w:t>قرمز</w:t>
      </w:r>
      <w:r w:rsidRPr="00B53FC9">
        <w:rPr>
          <w:b/>
          <w:bCs/>
        </w:rPr>
        <w:t xml:space="preserve"> (Interrupt):</w:t>
      </w:r>
      <w:r w:rsidRPr="00B53FC9">
        <w:t xml:space="preserve"> </w:t>
      </w:r>
      <w:r w:rsidRPr="00B53FC9">
        <w:rPr>
          <w:rtl/>
        </w:rPr>
        <w:t xml:space="preserve">به </w:t>
      </w:r>
      <w:proofErr w:type="gramStart"/>
      <w:r w:rsidRPr="00B53FC9">
        <w:rPr>
          <w:rtl/>
        </w:rPr>
        <w:t xml:space="preserve">پایه </w:t>
      </w:r>
      <w:r>
        <w:rPr>
          <w:b/>
          <w:bCs/>
        </w:rPr>
        <w:t xml:space="preserve"> </w:t>
      </w:r>
      <w:r w:rsidRPr="00B53FC9">
        <w:rPr>
          <w:b/>
          <w:bCs/>
        </w:rPr>
        <w:t>PC</w:t>
      </w:r>
      <w:proofErr w:type="gramEnd"/>
      <w:r w:rsidRPr="00B53FC9">
        <w:rPr>
          <w:b/>
          <w:bCs/>
        </w:rPr>
        <w:t>1</w:t>
      </w:r>
      <w:r w:rsidRPr="00B53FC9">
        <w:t xml:space="preserve"> </w:t>
      </w:r>
      <w:r w:rsidRPr="00B53FC9">
        <w:rPr>
          <w:rtl/>
        </w:rPr>
        <w:t>وصل شود</w:t>
      </w:r>
    </w:p>
    <w:p w14:paraId="71A3E0B0" w14:textId="1539F470" w:rsidR="00B53FC9" w:rsidRPr="00B53FC9" w:rsidRDefault="00B53FC9" w:rsidP="00B53FC9">
      <w:r w:rsidRPr="00B53FC9">
        <w:t xml:space="preserve">. </w:t>
      </w:r>
      <w:r w:rsidRPr="00B53FC9">
        <w:rPr>
          <w:rtl/>
        </w:rPr>
        <w:t>۳</w:t>
      </w:r>
      <w:r w:rsidRPr="00B53FC9">
        <w:t xml:space="preserve">. </w:t>
      </w:r>
      <w:r w:rsidRPr="00B53FC9">
        <w:rPr>
          <w:b/>
          <w:bCs/>
          <w:rtl/>
        </w:rPr>
        <w:t>دکمه</w:t>
      </w:r>
      <w:r w:rsidRPr="00B53FC9">
        <w:rPr>
          <w:b/>
          <w:bCs/>
        </w:rPr>
        <w:t xml:space="preserve"> (Button):</w:t>
      </w:r>
      <w:r w:rsidRPr="00B53FC9">
        <w:t xml:space="preserve"> </w:t>
      </w:r>
      <w:r w:rsidRPr="00B53FC9">
        <w:rPr>
          <w:rtl/>
        </w:rPr>
        <w:t xml:space="preserve">یک سر به </w:t>
      </w:r>
      <w:r>
        <w:rPr>
          <w:b/>
          <w:bCs/>
        </w:rPr>
        <w:t xml:space="preserve"> </w:t>
      </w:r>
      <w:r w:rsidRPr="00B53FC9">
        <w:rPr>
          <w:b/>
          <w:bCs/>
        </w:rPr>
        <w:t>PD2</w:t>
      </w:r>
      <w:r w:rsidRPr="00B53FC9">
        <w:t xml:space="preserve"> </w:t>
      </w:r>
      <w:r w:rsidRPr="00B53FC9">
        <w:rPr>
          <w:rtl/>
        </w:rPr>
        <w:t xml:space="preserve">و سر دیگر به </w:t>
      </w:r>
      <w:r w:rsidRPr="00B53FC9">
        <w:rPr>
          <w:b/>
          <w:bCs/>
        </w:rPr>
        <w:t>GND</w:t>
      </w:r>
      <w:r w:rsidRPr="00B53FC9">
        <w:t xml:space="preserve"> </w:t>
      </w:r>
      <w:r>
        <w:rPr>
          <w:rFonts w:hint="cs"/>
          <w:rtl/>
        </w:rPr>
        <w:t xml:space="preserve"> </w:t>
      </w:r>
      <w:r w:rsidRPr="00B53FC9">
        <w:rPr>
          <w:rtl/>
        </w:rPr>
        <w:t>زمین</w:t>
      </w:r>
      <w:r>
        <w:rPr>
          <w:rFonts w:hint="cs"/>
          <w:rtl/>
        </w:rPr>
        <w:t>.</w:t>
      </w:r>
    </w:p>
    <w:p w14:paraId="36EFA71D" w14:textId="77777777" w:rsidR="00B53FC9" w:rsidRDefault="00B53FC9" w:rsidP="00B53FC9">
      <w:pPr>
        <w:rPr>
          <w:b/>
          <w:bCs/>
          <w:rtl/>
        </w:rPr>
      </w:pPr>
      <w:proofErr w:type="spellStart"/>
      <w:r w:rsidRPr="00B53FC9">
        <w:rPr>
          <w:b/>
          <w:bCs/>
          <w:rtl/>
        </w:rPr>
        <w:t>تنظیمات</w:t>
      </w:r>
      <w:proofErr w:type="spellEnd"/>
      <w:r w:rsidRPr="00B53FC9">
        <w:rPr>
          <w:b/>
          <w:bCs/>
          <w:rtl/>
        </w:rPr>
        <w:t xml:space="preserve"> </w:t>
      </w:r>
      <w:proofErr w:type="spellStart"/>
      <w:r w:rsidRPr="00B53FC9">
        <w:rPr>
          <w:b/>
          <w:bCs/>
          <w:rtl/>
        </w:rPr>
        <w:t>رجیسترها</w:t>
      </w:r>
      <w:proofErr w:type="spellEnd"/>
      <w:r w:rsidRPr="00B53FC9">
        <w:rPr>
          <w:b/>
          <w:bCs/>
          <w:rtl/>
        </w:rPr>
        <w:t xml:space="preserve"> (اتاق فرمان وقفه)</w:t>
      </w:r>
    </w:p>
    <w:p w14:paraId="324D11E4" w14:textId="77777777" w:rsidR="00B50247" w:rsidRDefault="00B50247" w:rsidP="00B53FC9">
      <w:pPr>
        <w:rPr>
          <w:b/>
          <w:bCs/>
          <w:rtl/>
        </w:rPr>
      </w:pPr>
    </w:p>
    <w:p w14:paraId="6AFA2FF1" w14:textId="07E7DB81" w:rsidR="00B53FC9" w:rsidRPr="00B53FC9" w:rsidRDefault="00B50247" w:rsidP="00B50247">
      <w:pPr>
        <w:jc w:val="center"/>
        <w:rPr>
          <w:rFonts w:hint="cs"/>
          <w:b/>
          <w:bCs/>
          <w:rtl/>
        </w:rPr>
      </w:pPr>
      <w:r w:rsidRPr="00B50247">
        <w:rPr>
          <w:b/>
          <w:bCs/>
          <w:rtl/>
        </w:rPr>
        <w:drawing>
          <wp:inline distT="0" distB="0" distL="0" distR="0" wp14:anchorId="64DC88F3" wp14:editId="1DFE1C59">
            <wp:extent cx="3272434" cy="2478428"/>
            <wp:effectExtent l="0" t="0" r="4445" b="0"/>
            <wp:docPr id="3875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6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8560" cy="24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A1A7" w14:textId="77777777" w:rsidR="00B50247" w:rsidRDefault="00B50247" w:rsidP="00B53FC9">
      <w:pPr>
        <w:rPr>
          <w:b/>
          <w:bCs/>
          <w:rtl/>
        </w:rPr>
      </w:pPr>
    </w:p>
    <w:p w14:paraId="22EAE206" w14:textId="527D8F9F" w:rsidR="00B53FC9" w:rsidRPr="00B53FC9" w:rsidRDefault="00B53FC9" w:rsidP="00B53FC9">
      <w:pPr>
        <w:rPr>
          <w:b/>
          <w:bCs/>
        </w:rPr>
      </w:pPr>
      <w:r w:rsidRPr="00B53FC9">
        <w:rPr>
          <w:b/>
          <w:bCs/>
          <w:rtl/>
        </w:rPr>
        <w:t xml:space="preserve">برای </w:t>
      </w:r>
      <w:proofErr w:type="spellStart"/>
      <w:r w:rsidRPr="00B53FC9">
        <w:rPr>
          <w:b/>
          <w:bCs/>
          <w:rtl/>
        </w:rPr>
        <w:t>فعال‌سازی</w:t>
      </w:r>
      <w:proofErr w:type="spellEnd"/>
      <w:r w:rsidRPr="00B53FC9">
        <w:rPr>
          <w:b/>
          <w:bCs/>
        </w:rPr>
        <w:t xml:space="preserve"> INT0 </w:t>
      </w:r>
      <w:r w:rsidRPr="00B53FC9">
        <w:rPr>
          <w:b/>
          <w:bCs/>
          <w:rtl/>
        </w:rPr>
        <w:t>باید سه مرحله را طی کنیم</w:t>
      </w:r>
      <w:r w:rsidRPr="00B53FC9">
        <w:rPr>
          <w:b/>
          <w:bCs/>
        </w:rPr>
        <w:t>:</w:t>
      </w:r>
    </w:p>
    <w:p w14:paraId="09CFDF4C" w14:textId="56055ABE" w:rsidR="00B53FC9" w:rsidRDefault="00B53FC9" w:rsidP="00B53FC9">
      <w:r w:rsidRPr="00B53FC9">
        <w:rPr>
          <w:rtl/>
        </w:rPr>
        <w:t>۱</w:t>
      </w:r>
      <w:r w:rsidRPr="00B53FC9">
        <w:t xml:space="preserve">. </w:t>
      </w:r>
      <w:r w:rsidRPr="00B53FC9">
        <w:rPr>
          <w:b/>
          <w:bCs/>
          <w:rtl/>
        </w:rPr>
        <w:t>اجازه دادن</w:t>
      </w:r>
      <w:r w:rsidRPr="00B53FC9">
        <w:rPr>
          <w:b/>
          <w:bCs/>
        </w:rPr>
        <w:t xml:space="preserve"> (GICR):</w:t>
      </w:r>
      <w:r w:rsidRPr="00B53FC9">
        <w:t xml:space="preserve"> </w:t>
      </w:r>
      <w:r w:rsidRPr="00B53FC9">
        <w:rPr>
          <w:rtl/>
        </w:rPr>
        <w:t>باید به میکرو بگوییم "</w:t>
      </w:r>
      <w:proofErr w:type="spellStart"/>
      <w:r w:rsidRPr="00B53FC9">
        <w:rPr>
          <w:rtl/>
        </w:rPr>
        <w:t>لطفا</w:t>
      </w:r>
      <w:proofErr w:type="spellEnd"/>
      <w:r w:rsidRPr="00B53FC9">
        <w:rPr>
          <w:rtl/>
        </w:rPr>
        <w:t xml:space="preserve"> وقفه شماره ۰ را فعال کن</w:t>
      </w:r>
      <w:r w:rsidRPr="00B53FC9">
        <w:t xml:space="preserve">". </w:t>
      </w:r>
      <w:r w:rsidRPr="00B53FC9">
        <w:rPr>
          <w:rtl/>
        </w:rPr>
        <w:t>بیت</w:t>
      </w:r>
      <w:r w:rsidRPr="00B53FC9">
        <w:t xml:space="preserve"> INT0 </w:t>
      </w:r>
      <w:r w:rsidRPr="00B53FC9">
        <w:rPr>
          <w:rtl/>
        </w:rPr>
        <w:t xml:space="preserve">را یک </w:t>
      </w:r>
      <w:proofErr w:type="spellStart"/>
      <w:r w:rsidRPr="00B53FC9">
        <w:rPr>
          <w:rtl/>
        </w:rPr>
        <w:t>می‌کنیم</w:t>
      </w:r>
      <w:proofErr w:type="spellEnd"/>
      <w:r w:rsidRPr="00B53FC9">
        <w:t>.</w:t>
      </w:r>
    </w:p>
    <w:p w14:paraId="1AE23F98" w14:textId="667A9AAB" w:rsidR="00B53FC9" w:rsidRDefault="00B53FC9" w:rsidP="00B53FC9">
      <w:r w:rsidRPr="00B53FC9">
        <w:lastRenderedPageBreak/>
        <w:t xml:space="preserve"> </w:t>
      </w:r>
      <w:r w:rsidRPr="00B53FC9">
        <w:rPr>
          <w:rtl/>
        </w:rPr>
        <w:t>۲</w:t>
      </w:r>
      <w:r w:rsidRPr="00B53FC9">
        <w:t xml:space="preserve">. </w:t>
      </w:r>
      <w:r w:rsidRPr="00B53FC9">
        <w:rPr>
          <w:b/>
          <w:bCs/>
          <w:rtl/>
        </w:rPr>
        <w:t>حساسیت</w:t>
      </w:r>
      <w:r w:rsidRPr="00B53FC9">
        <w:rPr>
          <w:b/>
          <w:bCs/>
        </w:rPr>
        <w:t xml:space="preserve"> (MCUCR):</w:t>
      </w:r>
      <w:r w:rsidRPr="00B53FC9">
        <w:t xml:space="preserve"> </w:t>
      </w:r>
      <w:r w:rsidRPr="00B53FC9">
        <w:rPr>
          <w:rtl/>
        </w:rPr>
        <w:t xml:space="preserve">باید بگوییم کی تحریک شود؟ وقتی ولتاژ ۵ ولت است؟ یا وقتی دارد از ۵ به ۰ </w:t>
      </w:r>
      <w:proofErr w:type="spellStart"/>
      <w:r w:rsidRPr="00B53FC9">
        <w:rPr>
          <w:rtl/>
        </w:rPr>
        <w:t>می‌رسد</w:t>
      </w:r>
      <w:proofErr w:type="spellEnd"/>
      <w:r w:rsidRPr="00B53FC9">
        <w:t xml:space="preserve"> (Falling Edge)</w:t>
      </w:r>
      <w:r>
        <w:t xml:space="preserve"> </w:t>
      </w:r>
      <w:r w:rsidRPr="00B53FC9">
        <w:rPr>
          <w:rtl/>
        </w:rPr>
        <w:t xml:space="preserve">؟ ما "لبه </w:t>
      </w:r>
      <w:proofErr w:type="spellStart"/>
      <w:r w:rsidRPr="00B53FC9">
        <w:rPr>
          <w:rtl/>
        </w:rPr>
        <w:t>پایین‌رونده</w:t>
      </w:r>
      <w:proofErr w:type="spellEnd"/>
      <w:r w:rsidRPr="00B53FC9">
        <w:rPr>
          <w:rtl/>
        </w:rPr>
        <w:t>" یا</w:t>
      </w:r>
      <w:r w:rsidRPr="00B53FC9">
        <w:t xml:space="preserve"> Falling Edge </w:t>
      </w:r>
      <w:r w:rsidRPr="00B53FC9">
        <w:rPr>
          <w:rtl/>
        </w:rPr>
        <w:t xml:space="preserve">را انتخاب </w:t>
      </w:r>
      <w:proofErr w:type="spellStart"/>
      <w:r w:rsidRPr="00B53FC9">
        <w:rPr>
          <w:rtl/>
        </w:rPr>
        <w:t>می‌کنیم</w:t>
      </w:r>
      <w:proofErr w:type="spellEnd"/>
      <w:r w:rsidRPr="00B53FC9">
        <w:rPr>
          <w:rtl/>
        </w:rPr>
        <w:t xml:space="preserve"> چون دکمه ما به زمین وصل است</w:t>
      </w:r>
      <w:r w:rsidRPr="00B53FC9">
        <w:t>.</w:t>
      </w:r>
    </w:p>
    <w:p w14:paraId="72EEAB99" w14:textId="77777777" w:rsidR="00B53FC9" w:rsidRDefault="00B53FC9" w:rsidP="00B53FC9">
      <w:pPr>
        <w:rPr>
          <w:rtl/>
        </w:rPr>
      </w:pPr>
      <w:r w:rsidRPr="00B53FC9">
        <w:t xml:space="preserve"> </w:t>
      </w:r>
      <w:r w:rsidRPr="00B53FC9">
        <w:rPr>
          <w:rtl/>
        </w:rPr>
        <w:t>۳</w:t>
      </w:r>
      <w:r w:rsidRPr="00B53FC9">
        <w:t xml:space="preserve">. </w:t>
      </w:r>
      <w:r w:rsidRPr="00B53FC9">
        <w:rPr>
          <w:b/>
          <w:bCs/>
          <w:rtl/>
        </w:rPr>
        <w:t>کلید اصلی</w:t>
      </w:r>
      <w:r w:rsidRPr="00B53FC9">
        <w:rPr>
          <w:b/>
          <w:bCs/>
        </w:rPr>
        <w:t xml:space="preserve"> (SREG):</w:t>
      </w:r>
      <w:r w:rsidRPr="00B53FC9">
        <w:t xml:space="preserve"> </w:t>
      </w:r>
      <w:r w:rsidRPr="00B53FC9">
        <w:rPr>
          <w:rtl/>
        </w:rPr>
        <w:t xml:space="preserve">یک </w:t>
      </w:r>
      <w:proofErr w:type="spellStart"/>
      <w:r w:rsidRPr="00B53FC9">
        <w:rPr>
          <w:rtl/>
        </w:rPr>
        <w:t>فیوز</w:t>
      </w:r>
      <w:proofErr w:type="spellEnd"/>
      <w:r w:rsidRPr="00B53FC9">
        <w:rPr>
          <w:rtl/>
        </w:rPr>
        <w:t xml:space="preserve"> اصلی وجود دارد به نام </w:t>
      </w:r>
    </w:p>
    <w:p w14:paraId="27EDB588" w14:textId="3FD09BD1" w:rsidR="00B53FC9" w:rsidRDefault="00B53FC9" w:rsidP="00B53FC9">
      <w:pPr>
        <w:rPr>
          <w:rtl/>
        </w:rPr>
      </w:pPr>
      <w:r w:rsidRPr="00B53FC9">
        <w:rPr>
          <w:rtl/>
        </w:rPr>
        <w:t>"وقفه سراسری</w:t>
      </w:r>
      <w:r w:rsidRPr="00B53FC9">
        <w:t>" Global</w:t>
      </w:r>
      <w:r>
        <w:t xml:space="preserve"> </w:t>
      </w:r>
      <w:r w:rsidRPr="00B53FC9">
        <w:t xml:space="preserve">Interrupt </w:t>
      </w:r>
      <w:r>
        <w:rPr>
          <w:rFonts w:hint="cs"/>
          <w:rtl/>
        </w:rPr>
        <w:t xml:space="preserve"> </w:t>
      </w:r>
      <w:r w:rsidRPr="00B53FC9">
        <w:t xml:space="preserve"> </w:t>
      </w:r>
      <w:r w:rsidRPr="00B53FC9">
        <w:rPr>
          <w:rtl/>
        </w:rPr>
        <w:t xml:space="preserve">تا این </w:t>
      </w:r>
      <w:proofErr w:type="spellStart"/>
      <w:r w:rsidRPr="00B53FC9">
        <w:rPr>
          <w:rtl/>
        </w:rPr>
        <w:t>فیوز</w:t>
      </w:r>
      <w:proofErr w:type="spellEnd"/>
      <w:r w:rsidRPr="00B53FC9">
        <w:rPr>
          <w:rtl/>
        </w:rPr>
        <w:t xml:space="preserve"> را نزنیم، هیچ </w:t>
      </w:r>
      <w:proofErr w:type="spellStart"/>
      <w:r w:rsidRPr="00B53FC9">
        <w:rPr>
          <w:rtl/>
        </w:rPr>
        <w:t>وقفه‌ای</w:t>
      </w:r>
      <w:proofErr w:type="spellEnd"/>
      <w:r w:rsidRPr="00B53FC9">
        <w:rPr>
          <w:rtl/>
        </w:rPr>
        <w:t xml:space="preserve"> کار </w:t>
      </w:r>
      <w:proofErr w:type="spellStart"/>
      <w:r w:rsidRPr="00B53FC9">
        <w:rPr>
          <w:rtl/>
        </w:rPr>
        <w:t>نمی‌کند</w:t>
      </w:r>
      <w:proofErr w:type="spellEnd"/>
      <w:r w:rsidRPr="00B53FC9">
        <w:t>.</w:t>
      </w:r>
    </w:p>
    <w:p w14:paraId="5F2C909C" w14:textId="77777777" w:rsidR="00B53FC9" w:rsidRPr="00B53FC9" w:rsidRDefault="00B53FC9" w:rsidP="00B53FC9">
      <w:pPr>
        <w:rPr>
          <w:rFonts w:hint="cs"/>
          <w:rtl/>
        </w:rPr>
      </w:pPr>
    </w:p>
    <w:p w14:paraId="6559E278" w14:textId="77777777" w:rsidR="00B53FC9" w:rsidRPr="00B53FC9" w:rsidRDefault="00B53FC9" w:rsidP="00B53FC9">
      <w:pPr>
        <w:pStyle w:val="Heading2"/>
      </w:pPr>
      <w:bookmarkStart w:id="47" w:name="_Toc218347189"/>
      <w:proofErr w:type="spellStart"/>
      <w:r w:rsidRPr="00B53FC9">
        <w:rPr>
          <w:rtl/>
        </w:rPr>
        <w:t>کدنویسی</w:t>
      </w:r>
      <w:proofErr w:type="spellEnd"/>
      <w:r w:rsidRPr="00B53FC9">
        <w:rPr>
          <w:rtl/>
        </w:rPr>
        <w:t xml:space="preserve"> پروژه وقفه</w:t>
      </w:r>
      <w:bookmarkEnd w:id="47"/>
    </w:p>
    <w:p w14:paraId="4451FB0C" w14:textId="48A241CE" w:rsidR="00B53FC9" w:rsidRDefault="00B53FC9" w:rsidP="00B53FC9">
      <w:pPr>
        <w:rPr>
          <w:rtl/>
        </w:rPr>
      </w:pPr>
      <w:r w:rsidRPr="00B53FC9">
        <w:rPr>
          <w:rtl/>
        </w:rPr>
        <w:t xml:space="preserve">در کد زیر، ما یک تابع عجیب به نام </w:t>
      </w:r>
      <w:r>
        <w:t xml:space="preserve"> </w:t>
      </w:r>
      <w:r w:rsidRPr="00B53FC9">
        <w:t xml:space="preserve">ISR </w:t>
      </w:r>
      <w:proofErr w:type="spellStart"/>
      <w:r w:rsidRPr="00B53FC9">
        <w:rPr>
          <w:rtl/>
        </w:rPr>
        <w:t>می‌بینیم</w:t>
      </w:r>
      <w:proofErr w:type="spellEnd"/>
      <w:r w:rsidRPr="00B53FC9">
        <w:rPr>
          <w:rtl/>
        </w:rPr>
        <w:t xml:space="preserve">. این تابع توسط ما در برنامه صدا زده </w:t>
      </w:r>
      <w:proofErr w:type="spellStart"/>
      <w:r w:rsidRPr="00B53FC9">
        <w:rPr>
          <w:rtl/>
        </w:rPr>
        <w:t>نمی‌شود</w:t>
      </w:r>
      <w:proofErr w:type="spellEnd"/>
      <w:r w:rsidRPr="00B53FC9">
        <w:rPr>
          <w:rtl/>
        </w:rPr>
        <w:t xml:space="preserve">! بلکه وقتی دکمه زده شد، خود </w:t>
      </w:r>
      <w:proofErr w:type="spellStart"/>
      <w:r w:rsidRPr="00B53FC9">
        <w:rPr>
          <w:rtl/>
        </w:rPr>
        <w:t>سخت‌افزار</w:t>
      </w:r>
      <w:proofErr w:type="spellEnd"/>
      <w:r w:rsidRPr="00B53FC9">
        <w:rPr>
          <w:rtl/>
        </w:rPr>
        <w:t xml:space="preserve">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به صورت خودکار به اینجا </w:t>
      </w:r>
      <w:proofErr w:type="spellStart"/>
      <w:r w:rsidRPr="00B53FC9">
        <w:rPr>
          <w:rtl/>
        </w:rPr>
        <w:t>می‌پرد</w:t>
      </w:r>
      <w:proofErr w:type="spellEnd"/>
      <w:r w:rsidRPr="00B53FC9">
        <w:t>.</w:t>
      </w:r>
    </w:p>
    <w:p w14:paraId="7FFFA6C7" w14:textId="77777777" w:rsidR="00B53FC9" w:rsidRPr="00B53FC9" w:rsidRDefault="00B53FC9" w:rsidP="00B53FC9">
      <w:pPr>
        <w:rPr>
          <w:rFonts w:hint="cs"/>
          <w:rtl/>
        </w:rPr>
      </w:pPr>
    </w:p>
    <w:p w14:paraId="79A39C0F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1. </w:t>
      </w:r>
      <w:r w:rsidRPr="00B53FC9">
        <w:rPr>
          <w:rFonts w:ascii="Consolas" w:hAnsi="Consolas" w:cs="Courier New"/>
          <w:color w:val="696969"/>
          <w:sz w:val="16"/>
          <w:szCs w:val="16"/>
        </w:rPr>
        <w:t>/*</w:t>
      </w:r>
    </w:p>
    <w:p w14:paraId="14A6D207" w14:textId="73B8140E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2.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</w:t>
      </w:r>
      <w:proofErr w:type="spellStart"/>
      <w:r w:rsidR="00424F32">
        <w:rPr>
          <w:rFonts w:ascii="Consolas" w:hAnsi="Consolas" w:cs="Courier New"/>
          <w:color w:val="696969"/>
          <w:sz w:val="16"/>
          <w:szCs w:val="16"/>
        </w:rPr>
        <w:t>main</w:t>
      </w:r>
      <w:r w:rsidRPr="00B53FC9">
        <w:rPr>
          <w:rFonts w:ascii="Consolas" w:hAnsi="Consolas" w:cs="Courier New"/>
          <w:color w:val="696969"/>
          <w:sz w:val="16"/>
          <w:szCs w:val="16"/>
        </w:rPr>
        <w:t>.c</w:t>
      </w:r>
      <w:proofErr w:type="spellEnd"/>
    </w:p>
    <w:p w14:paraId="5ED423A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3.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0B684743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4.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Description: Blinking LED in main loop, Toggling another LED via INT0 interrupt</w:t>
      </w:r>
    </w:p>
    <w:p w14:paraId="3A829268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5.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Hardware: </w:t>
      </w:r>
    </w:p>
    <w:p w14:paraId="3E377B0B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6.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- Green LED -&gt; PC0 (Main Task)</w:t>
      </w:r>
    </w:p>
    <w:p w14:paraId="717837F9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7.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- Red LED   -&gt; PC1 (Interrupt Task)</w:t>
      </w:r>
    </w:p>
    <w:p w14:paraId="2C0849A3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8.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- Button    -&gt; PD2 (INT0 Pin)</w:t>
      </w:r>
    </w:p>
    <w:p w14:paraId="54FDC78F" w14:textId="400861B8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 9.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 Author: </w:t>
      </w:r>
      <w:proofErr w:type="spellStart"/>
      <w:r w:rsidR="00424F32">
        <w:rPr>
          <w:rFonts w:ascii="Consolas" w:hAnsi="Consolas" w:cs="Courier New"/>
          <w:color w:val="696969"/>
          <w:sz w:val="16"/>
          <w:szCs w:val="16"/>
        </w:rPr>
        <w:t>MahdiGhaemi</w:t>
      </w:r>
      <w:proofErr w:type="spellEnd"/>
    </w:p>
    <w:p w14:paraId="26DD8E8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10. </w:t>
      </w:r>
      <w:r w:rsidRPr="00B53FC9">
        <w:rPr>
          <w:rFonts w:ascii="Consolas" w:hAnsi="Consolas" w:cs="Courier New"/>
          <w:color w:val="696969"/>
          <w:sz w:val="16"/>
          <w:szCs w:val="16"/>
        </w:rPr>
        <w:t xml:space="preserve"> */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</w:t>
      </w:r>
    </w:p>
    <w:p w14:paraId="1CB1486E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11.  </w:t>
      </w:r>
    </w:p>
    <w:p w14:paraId="58345BB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12. </w:t>
      </w:r>
      <w:r w:rsidRPr="00B53FC9">
        <w:rPr>
          <w:rFonts w:ascii="Consolas" w:hAnsi="Consolas" w:cs="Courier New"/>
          <w:color w:val="696969"/>
          <w:sz w:val="16"/>
          <w:szCs w:val="16"/>
        </w:rPr>
        <w:t>#define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F_CPU </w:t>
      </w:r>
      <w:r w:rsidRPr="00B53FC9">
        <w:rPr>
          <w:rFonts w:ascii="Consolas" w:hAnsi="Consolas" w:cs="Courier New"/>
          <w:color w:val="008000"/>
          <w:sz w:val="16"/>
          <w:szCs w:val="16"/>
        </w:rPr>
        <w:t>1000000UL</w:t>
      </w:r>
    </w:p>
    <w:p w14:paraId="6BAF0DFC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13. </w:t>
      </w:r>
      <w:r w:rsidRPr="00B53FC9">
        <w:rPr>
          <w:rFonts w:ascii="Consolas" w:hAnsi="Consolas" w:cs="Courier New"/>
          <w:color w:val="696969"/>
          <w:sz w:val="16"/>
          <w:szCs w:val="16"/>
        </w:rPr>
        <w:t>#include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B53FC9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B53FC9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B53FC9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B53FC9">
        <w:rPr>
          <w:rFonts w:ascii="Consolas" w:hAnsi="Consolas" w:cs="Courier New"/>
          <w:color w:val="008000"/>
          <w:sz w:val="16"/>
          <w:szCs w:val="16"/>
        </w:rPr>
        <w:t>io.h</w:t>
      </w:r>
      <w:proofErr w:type="spellEnd"/>
      <w:r w:rsidRPr="00B53FC9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35B8779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14. </w:t>
      </w:r>
      <w:r w:rsidRPr="00B53FC9">
        <w:rPr>
          <w:rFonts w:ascii="Consolas" w:hAnsi="Consolas" w:cs="Courier New"/>
          <w:color w:val="696969"/>
          <w:sz w:val="16"/>
          <w:szCs w:val="16"/>
        </w:rPr>
        <w:t>#include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B53FC9">
        <w:rPr>
          <w:rFonts w:ascii="Consolas" w:hAnsi="Consolas" w:cs="Courier New"/>
          <w:color w:val="008000"/>
          <w:sz w:val="16"/>
          <w:szCs w:val="16"/>
        </w:rPr>
        <w:t>&lt;util/</w:t>
      </w:r>
      <w:proofErr w:type="spellStart"/>
      <w:r w:rsidRPr="00B53FC9">
        <w:rPr>
          <w:rFonts w:ascii="Consolas" w:hAnsi="Consolas" w:cs="Courier New"/>
          <w:color w:val="008000"/>
          <w:sz w:val="16"/>
          <w:szCs w:val="16"/>
        </w:rPr>
        <w:t>delay.h</w:t>
      </w:r>
      <w:proofErr w:type="spellEnd"/>
      <w:r w:rsidRPr="00B53FC9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00D04C80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15. </w:t>
      </w:r>
      <w:r w:rsidRPr="00B53FC9">
        <w:rPr>
          <w:rFonts w:ascii="Consolas" w:hAnsi="Consolas" w:cs="Courier New"/>
          <w:color w:val="696969"/>
          <w:sz w:val="16"/>
          <w:szCs w:val="16"/>
        </w:rPr>
        <w:t>#include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B53FC9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B53FC9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B53FC9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B53FC9">
        <w:rPr>
          <w:rFonts w:ascii="Consolas" w:hAnsi="Consolas" w:cs="Courier New"/>
          <w:color w:val="008000"/>
          <w:sz w:val="16"/>
          <w:szCs w:val="16"/>
        </w:rPr>
        <w:t>interrupt.h</w:t>
      </w:r>
      <w:proofErr w:type="spellEnd"/>
      <w:r w:rsidRPr="00B53FC9">
        <w:rPr>
          <w:rFonts w:ascii="Consolas" w:hAnsi="Consolas" w:cs="Courier New"/>
          <w:color w:val="008000"/>
          <w:sz w:val="16"/>
          <w:szCs w:val="16"/>
        </w:rPr>
        <w:t>&gt;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B53FC9">
        <w:rPr>
          <w:rFonts w:ascii="Consolas" w:hAnsi="Consolas" w:cs="Courier New"/>
          <w:color w:val="696969"/>
          <w:sz w:val="16"/>
          <w:szCs w:val="16"/>
        </w:rPr>
        <w:t>// Essential header for ISR</w:t>
      </w:r>
    </w:p>
    <w:p w14:paraId="521374E9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16.  </w:t>
      </w:r>
    </w:p>
    <w:p w14:paraId="4F78E124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17. </w:t>
      </w:r>
      <w:r w:rsidRPr="00B53FC9">
        <w:rPr>
          <w:rFonts w:ascii="Consolas" w:hAnsi="Consolas" w:cs="Courier New"/>
          <w:color w:val="696969"/>
          <w:sz w:val="16"/>
          <w:szCs w:val="16"/>
        </w:rPr>
        <w:t>// --- Interrupt Service Routine (ISR) for INT0 ---</w:t>
      </w:r>
    </w:p>
    <w:p w14:paraId="6B6206DB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18. </w:t>
      </w:r>
      <w:r w:rsidRPr="00B53FC9">
        <w:rPr>
          <w:rFonts w:ascii="Consolas" w:hAnsi="Consolas" w:cs="Courier New"/>
          <w:color w:val="696969"/>
          <w:sz w:val="16"/>
          <w:szCs w:val="16"/>
        </w:rPr>
        <w:t>// This code runs AUTOMATICALY when the button is pressed</w:t>
      </w:r>
    </w:p>
    <w:p w14:paraId="2AADE52A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19. ISR(INT0_vect)</w:t>
      </w:r>
    </w:p>
    <w:p w14:paraId="6C3D3B6C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20. {</w:t>
      </w:r>
    </w:p>
    <w:p w14:paraId="041D7CCC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21.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Toggle the Red LED (PC1)</w:t>
      </w:r>
    </w:p>
    <w:p w14:paraId="7A495A93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22.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XOR operation (^) flips the bit</w:t>
      </w:r>
    </w:p>
    <w:p w14:paraId="6B24A9A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23.     PORTC ^=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); </w:t>
      </w:r>
    </w:p>
    <w:p w14:paraId="788CFCAC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24. }</w:t>
      </w:r>
      <w:proofErr w:type="gramEnd"/>
    </w:p>
    <w:p w14:paraId="53C65BA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25.  </w:t>
      </w:r>
    </w:p>
    <w:p w14:paraId="7BB7EC29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26. </w:t>
      </w:r>
      <w:r w:rsidRPr="00B53FC9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main(</w:t>
      </w:r>
      <w:r w:rsidRPr="00B53FC9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B53FC9">
        <w:rPr>
          <w:rFonts w:ascii="Consolas" w:hAnsi="Consolas" w:cs="Courier New"/>
          <w:color w:val="545454"/>
          <w:sz w:val="16"/>
          <w:szCs w:val="16"/>
        </w:rPr>
        <w:t>)</w:t>
      </w:r>
    </w:p>
    <w:p w14:paraId="59EBEBCF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lastRenderedPageBreak/>
        <w:t>27. {</w:t>
      </w:r>
    </w:p>
    <w:p w14:paraId="4AC25B69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28.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--- Configuration ---</w:t>
      </w:r>
    </w:p>
    <w:p w14:paraId="1D39A49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29.  </w:t>
      </w:r>
    </w:p>
    <w:p w14:paraId="476CC9D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30.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1. Setup LEDs</w:t>
      </w:r>
    </w:p>
    <w:p w14:paraId="33891148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31.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Set PC0 and PC1 as Output</w:t>
      </w:r>
    </w:p>
    <w:p w14:paraId="2C68C382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32.     DDRC |=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0</w:t>
      </w:r>
      <w:r w:rsidRPr="00B53FC9">
        <w:rPr>
          <w:rFonts w:ascii="Consolas" w:hAnsi="Consolas" w:cs="Courier New"/>
          <w:color w:val="545454"/>
          <w:sz w:val="16"/>
          <w:szCs w:val="16"/>
        </w:rPr>
        <w:t>) |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>);</w:t>
      </w:r>
    </w:p>
    <w:p w14:paraId="4A212F96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33.     </w:t>
      </w:r>
    </w:p>
    <w:p w14:paraId="762B73C4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34.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2. Setup Button (INT0 pin is PD2)</w:t>
      </w:r>
    </w:p>
    <w:p w14:paraId="7C052414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35.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Set PD2 as Input</w:t>
      </w:r>
    </w:p>
    <w:p w14:paraId="6C461976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36.     DDRD &amp;= 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2</w:t>
      </w:r>
      <w:r w:rsidRPr="00B53FC9">
        <w:rPr>
          <w:rFonts w:ascii="Consolas" w:hAnsi="Consolas" w:cs="Courier New"/>
          <w:color w:val="545454"/>
          <w:sz w:val="16"/>
          <w:szCs w:val="16"/>
        </w:rPr>
        <w:t>);</w:t>
      </w:r>
    </w:p>
    <w:p w14:paraId="584BA9FE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37.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Enable Internal Pull-up Resistor for PD2</w:t>
      </w:r>
    </w:p>
    <w:p w14:paraId="69C5654A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38.     PORTD |=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2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); </w:t>
      </w:r>
    </w:p>
    <w:p w14:paraId="54CBB6E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39.     </w:t>
      </w:r>
    </w:p>
    <w:p w14:paraId="26358348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40.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3. Configure External Interrupt 0 (INT0)</w:t>
      </w:r>
    </w:p>
    <w:p w14:paraId="6DFA2B2F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41.     </w:t>
      </w:r>
    </w:p>
    <w:p w14:paraId="31579599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42.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Step A: Trigger on Falling Edge (When button is pressed)</w:t>
      </w:r>
    </w:p>
    <w:p w14:paraId="0812DB3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43.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Look at Datasheet: ISC01=1, ISC00=0 in MCUCR register means Falling Edge</w:t>
      </w:r>
    </w:p>
    <w:p w14:paraId="56715FAB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44.     MCUCR |=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ISC01); </w:t>
      </w:r>
    </w:p>
    <w:p w14:paraId="566FF8EA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45.     MCUCR &amp;= 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ISC00); </w:t>
      </w:r>
      <w:r w:rsidRPr="00B53FC9">
        <w:rPr>
          <w:rFonts w:ascii="Consolas" w:hAnsi="Consolas" w:cs="Courier New"/>
          <w:color w:val="696969"/>
          <w:sz w:val="16"/>
          <w:szCs w:val="16"/>
        </w:rPr>
        <w:t>// Usually 0 by default, but good to be safe</w:t>
      </w:r>
    </w:p>
    <w:p w14:paraId="20AD0206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46.     </w:t>
      </w:r>
    </w:p>
    <w:p w14:paraId="283371EE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47.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Step B: Enable INT0 Request</w:t>
      </w:r>
    </w:p>
    <w:p w14:paraId="58A67174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48.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Set INT0 bit in General Interrupt Control Register (GICR)</w:t>
      </w:r>
    </w:p>
    <w:p w14:paraId="045B5F9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49.     GICR |=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INT0);</w:t>
      </w:r>
    </w:p>
    <w:p w14:paraId="406FAFC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50.     </w:t>
      </w:r>
    </w:p>
    <w:p w14:paraId="17B813EE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51.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Step C: Enable Global Interrupts</w:t>
      </w:r>
    </w:p>
    <w:p w14:paraId="0BE15DBE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52.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This is the "Master Switch"</w:t>
      </w:r>
    </w:p>
    <w:p w14:paraId="5FD5F20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53.     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sei(</w:t>
      </w:r>
      <w:proofErr w:type="gramEnd"/>
      <w:r w:rsidRPr="00B53FC9">
        <w:rPr>
          <w:rFonts w:ascii="Consolas" w:hAnsi="Consolas" w:cs="Courier New"/>
          <w:color w:val="545454"/>
          <w:sz w:val="16"/>
          <w:szCs w:val="16"/>
        </w:rPr>
        <w:t xml:space="preserve">); </w:t>
      </w:r>
    </w:p>
    <w:p w14:paraId="2DB3C71F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54.  </w:t>
      </w:r>
    </w:p>
    <w:p w14:paraId="64EAC767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55.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--- Main Loop ---</w:t>
      </w:r>
    </w:p>
    <w:p w14:paraId="1DF09DC6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56.     </w:t>
      </w:r>
      <w:r w:rsidRPr="00B53FC9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) </w:t>
      </w:r>
    </w:p>
    <w:p w14:paraId="32E1893A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57.  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115A36D0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58.    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Task A: Just blink the Green LED slowly</w:t>
      </w:r>
    </w:p>
    <w:p w14:paraId="4CF57AA4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59.    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This simulates a busy CPU</w:t>
      </w:r>
    </w:p>
    <w:p w14:paraId="006EBE73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60.         </w:t>
      </w:r>
    </w:p>
    <w:p w14:paraId="338CDF3A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61.         PORTC ^= (</w:t>
      </w:r>
      <w:r w:rsidRPr="00B53FC9">
        <w:rPr>
          <w:rFonts w:ascii="Consolas" w:hAnsi="Consolas" w:cs="Courier New"/>
          <w:color w:val="008000"/>
          <w:sz w:val="16"/>
          <w:szCs w:val="16"/>
        </w:rPr>
        <w:t>1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B53FC9">
        <w:rPr>
          <w:rFonts w:ascii="Consolas" w:hAnsi="Consolas" w:cs="Courier New"/>
          <w:color w:val="008000"/>
          <w:sz w:val="16"/>
          <w:szCs w:val="16"/>
        </w:rPr>
        <w:t>0</w:t>
      </w:r>
      <w:r w:rsidRPr="00B53FC9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B53FC9">
        <w:rPr>
          <w:rFonts w:ascii="Consolas" w:hAnsi="Consolas" w:cs="Courier New"/>
          <w:color w:val="696969"/>
          <w:sz w:val="16"/>
          <w:szCs w:val="16"/>
        </w:rPr>
        <w:t>// Toggle Green LED</w:t>
      </w:r>
    </w:p>
    <w:p w14:paraId="3E5C764F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>62.         _</w:t>
      </w:r>
      <w:proofErr w:type="spellStart"/>
      <w:r w:rsidRPr="00B53FC9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B53FC9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B53FC9">
        <w:rPr>
          <w:rFonts w:ascii="Consolas" w:hAnsi="Consolas" w:cs="Courier New"/>
          <w:color w:val="008000"/>
          <w:sz w:val="16"/>
          <w:szCs w:val="16"/>
        </w:rPr>
        <w:t>1000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B53FC9">
        <w:rPr>
          <w:rFonts w:ascii="Consolas" w:hAnsi="Consolas" w:cs="Courier New"/>
          <w:color w:val="696969"/>
          <w:sz w:val="16"/>
          <w:szCs w:val="16"/>
        </w:rPr>
        <w:t>// Wait for 1 second</w:t>
      </w:r>
    </w:p>
    <w:p w14:paraId="7C33898D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63.         </w:t>
      </w:r>
    </w:p>
    <w:p w14:paraId="6030EE71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64.    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Notice: We do NOT check the button here!</w:t>
      </w:r>
    </w:p>
    <w:p w14:paraId="50384795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65.         </w:t>
      </w:r>
      <w:r w:rsidRPr="00B53FC9">
        <w:rPr>
          <w:rFonts w:ascii="Consolas" w:hAnsi="Consolas" w:cs="Courier New"/>
          <w:color w:val="696969"/>
          <w:sz w:val="16"/>
          <w:szCs w:val="16"/>
        </w:rPr>
        <w:t>// The hardware watches PD2 for us.</w:t>
      </w:r>
    </w:p>
    <w:p w14:paraId="1A1EF380" w14:textId="77777777" w:rsidR="00B53FC9" w:rsidRPr="00B53FC9" w:rsidRDefault="00B53F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</w:rPr>
      </w:pPr>
      <w:r w:rsidRPr="00B53FC9">
        <w:rPr>
          <w:rFonts w:ascii="Consolas" w:hAnsi="Consolas" w:cs="Courier New"/>
          <w:color w:val="545454"/>
          <w:sz w:val="16"/>
          <w:szCs w:val="16"/>
        </w:rPr>
        <w:t xml:space="preserve">66.   </w:t>
      </w: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37D5D19C" w14:textId="58AFC438" w:rsidR="00B53FC9" w:rsidRPr="00307B9A" w:rsidRDefault="00B53FC9" w:rsidP="00307B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1920963"/>
        <w:rPr>
          <w:rFonts w:ascii="Consolas" w:hAnsi="Consolas" w:cs="Courier New"/>
          <w:color w:val="545454"/>
          <w:sz w:val="16"/>
          <w:szCs w:val="16"/>
          <w:rtl/>
        </w:rPr>
      </w:pPr>
      <w:proofErr w:type="gramStart"/>
      <w:r w:rsidRPr="00B53FC9">
        <w:rPr>
          <w:rFonts w:ascii="Consolas" w:hAnsi="Consolas" w:cs="Courier New"/>
          <w:color w:val="545454"/>
          <w:sz w:val="16"/>
          <w:szCs w:val="16"/>
        </w:rPr>
        <w:t>67. }</w:t>
      </w:r>
      <w:proofErr w:type="gramEnd"/>
    </w:p>
    <w:p w14:paraId="0E3CE812" w14:textId="2BECD5E1" w:rsidR="00B53FC9" w:rsidRPr="00B53FC9" w:rsidRDefault="00B53FC9" w:rsidP="00B53FC9">
      <w:pPr>
        <w:pStyle w:val="Heading2"/>
      </w:pPr>
      <w:bookmarkStart w:id="48" w:name="_Toc218347190"/>
      <w:r w:rsidRPr="00B53FC9">
        <w:rPr>
          <w:rtl/>
        </w:rPr>
        <w:t>تحلیل و بررسی دقیق</w:t>
      </w:r>
      <w:bookmarkEnd w:id="48"/>
    </w:p>
    <w:p w14:paraId="519FABFE" w14:textId="77777777" w:rsidR="00B53FC9" w:rsidRPr="00B53FC9" w:rsidRDefault="00B53FC9" w:rsidP="00B53FC9">
      <w:r w:rsidRPr="00B53FC9">
        <w:rPr>
          <w:rtl/>
        </w:rPr>
        <w:t xml:space="preserve">بیایید اتفاقی که </w:t>
      </w:r>
      <w:proofErr w:type="spellStart"/>
      <w:r w:rsidRPr="00B53FC9">
        <w:rPr>
          <w:rtl/>
        </w:rPr>
        <w:t>می‌افتد</w:t>
      </w:r>
      <w:proofErr w:type="spellEnd"/>
      <w:r w:rsidRPr="00B53FC9">
        <w:rPr>
          <w:rtl/>
        </w:rPr>
        <w:t xml:space="preserve"> را صحنه آهسته کنیم</w:t>
      </w:r>
      <w:r w:rsidRPr="00B53FC9">
        <w:t>:</w:t>
      </w:r>
    </w:p>
    <w:p w14:paraId="7596049D" w14:textId="5DBB57D2" w:rsidR="00B53FC9" w:rsidRPr="00B53FC9" w:rsidRDefault="00B53FC9" w:rsidP="00B53FC9">
      <w:r w:rsidRPr="00B53FC9">
        <w:rPr>
          <w:rtl/>
        </w:rPr>
        <w:lastRenderedPageBreak/>
        <w:t>۱</w:t>
      </w:r>
      <w:r w:rsidRPr="00B53FC9">
        <w:t xml:space="preserve">. </w:t>
      </w:r>
      <w:r w:rsidRPr="00B53FC9">
        <w:rPr>
          <w:b/>
          <w:bCs/>
          <w:rtl/>
        </w:rPr>
        <w:t>اجرای عادی</w:t>
      </w:r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 xml:space="preserve">برنامه داخل </w:t>
      </w:r>
      <w:r w:rsidRPr="00B53FC9">
        <w:t xml:space="preserve">while(1) </w:t>
      </w:r>
      <w:r>
        <w:rPr>
          <w:rFonts w:hint="cs"/>
          <w:rtl/>
        </w:rPr>
        <w:t xml:space="preserve"> </w:t>
      </w:r>
      <w:r w:rsidRPr="00B53FC9">
        <w:rPr>
          <w:rtl/>
        </w:rPr>
        <w:t>است</w:t>
      </w:r>
      <w:r w:rsidRPr="00B53FC9">
        <w:t xml:space="preserve">. LED </w:t>
      </w:r>
      <w:r w:rsidRPr="00B53FC9">
        <w:rPr>
          <w:rtl/>
        </w:rPr>
        <w:t xml:space="preserve">سبز روشن </w:t>
      </w:r>
      <w:proofErr w:type="spellStart"/>
      <w:r w:rsidRPr="00B53FC9">
        <w:rPr>
          <w:rtl/>
        </w:rPr>
        <w:t>می‌شود</w:t>
      </w:r>
      <w:proofErr w:type="spellEnd"/>
      <w:r w:rsidRPr="00B53FC9">
        <w:rPr>
          <w:rtl/>
        </w:rPr>
        <w:t xml:space="preserve"> و</w:t>
      </w:r>
      <w:r w:rsidRPr="00B53FC9">
        <w:t xml:space="preserve"> CPU </w:t>
      </w:r>
      <w:r w:rsidRPr="00B53FC9">
        <w:rPr>
          <w:rtl/>
        </w:rPr>
        <w:t xml:space="preserve">وارد دستور </w:t>
      </w:r>
      <w:r w:rsidRPr="00B53FC9">
        <w:t>_</w:t>
      </w:r>
      <w:proofErr w:type="spellStart"/>
      <w:r w:rsidRPr="00B53FC9">
        <w:t>delay_</w:t>
      </w:r>
      <w:proofErr w:type="gramStart"/>
      <w:r w:rsidRPr="00B53FC9">
        <w:t>ms</w:t>
      </w:r>
      <w:proofErr w:type="spellEnd"/>
      <w:r w:rsidRPr="00B53FC9">
        <w:t>(</w:t>
      </w:r>
      <w:proofErr w:type="gramEnd"/>
      <w:r w:rsidRPr="00B53FC9">
        <w:t xml:space="preserve">1000) </w:t>
      </w:r>
      <w:proofErr w:type="spellStart"/>
      <w:r w:rsidRPr="00B53FC9">
        <w:rPr>
          <w:rtl/>
        </w:rPr>
        <w:t>می‌شود</w:t>
      </w:r>
      <w:proofErr w:type="spellEnd"/>
      <w:r w:rsidRPr="00B53FC9">
        <w:rPr>
          <w:rtl/>
        </w:rPr>
        <w:t>. در این لحظه</w:t>
      </w:r>
      <w:r w:rsidRPr="00B53FC9">
        <w:t xml:space="preserve"> CPU </w:t>
      </w:r>
      <w:r w:rsidRPr="00B53FC9">
        <w:rPr>
          <w:rtl/>
        </w:rPr>
        <w:t xml:space="preserve">عملاً خواب است و دارد </w:t>
      </w:r>
      <w:proofErr w:type="spellStart"/>
      <w:r w:rsidRPr="00B53FC9">
        <w:rPr>
          <w:rtl/>
        </w:rPr>
        <w:t>ثانیه‌ها</w:t>
      </w:r>
      <w:proofErr w:type="spellEnd"/>
      <w:r w:rsidRPr="00B53FC9">
        <w:rPr>
          <w:rtl/>
        </w:rPr>
        <w:t xml:space="preserve"> را </w:t>
      </w:r>
      <w:proofErr w:type="spellStart"/>
      <w:r w:rsidRPr="00B53FC9">
        <w:rPr>
          <w:rtl/>
        </w:rPr>
        <w:t>می‌شمارد</w:t>
      </w:r>
      <w:proofErr w:type="spellEnd"/>
      <w:r w:rsidRPr="00B53FC9">
        <w:t>.</w:t>
      </w:r>
    </w:p>
    <w:p w14:paraId="173BF6F8" w14:textId="77777777" w:rsidR="00B53FC9" w:rsidRPr="00B53FC9" w:rsidRDefault="00B53FC9" w:rsidP="00B53FC9">
      <w:r w:rsidRPr="00B53FC9">
        <w:rPr>
          <w:rtl/>
        </w:rPr>
        <w:t>۲</w:t>
      </w:r>
      <w:r w:rsidRPr="00B53FC9">
        <w:t xml:space="preserve">. </w:t>
      </w:r>
      <w:r w:rsidRPr="00B53FC9">
        <w:rPr>
          <w:b/>
          <w:bCs/>
          <w:rtl/>
        </w:rPr>
        <w:t>وقوع حادثه</w:t>
      </w:r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 xml:space="preserve">شما دکمه را فشار </w:t>
      </w:r>
      <w:proofErr w:type="spellStart"/>
      <w:r w:rsidRPr="00B53FC9">
        <w:rPr>
          <w:rtl/>
        </w:rPr>
        <w:t>می‌دهید</w:t>
      </w:r>
      <w:proofErr w:type="spellEnd"/>
      <w:r w:rsidRPr="00B53FC9">
        <w:rPr>
          <w:rtl/>
        </w:rPr>
        <w:t>. ولتاژ پایه</w:t>
      </w:r>
      <w:r w:rsidRPr="00B53FC9">
        <w:t xml:space="preserve"> PD2 </w:t>
      </w:r>
      <w:r w:rsidRPr="00B53FC9">
        <w:rPr>
          <w:rtl/>
        </w:rPr>
        <w:t xml:space="preserve">از ۵ ولت به ۰ ولت </w:t>
      </w:r>
      <w:proofErr w:type="spellStart"/>
      <w:r w:rsidRPr="00B53FC9">
        <w:rPr>
          <w:rtl/>
        </w:rPr>
        <w:t>می‌رسد</w:t>
      </w:r>
      <w:proofErr w:type="spellEnd"/>
      <w:r w:rsidRPr="00B53FC9">
        <w:t xml:space="preserve"> (Falling Edge).</w:t>
      </w:r>
    </w:p>
    <w:p w14:paraId="727E4C5A" w14:textId="77777777" w:rsidR="00B53FC9" w:rsidRPr="00B53FC9" w:rsidRDefault="00B53FC9" w:rsidP="00B53FC9">
      <w:r w:rsidRPr="00B53FC9">
        <w:rPr>
          <w:rtl/>
        </w:rPr>
        <w:t>۳</w:t>
      </w:r>
      <w:r w:rsidRPr="00B53FC9">
        <w:t xml:space="preserve">. </w:t>
      </w:r>
      <w:r w:rsidRPr="00B53FC9">
        <w:rPr>
          <w:b/>
          <w:bCs/>
          <w:rtl/>
        </w:rPr>
        <w:t xml:space="preserve">واکنش </w:t>
      </w:r>
      <w:proofErr w:type="spellStart"/>
      <w:r w:rsidRPr="00B53FC9">
        <w:rPr>
          <w:b/>
          <w:bCs/>
          <w:rtl/>
        </w:rPr>
        <w:t>سخت‌افزاری</w:t>
      </w:r>
      <w:proofErr w:type="spellEnd"/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 xml:space="preserve">واحد وقفه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بیدار </w:t>
      </w:r>
      <w:proofErr w:type="spellStart"/>
      <w:r w:rsidRPr="00B53FC9">
        <w:rPr>
          <w:rtl/>
        </w:rPr>
        <w:t>می‌شود</w:t>
      </w:r>
      <w:proofErr w:type="spellEnd"/>
      <w:r w:rsidRPr="00B53FC9">
        <w:rPr>
          <w:rtl/>
        </w:rPr>
        <w:t xml:space="preserve"> و </w:t>
      </w:r>
      <w:proofErr w:type="spellStart"/>
      <w:r w:rsidRPr="00B53FC9">
        <w:rPr>
          <w:rtl/>
        </w:rPr>
        <w:t>می‌بیند</w:t>
      </w:r>
      <w:proofErr w:type="spellEnd"/>
      <w:r w:rsidRPr="00B53FC9">
        <w:rPr>
          <w:rtl/>
        </w:rPr>
        <w:t xml:space="preserve"> که شرط</w:t>
      </w:r>
      <w:r w:rsidRPr="00B53FC9">
        <w:t xml:space="preserve"> Falling Edge </w:t>
      </w:r>
      <w:r w:rsidRPr="00B53FC9">
        <w:rPr>
          <w:rtl/>
        </w:rPr>
        <w:t>رخ داده است</w:t>
      </w:r>
      <w:r w:rsidRPr="00B53FC9">
        <w:t>.</w:t>
      </w:r>
    </w:p>
    <w:p w14:paraId="3FB61110" w14:textId="77777777" w:rsidR="00B53FC9" w:rsidRDefault="00B53FC9" w:rsidP="00B53FC9">
      <w:pPr>
        <w:rPr>
          <w:rtl/>
        </w:rPr>
      </w:pPr>
      <w:r w:rsidRPr="00B53FC9">
        <w:rPr>
          <w:rtl/>
        </w:rPr>
        <w:t>۴</w:t>
      </w:r>
      <w:r w:rsidRPr="00B53FC9">
        <w:t xml:space="preserve">. </w:t>
      </w:r>
      <w:proofErr w:type="spellStart"/>
      <w:r w:rsidRPr="00B53FC9">
        <w:rPr>
          <w:b/>
          <w:bCs/>
          <w:rtl/>
        </w:rPr>
        <w:t>تله‌پورت</w:t>
      </w:r>
      <w:proofErr w:type="spellEnd"/>
      <w:r w:rsidRPr="00B53FC9">
        <w:rPr>
          <w:b/>
          <w:bCs/>
        </w:rPr>
        <w:t xml:space="preserve"> (Context Switch):</w:t>
      </w:r>
      <w:r w:rsidRPr="00B53FC9">
        <w:t xml:space="preserve">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بلافاصله هر کاری که در </w:t>
      </w:r>
      <w:r>
        <w:t xml:space="preserve"> </w:t>
      </w:r>
      <w:r w:rsidRPr="00B53FC9">
        <w:t xml:space="preserve">delay </w:t>
      </w:r>
      <w:r w:rsidRPr="00B53FC9">
        <w:rPr>
          <w:rtl/>
        </w:rPr>
        <w:t xml:space="preserve">انجام </w:t>
      </w:r>
      <w:proofErr w:type="spellStart"/>
      <w:r w:rsidRPr="00B53FC9">
        <w:rPr>
          <w:rtl/>
        </w:rPr>
        <w:t>می‌داد</w:t>
      </w:r>
      <w:proofErr w:type="spellEnd"/>
      <w:r w:rsidRPr="00B53FC9">
        <w:rPr>
          <w:rtl/>
        </w:rPr>
        <w:t xml:space="preserve"> را متوقف </w:t>
      </w:r>
      <w:proofErr w:type="spellStart"/>
      <w:r w:rsidRPr="00B53FC9">
        <w:rPr>
          <w:rtl/>
        </w:rPr>
        <w:t>می‌کند</w:t>
      </w:r>
      <w:proofErr w:type="spellEnd"/>
      <w:r w:rsidRPr="00B53FC9">
        <w:rPr>
          <w:rtl/>
        </w:rPr>
        <w:t xml:space="preserve"> (جای خط کد را در حافظه ذخیره </w:t>
      </w:r>
      <w:proofErr w:type="spellStart"/>
      <w:r w:rsidRPr="00B53FC9">
        <w:rPr>
          <w:rtl/>
        </w:rPr>
        <w:t>می‌کند</w:t>
      </w:r>
      <w:proofErr w:type="spellEnd"/>
      <w:r w:rsidRPr="00B53FC9">
        <w:rPr>
          <w:rtl/>
        </w:rPr>
        <w:t>) و ناگهان به داخل تابع</w:t>
      </w:r>
    </w:p>
    <w:p w14:paraId="724404BD" w14:textId="536AB532" w:rsidR="00B53FC9" w:rsidRPr="00B53FC9" w:rsidRDefault="00B53FC9" w:rsidP="00B53FC9">
      <w:r w:rsidRPr="00B53FC9">
        <w:rPr>
          <w:rtl/>
        </w:rPr>
        <w:t xml:space="preserve"> </w:t>
      </w:r>
      <w:r>
        <w:t xml:space="preserve"> </w:t>
      </w:r>
      <w:r w:rsidRPr="00B53FC9">
        <w:t xml:space="preserve">ISR(INT0_vect) </w:t>
      </w:r>
      <w:proofErr w:type="spellStart"/>
      <w:r w:rsidRPr="00B53FC9">
        <w:rPr>
          <w:rtl/>
        </w:rPr>
        <w:t>می‌پرد</w:t>
      </w:r>
      <w:proofErr w:type="spellEnd"/>
      <w:r w:rsidRPr="00B53FC9">
        <w:t>.</w:t>
      </w:r>
    </w:p>
    <w:p w14:paraId="3676C42A" w14:textId="3652DBE0" w:rsidR="00B53FC9" w:rsidRPr="00B53FC9" w:rsidRDefault="00B53FC9" w:rsidP="00B53FC9">
      <w:r w:rsidRPr="00B53FC9">
        <w:rPr>
          <w:rtl/>
        </w:rPr>
        <w:t>۵</w:t>
      </w:r>
      <w:r w:rsidRPr="00B53FC9">
        <w:t xml:space="preserve">. </w:t>
      </w:r>
      <w:r w:rsidRPr="00B53FC9">
        <w:rPr>
          <w:b/>
          <w:bCs/>
          <w:rtl/>
        </w:rPr>
        <w:t>اجرای وقفه</w:t>
      </w:r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 xml:space="preserve">دستور </w:t>
      </w:r>
      <w:r>
        <w:t xml:space="preserve"> </w:t>
      </w:r>
      <w:r w:rsidRPr="00B53FC9">
        <w:t xml:space="preserve">PORTC ^= (1 &lt;&lt; 1) </w:t>
      </w:r>
      <w:r w:rsidRPr="00B53FC9">
        <w:rPr>
          <w:rtl/>
        </w:rPr>
        <w:t xml:space="preserve">اجرا </w:t>
      </w:r>
      <w:proofErr w:type="spellStart"/>
      <w:r w:rsidRPr="00B53FC9">
        <w:rPr>
          <w:rtl/>
        </w:rPr>
        <w:t>می‌شود</w:t>
      </w:r>
      <w:proofErr w:type="spellEnd"/>
      <w:r w:rsidRPr="00B53FC9">
        <w:rPr>
          <w:rtl/>
        </w:rPr>
        <w:t xml:space="preserve"> و</w:t>
      </w:r>
      <w:r w:rsidRPr="00B53FC9">
        <w:t xml:space="preserve"> LED </w:t>
      </w:r>
      <w:r w:rsidRPr="00B53FC9">
        <w:rPr>
          <w:rtl/>
        </w:rPr>
        <w:t xml:space="preserve">قرمز تغییر وضعیت </w:t>
      </w:r>
      <w:proofErr w:type="spellStart"/>
      <w:r w:rsidRPr="00B53FC9">
        <w:rPr>
          <w:rtl/>
        </w:rPr>
        <w:t>می‌دهد</w:t>
      </w:r>
      <w:proofErr w:type="spellEnd"/>
      <w:r w:rsidRPr="00B53FC9">
        <w:rPr>
          <w:rtl/>
        </w:rPr>
        <w:t xml:space="preserve">. این کار شاید چند </w:t>
      </w:r>
      <w:proofErr w:type="spellStart"/>
      <w:r w:rsidRPr="00B53FC9">
        <w:rPr>
          <w:rtl/>
        </w:rPr>
        <w:t>میکروثانیه</w:t>
      </w:r>
      <w:proofErr w:type="spellEnd"/>
      <w:r w:rsidRPr="00B53FC9">
        <w:rPr>
          <w:rtl/>
        </w:rPr>
        <w:t xml:space="preserve"> طول بکشد</w:t>
      </w:r>
      <w:r w:rsidRPr="00B53FC9">
        <w:t>.</w:t>
      </w:r>
    </w:p>
    <w:p w14:paraId="055062B1" w14:textId="76D30BBC" w:rsidR="00B53FC9" w:rsidRPr="00B53FC9" w:rsidRDefault="00B53FC9" w:rsidP="00B53FC9">
      <w:r w:rsidRPr="00B53FC9">
        <w:rPr>
          <w:rtl/>
        </w:rPr>
        <w:t>۶</w:t>
      </w:r>
      <w:r w:rsidRPr="00B53FC9">
        <w:t xml:space="preserve">. </w:t>
      </w:r>
      <w:r w:rsidRPr="00B53FC9">
        <w:rPr>
          <w:b/>
          <w:bCs/>
          <w:rtl/>
        </w:rPr>
        <w:t>بازگشت</w:t>
      </w:r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>به محض تمام شدن تابع</w:t>
      </w:r>
      <w:r w:rsidRPr="00B53FC9">
        <w:t xml:space="preserve"> ISR</w:t>
      </w:r>
      <w:r w:rsidRPr="00B53FC9">
        <w:rPr>
          <w:rtl/>
        </w:rPr>
        <w:t xml:space="preserve">،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به همان جایی از </w:t>
      </w:r>
      <w:r w:rsidRPr="00B53FC9">
        <w:t xml:space="preserve">delay </w:t>
      </w:r>
      <w:r>
        <w:rPr>
          <w:rFonts w:hint="cs"/>
          <w:rtl/>
        </w:rPr>
        <w:t xml:space="preserve"> </w:t>
      </w:r>
      <w:proofErr w:type="spellStart"/>
      <w:r w:rsidRPr="00B53FC9">
        <w:rPr>
          <w:rtl/>
        </w:rPr>
        <w:t>برمی‌گردد</w:t>
      </w:r>
      <w:proofErr w:type="spellEnd"/>
      <w:r w:rsidRPr="00B53FC9">
        <w:rPr>
          <w:rtl/>
        </w:rPr>
        <w:t xml:space="preserve"> که قطع شده بود و ادامه آن ۱ ثانیه را طی </w:t>
      </w:r>
      <w:proofErr w:type="spellStart"/>
      <w:r w:rsidRPr="00B53FC9">
        <w:rPr>
          <w:rtl/>
        </w:rPr>
        <w:t>می‌کند</w:t>
      </w:r>
      <w:proofErr w:type="spellEnd"/>
      <w:r w:rsidRPr="00B53FC9">
        <w:t>.</w:t>
      </w:r>
    </w:p>
    <w:p w14:paraId="77E6D532" w14:textId="77777777" w:rsidR="00B53FC9" w:rsidRPr="00B53FC9" w:rsidRDefault="00B53FC9" w:rsidP="00B53FC9">
      <w:r w:rsidRPr="00B53FC9">
        <w:rPr>
          <w:b/>
          <w:bCs/>
          <w:rtl/>
        </w:rPr>
        <w:t>نتیجه</w:t>
      </w:r>
      <w:r w:rsidRPr="00B53FC9">
        <w:rPr>
          <w:b/>
          <w:bCs/>
        </w:rPr>
        <w:t>:</w:t>
      </w:r>
      <w:r w:rsidRPr="00B53FC9">
        <w:t xml:space="preserve"> </w:t>
      </w:r>
      <w:r w:rsidRPr="00B53FC9">
        <w:rPr>
          <w:rtl/>
        </w:rPr>
        <w:t xml:space="preserve">شما احساس </w:t>
      </w:r>
      <w:proofErr w:type="spellStart"/>
      <w:r w:rsidRPr="00B53FC9">
        <w:rPr>
          <w:rtl/>
        </w:rPr>
        <w:t>می‌کنید</w:t>
      </w:r>
      <w:proofErr w:type="spellEnd"/>
      <w:r w:rsidRPr="00B53FC9">
        <w:rPr>
          <w:rtl/>
        </w:rPr>
        <w:t xml:space="preserve"> دو برنامه همزمان</w:t>
      </w:r>
      <w:r w:rsidRPr="00B53FC9">
        <w:t xml:space="preserve"> (Parallel) </w:t>
      </w:r>
      <w:r w:rsidRPr="00B53FC9">
        <w:rPr>
          <w:rtl/>
        </w:rPr>
        <w:t xml:space="preserve">اجرا </w:t>
      </w:r>
      <w:proofErr w:type="spellStart"/>
      <w:r w:rsidRPr="00B53FC9">
        <w:rPr>
          <w:rtl/>
        </w:rPr>
        <w:t>می‌شوند</w:t>
      </w:r>
      <w:proofErr w:type="spellEnd"/>
      <w:r w:rsidRPr="00B53FC9">
        <w:rPr>
          <w:rtl/>
        </w:rPr>
        <w:t xml:space="preserve">، در حالی که </w:t>
      </w:r>
      <w:proofErr w:type="spellStart"/>
      <w:r w:rsidRPr="00B53FC9">
        <w:rPr>
          <w:rtl/>
        </w:rPr>
        <w:t>میکروکنترلر</w:t>
      </w:r>
      <w:proofErr w:type="spellEnd"/>
      <w:r w:rsidRPr="00B53FC9">
        <w:rPr>
          <w:rtl/>
        </w:rPr>
        <w:t xml:space="preserve"> فقط خیلی سریع بین کارها جابجا </w:t>
      </w:r>
      <w:proofErr w:type="spellStart"/>
      <w:r w:rsidRPr="00B53FC9">
        <w:rPr>
          <w:rtl/>
        </w:rPr>
        <w:t>می‌شود</w:t>
      </w:r>
      <w:proofErr w:type="spellEnd"/>
      <w:r w:rsidRPr="00B53FC9">
        <w:t>.</w:t>
      </w:r>
    </w:p>
    <w:p w14:paraId="762A4605" w14:textId="77777777" w:rsidR="00B53FC9" w:rsidRPr="00B53FC9" w:rsidRDefault="00B53FC9" w:rsidP="00812960">
      <w:pPr>
        <w:rPr>
          <w:rtl/>
        </w:rPr>
      </w:pPr>
    </w:p>
    <w:p w14:paraId="7151D834" w14:textId="77777777" w:rsidR="00B53FC9" w:rsidRDefault="00B53FC9" w:rsidP="00812960">
      <w:pPr>
        <w:rPr>
          <w:rtl/>
        </w:rPr>
      </w:pPr>
    </w:p>
    <w:p w14:paraId="1DD2EAE6" w14:textId="77777777" w:rsidR="00B53FC9" w:rsidRDefault="00B53FC9" w:rsidP="00812960">
      <w:pPr>
        <w:rPr>
          <w:rtl/>
        </w:rPr>
      </w:pPr>
    </w:p>
    <w:p w14:paraId="1B096607" w14:textId="77777777" w:rsidR="00244CA1" w:rsidRDefault="00244CA1" w:rsidP="00812960">
      <w:pPr>
        <w:rPr>
          <w:rtl/>
        </w:rPr>
      </w:pPr>
    </w:p>
    <w:p w14:paraId="6075D2BD" w14:textId="77777777" w:rsidR="00244CA1" w:rsidRDefault="00244CA1" w:rsidP="00812960">
      <w:pPr>
        <w:rPr>
          <w:rtl/>
        </w:rPr>
      </w:pPr>
    </w:p>
    <w:p w14:paraId="6F5984A5" w14:textId="77777777" w:rsidR="00244CA1" w:rsidRDefault="00244CA1" w:rsidP="00812960">
      <w:pPr>
        <w:rPr>
          <w:rtl/>
        </w:rPr>
      </w:pPr>
    </w:p>
    <w:p w14:paraId="36DD16F0" w14:textId="77777777" w:rsidR="00244CA1" w:rsidRDefault="00244CA1" w:rsidP="00812960">
      <w:pPr>
        <w:rPr>
          <w:rtl/>
        </w:rPr>
      </w:pPr>
    </w:p>
    <w:p w14:paraId="5500383C" w14:textId="77777777" w:rsidR="00244CA1" w:rsidRDefault="00244CA1" w:rsidP="00812960">
      <w:pPr>
        <w:rPr>
          <w:rtl/>
        </w:rPr>
      </w:pPr>
    </w:p>
    <w:p w14:paraId="4C060B82" w14:textId="77777777" w:rsidR="00244CA1" w:rsidRDefault="00244CA1" w:rsidP="00812960">
      <w:pPr>
        <w:rPr>
          <w:rtl/>
        </w:rPr>
      </w:pPr>
    </w:p>
    <w:p w14:paraId="31B64CD2" w14:textId="77777777" w:rsidR="00244CA1" w:rsidRDefault="00244CA1" w:rsidP="00812960">
      <w:pPr>
        <w:rPr>
          <w:rtl/>
        </w:rPr>
      </w:pPr>
    </w:p>
    <w:p w14:paraId="6FA53F89" w14:textId="77777777" w:rsidR="00244CA1" w:rsidRDefault="00244CA1" w:rsidP="00812960">
      <w:pPr>
        <w:rPr>
          <w:rtl/>
        </w:rPr>
      </w:pPr>
    </w:p>
    <w:p w14:paraId="63206A85" w14:textId="77777777" w:rsidR="00244CA1" w:rsidRDefault="00244CA1" w:rsidP="00812960">
      <w:pPr>
        <w:rPr>
          <w:rtl/>
        </w:rPr>
      </w:pPr>
    </w:p>
    <w:p w14:paraId="3BF3DE5B" w14:textId="77777777" w:rsidR="00244CA1" w:rsidRPr="00244CA1" w:rsidRDefault="00244CA1" w:rsidP="00244CA1">
      <w:pPr>
        <w:pStyle w:val="Heading1"/>
      </w:pPr>
      <w:bookmarkStart w:id="49" w:name="_Toc218347191"/>
      <w:r w:rsidRPr="00244CA1">
        <w:rPr>
          <w:rtl/>
        </w:rPr>
        <w:t xml:space="preserve">فصل ۱۰: ارباب زمان؛ </w:t>
      </w:r>
      <w:proofErr w:type="spellStart"/>
      <w:r w:rsidRPr="00244CA1">
        <w:rPr>
          <w:rtl/>
        </w:rPr>
        <w:t>تایمرها</w:t>
      </w:r>
      <w:proofErr w:type="spellEnd"/>
      <w:r w:rsidRPr="00244CA1">
        <w:rPr>
          <w:rtl/>
        </w:rPr>
        <w:t xml:space="preserve"> و </w:t>
      </w:r>
      <w:proofErr w:type="spellStart"/>
      <w:r w:rsidRPr="00244CA1">
        <w:rPr>
          <w:rtl/>
        </w:rPr>
        <w:t>کانترها</w:t>
      </w:r>
      <w:proofErr w:type="spellEnd"/>
      <w:r w:rsidRPr="00244CA1">
        <w:t xml:space="preserve"> (Timers)</w:t>
      </w:r>
      <w:bookmarkEnd w:id="49"/>
    </w:p>
    <w:p w14:paraId="15A62C31" w14:textId="77777777" w:rsidR="00244CA1" w:rsidRPr="00244CA1" w:rsidRDefault="00244CA1" w:rsidP="00244CA1">
      <w:r w:rsidRPr="00244CA1">
        <w:rPr>
          <w:rtl/>
        </w:rPr>
        <w:t>در فصل قبل دیدیم که</w:t>
      </w:r>
      <w:r w:rsidRPr="00244CA1">
        <w:t xml:space="preserve"> delay </w:t>
      </w:r>
      <w:r w:rsidRPr="00244CA1">
        <w:rPr>
          <w:rtl/>
        </w:rPr>
        <w:t xml:space="preserve">دشمن کارایی است، چون پردازنده را فلج </w:t>
      </w:r>
      <w:proofErr w:type="spellStart"/>
      <w:r w:rsidRPr="00244CA1">
        <w:rPr>
          <w:rtl/>
        </w:rPr>
        <w:t>می‌کند</w:t>
      </w:r>
      <w:proofErr w:type="spellEnd"/>
      <w:r w:rsidRPr="00244CA1">
        <w:rPr>
          <w:rtl/>
        </w:rPr>
        <w:t xml:space="preserve">. در فصل </w:t>
      </w:r>
      <w:proofErr w:type="spellStart"/>
      <w:r w:rsidRPr="00244CA1">
        <w:rPr>
          <w:rtl/>
        </w:rPr>
        <w:t>اینتراپت</w:t>
      </w:r>
      <w:proofErr w:type="spellEnd"/>
      <w:r w:rsidRPr="00244CA1">
        <w:rPr>
          <w:rtl/>
        </w:rPr>
        <w:t xml:space="preserve"> هم یاد گرفتیم چطور به </w:t>
      </w:r>
      <w:proofErr w:type="spellStart"/>
      <w:r w:rsidRPr="00244CA1">
        <w:rPr>
          <w:rtl/>
        </w:rPr>
        <w:t>دکمه‌ها</w:t>
      </w:r>
      <w:proofErr w:type="spellEnd"/>
      <w:r w:rsidRPr="00244CA1">
        <w:rPr>
          <w:rtl/>
        </w:rPr>
        <w:t xml:space="preserve"> واکنش سریع نشان دهیم</w:t>
      </w:r>
      <w:r w:rsidRPr="00244CA1">
        <w:t>.</w:t>
      </w:r>
    </w:p>
    <w:p w14:paraId="22FA1331" w14:textId="77777777" w:rsidR="00244CA1" w:rsidRPr="00244CA1" w:rsidRDefault="00244CA1" w:rsidP="00244CA1">
      <w:r w:rsidRPr="00244CA1">
        <w:rPr>
          <w:rtl/>
        </w:rPr>
        <w:t>اما اگر بخواهیم کاری را "سر زمان مشخص" انجام دهیم چه؟ مثلاً ساختن یک ساعت دیجیتال دقیق، یا چشمک زدن یک</w:t>
      </w:r>
      <w:r w:rsidRPr="00244CA1">
        <w:t xml:space="preserve"> LED </w:t>
      </w:r>
      <w:r w:rsidRPr="00244CA1">
        <w:rPr>
          <w:rtl/>
        </w:rPr>
        <w:t xml:space="preserve">دقیقاً هر ۵۰۰ </w:t>
      </w:r>
      <w:proofErr w:type="spellStart"/>
      <w:r w:rsidRPr="00244CA1">
        <w:rPr>
          <w:rtl/>
        </w:rPr>
        <w:t>میلی‌ثانیه</w:t>
      </w:r>
      <w:proofErr w:type="spellEnd"/>
      <w:r w:rsidRPr="00244CA1">
        <w:rPr>
          <w:rtl/>
        </w:rPr>
        <w:t>، بدون اینکه</w:t>
      </w:r>
      <w:r w:rsidRPr="00244CA1">
        <w:t xml:space="preserve"> CPU </w:t>
      </w:r>
      <w:r w:rsidRPr="00244CA1">
        <w:rPr>
          <w:rtl/>
        </w:rPr>
        <w:t>را متوقف کنیم</w:t>
      </w:r>
      <w:r w:rsidRPr="00244CA1">
        <w:t>.</w:t>
      </w:r>
    </w:p>
    <w:p w14:paraId="6EBF0BE6" w14:textId="77777777" w:rsidR="00244CA1" w:rsidRPr="00244CA1" w:rsidRDefault="00244CA1" w:rsidP="00244CA1">
      <w:r w:rsidRPr="00244CA1">
        <w:rPr>
          <w:rtl/>
        </w:rPr>
        <w:t xml:space="preserve">اینجاست که </w:t>
      </w:r>
      <w:proofErr w:type="spellStart"/>
      <w:r w:rsidRPr="00244CA1">
        <w:rPr>
          <w:b/>
          <w:bCs/>
          <w:rtl/>
        </w:rPr>
        <w:t>تایمرها</w:t>
      </w:r>
      <w:proofErr w:type="spellEnd"/>
      <w:r w:rsidRPr="00244CA1">
        <w:rPr>
          <w:b/>
          <w:bCs/>
        </w:rPr>
        <w:t xml:space="preserve"> (Timers)</w:t>
      </w:r>
      <w:r w:rsidRPr="00244CA1">
        <w:t xml:space="preserve"> </w:t>
      </w:r>
      <w:r w:rsidRPr="00244CA1">
        <w:rPr>
          <w:rtl/>
        </w:rPr>
        <w:t xml:space="preserve">وارد </w:t>
      </w:r>
      <w:proofErr w:type="spellStart"/>
      <w:r w:rsidRPr="00244CA1">
        <w:rPr>
          <w:rtl/>
        </w:rPr>
        <w:t>می‌شوند</w:t>
      </w:r>
      <w:proofErr w:type="spellEnd"/>
      <w:r w:rsidRPr="00244CA1">
        <w:rPr>
          <w:rtl/>
        </w:rPr>
        <w:t xml:space="preserve">. </w:t>
      </w:r>
      <w:proofErr w:type="spellStart"/>
      <w:r w:rsidRPr="00244CA1">
        <w:rPr>
          <w:rtl/>
        </w:rPr>
        <w:t>تایمرها</w:t>
      </w:r>
      <w:proofErr w:type="spellEnd"/>
      <w:r w:rsidRPr="00244CA1">
        <w:rPr>
          <w:rtl/>
        </w:rPr>
        <w:t xml:space="preserve"> مدارهای مستقلی درون </w:t>
      </w:r>
      <w:proofErr w:type="spellStart"/>
      <w:r w:rsidRPr="00244CA1">
        <w:rPr>
          <w:rtl/>
        </w:rPr>
        <w:t>میکروکنترلر</w:t>
      </w:r>
      <w:proofErr w:type="spellEnd"/>
      <w:r w:rsidRPr="00244CA1">
        <w:rPr>
          <w:rtl/>
        </w:rPr>
        <w:t xml:space="preserve"> هستند که مثل یک </w:t>
      </w:r>
      <w:proofErr w:type="spellStart"/>
      <w:r w:rsidRPr="00244CA1">
        <w:rPr>
          <w:rtl/>
        </w:rPr>
        <w:t>کرنومتر</w:t>
      </w:r>
      <w:proofErr w:type="spellEnd"/>
      <w:r w:rsidRPr="00244CA1">
        <w:rPr>
          <w:rtl/>
        </w:rPr>
        <w:t xml:space="preserve"> جداگانه، </w:t>
      </w:r>
      <w:proofErr w:type="spellStart"/>
      <w:r w:rsidRPr="00244CA1">
        <w:rPr>
          <w:rtl/>
        </w:rPr>
        <w:t>پالس‌های</w:t>
      </w:r>
      <w:proofErr w:type="spellEnd"/>
      <w:r w:rsidRPr="00244CA1">
        <w:rPr>
          <w:rtl/>
        </w:rPr>
        <w:t xml:space="preserve"> ساعت را </w:t>
      </w:r>
      <w:proofErr w:type="spellStart"/>
      <w:r w:rsidRPr="00244CA1">
        <w:rPr>
          <w:rtl/>
        </w:rPr>
        <w:t>می‌شمارند</w:t>
      </w:r>
      <w:proofErr w:type="spellEnd"/>
      <w:r w:rsidRPr="00244CA1">
        <w:rPr>
          <w:rtl/>
        </w:rPr>
        <w:t xml:space="preserve"> و وقتی به عدد خاصی رسیدند، به</w:t>
      </w:r>
      <w:r w:rsidRPr="00244CA1">
        <w:t xml:space="preserve"> CPU </w:t>
      </w:r>
      <w:r w:rsidRPr="00244CA1">
        <w:rPr>
          <w:rtl/>
        </w:rPr>
        <w:t xml:space="preserve">خبر </w:t>
      </w:r>
      <w:proofErr w:type="spellStart"/>
      <w:r w:rsidRPr="00244CA1">
        <w:rPr>
          <w:rtl/>
        </w:rPr>
        <w:t>می‌دهند</w:t>
      </w:r>
      <w:proofErr w:type="spellEnd"/>
      <w:r w:rsidRPr="00244CA1">
        <w:rPr>
          <w:rtl/>
        </w:rPr>
        <w:t xml:space="preserve"> (</w:t>
      </w:r>
      <w:proofErr w:type="spellStart"/>
      <w:r w:rsidRPr="00244CA1">
        <w:rPr>
          <w:rtl/>
        </w:rPr>
        <w:t>اینتراپت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می‌زنند</w:t>
      </w:r>
      <w:proofErr w:type="spellEnd"/>
      <w:r w:rsidRPr="00244CA1">
        <w:rPr>
          <w:rtl/>
        </w:rPr>
        <w:t>)</w:t>
      </w:r>
      <w:r w:rsidRPr="00244CA1">
        <w:t>.</w:t>
      </w:r>
    </w:p>
    <w:p w14:paraId="3238733D" w14:textId="77777777" w:rsidR="00244CA1" w:rsidRPr="00244CA1" w:rsidRDefault="00244CA1" w:rsidP="00244CA1">
      <w:pPr>
        <w:pStyle w:val="Heading2"/>
      </w:pPr>
      <w:bookmarkStart w:id="50" w:name="_Toc218347192"/>
      <w:r w:rsidRPr="00244CA1">
        <w:rPr>
          <w:rtl/>
        </w:rPr>
        <w:t xml:space="preserve">سناریوی پروژه: </w:t>
      </w:r>
      <w:proofErr w:type="spellStart"/>
      <w:r w:rsidRPr="00244CA1">
        <w:rPr>
          <w:rtl/>
        </w:rPr>
        <w:t>مولتی‌تسکینگ</w:t>
      </w:r>
      <w:proofErr w:type="spellEnd"/>
      <w:r w:rsidRPr="00244CA1">
        <w:rPr>
          <w:rtl/>
        </w:rPr>
        <w:t xml:space="preserve"> واقعی</w:t>
      </w:r>
      <w:bookmarkEnd w:id="50"/>
    </w:p>
    <w:p w14:paraId="3AA9A83A" w14:textId="77777777" w:rsidR="00244CA1" w:rsidRPr="00244CA1" w:rsidRDefault="00244CA1" w:rsidP="00244CA1">
      <w:r w:rsidRPr="00244CA1">
        <w:rPr>
          <w:rtl/>
        </w:rPr>
        <w:t xml:space="preserve">ما </w:t>
      </w:r>
      <w:proofErr w:type="spellStart"/>
      <w:r w:rsidRPr="00244CA1">
        <w:rPr>
          <w:rtl/>
        </w:rPr>
        <w:t>می‌خواهیم</w:t>
      </w:r>
      <w:proofErr w:type="spellEnd"/>
      <w:r w:rsidRPr="00244CA1">
        <w:rPr>
          <w:rtl/>
        </w:rPr>
        <w:t xml:space="preserve"> دو کار همزمان انجام دهیم که با</w:t>
      </w:r>
      <w:r w:rsidRPr="00244CA1">
        <w:t xml:space="preserve"> delay </w:t>
      </w:r>
      <w:r w:rsidRPr="00244CA1">
        <w:rPr>
          <w:rtl/>
        </w:rPr>
        <w:t>غیرممکن است</w:t>
      </w:r>
      <w:r w:rsidRPr="00244CA1">
        <w:t>:</w:t>
      </w:r>
    </w:p>
    <w:p w14:paraId="19A79456" w14:textId="77777777" w:rsidR="00244CA1" w:rsidRPr="00244CA1" w:rsidRDefault="00244CA1" w:rsidP="00244CA1">
      <w:r w:rsidRPr="00244CA1">
        <w:rPr>
          <w:rtl/>
        </w:rPr>
        <w:lastRenderedPageBreak/>
        <w:t>۱</w:t>
      </w:r>
      <w:r w:rsidRPr="00244CA1">
        <w:t xml:space="preserve">.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۱ (۱۶ بیتی): وظیفه دارد دقیقاً هر ۱ ثانیه یک بار، </w:t>
      </w:r>
      <w:proofErr w:type="spellStart"/>
      <w:r w:rsidRPr="00244CA1">
        <w:rPr>
          <w:rtl/>
        </w:rPr>
        <w:t>شمارنده</w:t>
      </w:r>
      <w:proofErr w:type="spellEnd"/>
      <w:r w:rsidRPr="00244CA1">
        <w:rPr>
          <w:rtl/>
        </w:rPr>
        <w:t xml:space="preserve"> روی</w:t>
      </w:r>
      <w:r w:rsidRPr="00244CA1">
        <w:t xml:space="preserve"> LCD </w:t>
      </w:r>
      <w:r w:rsidRPr="00244CA1">
        <w:rPr>
          <w:rtl/>
        </w:rPr>
        <w:t>را یکی زیاد کند (ساعت دقیق)</w:t>
      </w:r>
      <w:r w:rsidRPr="00244CA1">
        <w:t>.</w:t>
      </w:r>
    </w:p>
    <w:p w14:paraId="4CF263DC" w14:textId="77777777" w:rsidR="00244CA1" w:rsidRPr="00244CA1" w:rsidRDefault="00244CA1" w:rsidP="00244CA1">
      <w:r w:rsidRPr="00244CA1">
        <w:rPr>
          <w:rtl/>
        </w:rPr>
        <w:t>۲</w:t>
      </w:r>
      <w:r w:rsidRPr="00244CA1">
        <w:t xml:space="preserve">.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۰ (۸ بیتی): وظیفه دارد هر ۵۰۰ </w:t>
      </w:r>
      <w:proofErr w:type="spellStart"/>
      <w:r w:rsidRPr="00244CA1">
        <w:rPr>
          <w:rtl/>
        </w:rPr>
        <w:t>میلی‌ثانیه</w:t>
      </w:r>
      <w:proofErr w:type="spellEnd"/>
      <w:r w:rsidRPr="00244CA1">
        <w:rPr>
          <w:rtl/>
        </w:rPr>
        <w:t xml:space="preserve"> (تقریبی) یک</w:t>
      </w:r>
      <w:r w:rsidRPr="00244CA1">
        <w:t xml:space="preserve"> LED </w:t>
      </w:r>
      <w:r w:rsidRPr="00244CA1">
        <w:rPr>
          <w:rtl/>
        </w:rPr>
        <w:t>را خاموش و روشن کند</w:t>
      </w:r>
      <w:r w:rsidRPr="00244CA1">
        <w:t>.</w:t>
      </w:r>
    </w:p>
    <w:p w14:paraId="09EDC6BE" w14:textId="4936A6FC" w:rsidR="00244CA1" w:rsidRPr="00244CA1" w:rsidRDefault="00244CA1" w:rsidP="00307B9A">
      <w:pPr>
        <w:pStyle w:val="Heading2"/>
      </w:pPr>
      <w:bookmarkStart w:id="51" w:name="_Toc218347193"/>
      <w:r w:rsidRPr="00244CA1">
        <w:rPr>
          <w:rtl/>
        </w:rPr>
        <w:t>مفهوم</w:t>
      </w:r>
      <w:r w:rsidRPr="00244CA1">
        <w:t xml:space="preserve"> </w:t>
      </w:r>
      <w:proofErr w:type="spellStart"/>
      <w:r w:rsidRPr="00244CA1">
        <w:t>Prescaler</w:t>
      </w:r>
      <w:proofErr w:type="spellEnd"/>
      <w:r w:rsidRPr="00244CA1">
        <w:t xml:space="preserve"> </w:t>
      </w:r>
      <w:proofErr w:type="spellStart"/>
      <w:r w:rsidRPr="00244CA1">
        <w:rPr>
          <w:rtl/>
        </w:rPr>
        <w:t>تقسیم‌کننده</w:t>
      </w:r>
      <w:proofErr w:type="spellEnd"/>
      <w:r w:rsidRPr="00244CA1">
        <w:rPr>
          <w:rtl/>
        </w:rPr>
        <w:t xml:space="preserve"> فرکانس</w:t>
      </w:r>
      <w:bookmarkEnd w:id="51"/>
    </w:p>
    <w:p w14:paraId="01EE1602" w14:textId="77777777" w:rsidR="00244CA1" w:rsidRPr="00244CA1" w:rsidRDefault="00244CA1" w:rsidP="00244CA1">
      <w:r w:rsidRPr="00244CA1">
        <w:rPr>
          <w:rtl/>
        </w:rPr>
        <w:t xml:space="preserve">سرعت کلاک </w:t>
      </w:r>
      <w:proofErr w:type="spellStart"/>
      <w:r w:rsidRPr="00244CA1">
        <w:rPr>
          <w:rtl/>
        </w:rPr>
        <w:t>میکروکنترلر</w:t>
      </w:r>
      <w:proofErr w:type="spellEnd"/>
      <w:r w:rsidRPr="00244CA1">
        <w:rPr>
          <w:rtl/>
        </w:rPr>
        <w:t xml:space="preserve"> ما ۱ </w:t>
      </w:r>
      <w:proofErr w:type="spellStart"/>
      <w:r w:rsidRPr="00244CA1">
        <w:rPr>
          <w:rtl/>
        </w:rPr>
        <w:t>مگاهرتز</w:t>
      </w:r>
      <w:proofErr w:type="spellEnd"/>
      <w:r w:rsidRPr="00244CA1">
        <w:rPr>
          <w:rtl/>
        </w:rPr>
        <w:t xml:space="preserve"> است (۱ میلیون تیک در ثانیه). </w:t>
      </w:r>
      <w:proofErr w:type="spellStart"/>
      <w:r w:rsidRPr="00244CA1">
        <w:rPr>
          <w:rtl/>
        </w:rPr>
        <w:t>تایمرها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نمی‌توانند</w:t>
      </w:r>
      <w:proofErr w:type="spellEnd"/>
      <w:r w:rsidRPr="00244CA1">
        <w:rPr>
          <w:rtl/>
        </w:rPr>
        <w:t xml:space="preserve"> تا ۱ میلیون بشمارند (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۸ بیتی تا ۲۵۵ و ۱۶ بیتی تا ۶۵۵۳۵ </w:t>
      </w:r>
      <w:proofErr w:type="spellStart"/>
      <w:r w:rsidRPr="00244CA1">
        <w:rPr>
          <w:rtl/>
        </w:rPr>
        <w:t>می‌شمارد</w:t>
      </w:r>
      <w:proofErr w:type="spellEnd"/>
      <w:r w:rsidRPr="00244CA1">
        <w:rPr>
          <w:rtl/>
        </w:rPr>
        <w:t>)</w:t>
      </w:r>
      <w:r w:rsidRPr="00244CA1">
        <w:t>.</w:t>
      </w:r>
    </w:p>
    <w:p w14:paraId="25CEF9EF" w14:textId="77777777" w:rsidR="00244CA1" w:rsidRPr="00244CA1" w:rsidRDefault="00244CA1" w:rsidP="00244CA1">
      <w:r w:rsidRPr="00244CA1">
        <w:rPr>
          <w:rtl/>
        </w:rPr>
        <w:t>برای حل این مشکل از</w:t>
      </w:r>
      <w:r w:rsidRPr="00244CA1">
        <w:t xml:space="preserve"> </w:t>
      </w:r>
      <w:proofErr w:type="spellStart"/>
      <w:r w:rsidRPr="00244CA1">
        <w:t>Prescaler</w:t>
      </w:r>
      <w:proofErr w:type="spellEnd"/>
      <w:r w:rsidRPr="00244CA1">
        <w:t xml:space="preserve"> </w:t>
      </w:r>
      <w:r w:rsidRPr="00244CA1">
        <w:rPr>
          <w:rtl/>
        </w:rPr>
        <w:t xml:space="preserve">استفاده </w:t>
      </w:r>
      <w:proofErr w:type="spellStart"/>
      <w:r w:rsidRPr="00244CA1">
        <w:rPr>
          <w:rtl/>
        </w:rPr>
        <w:t>می‌کنیم</w:t>
      </w:r>
      <w:proofErr w:type="spellEnd"/>
      <w:r w:rsidRPr="00244CA1">
        <w:rPr>
          <w:rtl/>
        </w:rPr>
        <w:t xml:space="preserve">. این قطعه سرعت شمارش را کم </w:t>
      </w:r>
      <w:proofErr w:type="spellStart"/>
      <w:r w:rsidRPr="00244CA1">
        <w:rPr>
          <w:rtl/>
        </w:rPr>
        <w:t>می‌کند</w:t>
      </w:r>
      <w:proofErr w:type="spellEnd"/>
      <w:r w:rsidRPr="00244CA1">
        <w:rPr>
          <w:rtl/>
        </w:rPr>
        <w:t xml:space="preserve">. مثل عقربه </w:t>
      </w:r>
      <w:proofErr w:type="spellStart"/>
      <w:r w:rsidRPr="00244CA1">
        <w:rPr>
          <w:rtl/>
        </w:rPr>
        <w:t>ثانیه‌شمار</w:t>
      </w:r>
      <w:proofErr w:type="spellEnd"/>
      <w:r w:rsidRPr="00244CA1">
        <w:rPr>
          <w:rtl/>
        </w:rPr>
        <w:t xml:space="preserve"> که ۶۰ برابر کندتر از </w:t>
      </w:r>
      <w:proofErr w:type="spellStart"/>
      <w:r w:rsidRPr="00244CA1">
        <w:rPr>
          <w:rtl/>
        </w:rPr>
        <w:t>میلی‌ثانیه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می‌چرخد</w:t>
      </w:r>
      <w:proofErr w:type="spellEnd"/>
      <w:r w:rsidRPr="00244CA1">
        <w:t>.</w:t>
      </w:r>
    </w:p>
    <w:p w14:paraId="105709F1" w14:textId="77777777" w:rsidR="00244CA1" w:rsidRPr="00244CA1" w:rsidRDefault="00244CA1" w:rsidP="00244CA1">
      <w:r w:rsidRPr="00244CA1">
        <w:rPr>
          <w:rtl/>
        </w:rPr>
        <w:t xml:space="preserve">ما سرعت ۱ </w:t>
      </w:r>
      <w:proofErr w:type="spellStart"/>
      <w:r w:rsidRPr="00244CA1">
        <w:rPr>
          <w:rtl/>
        </w:rPr>
        <w:t>مگاهرتز</w:t>
      </w:r>
      <w:proofErr w:type="spellEnd"/>
      <w:r w:rsidRPr="00244CA1">
        <w:rPr>
          <w:rtl/>
        </w:rPr>
        <w:t xml:space="preserve"> را بر ۶۴ تقسیم </w:t>
      </w:r>
      <w:proofErr w:type="spellStart"/>
      <w:r w:rsidRPr="00244CA1">
        <w:rPr>
          <w:rtl/>
        </w:rPr>
        <w:t>می‌کنیم</w:t>
      </w:r>
      <w:proofErr w:type="spellEnd"/>
      <w:r w:rsidRPr="00244CA1">
        <w:t>.</w:t>
      </w:r>
    </w:p>
    <w:p w14:paraId="76250AEF" w14:textId="478858CD" w:rsidR="00244CA1" w:rsidRPr="00244CA1" w:rsidRDefault="00244CA1" w:rsidP="00244CA1">
      <w:pPr>
        <w:jc w:val="right"/>
        <w:rPr>
          <w:rFonts w:hint="cs"/>
          <w:rtl/>
        </w:rPr>
      </w:pPr>
      <w:r w:rsidRPr="00244CA1">
        <w:t>1,000,000 \ 64 = 15,625</w:t>
      </w:r>
    </w:p>
    <w:p w14:paraId="06216F5C" w14:textId="77777777" w:rsidR="00244CA1" w:rsidRPr="00244CA1" w:rsidRDefault="00244CA1" w:rsidP="00244CA1">
      <w:r w:rsidRPr="00244CA1">
        <w:rPr>
          <w:rtl/>
        </w:rPr>
        <w:t xml:space="preserve">یعنی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ما در هر ثانیه ۱۵۶۲۵ بار </w:t>
      </w:r>
      <w:proofErr w:type="spellStart"/>
      <w:r w:rsidRPr="00244CA1">
        <w:rPr>
          <w:rtl/>
        </w:rPr>
        <w:t>می‌شمارد</w:t>
      </w:r>
      <w:proofErr w:type="spellEnd"/>
      <w:r w:rsidRPr="00244CA1">
        <w:rPr>
          <w:rtl/>
        </w:rPr>
        <w:t xml:space="preserve">. پس اگر به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بگوییم "تا ۱۵۶۲۵ بشمار"، دقیقاً ۱ ثانیه طول </w:t>
      </w:r>
      <w:proofErr w:type="spellStart"/>
      <w:r w:rsidRPr="00244CA1">
        <w:rPr>
          <w:rtl/>
        </w:rPr>
        <w:t>می‌کشد</w:t>
      </w:r>
      <w:proofErr w:type="spellEnd"/>
      <w:r w:rsidRPr="00244CA1">
        <w:t>.</w:t>
      </w:r>
    </w:p>
    <w:p w14:paraId="4BB9CBB4" w14:textId="77777777" w:rsidR="00244CA1" w:rsidRPr="00244CA1" w:rsidRDefault="00244CA1" w:rsidP="00244CA1">
      <w:pPr>
        <w:rPr>
          <w:b/>
          <w:bCs/>
        </w:rPr>
      </w:pPr>
      <w:proofErr w:type="spellStart"/>
      <w:r w:rsidRPr="00244CA1">
        <w:rPr>
          <w:b/>
          <w:bCs/>
          <w:rtl/>
        </w:rPr>
        <w:t>سخت‌افزار</w:t>
      </w:r>
      <w:proofErr w:type="spellEnd"/>
      <w:r w:rsidRPr="00244CA1">
        <w:rPr>
          <w:b/>
          <w:bCs/>
          <w:rtl/>
        </w:rPr>
        <w:t xml:space="preserve"> مورد نیاز</w:t>
      </w:r>
    </w:p>
    <w:p w14:paraId="31C88378" w14:textId="49B3B675" w:rsidR="00244CA1" w:rsidRPr="00244CA1" w:rsidRDefault="00244CA1" w:rsidP="00244CA1">
      <w:r w:rsidRPr="00244CA1">
        <w:rPr>
          <w:rtl/>
        </w:rPr>
        <w:t>۱</w:t>
      </w:r>
      <w:r w:rsidRPr="00244CA1">
        <w:t xml:space="preserve">. LCD 16x2: </w:t>
      </w:r>
      <w:r w:rsidRPr="00244CA1">
        <w:rPr>
          <w:rtl/>
        </w:rPr>
        <w:t xml:space="preserve">متصل به </w:t>
      </w:r>
      <w:proofErr w:type="spellStart"/>
      <w:r w:rsidRPr="00244CA1">
        <w:rPr>
          <w:rtl/>
        </w:rPr>
        <w:t>پورت</w:t>
      </w:r>
      <w:proofErr w:type="spellEnd"/>
      <w:r w:rsidRPr="00244CA1">
        <w:t xml:space="preserve"> D </w:t>
      </w:r>
      <w:r w:rsidRPr="00244CA1">
        <w:rPr>
          <w:rtl/>
        </w:rPr>
        <w:t>و</w:t>
      </w:r>
      <w:r w:rsidRPr="00244CA1">
        <w:t xml:space="preserve"> B </w:t>
      </w:r>
      <w:r w:rsidRPr="00244CA1">
        <w:rPr>
          <w:rtl/>
        </w:rPr>
        <w:t>طبق فصل ۷</w:t>
      </w:r>
      <w:r w:rsidRPr="00244CA1">
        <w:t>.</w:t>
      </w:r>
    </w:p>
    <w:p w14:paraId="74686C94" w14:textId="77777777" w:rsidR="00244CA1" w:rsidRPr="00244CA1" w:rsidRDefault="00244CA1" w:rsidP="00244CA1">
      <w:r w:rsidRPr="00244CA1">
        <w:rPr>
          <w:rtl/>
        </w:rPr>
        <w:t>۲</w:t>
      </w:r>
      <w:r w:rsidRPr="00244CA1">
        <w:t xml:space="preserve">. LED: </w:t>
      </w:r>
      <w:r w:rsidRPr="00244CA1">
        <w:rPr>
          <w:rtl/>
        </w:rPr>
        <w:t>متصل به پایه</w:t>
      </w:r>
      <w:r w:rsidRPr="00244CA1">
        <w:t xml:space="preserve"> PC0.</w:t>
      </w:r>
    </w:p>
    <w:p w14:paraId="651A6FBC" w14:textId="77777777" w:rsidR="00244CA1" w:rsidRDefault="00244CA1" w:rsidP="00244CA1">
      <w:pPr>
        <w:rPr>
          <w:rtl/>
        </w:rPr>
      </w:pPr>
      <w:r w:rsidRPr="00244CA1">
        <w:rPr>
          <w:rtl/>
        </w:rPr>
        <w:t>۳</w:t>
      </w:r>
      <w:r w:rsidRPr="00244CA1">
        <w:t xml:space="preserve">. </w:t>
      </w:r>
      <w:proofErr w:type="spellStart"/>
      <w:r w:rsidRPr="00244CA1">
        <w:rPr>
          <w:rtl/>
        </w:rPr>
        <w:t>میکروکنترلر</w:t>
      </w:r>
      <w:proofErr w:type="spellEnd"/>
      <w:r w:rsidRPr="00244CA1">
        <w:t>: ATmega32.</w:t>
      </w:r>
    </w:p>
    <w:p w14:paraId="460272A4" w14:textId="7E6D22EF" w:rsidR="004241AD" w:rsidRPr="00244CA1" w:rsidRDefault="004241AD" w:rsidP="004241AD">
      <w:pPr>
        <w:jc w:val="center"/>
        <w:rPr>
          <w:rFonts w:hint="cs"/>
          <w:rtl/>
        </w:rPr>
      </w:pPr>
      <w:r w:rsidRPr="004241AD">
        <w:rPr>
          <w:rtl/>
        </w:rPr>
        <w:lastRenderedPageBreak/>
        <w:drawing>
          <wp:inline distT="0" distB="0" distL="0" distR="0" wp14:anchorId="3BE2275B" wp14:editId="586104B5">
            <wp:extent cx="2810824" cy="2162413"/>
            <wp:effectExtent l="0" t="0" r="8890" b="0"/>
            <wp:docPr id="14990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4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5930" cy="21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76CF" w14:textId="77777777" w:rsidR="00244CA1" w:rsidRPr="00244CA1" w:rsidRDefault="00244CA1" w:rsidP="00307B9A">
      <w:pPr>
        <w:pStyle w:val="Heading2"/>
      </w:pPr>
      <w:bookmarkStart w:id="52" w:name="_Toc218347194"/>
      <w:proofErr w:type="spellStart"/>
      <w:r w:rsidRPr="00244CA1">
        <w:rPr>
          <w:rtl/>
        </w:rPr>
        <w:t>کدنویسی</w:t>
      </w:r>
      <w:proofErr w:type="spellEnd"/>
      <w:r w:rsidRPr="00244CA1">
        <w:rPr>
          <w:rtl/>
        </w:rPr>
        <w:t xml:space="preserve">: رقص هماهنگ </w:t>
      </w:r>
      <w:proofErr w:type="spellStart"/>
      <w:r w:rsidRPr="00244CA1">
        <w:rPr>
          <w:rtl/>
        </w:rPr>
        <w:t>تایمرها</w:t>
      </w:r>
      <w:bookmarkEnd w:id="52"/>
      <w:proofErr w:type="spellEnd"/>
    </w:p>
    <w:p w14:paraId="4B03B22C" w14:textId="77777777" w:rsidR="00244CA1" w:rsidRPr="00244CA1" w:rsidRDefault="00244CA1" w:rsidP="00244CA1">
      <w:r w:rsidRPr="00244CA1">
        <w:rPr>
          <w:rtl/>
        </w:rPr>
        <w:t xml:space="preserve">در این کد از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۱ در مد</w:t>
      </w:r>
      <w:r w:rsidRPr="00244CA1">
        <w:t xml:space="preserve"> CTC </w:t>
      </w:r>
      <w:r w:rsidRPr="00244CA1">
        <w:rPr>
          <w:rtl/>
        </w:rPr>
        <w:t xml:space="preserve">استفاده </w:t>
      </w:r>
      <w:proofErr w:type="spellStart"/>
      <w:r w:rsidRPr="00244CA1">
        <w:rPr>
          <w:rtl/>
        </w:rPr>
        <w:t>می‌کنیم</w:t>
      </w:r>
      <w:proofErr w:type="spellEnd"/>
      <w:r w:rsidRPr="00244CA1">
        <w:rPr>
          <w:rtl/>
        </w:rPr>
        <w:t xml:space="preserve"> (بهترین مد برای </w:t>
      </w:r>
      <w:proofErr w:type="spellStart"/>
      <w:r w:rsidRPr="00244CA1">
        <w:rPr>
          <w:rtl/>
        </w:rPr>
        <w:t>زمان‌سنجی</w:t>
      </w:r>
      <w:proofErr w:type="spellEnd"/>
      <w:r w:rsidRPr="00244CA1">
        <w:rPr>
          <w:rtl/>
        </w:rPr>
        <w:t xml:space="preserve"> دقیق). در این مد،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تا عددی که ما </w:t>
      </w:r>
      <w:proofErr w:type="spellStart"/>
      <w:r w:rsidRPr="00244CA1">
        <w:rPr>
          <w:rtl/>
        </w:rPr>
        <w:t>می‌گوییم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می‌شمارد</w:t>
      </w:r>
      <w:proofErr w:type="spellEnd"/>
      <w:r w:rsidRPr="00244CA1">
        <w:rPr>
          <w:rtl/>
        </w:rPr>
        <w:t xml:space="preserve">، سپس صفر </w:t>
      </w:r>
      <w:proofErr w:type="spellStart"/>
      <w:r w:rsidRPr="00244CA1">
        <w:rPr>
          <w:rtl/>
        </w:rPr>
        <w:t>می‌شود</w:t>
      </w:r>
      <w:proofErr w:type="spellEnd"/>
      <w:r w:rsidRPr="00244CA1">
        <w:rPr>
          <w:rtl/>
        </w:rPr>
        <w:t xml:space="preserve"> و </w:t>
      </w:r>
      <w:proofErr w:type="spellStart"/>
      <w:r w:rsidRPr="00244CA1">
        <w:rPr>
          <w:rtl/>
        </w:rPr>
        <w:t>اینتراپت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می‌زند</w:t>
      </w:r>
      <w:proofErr w:type="spellEnd"/>
      <w:r w:rsidRPr="00244CA1">
        <w:t>.</w:t>
      </w:r>
    </w:p>
    <w:p w14:paraId="67D72D0E" w14:textId="77777777" w:rsidR="00244CA1" w:rsidRPr="00244CA1" w:rsidRDefault="00244CA1" w:rsidP="00244CA1">
      <w:r w:rsidRPr="00244CA1">
        <w:rPr>
          <w:rtl/>
        </w:rPr>
        <w:t xml:space="preserve">برای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۰ از مد</w:t>
      </w:r>
      <w:r w:rsidRPr="00244CA1">
        <w:t xml:space="preserve"> Overflow </w:t>
      </w:r>
      <w:r w:rsidRPr="00244CA1">
        <w:rPr>
          <w:rtl/>
        </w:rPr>
        <w:t xml:space="preserve">استفاده </w:t>
      </w:r>
      <w:proofErr w:type="spellStart"/>
      <w:r w:rsidRPr="00244CA1">
        <w:rPr>
          <w:rtl/>
        </w:rPr>
        <w:t>می‌کنیم</w:t>
      </w:r>
      <w:proofErr w:type="spellEnd"/>
      <w:r w:rsidRPr="00244CA1">
        <w:rPr>
          <w:rtl/>
        </w:rPr>
        <w:t xml:space="preserve"> (</w:t>
      </w:r>
      <w:proofErr w:type="spellStart"/>
      <w:r w:rsidRPr="00244CA1">
        <w:rPr>
          <w:rtl/>
        </w:rPr>
        <w:t>ساده‌ترین</w:t>
      </w:r>
      <w:proofErr w:type="spellEnd"/>
      <w:r w:rsidRPr="00244CA1">
        <w:rPr>
          <w:rtl/>
        </w:rPr>
        <w:t xml:space="preserve"> مد) تا فقط</w:t>
      </w:r>
      <w:r w:rsidRPr="00244CA1">
        <w:t xml:space="preserve"> LED </w:t>
      </w:r>
      <w:r w:rsidRPr="00244CA1">
        <w:rPr>
          <w:rtl/>
        </w:rPr>
        <w:t>را کنترل کند</w:t>
      </w:r>
      <w:r w:rsidRPr="00244CA1">
        <w:t>.</w:t>
      </w:r>
    </w:p>
    <w:p w14:paraId="44E86194" w14:textId="6E412320" w:rsidR="00244CA1" w:rsidRPr="00244CA1" w:rsidRDefault="00244CA1" w:rsidP="00244CA1">
      <w:r w:rsidRPr="00244CA1">
        <w:rPr>
          <w:rtl/>
        </w:rPr>
        <w:t xml:space="preserve">نکته مهم: متغیرهایی که در </w:t>
      </w:r>
      <w:proofErr w:type="spellStart"/>
      <w:r w:rsidRPr="00244CA1">
        <w:rPr>
          <w:rtl/>
        </w:rPr>
        <w:t>اینتراپت</w:t>
      </w:r>
      <w:proofErr w:type="spellEnd"/>
      <w:r w:rsidRPr="00244CA1">
        <w:rPr>
          <w:rtl/>
        </w:rPr>
        <w:t xml:space="preserve"> تغییر </w:t>
      </w:r>
      <w:proofErr w:type="spellStart"/>
      <w:r w:rsidRPr="00244CA1">
        <w:rPr>
          <w:rtl/>
        </w:rPr>
        <w:t>می‌کنند</w:t>
      </w:r>
      <w:proofErr w:type="spellEnd"/>
      <w:r w:rsidRPr="00244CA1">
        <w:rPr>
          <w:rtl/>
        </w:rPr>
        <w:t xml:space="preserve"> باید از نوع </w:t>
      </w:r>
      <w:r w:rsidRPr="00244CA1">
        <w:t xml:space="preserve">volatile </w:t>
      </w:r>
      <w:r>
        <w:rPr>
          <w:rFonts w:hint="cs"/>
          <w:rtl/>
        </w:rPr>
        <w:t xml:space="preserve"> </w:t>
      </w:r>
      <w:r w:rsidRPr="00244CA1">
        <w:rPr>
          <w:rtl/>
        </w:rPr>
        <w:t xml:space="preserve">باشند تا </w:t>
      </w:r>
      <w:proofErr w:type="spellStart"/>
      <w:r w:rsidRPr="00244CA1">
        <w:rPr>
          <w:rtl/>
        </w:rPr>
        <w:t>کامپایلر</w:t>
      </w:r>
      <w:proofErr w:type="spellEnd"/>
      <w:r w:rsidRPr="00244CA1">
        <w:rPr>
          <w:rtl/>
        </w:rPr>
        <w:t xml:space="preserve"> </w:t>
      </w:r>
      <w:proofErr w:type="spellStart"/>
      <w:r w:rsidRPr="00244CA1">
        <w:rPr>
          <w:rtl/>
        </w:rPr>
        <w:t>آن‌ها</w:t>
      </w:r>
      <w:proofErr w:type="spellEnd"/>
      <w:r w:rsidRPr="00244CA1">
        <w:rPr>
          <w:rtl/>
        </w:rPr>
        <w:t xml:space="preserve"> را به اشتباه حذف نکند</w:t>
      </w:r>
      <w:r w:rsidRPr="00244CA1">
        <w:t>.</w:t>
      </w:r>
    </w:p>
    <w:p w14:paraId="541514D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1. </w:t>
      </w:r>
      <w:r w:rsidRPr="00244CA1">
        <w:rPr>
          <w:rFonts w:ascii="Consolas" w:hAnsi="Consolas" w:cs="Courier New"/>
          <w:color w:val="696969"/>
          <w:sz w:val="16"/>
          <w:szCs w:val="16"/>
        </w:rPr>
        <w:t>/*</w:t>
      </w:r>
    </w:p>
    <w:p w14:paraId="47CE14F0" w14:textId="53E97F9D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2.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 </w:t>
      </w:r>
      <w:proofErr w:type="spellStart"/>
      <w:r w:rsidR="00BD2EC5">
        <w:rPr>
          <w:rFonts w:ascii="Consolas" w:hAnsi="Consolas" w:cs="Courier New"/>
          <w:color w:val="696969"/>
          <w:sz w:val="16"/>
          <w:szCs w:val="16"/>
        </w:rPr>
        <w:t>main</w:t>
      </w:r>
      <w:r w:rsidRPr="00244CA1">
        <w:rPr>
          <w:rFonts w:ascii="Consolas" w:hAnsi="Consolas" w:cs="Courier New"/>
          <w:color w:val="696969"/>
          <w:sz w:val="16"/>
          <w:szCs w:val="16"/>
        </w:rPr>
        <w:t>.c</w:t>
      </w:r>
      <w:proofErr w:type="spellEnd"/>
    </w:p>
    <w:p w14:paraId="48060CE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3.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2B2B0D2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4.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 Description: </w:t>
      </w:r>
    </w:p>
    <w:p w14:paraId="2DA58E2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5.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 1. Timer1 (16-bit) counts 1 second precisely for LCD Clock.</w:t>
      </w:r>
    </w:p>
    <w:p w14:paraId="434C46D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6.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 2. Timer0 (8-bit) blinks LED every ~500ms.</w:t>
      </w:r>
    </w:p>
    <w:p w14:paraId="60466E8F" w14:textId="23ACCB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7.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 Author: </w:t>
      </w:r>
      <w:proofErr w:type="spellStart"/>
      <w:r w:rsidR="00BD2EC5">
        <w:rPr>
          <w:rFonts w:ascii="Consolas" w:hAnsi="Consolas" w:cs="Courier New"/>
          <w:color w:val="696969"/>
          <w:sz w:val="16"/>
          <w:szCs w:val="16"/>
        </w:rPr>
        <w:t>MahdiGhaemi</w:t>
      </w:r>
      <w:proofErr w:type="spellEnd"/>
    </w:p>
    <w:p w14:paraId="090C569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8.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 */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</w:p>
    <w:p w14:paraId="3962B540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 9.  </w:t>
      </w:r>
    </w:p>
    <w:p w14:paraId="1AD01C4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10. </w:t>
      </w:r>
      <w:r w:rsidRPr="00244CA1">
        <w:rPr>
          <w:rFonts w:ascii="Consolas" w:hAnsi="Consolas" w:cs="Courier New"/>
          <w:color w:val="696969"/>
          <w:sz w:val="16"/>
          <w:szCs w:val="16"/>
        </w:rPr>
        <w:t>#define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F_CPU </w:t>
      </w:r>
      <w:r w:rsidRPr="00244CA1">
        <w:rPr>
          <w:rFonts w:ascii="Consolas" w:hAnsi="Consolas" w:cs="Courier New"/>
          <w:color w:val="008000"/>
          <w:sz w:val="16"/>
          <w:szCs w:val="16"/>
        </w:rPr>
        <w:t>1000000UL</w:t>
      </w:r>
    </w:p>
    <w:p w14:paraId="3CD9F3A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11. </w:t>
      </w:r>
      <w:r w:rsidRPr="00244CA1">
        <w:rPr>
          <w:rFonts w:ascii="Consolas" w:hAnsi="Consolas" w:cs="Courier New"/>
          <w:color w:val="696969"/>
          <w:sz w:val="16"/>
          <w:szCs w:val="16"/>
        </w:rPr>
        <w:t>#include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io.h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10657DC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12. </w:t>
      </w:r>
      <w:r w:rsidRPr="00244CA1">
        <w:rPr>
          <w:rFonts w:ascii="Consolas" w:hAnsi="Consolas" w:cs="Courier New"/>
          <w:color w:val="696969"/>
          <w:sz w:val="16"/>
          <w:szCs w:val="16"/>
        </w:rPr>
        <w:t>#include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8000"/>
          <w:sz w:val="16"/>
          <w:szCs w:val="16"/>
        </w:rPr>
        <w:t>&lt;util/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delay.h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2096030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13. </w:t>
      </w:r>
      <w:r w:rsidRPr="00244CA1">
        <w:rPr>
          <w:rFonts w:ascii="Consolas" w:hAnsi="Consolas" w:cs="Courier New"/>
          <w:color w:val="696969"/>
          <w:sz w:val="16"/>
          <w:szCs w:val="16"/>
        </w:rPr>
        <w:t>#include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interrupt.h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35FFA41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14. </w:t>
      </w:r>
      <w:r w:rsidRPr="00244CA1">
        <w:rPr>
          <w:rFonts w:ascii="Consolas" w:hAnsi="Consolas" w:cs="Courier New"/>
          <w:color w:val="696969"/>
          <w:sz w:val="16"/>
          <w:szCs w:val="16"/>
        </w:rPr>
        <w:t>#include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244CA1">
        <w:rPr>
          <w:rFonts w:ascii="Consolas" w:hAnsi="Consolas" w:cs="Courier New"/>
          <w:color w:val="008000"/>
          <w:sz w:val="16"/>
          <w:szCs w:val="16"/>
        </w:rPr>
        <w:t>stdio.h</w:t>
      </w:r>
      <w:proofErr w:type="spellEnd"/>
      <w:r w:rsidRPr="00244CA1">
        <w:rPr>
          <w:rFonts w:ascii="Consolas" w:hAnsi="Consolas" w:cs="Courier New"/>
          <w:color w:val="008000"/>
          <w:sz w:val="16"/>
          <w:szCs w:val="16"/>
        </w:rPr>
        <w:t>&gt;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For </w:t>
      </w:r>
      <w:proofErr w:type="spellStart"/>
      <w:r w:rsidRPr="00244CA1">
        <w:rPr>
          <w:rFonts w:ascii="Consolas" w:hAnsi="Consolas" w:cs="Courier New"/>
          <w:color w:val="696969"/>
          <w:sz w:val="16"/>
          <w:szCs w:val="16"/>
        </w:rPr>
        <w:t>sprintf</w:t>
      </w:r>
      <w:proofErr w:type="spellEnd"/>
    </w:p>
    <w:p w14:paraId="2B472A8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15.  </w:t>
      </w:r>
    </w:p>
    <w:p w14:paraId="64372F8B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16.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Global Variables ---</w:t>
      </w:r>
    </w:p>
    <w:p w14:paraId="3427D1A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17. </w:t>
      </w:r>
      <w:r w:rsidRPr="00244CA1">
        <w:rPr>
          <w:rFonts w:ascii="Consolas" w:hAnsi="Consolas" w:cs="Courier New"/>
          <w:color w:val="696969"/>
          <w:sz w:val="16"/>
          <w:szCs w:val="16"/>
        </w:rPr>
        <w:t>// 'volatile' tells compiler this variable can change unexpectedly (by ISR)</w:t>
      </w:r>
    </w:p>
    <w:p w14:paraId="76A375B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18.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volatile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seconds_counter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77E8038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19.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volatile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timer0_overflows =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1ADD7E8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20.  </w:t>
      </w:r>
    </w:p>
    <w:p w14:paraId="3E4D064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21.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LCD Functions (Simplified for brevity - assumes Chapter 7 code) ---</w:t>
      </w:r>
    </w:p>
    <w:p w14:paraId="2BF75CF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 22. </w:t>
      </w:r>
      <w:r w:rsidRPr="00244CA1">
        <w:rPr>
          <w:rFonts w:ascii="Consolas" w:hAnsi="Consolas" w:cs="Courier New"/>
          <w:color w:val="696969"/>
          <w:sz w:val="16"/>
          <w:szCs w:val="16"/>
        </w:rPr>
        <w:t>#define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LCD_DATA PORTD</w:t>
      </w:r>
    </w:p>
    <w:p w14:paraId="4BB7256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23. </w:t>
      </w:r>
      <w:r w:rsidRPr="00244CA1">
        <w:rPr>
          <w:rFonts w:ascii="Consolas" w:hAnsi="Consolas" w:cs="Courier New"/>
          <w:color w:val="696969"/>
          <w:sz w:val="16"/>
          <w:szCs w:val="16"/>
        </w:rPr>
        <w:t>#define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LCD_CTRL PORTB</w:t>
      </w:r>
    </w:p>
    <w:p w14:paraId="4C22FC4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24. </w:t>
      </w:r>
      <w:r w:rsidRPr="00244CA1">
        <w:rPr>
          <w:rFonts w:ascii="Consolas" w:hAnsi="Consolas" w:cs="Courier New"/>
          <w:color w:val="696969"/>
          <w:sz w:val="16"/>
          <w:szCs w:val="16"/>
        </w:rPr>
        <w:t>#define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RS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</w:p>
    <w:p w14:paraId="7534B5B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25. </w:t>
      </w:r>
      <w:r w:rsidRPr="00244CA1">
        <w:rPr>
          <w:rFonts w:ascii="Consolas" w:hAnsi="Consolas" w:cs="Courier New"/>
          <w:color w:val="696969"/>
          <w:sz w:val="16"/>
          <w:szCs w:val="16"/>
        </w:rPr>
        <w:t>#define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EN 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</w:p>
    <w:p w14:paraId="022BEE5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26.  </w:t>
      </w:r>
    </w:p>
    <w:p w14:paraId="6A6471A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27.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2A69D86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28.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Char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data);</w:t>
      </w:r>
    </w:p>
    <w:p w14:paraId="39A0077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29.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LCD_Init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4B4B397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30.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String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*str);</w:t>
      </w:r>
    </w:p>
    <w:p w14:paraId="1FE8973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31.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SetCursor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7FAA"/>
          <w:sz w:val="16"/>
          <w:szCs w:val="16"/>
        </w:rPr>
        <w:t>uint8_t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r, </w:t>
      </w:r>
      <w:r w:rsidRPr="00244CA1">
        <w:rPr>
          <w:rFonts w:ascii="Consolas" w:hAnsi="Consolas" w:cs="Courier New"/>
          <w:color w:val="007FAA"/>
          <w:sz w:val="16"/>
          <w:szCs w:val="16"/>
        </w:rPr>
        <w:t>uint8_t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c);</w:t>
      </w:r>
    </w:p>
    <w:p w14:paraId="38FF1FE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32.  </w:t>
      </w:r>
    </w:p>
    <w:p w14:paraId="2E76EC5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33.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Timer 1 Configuration (The Precise 1-Second Clock) ---</w:t>
      </w:r>
    </w:p>
    <w:p w14:paraId="23553A7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34.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7FAA"/>
          <w:sz w:val="16"/>
          <w:szCs w:val="16"/>
        </w:rPr>
        <w:t>Timer1_</w:t>
      </w:r>
      <w:proofErr w:type="gramStart"/>
      <w:r w:rsidRPr="00244CA1">
        <w:rPr>
          <w:rFonts w:ascii="Consolas" w:hAnsi="Consolas" w:cs="Courier New"/>
          <w:color w:val="007FAA"/>
          <w:sz w:val="16"/>
          <w:szCs w:val="16"/>
        </w:rPr>
        <w:t>Init</w:t>
      </w:r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</w:t>
      </w:r>
    </w:p>
    <w:p w14:paraId="17AFD86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35. {</w:t>
      </w:r>
    </w:p>
    <w:p w14:paraId="500E52C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36.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Mode 4: CTC (Clear Timer on Compare Match)</w:t>
      </w:r>
    </w:p>
    <w:p w14:paraId="508A177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37.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We want to count up to a specific value, then reset automatically.</w:t>
      </w:r>
    </w:p>
    <w:p w14:paraId="5CB44B5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38.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WGM12 = 1 sets CTC mode.</w:t>
      </w:r>
    </w:p>
    <w:p w14:paraId="0BBBFBA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39.     TCCR1B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WGM12);</w:t>
      </w:r>
    </w:p>
    <w:p w14:paraId="45B26A2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40.  </w:t>
      </w:r>
    </w:p>
    <w:p w14:paraId="689FE36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41.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Set </w:t>
      </w:r>
      <w:proofErr w:type="spellStart"/>
      <w:r w:rsidRPr="00244CA1">
        <w:rPr>
          <w:rFonts w:ascii="Consolas" w:hAnsi="Consolas" w:cs="Courier New"/>
          <w:color w:val="696969"/>
          <w:sz w:val="16"/>
          <w:szCs w:val="16"/>
        </w:rPr>
        <w:t>Prescaler</w:t>
      </w:r>
      <w:proofErr w:type="spellEnd"/>
      <w:r w:rsidRPr="00244CA1">
        <w:rPr>
          <w:rFonts w:ascii="Consolas" w:hAnsi="Consolas" w:cs="Courier New"/>
          <w:color w:val="696969"/>
          <w:sz w:val="16"/>
          <w:szCs w:val="16"/>
        </w:rPr>
        <w:t xml:space="preserve"> to 64</w:t>
      </w:r>
    </w:p>
    <w:p w14:paraId="58E433A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42.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CS11 = 1, CS10 = 1</w:t>
      </w:r>
    </w:p>
    <w:p w14:paraId="459E2E7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43.     TCCR1B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CS11) |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CS10);</w:t>
      </w:r>
    </w:p>
    <w:p w14:paraId="606A3A50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44.  </w:t>
      </w:r>
    </w:p>
    <w:p w14:paraId="664C052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45.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Calculate Compare Value (OCR1A)</w:t>
      </w:r>
    </w:p>
    <w:p w14:paraId="0D6E66D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46.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Target = 1 second. F_CPU = 1MHz. </w:t>
      </w:r>
      <w:proofErr w:type="spellStart"/>
      <w:r w:rsidRPr="00244CA1">
        <w:rPr>
          <w:rFonts w:ascii="Consolas" w:hAnsi="Consolas" w:cs="Courier New"/>
          <w:color w:val="696969"/>
          <w:sz w:val="16"/>
          <w:szCs w:val="16"/>
        </w:rPr>
        <w:t>Prescaler</w:t>
      </w:r>
      <w:proofErr w:type="spellEnd"/>
      <w:r w:rsidRPr="00244CA1">
        <w:rPr>
          <w:rFonts w:ascii="Consolas" w:hAnsi="Consolas" w:cs="Courier New"/>
          <w:color w:val="696969"/>
          <w:sz w:val="16"/>
          <w:szCs w:val="16"/>
        </w:rPr>
        <w:t xml:space="preserve"> = 64.</w:t>
      </w:r>
    </w:p>
    <w:p w14:paraId="5F6BE60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47.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Ticks = 1,000,000 / 64 = 15625</w:t>
      </w:r>
    </w:p>
    <w:p w14:paraId="49645C8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48.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Since counting starts from 0, we subtract 1: 15624</w:t>
      </w:r>
    </w:p>
    <w:p w14:paraId="2A3F8E6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49.     OCR1A = </w:t>
      </w:r>
      <w:r w:rsidRPr="00244CA1">
        <w:rPr>
          <w:rFonts w:ascii="Consolas" w:hAnsi="Consolas" w:cs="Courier New"/>
          <w:color w:val="008000"/>
          <w:sz w:val="16"/>
          <w:szCs w:val="16"/>
        </w:rPr>
        <w:t>15624</w:t>
      </w:r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6346BE9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50.  </w:t>
      </w:r>
    </w:p>
    <w:p w14:paraId="2C0A710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51.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Enable Timer1 Compare Match </w:t>
      </w:r>
      <w:proofErr w:type="gramStart"/>
      <w:r w:rsidRPr="00244CA1">
        <w:rPr>
          <w:rFonts w:ascii="Consolas" w:hAnsi="Consolas" w:cs="Courier New"/>
          <w:color w:val="696969"/>
          <w:sz w:val="16"/>
          <w:szCs w:val="16"/>
        </w:rPr>
        <w:t>A</w:t>
      </w:r>
      <w:proofErr w:type="gramEnd"/>
      <w:r w:rsidRPr="00244CA1">
        <w:rPr>
          <w:rFonts w:ascii="Consolas" w:hAnsi="Consolas" w:cs="Courier New"/>
          <w:color w:val="696969"/>
          <w:sz w:val="16"/>
          <w:szCs w:val="16"/>
        </w:rPr>
        <w:t xml:space="preserve"> Interrupt</w:t>
      </w:r>
    </w:p>
    <w:p w14:paraId="279F395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52.     TIMSK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OCIE1A);</w:t>
      </w:r>
    </w:p>
    <w:p w14:paraId="22688F7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53. }</w:t>
      </w:r>
      <w:proofErr w:type="gramEnd"/>
    </w:p>
    <w:p w14:paraId="205554B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54.  </w:t>
      </w:r>
    </w:p>
    <w:p w14:paraId="049F29E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55.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Timer 0 Configuration (The Blinking LED) ---</w:t>
      </w:r>
    </w:p>
    <w:p w14:paraId="6917325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56.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color w:val="007FAA"/>
          <w:sz w:val="16"/>
          <w:szCs w:val="16"/>
        </w:rPr>
        <w:t>Timer0_</w:t>
      </w:r>
      <w:proofErr w:type="gramStart"/>
      <w:r w:rsidRPr="00244CA1">
        <w:rPr>
          <w:rFonts w:ascii="Consolas" w:hAnsi="Consolas" w:cs="Courier New"/>
          <w:color w:val="007FAA"/>
          <w:sz w:val="16"/>
          <w:szCs w:val="16"/>
        </w:rPr>
        <w:t>Init</w:t>
      </w:r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</w:t>
      </w:r>
    </w:p>
    <w:p w14:paraId="39F3595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57. {</w:t>
      </w:r>
    </w:p>
    <w:p w14:paraId="47B77D1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58.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Normal Mode (Overflow Mode) is default (WGM00=0, WGM01=0)</w:t>
      </w:r>
    </w:p>
    <w:p w14:paraId="6546489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59.     </w:t>
      </w:r>
    </w:p>
    <w:p w14:paraId="545CEC3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60.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Set </w:t>
      </w:r>
      <w:proofErr w:type="spellStart"/>
      <w:r w:rsidRPr="00244CA1">
        <w:rPr>
          <w:rFonts w:ascii="Consolas" w:hAnsi="Consolas" w:cs="Courier New"/>
          <w:color w:val="696969"/>
          <w:sz w:val="16"/>
          <w:szCs w:val="16"/>
        </w:rPr>
        <w:t>Prescaler</w:t>
      </w:r>
      <w:proofErr w:type="spellEnd"/>
      <w:r w:rsidRPr="00244CA1">
        <w:rPr>
          <w:rFonts w:ascii="Consolas" w:hAnsi="Consolas" w:cs="Courier New"/>
          <w:color w:val="696969"/>
          <w:sz w:val="16"/>
          <w:szCs w:val="16"/>
        </w:rPr>
        <w:t xml:space="preserve"> to 1024 (Maximum slowing down)</w:t>
      </w:r>
    </w:p>
    <w:p w14:paraId="0BDF5F90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61.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CS02=1, CS00=1</w:t>
      </w:r>
    </w:p>
    <w:p w14:paraId="1361DFC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62.     TCCR0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CS02) |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CS00);</w:t>
      </w:r>
    </w:p>
    <w:p w14:paraId="2CD254D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63.     </w:t>
      </w:r>
    </w:p>
    <w:p w14:paraId="1C0DB8D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64.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Enable Timer0 Overflow Interrupt</w:t>
      </w:r>
    </w:p>
    <w:p w14:paraId="5579BA5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65.     TIMSK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TOIE0);</w:t>
      </w:r>
    </w:p>
    <w:p w14:paraId="39EDB2E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66. }</w:t>
      </w:r>
      <w:proofErr w:type="gramEnd"/>
    </w:p>
    <w:p w14:paraId="6EF637D0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67.  </w:t>
      </w:r>
    </w:p>
    <w:p w14:paraId="76C8213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68.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ISR for Timer 1 (Runs every 1 second) ---</w:t>
      </w:r>
    </w:p>
    <w:p w14:paraId="76AF488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69. ISR(TIMER1_COMPA_vect)</w:t>
      </w:r>
    </w:p>
    <w:p w14:paraId="3D7DF4C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70. {</w:t>
      </w:r>
    </w:p>
    <w:p w14:paraId="2425384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71.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Increment the clock counter</w:t>
      </w:r>
    </w:p>
    <w:p w14:paraId="42EC295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72.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seconds_counter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++;</w:t>
      </w:r>
    </w:p>
    <w:p w14:paraId="78FC02D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73. }</w:t>
      </w:r>
      <w:proofErr w:type="gramEnd"/>
    </w:p>
    <w:p w14:paraId="7705F06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74.  </w:t>
      </w:r>
    </w:p>
    <w:p w14:paraId="39E5B5C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75.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ISR for Timer 0 (Runs every time Timer0 overflows) ---</w:t>
      </w:r>
    </w:p>
    <w:p w14:paraId="3C7A887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76.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With 1024 </w:t>
      </w:r>
      <w:proofErr w:type="spellStart"/>
      <w:r w:rsidRPr="00244CA1">
        <w:rPr>
          <w:rFonts w:ascii="Consolas" w:hAnsi="Consolas" w:cs="Courier New"/>
          <w:color w:val="696969"/>
          <w:sz w:val="16"/>
          <w:szCs w:val="16"/>
        </w:rPr>
        <w:t>prescaler</w:t>
      </w:r>
      <w:proofErr w:type="spellEnd"/>
      <w:r w:rsidRPr="00244CA1">
        <w:rPr>
          <w:rFonts w:ascii="Consolas" w:hAnsi="Consolas" w:cs="Courier New"/>
          <w:color w:val="696969"/>
          <w:sz w:val="16"/>
          <w:szCs w:val="16"/>
        </w:rPr>
        <w:t>, overflow happens every ~262ms</w:t>
      </w:r>
    </w:p>
    <w:p w14:paraId="43D18DB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 77. ISR(TIMER0_OVF_vect)</w:t>
      </w:r>
    </w:p>
    <w:p w14:paraId="5936EC4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78. {</w:t>
      </w:r>
    </w:p>
    <w:p w14:paraId="2B12C26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79.     timer0_overflows++;</w:t>
      </w:r>
    </w:p>
    <w:p w14:paraId="09B97B4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80.     </w:t>
      </w:r>
    </w:p>
    <w:p w14:paraId="2BBB4F0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81.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We want 500ms. </w:t>
      </w:r>
    </w:p>
    <w:p w14:paraId="4BD3792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82.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2 overflows * 262ms = 524ms (Close enough for blinking)</w:t>
      </w:r>
    </w:p>
    <w:p w14:paraId="0ADC0DE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83.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(timer0_overflows &gt;= </w:t>
      </w:r>
      <w:r w:rsidRPr="00244CA1">
        <w:rPr>
          <w:rFonts w:ascii="Consolas" w:hAnsi="Consolas" w:cs="Courier New"/>
          <w:color w:val="008000"/>
          <w:sz w:val="16"/>
          <w:szCs w:val="16"/>
        </w:rPr>
        <w:t>2</w:t>
      </w:r>
      <w:r w:rsidRPr="00244CA1">
        <w:rPr>
          <w:rFonts w:ascii="Consolas" w:hAnsi="Consolas" w:cs="Courier New"/>
          <w:color w:val="545454"/>
          <w:sz w:val="16"/>
          <w:szCs w:val="16"/>
        </w:rPr>
        <w:t>)</w:t>
      </w:r>
    </w:p>
    <w:p w14:paraId="370D77D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84.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1ABB135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85.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Toggle LED on PC0</w:t>
      </w:r>
    </w:p>
    <w:p w14:paraId="15E1350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86.         PORTC ^=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7BBC8AF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87.         </w:t>
      </w:r>
    </w:p>
    <w:p w14:paraId="0B2BE06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88.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Reset overflow counter</w:t>
      </w:r>
    </w:p>
    <w:p w14:paraId="2D4C8B9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89.         timer0_overflows =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6C93CDD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90. 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D4D5EF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91. }</w:t>
      </w:r>
      <w:proofErr w:type="gramEnd"/>
    </w:p>
    <w:p w14:paraId="1C4209A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92.  </w:t>
      </w:r>
    </w:p>
    <w:p w14:paraId="2C79C56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93.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main(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>)</w:t>
      </w:r>
    </w:p>
    <w:p w14:paraId="5696E9E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94. {</w:t>
      </w:r>
    </w:p>
    <w:p w14:paraId="7698AC9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95.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Setup Hardware</w:t>
      </w:r>
    </w:p>
    <w:p w14:paraId="5A2317D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96.     DDRC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244CA1">
        <w:rPr>
          <w:rFonts w:ascii="Consolas" w:hAnsi="Consolas" w:cs="Courier New"/>
          <w:color w:val="008000"/>
          <w:sz w:val="16"/>
          <w:szCs w:val="16"/>
        </w:rPr>
        <w:t>0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244CA1">
        <w:rPr>
          <w:rFonts w:ascii="Consolas" w:hAnsi="Consolas" w:cs="Courier New"/>
          <w:color w:val="696969"/>
          <w:sz w:val="16"/>
          <w:szCs w:val="16"/>
        </w:rPr>
        <w:t>// PC0 as Output (LED)</w:t>
      </w:r>
    </w:p>
    <w:p w14:paraId="0F56896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97.     </w:t>
      </w:r>
    </w:p>
    <w:p w14:paraId="05E2A07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98.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Initialize Modules</w:t>
      </w:r>
    </w:p>
    <w:p w14:paraId="6231EF55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 99.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30B7796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100.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String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"Time: 0"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09B84E7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101.     </w:t>
      </w:r>
    </w:p>
    <w:p w14:paraId="7EA7D97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102.     </w:t>
      </w:r>
      <w:r w:rsidRPr="00244CA1">
        <w:rPr>
          <w:rFonts w:ascii="Consolas" w:hAnsi="Consolas" w:cs="Courier New"/>
          <w:color w:val="007FAA"/>
          <w:sz w:val="16"/>
          <w:szCs w:val="16"/>
        </w:rPr>
        <w:t>Timer1_</w:t>
      </w:r>
      <w:proofErr w:type="gramStart"/>
      <w:r w:rsidRPr="00244CA1">
        <w:rPr>
          <w:rFonts w:ascii="Consolas" w:hAnsi="Consolas" w:cs="Courier New"/>
          <w:color w:val="007FAA"/>
          <w:sz w:val="16"/>
          <w:szCs w:val="16"/>
        </w:rPr>
        <w:t>Init</w:t>
      </w:r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084F869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103.     </w:t>
      </w:r>
      <w:r w:rsidRPr="00244CA1">
        <w:rPr>
          <w:rFonts w:ascii="Consolas" w:hAnsi="Consolas" w:cs="Courier New"/>
          <w:color w:val="007FAA"/>
          <w:sz w:val="16"/>
          <w:szCs w:val="16"/>
        </w:rPr>
        <w:t>Timer0_</w:t>
      </w:r>
      <w:proofErr w:type="gramStart"/>
      <w:r w:rsidRPr="00244CA1">
        <w:rPr>
          <w:rFonts w:ascii="Consolas" w:hAnsi="Consolas" w:cs="Courier New"/>
          <w:color w:val="007FAA"/>
          <w:sz w:val="16"/>
          <w:szCs w:val="16"/>
        </w:rPr>
        <w:t>Init</w:t>
      </w:r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6DEA7A1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104.     </w:t>
      </w:r>
    </w:p>
    <w:p w14:paraId="575B73A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105.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Enable Global Interrupts (The Master Switch)</w:t>
      </w:r>
    </w:p>
    <w:p w14:paraId="6A71256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106.   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sei(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11B41EA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107.  </w:t>
      </w:r>
    </w:p>
    <w:p w14:paraId="4607F44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108.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buffer[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16</w:t>
      </w:r>
      <w:r w:rsidRPr="00244CA1">
        <w:rPr>
          <w:rFonts w:ascii="Consolas" w:hAnsi="Consolas" w:cs="Courier New"/>
          <w:color w:val="545454"/>
          <w:sz w:val="16"/>
          <w:szCs w:val="16"/>
        </w:rPr>
        <w:t>];</w:t>
      </w:r>
    </w:p>
    <w:p w14:paraId="3A3265CA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109.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last_displayed_second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= -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3A77B9B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110.  </w:t>
      </w:r>
    </w:p>
    <w:p w14:paraId="1E1D932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111.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 </w:t>
      </w:r>
    </w:p>
    <w:p w14:paraId="6FA4076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112.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02BDD7E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113.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Only update LCD if the second has changed</w:t>
      </w:r>
    </w:p>
    <w:p w14:paraId="480FD98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114.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This is much more efficient than printing constantly</w:t>
      </w:r>
    </w:p>
    <w:p w14:paraId="23192DD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115.    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(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seconds_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counter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!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=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last_displayed_second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)</w:t>
      </w:r>
    </w:p>
    <w:p w14:paraId="1800967B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116.    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</w:p>
    <w:p w14:paraId="6999AC7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117.             </w:t>
      </w:r>
      <w:proofErr w:type="spellStart"/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sprintf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buffer, </w:t>
      </w:r>
      <w:r w:rsidRPr="00244CA1">
        <w:rPr>
          <w:rFonts w:ascii="Consolas" w:hAnsi="Consolas" w:cs="Courier New"/>
          <w:color w:val="008000"/>
          <w:sz w:val="16"/>
          <w:szCs w:val="16"/>
        </w:rPr>
        <w:t>"Time: %d   "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,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seconds_counter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4779815B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118.        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r w:rsidRPr="00244CA1">
        <w:rPr>
          <w:rFonts w:ascii="Consolas" w:hAnsi="Consolas" w:cs="Courier New"/>
          <w:color w:val="008000"/>
          <w:sz w:val="16"/>
          <w:szCs w:val="16"/>
        </w:rPr>
        <w:t>0x80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244CA1">
        <w:rPr>
          <w:rFonts w:ascii="Consolas" w:hAnsi="Consolas" w:cs="Courier New"/>
          <w:color w:val="696969"/>
          <w:sz w:val="16"/>
          <w:szCs w:val="16"/>
        </w:rPr>
        <w:t>// Move cursor to start</w:t>
      </w:r>
    </w:p>
    <w:p w14:paraId="1B64682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119.        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LCD_String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(buffer);</w:t>
      </w:r>
    </w:p>
    <w:p w14:paraId="75FBC5A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120.             </w:t>
      </w:r>
    </w:p>
    <w:p w14:paraId="56DA87AF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121.    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Update the tracker</w:t>
      </w:r>
    </w:p>
    <w:p w14:paraId="189433B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122.            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last_displayed_second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=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seconds_counter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;</w:t>
      </w:r>
    </w:p>
    <w:p w14:paraId="088FF57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123.     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5C8290D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124.         </w:t>
      </w:r>
    </w:p>
    <w:p w14:paraId="3ADB9D42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125.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 xml:space="preserve">// CPU is free here! It can do other calculations </w:t>
      </w:r>
    </w:p>
    <w:p w14:paraId="162CB609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126.         </w:t>
      </w:r>
      <w:r w:rsidRPr="00244CA1">
        <w:rPr>
          <w:rFonts w:ascii="Consolas" w:hAnsi="Consolas" w:cs="Courier New"/>
          <w:color w:val="696969"/>
          <w:sz w:val="16"/>
          <w:szCs w:val="16"/>
        </w:rPr>
        <w:t>// while LED blinks and Clock ticks automatically.</w:t>
      </w:r>
    </w:p>
    <w:p w14:paraId="4C502E9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127.   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3B174C7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128. }</w:t>
      </w:r>
      <w:proofErr w:type="gramEnd"/>
    </w:p>
    <w:p w14:paraId="07DD384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129.  </w:t>
      </w:r>
    </w:p>
    <w:p w14:paraId="4CC443A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130. </w:t>
      </w:r>
      <w:r w:rsidRPr="00244CA1">
        <w:rPr>
          <w:rFonts w:ascii="Consolas" w:hAnsi="Consolas" w:cs="Courier New"/>
          <w:color w:val="696969"/>
          <w:sz w:val="16"/>
          <w:szCs w:val="16"/>
        </w:rPr>
        <w:t>// --- LCD Implementation (Paste below main or in separate file) ---</w:t>
      </w:r>
    </w:p>
    <w:p w14:paraId="2064F574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131.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) {</w:t>
      </w:r>
    </w:p>
    <w:p w14:paraId="5C29200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132.     LCD_DATA =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; LCD_CTRL &amp;= ~(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&lt;&lt;RS); </w:t>
      </w:r>
    </w:p>
    <w:p w14:paraId="30BFACC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133.     LCD_CTRL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&lt;&lt;EN);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); LCD_CTRL &amp;= ~(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&lt;&lt;EN);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2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44541327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134. }</w:t>
      </w:r>
      <w:proofErr w:type="gramEnd"/>
    </w:p>
    <w:p w14:paraId="686F963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135.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Char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data) {</w:t>
      </w:r>
    </w:p>
    <w:p w14:paraId="1BE35830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136.     LCD_DATA = data; LCD_CTRL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&lt;&lt;RS); </w:t>
      </w:r>
    </w:p>
    <w:p w14:paraId="7BBADB7C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137.     LCD_CTRL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&lt;&lt;EN);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); LCD_CTRL &amp;= ~(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&lt;&lt;EN);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2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4A833123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138. }</w:t>
      </w:r>
      <w:proofErr w:type="gramEnd"/>
    </w:p>
    <w:p w14:paraId="2600E6C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139.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545454"/>
          <w:sz w:val="16"/>
          <w:szCs w:val="16"/>
        </w:rPr>
        <w:t>) {</w:t>
      </w:r>
    </w:p>
    <w:p w14:paraId="0BA14831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140.     DDRD = </w:t>
      </w:r>
      <w:r w:rsidRPr="00244CA1">
        <w:rPr>
          <w:rFonts w:ascii="Consolas" w:hAnsi="Consolas" w:cs="Courier New"/>
          <w:color w:val="008000"/>
          <w:sz w:val="16"/>
          <w:szCs w:val="16"/>
        </w:rPr>
        <w:t>0xFF</w:t>
      </w:r>
      <w:r w:rsidRPr="00244CA1">
        <w:rPr>
          <w:rFonts w:ascii="Consolas" w:hAnsi="Consolas" w:cs="Courier New"/>
          <w:color w:val="545454"/>
          <w:sz w:val="16"/>
          <w:szCs w:val="16"/>
        </w:rPr>
        <w:t>; DDRB |= 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&lt;&lt;RS)|(</w:t>
      </w:r>
      <w:r w:rsidRPr="00244CA1">
        <w:rPr>
          <w:rFonts w:ascii="Consolas" w:hAnsi="Consolas" w:cs="Courier New"/>
          <w:color w:val="008000"/>
          <w:sz w:val="16"/>
          <w:szCs w:val="16"/>
        </w:rPr>
        <w:t>1</w:t>
      </w:r>
      <w:r w:rsidRPr="00244CA1">
        <w:rPr>
          <w:rFonts w:ascii="Consolas" w:hAnsi="Consolas" w:cs="Courier New"/>
          <w:color w:val="545454"/>
          <w:sz w:val="16"/>
          <w:szCs w:val="16"/>
        </w:rPr>
        <w:t>&lt;&lt;EN);</w:t>
      </w:r>
    </w:p>
    <w:p w14:paraId="455B3D9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>141.    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20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);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r w:rsidRPr="00244CA1">
        <w:rPr>
          <w:rFonts w:ascii="Consolas" w:hAnsi="Consolas" w:cs="Courier New"/>
          <w:color w:val="008000"/>
          <w:sz w:val="16"/>
          <w:szCs w:val="16"/>
        </w:rPr>
        <w:t>0x38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);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r w:rsidRPr="00244CA1">
        <w:rPr>
          <w:rFonts w:ascii="Consolas" w:hAnsi="Consolas" w:cs="Courier New"/>
          <w:color w:val="008000"/>
          <w:sz w:val="16"/>
          <w:szCs w:val="16"/>
        </w:rPr>
        <w:t>0x0C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);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LCD_Cmd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r w:rsidRPr="00244CA1">
        <w:rPr>
          <w:rFonts w:ascii="Consolas" w:hAnsi="Consolas" w:cs="Courier New"/>
          <w:color w:val="008000"/>
          <w:sz w:val="16"/>
          <w:szCs w:val="16"/>
        </w:rPr>
        <w:t>0x01</w:t>
      </w:r>
      <w:r w:rsidRPr="00244CA1">
        <w:rPr>
          <w:rFonts w:ascii="Consolas" w:hAnsi="Consolas" w:cs="Courier New"/>
          <w:color w:val="545454"/>
          <w:sz w:val="16"/>
          <w:szCs w:val="16"/>
        </w:rPr>
        <w:t>); _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color w:val="008000"/>
          <w:sz w:val="16"/>
          <w:szCs w:val="16"/>
        </w:rPr>
        <w:t>2</w:t>
      </w:r>
      <w:r w:rsidRPr="00244CA1">
        <w:rPr>
          <w:rFonts w:ascii="Consolas" w:hAnsi="Consolas" w:cs="Courier New"/>
          <w:color w:val="545454"/>
          <w:sz w:val="16"/>
          <w:szCs w:val="16"/>
        </w:rPr>
        <w:t>);</w:t>
      </w:r>
    </w:p>
    <w:p w14:paraId="5857AA9E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142. }</w:t>
      </w:r>
      <w:proofErr w:type="gramEnd"/>
    </w:p>
    <w:p w14:paraId="36394F8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143.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String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 *str) {</w:t>
      </w:r>
    </w:p>
    <w:p w14:paraId="4FACEFF8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r w:rsidRPr="00244CA1">
        <w:rPr>
          <w:rFonts w:ascii="Consolas" w:hAnsi="Consolas" w:cs="Courier New"/>
          <w:color w:val="545454"/>
          <w:sz w:val="16"/>
          <w:szCs w:val="16"/>
        </w:rPr>
        <w:t xml:space="preserve">144.     </w:t>
      </w:r>
      <w:r w:rsidRPr="00244CA1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244CA1">
        <w:rPr>
          <w:rFonts w:ascii="Consolas" w:hAnsi="Consolas" w:cs="Courier New"/>
          <w:color w:val="545454"/>
          <w:sz w:val="16"/>
          <w:szCs w:val="16"/>
        </w:rPr>
        <w:t xml:space="preserve">(*str) </w:t>
      </w:r>
      <w:proofErr w:type="spellStart"/>
      <w:r w:rsidRPr="00244CA1">
        <w:rPr>
          <w:rFonts w:ascii="Consolas" w:hAnsi="Consolas" w:cs="Courier New"/>
          <w:color w:val="545454"/>
          <w:sz w:val="16"/>
          <w:szCs w:val="16"/>
        </w:rPr>
        <w:t>LCD_Char</w:t>
      </w:r>
      <w:proofErr w:type="spellEnd"/>
      <w:r w:rsidRPr="00244CA1">
        <w:rPr>
          <w:rFonts w:ascii="Consolas" w:hAnsi="Consolas" w:cs="Courier New"/>
          <w:color w:val="545454"/>
          <w:sz w:val="16"/>
          <w:szCs w:val="16"/>
        </w:rPr>
        <w:t>(*str++);</w:t>
      </w:r>
    </w:p>
    <w:p w14:paraId="387ED596" w14:textId="77777777" w:rsidR="00244CA1" w:rsidRPr="00244CA1" w:rsidRDefault="00244C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764726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244CA1">
        <w:rPr>
          <w:rFonts w:ascii="Consolas" w:hAnsi="Consolas" w:cs="Courier New"/>
          <w:color w:val="545454"/>
          <w:sz w:val="16"/>
          <w:szCs w:val="16"/>
        </w:rPr>
        <w:t>145. }</w:t>
      </w:r>
      <w:proofErr w:type="gramEnd"/>
    </w:p>
    <w:p w14:paraId="718B5DF7" w14:textId="77777777" w:rsidR="00244CA1" w:rsidRPr="00244CA1" w:rsidRDefault="00244CA1" w:rsidP="00307B9A">
      <w:pPr>
        <w:pStyle w:val="Heading2"/>
      </w:pPr>
      <w:bookmarkStart w:id="53" w:name="_Toc218347195"/>
      <w:r w:rsidRPr="00244CA1">
        <w:rPr>
          <w:rtl/>
        </w:rPr>
        <w:t>تحلیل نهایی</w:t>
      </w:r>
      <w:bookmarkEnd w:id="53"/>
    </w:p>
    <w:p w14:paraId="0AA0AE71" w14:textId="77777777" w:rsidR="00244CA1" w:rsidRPr="00244CA1" w:rsidRDefault="00244CA1" w:rsidP="00244CA1">
      <w:r w:rsidRPr="00244CA1">
        <w:rPr>
          <w:rtl/>
        </w:rPr>
        <w:t>۱</w:t>
      </w:r>
      <w:r w:rsidRPr="00244CA1">
        <w:t xml:space="preserve">. </w:t>
      </w:r>
      <w:r w:rsidRPr="00244CA1">
        <w:rPr>
          <w:rtl/>
        </w:rPr>
        <w:t>چرا مد</w:t>
      </w:r>
      <w:r w:rsidRPr="00244CA1">
        <w:t xml:space="preserve"> CTC </w:t>
      </w:r>
      <w:r w:rsidRPr="00244CA1">
        <w:rPr>
          <w:rtl/>
        </w:rPr>
        <w:t>برای ساعت بهتر است؟</w:t>
      </w:r>
    </w:p>
    <w:p w14:paraId="5150D322" w14:textId="77777777" w:rsidR="00244CA1" w:rsidRPr="00244CA1" w:rsidRDefault="00244CA1" w:rsidP="00244CA1">
      <w:r w:rsidRPr="00244CA1">
        <w:rPr>
          <w:rtl/>
        </w:rPr>
        <w:t>در مد</w:t>
      </w:r>
      <w:r w:rsidRPr="00244CA1">
        <w:t xml:space="preserve"> CTC </w:t>
      </w:r>
      <w:r w:rsidRPr="00244CA1">
        <w:rPr>
          <w:rtl/>
        </w:rPr>
        <w:t>(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۱)، ما سقف شمارش را روی ۱۵۶۲۴ قفل کردیم.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دقیقا به این عدد که </w:t>
      </w:r>
      <w:proofErr w:type="spellStart"/>
      <w:r w:rsidRPr="00244CA1">
        <w:rPr>
          <w:rtl/>
        </w:rPr>
        <w:t>می‌رسد</w:t>
      </w:r>
      <w:proofErr w:type="spellEnd"/>
      <w:r w:rsidRPr="00244CA1">
        <w:rPr>
          <w:rtl/>
        </w:rPr>
        <w:t xml:space="preserve">، خودش اتوماتیک صفر </w:t>
      </w:r>
      <w:proofErr w:type="spellStart"/>
      <w:r w:rsidRPr="00244CA1">
        <w:rPr>
          <w:rtl/>
        </w:rPr>
        <w:t>می‌شود</w:t>
      </w:r>
      <w:proofErr w:type="spellEnd"/>
      <w:r w:rsidRPr="00244CA1">
        <w:rPr>
          <w:rtl/>
        </w:rPr>
        <w:t xml:space="preserve"> و دوباره </w:t>
      </w:r>
      <w:proofErr w:type="spellStart"/>
      <w:r w:rsidRPr="00244CA1">
        <w:rPr>
          <w:rtl/>
        </w:rPr>
        <w:t>می‌شمارد</w:t>
      </w:r>
      <w:proofErr w:type="spellEnd"/>
      <w:r w:rsidRPr="00244CA1">
        <w:rPr>
          <w:rtl/>
        </w:rPr>
        <w:t xml:space="preserve">. این یعنی خطای زمانی ما صفر است و ساعت ما حتی بعد از گذشت چند روز هم دقیق کار </w:t>
      </w:r>
      <w:proofErr w:type="spellStart"/>
      <w:r w:rsidRPr="00244CA1">
        <w:rPr>
          <w:rtl/>
        </w:rPr>
        <w:t>می‌کند</w:t>
      </w:r>
      <w:proofErr w:type="spellEnd"/>
      <w:r w:rsidRPr="00244CA1">
        <w:t>.</w:t>
      </w:r>
    </w:p>
    <w:p w14:paraId="24C08E07" w14:textId="77777777" w:rsidR="00244CA1" w:rsidRPr="00244CA1" w:rsidRDefault="00244CA1" w:rsidP="00244CA1">
      <w:r w:rsidRPr="00244CA1">
        <w:rPr>
          <w:rtl/>
        </w:rPr>
        <w:t>۲</w:t>
      </w:r>
      <w:r w:rsidRPr="00244CA1">
        <w:t xml:space="preserve">. </w:t>
      </w:r>
      <w:r w:rsidRPr="00244CA1">
        <w:rPr>
          <w:rtl/>
        </w:rPr>
        <w:t>چرا مد</w:t>
      </w:r>
      <w:r w:rsidRPr="00244CA1">
        <w:t xml:space="preserve"> Overflow </w:t>
      </w:r>
      <w:r w:rsidRPr="00244CA1">
        <w:rPr>
          <w:rtl/>
        </w:rPr>
        <w:t>برای</w:t>
      </w:r>
      <w:r w:rsidRPr="00244CA1">
        <w:t xml:space="preserve"> LED </w:t>
      </w:r>
      <w:r w:rsidRPr="00244CA1">
        <w:rPr>
          <w:rtl/>
        </w:rPr>
        <w:t>استفاده شد؟</w:t>
      </w:r>
    </w:p>
    <w:p w14:paraId="0A1571BF" w14:textId="77777777" w:rsidR="00244CA1" w:rsidRPr="00244CA1" w:rsidRDefault="00244CA1" w:rsidP="00244CA1">
      <w:r w:rsidRPr="00244CA1">
        <w:rPr>
          <w:rtl/>
        </w:rPr>
        <w:t>برای چشمک زدن</w:t>
      </w:r>
      <w:r w:rsidRPr="00244CA1">
        <w:t xml:space="preserve"> LED </w:t>
      </w:r>
      <w:r w:rsidRPr="00244CA1">
        <w:rPr>
          <w:rtl/>
        </w:rPr>
        <w:t xml:space="preserve">دقت </w:t>
      </w:r>
      <w:proofErr w:type="spellStart"/>
      <w:r w:rsidRPr="00244CA1">
        <w:rPr>
          <w:rtl/>
        </w:rPr>
        <w:t>میلی‌ثانیه‌ای</w:t>
      </w:r>
      <w:proofErr w:type="spellEnd"/>
      <w:r w:rsidRPr="00244CA1">
        <w:rPr>
          <w:rtl/>
        </w:rPr>
        <w:t xml:space="preserve"> خیلی مهم نیست.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۰ یک </w:t>
      </w:r>
      <w:proofErr w:type="spellStart"/>
      <w:r w:rsidRPr="00244CA1">
        <w:rPr>
          <w:rtl/>
        </w:rPr>
        <w:t>تایمر</w:t>
      </w:r>
      <w:proofErr w:type="spellEnd"/>
      <w:r w:rsidRPr="00244CA1">
        <w:rPr>
          <w:rtl/>
        </w:rPr>
        <w:t xml:space="preserve"> ۸ بیتی ساده است. ما آن را روی کمترین سرعت</w:t>
      </w:r>
      <w:r w:rsidRPr="00244CA1">
        <w:t xml:space="preserve"> (</w:t>
      </w:r>
      <w:proofErr w:type="spellStart"/>
      <w:r w:rsidRPr="00244CA1">
        <w:t>Prescaler</w:t>
      </w:r>
      <w:proofErr w:type="spellEnd"/>
      <w:r w:rsidRPr="00244CA1">
        <w:t xml:space="preserve"> 1024) </w:t>
      </w:r>
      <w:r w:rsidRPr="00244CA1">
        <w:rPr>
          <w:rtl/>
        </w:rPr>
        <w:t xml:space="preserve">گذاشتیم. در این حالت هر ۲۶۲ </w:t>
      </w:r>
      <w:proofErr w:type="spellStart"/>
      <w:r w:rsidRPr="00244CA1">
        <w:rPr>
          <w:rtl/>
        </w:rPr>
        <w:t>میلی‌ثانیه</w:t>
      </w:r>
      <w:proofErr w:type="spellEnd"/>
      <w:r w:rsidRPr="00244CA1">
        <w:rPr>
          <w:rtl/>
        </w:rPr>
        <w:t xml:space="preserve"> یک بار "سرریز" </w:t>
      </w:r>
      <w:proofErr w:type="spellStart"/>
      <w:r w:rsidRPr="00244CA1">
        <w:rPr>
          <w:rtl/>
        </w:rPr>
        <w:t>می‌کند</w:t>
      </w:r>
      <w:proofErr w:type="spellEnd"/>
      <w:r w:rsidRPr="00244CA1">
        <w:rPr>
          <w:rtl/>
        </w:rPr>
        <w:t xml:space="preserve"> (از ۲۵۵ به ۰ </w:t>
      </w:r>
      <w:proofErr w:type="spellStart"/>
      <w:r w:rsidRPr="00244CA1">
        <w:rPr>
          <w:rtl/>
        </w:rPr>
        <w:t>می‌پرد</w:t>
      </w:r>
      <w:proofErr w:type="spellEnd"/>
      <w:r w:rsidRPr="00244CA1">
        <w:rPr>
          <w:rtl/>
        </w:rPr>
        <w:t xml:space="preserve">). ما در وقفه </w:t>
      </w:r>
      <w:proofErr w:type="spellStart"/>
      <w:r w:rsidRPr="00244CA1">
        <w:rPr>
          <w:rtl/>
        </w:rPr>
        <w:t>می‌گوییم</w:t>
      </w:r>
      <w:proofErr w:type="spellEnd"/>
      <w:r w:rsidRPr="00244CA1">
        <w:rPr>
          <w:rtl/>
        </w:rPr>
        <w:t xml:space="preserve">: "هر وقت ۲ بار سرریز کردی (یعنی حدود ۵۲۴ </w:t>
      </w:r>
      <w:proofErr w:type="spellStart"/>
      <w:r w:rsidRPr="00244CA1">
        <w:rPr>
          <w:rtl/>
        </w:rPr>
        <w:t>میلی‌ثانیه</w:t>
      </w:r>
      <w:proofErr w:type="spellEnd"/>
      <w:r w:rsidRPr="00244CA1">
        <w:rPr>
          <w:rtl/>
        </w:rPr>
        <w:t xml:space="preserve"> شد)، لامپ را عوض کن". این روش </w:t>
      </w:r>
      <w:proofErr w:type="spellStart"/>
      <w:r w:rsidRPr="00244CA1">
        <w:rPr>
          <w:rtl/>
        </w:rPr>
        <w:t>ساده‌ترین</w:t>
      </w:r>
      <w:proofErr w:type="spellEnd"/>
      <w:r w:rsidRPr="00244CA1">
        <w:rPr>
          <w:rtl/>
        </w:rPr>
        <w:t xml:space="preserve"> راه برای </w:t>
      </w:r>
      <w:proofErr w:type="spellStart"/>
      <w:r w:rsidRPr="00244CA1">
        <w:rPr>
          <w:rtl/>
        </w:rPr>
        <w:t>زمان‌سنجی‌های</w:t>
      </w:r>
      <w:proofErr w:type="spellEnd"/>
      <w:r w:rsidRPr="00244CA1">
        <w:rPr>
          <w:rtl/>
        </w:rPr>
        <w:t xml:space="preserve"> غیر دقیق است</w:t>
      </w:r>
      <w:r w:rsidRPr="00244CA1">
        <w:t>.</w:t>
      </w:r>
    </w:p>
    <w:p w14:paraId="73B95FA3" w14:textId="77777777" w:rsidR="00244CA1" w:rsidRPr="00244CA1" w:rsidRDefault="00244CA1" w:rsidP="00244CA1">
      <w:r w:rsidRPr="00244CA1">
        <w:rPr>
          <w:rtl/>
        </w:rPr>
        <w:t>۳</w:t>
      </w:r>
      <w:r w:rsidRPr="00244CA1">
        <w:t xml:space="preserve">. </w:t>
      </w:r>
      <w:r w:rsidRPr="00244CA1">
        <w:rPr>
          <w:rtl/>
        </w:rPr>
        <w:t>متغیر</w:t>
      </w:r>
      <w:r w:rsidRPr="00244CA1">
        <w:t xml:space="preserve"> volatile:</w:t>
      </w:r>
    </w:p>
    <w:p w14:paraId="2996D359" w14:textId="77777777" w:rsidR="00244CA1" w:rsidRPr="00244CA1" w:rsidRDefault="00244CA1" w:rsidP="00244CA1">
      <w:r w:rsidRPr="00244CA1">
        <w:rPr>
          <w:rtl/>
        </w:rPr>
        <w:t>دقت کنید متغیر</w:t>
      </w:r>
      <w:r w:rsidRPr="00244CA1">
        <w:t xml:space="preserve"> </w:t>
      </w:r>
      <w:proofErr w:type="spellStart"/>
      <w:r w:rsidRPr="00244CA1">
        <w:t>seconds_counter</w:t>
      </w:r>
      <w:proofErr w:type="spellEnd"/>
      <w:r w:rsidRPr="00244CA1">
        <w:t xml:space="preserve"> </w:t>
      </w:r>
      <w:r w:rsidRPr="00244CA1">
        <w:rPr>
          <w:rtl/>
        </w:rPr>
        <w:t>در بالای برنامه با کلمه کلیدی</w:t>
      </w:r>
      <w:r w:rsidRPr="00244CA1">
        <w:t xml:space="preserve"> volatile </w:t>
      </w:r>
      <w:r w:rsidRPr="00244CA1">
        <w:rPr>
          <w:rtl/>
        </w:rPr>
        <w:t>تعریف شد. چرا؟</w:t>
      </w:r>
    </w:p>
    <w:p w14:paraId="1A36BCCD" w14:textId="77777777" w:rsidR="00244CA1" w:rsidRPr="00244CA1" w:rsidRDefault="00244CA1" w:rsidP="00244CA1">
      <w:r w:rsidRPr="00244CA1">
        <w:rPr>
          <w:rtl/>
        </w:rPr>
        <w:lastRenderedPageBreak/>
        <w:t>چون این متغیر در تابع</w:t>
      </w:r>
      <w:r w:rsidRPr="00244CA1">
        <w:t xml:space="preserve"> main </w:t>
      </w:r>
      <w:r w:rsidRPr="00244CA1">
        <w:rPr>
          <w:rtl/>
        </w:rPr>
        <w:t xml:space="preserve">تغییر </w:t>
      </w:r>
      <w:proofErr w:type="spellStart"/>
      <w:r w:rsidRPr="00244CA1">
        <w:rPr>
          <w:rtl/>
        </w:rPr>
        <w:t>نمی‌کند</w:t>
      </w:r>
      <w:proofErr w:type="spellEnd"/>
      <w:r w:rsidRPr="00244CA1">
        <w:rPr>
          <w:rtl/>
        </w:rPr>
        <w:t>، بلکه در تابع</w:t>
      </w:r>
      <w:r w:rsidRPr="00244CA1">
        <w:t xml:space="preserve"> ISR </w:t>
      </w:r>
      <w:r w:rsidRPr="00244CA1">
        <w:rPr>
          <w:rtl/>
        </w:rPr>
        <w:t xml:space="preserve">(که ناگهانی اجرا </w:t>
      </w:r>
      <w:proofErr w:type="spellStart"/>
      <w:r w:rsidRPr="00244CA1">
        <w:rPr>
          <w:rtl/>
        </w:rPr>
        <w:t>می‌شود</w:t>
      </w:r>
      <w:proofErr w:type="spellEnd"/>
      <w:r w:rsidRPr="00244CA1">
        <w:rPr>
          <w:rtl/>
        </w:rPr>
        <w:t xml:space="preserve">) تغییر </w:t>
      </w:r>
      <w:proofErr w:type="spellStart"/>
      <w:r w:rsidRPr="00244CA1">
        <w:rPr>
          <w:rtl/>
        </w:rPr>
        <w:t>می‌کند</w:t>
      </w:r>
      <w:proofErr w:type="spellEnd"/>
      <w:r w:rsidRPr="00244CA1">
        <w:rPr>
          <w:rtl/>
        </w:rPr>
        <w:t>. اگر</w:t>
      </w:r>
      <w:r w:rsidRPr="00244CA1">
        <w:t xml:space="preserve"> volatile </w:t>
      </w:r>
      <w:r w:rsidRPr="00244CA1">
        <w:rPr>
          <w:rtl/>
        </w:rPr>
        <w:t xml:space="preserve">نگذاریم، </w:t>
      </w:r>
      <w:proofErr w:type="spellStart"/>
      <w:r w:rsidRPr="00244CA1">
        <w:rPr>
          <w:rtl/>
        </w:rPr>
        <w:t>کامپایلر</w:t>
      </w:r>
      <w:proofErr w:type="spellEnd"/>
      <w:r w:rsidRPr="00244CA1">
        <w:rPr>
          <w:rtl/>
        </w:rPr>
        <w:t xml:space="preserve"> فکر </w:t>
      </w:r>
      <w:proofErr w:type="spellStart"/>
      <w:r w:rsidRPr="00244CA1">
        <w:rPr>
          <w:rtl/>
        </w:rPr>
        <w:t>می‌کند</w:t>
      </w:r>
      <w:proofErr w:type="spellEnd"/>
      <w:r w:rsidRPr="00244CA1">
        <w:rPr>
          <w:rtl/>
        </w:rPr>
        <w:t xml:space="preserve"> این متغیر </w:t>
      </w:r>
      <w:proofErr w:type="spellStart"/>
      <w:r w:rsidRPr="00244CA1">
        <w:rPr>
          <w:rtl/>
        </w:rPr>
        <w:t>بی‌استفاده</w:t>
      </w:r>
      <w:proofErr w:type="spellEnd"/>
      <w:r w:rsidRPr="00244CA1">
        <w:rPr>
          <w:rtl/>
        </w:rPr>
        <w:t xml:space="preserve"> است و ممکن است آن را حذف کند یا </w:t>
      </w:r>
      <w:proofErr w:type="spellStart"/>
      <w:r w:rsidRPr="00244CA1">
        <w:rPr>
          <w:rtl/>
        </w:rPr>
        <w:t>آپدیت</w:t>
      </w:r>
      <w:proofErr w:type="spellEnd"/>
      <w:r w:rsidRPr="00244CA1">
        <w:rPr>
          <w:rtl/>
        </w:rPr>
        <w:t xml:space="preserve"> نکند</w:t>
      </w:r>
      <w:r w:rsidRPr="00244CA1">
        <w:t>.</w:t>
      </w:r>
    </w:p>
    <w:p w14:paraId="0CA43AA2" w14:textId="77777777" w:rsidR="00244CA1" w:rsidRDefault="00244CA1" w:rsidP="00812960">
      <w:pPr>
        <w:rPr>
          <w:rtl/>
        </w:rPr>
      </w:pPr>
    </w:p>
    <w:p w14:paraId="022EB9DF" w14:textId="77777777" w:rsidR="00E05B0F" w:rsidRDefault="00E05B0F" w:rsidP="00812960">
      <w:pPr>
        <w:rPr>
          <w:rtl/>
        </w:rPr>
      </w:pPr>
    </w:p>
    <w:p w14:paraId="269DBB5D" w14:textId="77777777" w:rsidR="00E05B0F" w:rsidRDefault="00E05B0F" w:rsidP="00812960">
      <w:pPr>
        <w:rPr>
          <w:rtl/>
        </w:rPr>
      </w:pPr>
    </w:p>
    <w:p w14:paraId="34897145" w14:textId="77777777" w:rsidR="00E05B0F" w:rsidRDefault="00E05B0F" w:rsidP="00812960">
      <w:pPr>
        <w:rPr>
          <w:rtl/>
        </w:rPr>
      </w:pPr>
    </w:p>
    <w:p w14:paraId="2234C040" w14:textId="77777777" w:rsidR="00E05B0F" w:rsidRDefault="00E05B0F" w:rsidP="00812960">
      <w:pPr>
        <w:rPr>
          <w:rtl/>
        </w:rPr>
      </w:pPr>
    </w:p>
    <w:p w14:paraId="42FA3222" w14:textId="77777777" w:rsidR="00E05B0F" w:rsidRDefault="00E05B0F" w:rsidP="00812960">
      <w:pPr>
        <w:rPr>
          <w:rtl/>
        </w:rPr>
      </w:pPr>
    </w:p>
    <w:p w14:paraId="0456C851" w14:textId="77777777" w:rsidR="00E05B0F" w:rsidRDefault="00E05B0F" w:rsidP="00812960">
      <w:pPr>
        <w:rPr>
          <w:rtl/>
        </w:rPr>
      </w:pPr>
    </w:p>
    <w:p w14:paraId="67E06C89" w14:textId="77777777" w:rsidR="00E05B0F" w:rsidRDefault="00E05B0F" w:rsidP="00812960">
      <w:pPr>
        <w:rPr>
          <w:rtl/>
        </w:rPr>
      </w:pPr>
    </w:p>
    <w:p w14:paraId="712B73E3" w14:textId="77777777" w:rsidR="00E05B0F" w:rsidRDefault="00E05B0F" w:rsidP="00812960">
      <w:pPr>
        <w:rPr>
          <w:rtl/>
        </w:rPr>
      </w:pPr>
    </w:p>
    <w:p w14:paraId="2EED56C8" w14:textId="77777777" w:rsidR="00E05B0F" w:rsidRDefault="00E05B0F" w:rsidP="00812960">
      <w:pPr>
        <w:rPr>
          <w:rtl/>
        </w:rPr>
      </w:pPr>
    </w:p>
    <w:p w14:paraId="723624A7" w14:textId="77777777" w:rsidR="00E05B0F" w:rsidRDefault="00E05B0F" w:rsidP="00812960">
      <w:pPr>
        <w:rPr>
          <w:rtl/>
        </w:rPr>
      </w:pPr>
    </w:p>
    <w:p w14:paraId="06ABAE70" w14:textId="77777777" w:rsidR="00E05B0F" w:rsidRDefault="00E05B0F" w:rsidP="00812960">
      <w:pPr>
        <w:rPr>
          <w:rtl/>
        </w:rPr>
      </w:pPr>
    </w:p>
    <w:p w14:paraId="42D6464C" w14:textId="77777777" w:rsidR="00E05B0F" w:rsidRDefault="00E05B0F" w:rsidP="00812960">
      <w:pPr>
        <w:rPr>
          <w:rtl/>
        </w:rPr>
      </w:pPr>
    </w:p>
    <w:p w14:paraId="2B78B079" w14:textId="5D600123" w:rsidR="00E05B0F" w:rsidRDefault="00E05B0F" w:rsidP="00812960">
      <w:pPr>
        <w:rPr>
          <w:rtl/>
        </w:rPr>
      </w:pPr>
      <w:r>
        <w:rPr>
          <w:rtl/>
        </w:rPr>
        <w:br w:type="page"/>
      </w:r>
    </w:p>
    <w:p w14:paraId="28FC04F9" w14:textId="77777777" w:rsidR="00E05B0F" w:rsidRPr="00E05B0F" w:rsidRDefault="00E05B0F" w:rsidP="00E05B0F">
      <w:pPr>
        <w:pStyle w:val="Heading1"/>
      </w:pPr>
      <w:bookmarkStart w:id="54" w:name="_Toc218347196"/>
      <w:r w:rsidRPr="00E05B0F">
        <w:rPr>
          <w:rtl/>
        </w:rPr>
        <w:lastRenderedPageBreak/>
        <w:t xml:space="preserve">فصل ۱۱: پروژه نهایی؛ ساخت منوی هوشمند با </w:t>
      </w:r>
      <w:proofErr w:type="spellStart"/>
      <w:r w:rsidRPr="00E05B0F">
        <w:rPr>
          <w:rtl/>
        </w:rPr>
        <w:t>کیپد</w:t>
      </w:r>
      <w:proofErr w:type="spellEnd"/>
      <w:r w:rsidRPr="00E05B0F">
        <w:rPr>
          <w:rtl/>
        </w:rPr>
        <w:t xml:space="preserve"> و</w:t>
      </w:r>
      <w:r w:rsidRPr="00E05B0F">
        <w:t xml:space="preserve"> LCD</w:t>
      </w:r>
      <w:bookmarkEnd w:id="54"/>
    </w:p>
    <w:p w14:paraId="675797DA" w14:textId="77777777" w:rsidR="00E05B0F" w:rsidRPr="00E05B0F" w:rsidRDefault="00E05B0F" w:rsidP="00E05B0F">
      <w:r w:rsidRPr="00E05B0F">
        <w:rPr>
          <w:rtl/>
        </w:rPr>
        <w:t xml:space="preserve">در این پروژه ما یک "سیستم چند </w:t>
      </w:r>
      <w:proofErr w:type="spellStart"/>
      <w:r w:rsidRPr="00E05B0F">
        <w:rPr>
          <w:rtl/>
        </w:rPr>
        <w:t>منظوره</w:t>
      </w:r>
      <w:proofErr w:type="spellEnd"/>
      <w:r w:rsidRPr="00E05B0F">
        <w:rPr>
          <w:rtl/>
        </w:rPr>
        <w:t xml:space="preserve">" </w:t>
      </w:r>
      <w:proofErr w:type="spellStart"/>
      <w:r w:rsidRPr="00E05B0F">
        <w:rPr>
          <w:rtl/>
        </w:rPr>
        <w:t>می‌سازیم</w:t>
      </w:r>
      <w:proofErr w:type="spellEnd"/>
      <w:r w:rsidRPr="00E05B0F">
        <w:rPr>
          <w:rtl/>
        </w:rPr>
        <w:t xml:space="preserve">.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منتظر </w:t>
      </w:r>
      <w:proofErr w:type="spellStart"/>
      <w:r w:rsidRPr="00E05B0F">
        <w:rPr>
          <w:rtl/>
        </w:rPr>
        <w:t>می‌ماند</w:t>
      </w:r>
      <w:proofErr w:type="spellEnd"/>
      <w:r w:rsidRPr="00E05B0F">
        <w:rPr>
          <w:rtl/>
        </w:rPr>
        <w:t xml:space="preserve"> تا شما یک کلید را فشار دهید</w:t>
      </w:r>
      <w:r w:rsidRPr="00E05B0F">
        <w:t>.</w:t>
      </w:r>
    </w:p>
    <w:p w14:paraId="26696668" w14:textId="6BAC9DC2" w:rsidR="00E05B0F" w:rsidRPr="00E05B0F" w:rsidRDefault="00E05B0F" w:rsidP="00E05B0F">
      <w:pPr>
        <w:numPr>
          <w:ilvl w:val="0"/>
          <w:numId w:val="98"/>
        </w:numPr>
      </w:pPr>
      <w:r w:rsidRPr="00E05B0F">
        <w:rPr>
          <w:rtl/>
        </w:rPr>
        <w:t xml:space="preserve">اگر کلید </w:t>
      </w:r>
      <w:r w:rsidRPr="00E05B0F">
        <w:rPr>
          <w:b/>
          <w:bCs/>
        </w:rPr>
        <w:t>'1'</w:t>
      </w:r>
      <w:r w:rsidRPr="00E05B0F">
        <w:t xml:space="preserve"> </w:t>
      </w:r>
      <w:r>
        <w:rPr>
          <w:rFonts w:hint="cs"/>
          <w:rtl/>
        </w:rPr>
        <w:t xml:space="preserve"> </w:t>
      </w:r>
      <w:r w:rsidRPr="00E05B0F">
        <w:rPr>
          <w:rtl/>
        </w:rPr>
        <w:t xml:space="preserve">را بزنید: یک رقص نور </w:t>
      </w:r>
      <w:proofErr w:type="spellStart"/>
      <w:r w:rsidRPr="00E05B0F">
        <w:rPr>
          <w:rtl/>
        </w:rPr>
        <w:t>باینری</w:t>
      </w:r>
      <w:proofErr w:type="spellEnd"/>
      <w:r w:rsidRPr="00E05B0F">
        <w:rPr>
          <w:rtl/>
        </w:rPr>
        <w:t xml:space="preserve"> روی</w:t>
      </w:r>
      <w:r w:rsidRPr="00E05B0F">
        <w:t xml:space="preserve"> LED</w:t>
      </w:r>
      <w:r w:rsidRPr="00E05B0F">
        <w:rPr>
          <w:rtl/>
        </w:rPr>
        <w:t xml:space="preserve">ها اجرا </w:t>
      </w:r>
      <w:proofErr w:type="spellStart"/>
      <w:r w:rsidRPr="00E05B0F">
        <w:rPr>
          <w:rtl/>
        </w:rPr>
        <w:t>می‌شود</w:t>
      </w:r>
      <w:proofErr w:type="spellEnd"/>
      <w:r w:rsidRPr="00E05B0F">
        <w:t>.</w:t>
      </w:r>
    </w:p>
    <w:p w14:paraId="348A5FF3" w14:textId="6BFDEC72" w:rsidR="00E05B0F" w:rsidRDefault="00E05B0F" w:rsidP="00E05B0F">
      <w:pPr>
        <w:numPr>
          <w:ilvl w:val="0"/>
          <w:numId w:val="98"/>
        </w:numPr>
      </w:pPr>
      <w:r w:rsidRPr="00E05B0F">
        <w:rPr>
          <w:rtl/>
        </w:rPr>
        <w:t xml:space="preserve">اگر کلید </w:t>
      </w:r>
      <w:r>
        <w:rPr>
          <w:b/>
          <w:bCs/>
        </w:rPr>
        <w:t xml:space="preserve"> </w:t>
      </w:r>
      <w:r w:rsidRPr="00E05B0F">
        <w:rPr>
          <w:b/>
          <w:bCs/>
        </w:rPr>
        <w:t>'2'</w:t>
      </w:r>
      <w:r w:rsidRPr="00E05B0F">
        <w:t xml:space="preserve"> </w:t>
      </w:r>
      <w:r w:rsidRPr="00E05B0F">
        <w:rPr>
          <w:rtl/>
        </w:rPr>
        <w:t xml:space="preserve">را بزنید: دستگاه شروع به محاسبه </w:t>
      </w:r>
      <w:r w:rsidRPr="00E05B0F">
        <w:rPr>
          <w:b/>
          <w:bCs/>
          <w:rtl/>
        </w:rPr>
        <w:t>اعداد اول</w:t>
      </w:r>
      <w:r w:rsidRPr="00E05B0F">
        <w:rPr>
          <w:b/>
          <w:bCs/>
        </w:rPr>
        <w:t xml:space="preserve"> (Prime Numbers)</w:t>
      </w:r>
      <w:r w:rsidRPr="00E05B0F">
        <w:t xml:space="preserve"> </w:t>
      </w:r>
      <w:proofErr w:type="spellStart"/>
      <w:r w:rsidRPr="00E05B0F">
        <w:rPr>
          <w:rtl/>
        </w:rPr>
        <w:t>می‌کند</w:t>
      </w:r>
      <w:proofErr w:type="spellEnd"/>
      <w:r w:rsidRPr="00E05B0F">
        <w:rPr>
          <w:rtl/>
        </w:rPr>
        <w:t xml:space="preserve"> و </w:t>
      </w:r>
      <w:proofErr w:type="spellStart"/>
      <w:r w:rsidRPr="00E05B0F">
        <w:rPr>
          <w:rtl/>
        </w:rPr>
        <w:t>آن‌ها</w:t>
      </w:r>
      <w:proofErr w:type="spellEnd"/>
      <w:r w:rsidRPr="00E05B0F">
        <w:rPr>
          <w:rtl/>
        </w:rPr>
        <w:t xml:space="preserve"> را هم روی</w:t>
      </w:r>
      <w:r w:rsidRPr="00E05B0F">
        <w:t xml:space="preserve"> LCD </w:t>
      </w:r>
      <w:r w:rsidRPr="00E05B0F">
        <w:rPr>
          <w:rtl/>
        </w:rPr>
        <w:t xml:space="preserve">و هم به صورت </w:t>
      </w:r>
      <w:proofErr w:type="spellStart"/>
      <w:r w:rsidRPr="00E05B0F">
        <w:rPr>
          <w:rtl/>
        </w:rPr>
        <w:t>باینری</w:t>
      </w:r>
      <w:proofErr w:type="spellEnd"/>
      <w:r w:rsidRPr="00E05B0F">
        <w:rPr>
          <w:rtl/>
        </w:rPr>
        <w:t xml:space="preserve"> روی</w:t>
      </w:r>
      <w:r w:rsidRPr="00E05B0F">
        <w:t xml:space="preserve"> LED</w:t>
      </w:r>
      <w:r w:rsidRPr="00E05B0F">
        <w:rPr>
          <w:rtl/>
        </w:rPr>
        <w:t xml:space="preserve">ها نمایش </w:t>
      </w:r>
      <w:proofErr w:type="spellStart"/>
      <w:r w:rsidRPr="00E05B0F">
        <w:rPr>
          <w:rtl/>
        </w:rPr>
        <w:t>می‌دهد</w:t>
      </w:r>
      <w:proofErr w:type="spellEnd"/>
      <w:r w:rsidRPr="00E05B0F">
        <w:t>.</w:t>
      </w:r>
    </w:p>
    <w:p w14:paraId="24DE38F4" w14:textId="77777777" w:rsidR="00E05B0F" w:rsidRPr="00E05B0F" w:rsidRDefault="00E05B0F" w:rsidP="00E05B0F"/>
    <w:p w14:paraId="3B8FC1A6" w14:textId="77777777" w:rsidR="00E05B0F" w:rsidRPr="00E05B0F" w:rsidRDefault="00E05B0F" w:rsidP="00E05B0F">
      <w:pPr>
        <w:pStyle w:val="Heading2"/>
      </w:pPr>
      <w:bookmarkStart w:id="55" w:name="_Toc218347197"/>
      <w:proofErr w:type="spellStart"/>
      <w:r w:rsidRPr="00E05B0F">
        <w:rPr>
          <w:rtl/>
        </w:rPr>
        <w:t>سخت‌افزار</w:t>
      </w:r>
      <w:proofErr w:type="spellEnd"/>
      <w:r w:rsidRPr="00E05B0F">
        <w:rPr>
          <w:rtl/>
        </w:rPr>
        <w:t xml:space="preserve"> پروژه (مدار)</w:t>
      </w:r>
      <w:bookmarkEnd w:id="55"/>
    </w:p>
    <w:p w14:paraId="1504C504" w14:textId="77777777" w:rsidR="00E05B0F" w:rsidRPr="00E05B0F" w:rsidRDefault="00E05B0F" w:rsidP="00E05B0F">
      <w:r w:rsidRPr="00E05B0F">
        <w:rPr>
          <w:rtl/>
        </w:rPr>
        <w:t xml:space="preserve">این پروژه از ۳ </w:t>
      </w:r>
      <w:proofErr w:type="spellStart"/>
      <w:r w:rsidRPr="00E05B0F">
        <w:rPr>
          <w:rtl/>
        </w:rPr>
        <w:t>پورت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استفاده </w:t>
      </w:r>
      <w:proofErr w:type="spellStart"/>
      <w:r w:rsidRPr="00E05B0F">
        <w:rPr>
          <w:rtl/>
        </w:rPr>
        <w:t>می‌کند</w:t>
      </w:r>
      <w:proofErr w:type="spellEnd"/>
      <w:r w:rsidRPr="00E05B0F">
        <w:t>:</w:t>
      </w:r>
    </w:p>
    <w:p w14:paraId="7306D768" w14:textId="1052A8EB" w:rsidR="00E05B0F" w:rsidRPr="00E05B0F" w:rsidRDefault="00E05B0F" w:rsidP="00E05B0F">
      <w:r w:rsidRPr="00E05B0F">
        <w:rPr>
          <w:b/>
          <w:bCs/>
          <w:rtl/>
        </w:rPr>
        <w:t>۱</w:t>
      </w:r>
      <w:r w:rsidRPr="00E05B0F">
        <w:rPr>
          <w:b/>
          <w:bCs/>
        </w:rPr>
        <w:t xml:space="preserve">. </w:t>
      </w:r>
      <w:proofErr w:type="spellStart"/>
      <w:r w:rsidRPr="00E05B0F">
        <w:rPr>
          <w:b/>
          <w:bCs/>
          <w:rtl/>
        </w:rPr>
        <w:t>پورت</w:t>
      </w:r>
      <w:proofErr w:type="spellEnd"/>
      <w:r w:rsidRPr="00E05B0F">
        <w:rPr>
          <w:b/>
          <w:bCs/>
        </w:rPr>
        <w:t xml:space="preserve"> D </w:t>
      </w:r>
      <w:r w:rsidRPr="00E05B0F">
        <w:rPr>
          <w:b/>
          <w:bCs/>
          <w:rtl/>
        </w:rPr>
        <w:t>برای</w:t>
      </w:r>
      <w:r w:rsidRPr="00E05B0F">
        <w:rPr>
          <w:b/>
          <w:bCs/>
        </w:rPr>
        <w:t xml:space="preserve"> LCD </w:t>
      </w:r>
      <w:r w:rsidRPr="00E05B0F">
        <w:rPr>
          <w:b/>
          <w:bCs/>
          <w:rtl/>
        </w:rPr>
        <w:t>در مد ۴ بیتی</w:t>
      </w:r>
      <w:r w:rsidRPr="00E05B0F">
        <w:rPr>
          <w:b/>
          <w:bCs/>
        </w:rPr>
        <w:t>:</w:t>
      </w:r>
    </w:p>
    <w:p w14:paraId="6882B062" w14:textId="44DF13C3" w:rsidR="00E05B0F" w:rsidRPr="00E05B0F" w:rsidRDefault="00E05B0F" w:rsidP="00E05B0F">
      <w:pPr>
        <w:numPr>
          <w:ilvl w:val="0"/>
          <w:numId w:val="99"/>
        </w:numPr>
      </w:pPr>
      <w:r w:rsidRPr="00E05B0F">
        <w:rPr>
          <w:rtl/>
        </w:rPr>
        <w:t xml:space="preserve">پایه </w:t>
      </w:r>
      <w:r>
        <w:rPr>
          <w:b/>
          <w:bCs/>
        </w:rPr>
        <w:t xml:space="preserve"> </w:t>
      </w:r>
      <w:r w:rsidRPr="00E05B0F">
        <w:rPr>
          <w:b/>
          <w:bCs/>
        </w:rPr>
        <w:t>PD0</w:t>
      </w:r>
      <w:r w:rsidRPr="00E05B0F">
        <w:t xml:space="preserve"> </w:t>
      </w:r>
      <w:r w:rsidRPr="00E05B0F">
        <w:rPr>
          <w:rtl/>
        </w:rPr>
        <w:t xml:space="preserve">به </w:t>
      </w:r>
      <w:r>
        <w:rPr>
          <w:b/>
          <w:bCs/>
        </w:rPr>
        <w:t xml:space="preserve"> </w:t>
      </w:r>
      <w:r w:rsidRPr="00E05B0F">
        <w:rPr>
          <w:b/>
          <w:bCs/>
        </w:rPr>
        <w:t>RS</w:t>
      </w:r>
      <w:r w:rsidRPr="00E05B0F">
        <w:rPr>
          <w:rtl/>
        </w:rPr>
        <w:t>نمایشگر</w:t>
      </w:r>
      <w:r w:rsidRPr="00E05B0F">
        <w:t>.</w:t>
      </w:r>
    </w:p>
    <w:p w14:paraId="78B58653" w14:textId="3F433EE2" w:rsidR="00E05B0F" w:rsidRPr="00E05B0F" w:rsidRDefault="00E05B0F" w:rsidP="00E05B0F">
      <w:pPr>
        <w:numPr>
          <w:ilvl w:val="0"/>
          <w:numId w:val="99"/>
        </w:numPr>
      </w:pPr>
      <w:r w:rsidRPr="00E05B0F">
        <w:rPr>
          <w:rtl/>
        </w:rPr>
        <w:t xml:space="preserve">پایه </w:t>
      </w:r>
      <w:r>
        <w:rPr>
          <w:b/>
          <w:bCs/>
        </w:rPr>
        <w:t xml:space="preserve"> </w:t>
      </w:r>
      <w:r w:rsidRPr="00E05B0F">
        <w:rPr>
          <w:b/>
          <w:bCs/>
        </w:rPr>
        <w:t>PD1</w:t>
      </w:r>
      <w:r w:rsidRPr="00E05B0F">
        <w:t xml:space="preserve"> </w:t>
      </w:r>
      <w:r w:rsidRPr="00E05B0F">
        <w:rPr>
          <w:rtl/>
        </w:rPr>
        <w:t xml:space="preserve">به </w:t>
      </w:r>
      <w:r>
        <w:rPr>
          <w:b/>
          <w:bCs/>
        </w:rPr>
        <w:t xml:space="preserve"> </w:t>
      </w:r>
      <w:r w:rsidRPr="00E05B0F">
        <w:rPr>
          <w:b/>
          <w:bCs/>
        </w:rPr>
        <w:t>E</w:t>
      </w:r>
      <w:r w:rsidRPr="00E05B0F">
        <w:rPr>
          <w:rtl/>
        </w:rPr>
        <w:t>نمایشگر</w:t>
      </w:r>
      <w:r w:rsidRPr="00E05B0F">
        <w:t>.</w:t>
      </w:r>
    </w:p>
    <w:p w14:paraId="66EF1F7A" w14:textId="2AEA823F" w:rsidR="00E05B0F" w:rsidRPr="00E05B0F" w:rsidRDefault="00E05B0F" w:rsidP="00E05B0F">
      <w:pPr>
        <w:numPr>
          <w:ilvl w:val="0"/>
          <w:numId w:val="99"/>
        </w:numPr>
      </w:pPr>
      <w:r w:rsidRPr="00E05B0F">
        <w:rPr>
          <w:rtl/>
        </w:rPr>
        <w:t xml:space="preserve">پایه </w:t>
      </w:r>
      <w:r>
        <w:rPr>
          <w:b/>
          <w:bCs/>
        </w:rPr>
        <w:t xml:space="preserve"> </w:t>
      </w:r>
      <w:r w:rsidRPr="00E05B0F">
        <w:rPr>
          <w:b/>
          <w:bCs/>
        </w:rPr>
        <w:t>RW</w:t>
      </w:r>
      <w:r w:rsidRPr="00E05B0F">
        <w:t xml:space="preserve"> </w:t>
      </w:r>
      <w:r w:rsidRPr="00E05B0F">
        <w:rPr>
          <w:rtl/>
        </w:rPr>
        <w:t>نمایشگر به زمین</w:t>
      </w:r>
      <w:r w:rsidRPr="00E05B0F">
        <w:t xml:space="preserve"> (GND).</w:t>
      </w:r>
    </w:p>
    <w:p w14:paraId="7E9778F0" w14:textId="50EBB7D4" w:rsidR="00E05B0F" w:rsidRPr="00E05B0F" w:rsidRDefault="00E05B0F" w:rsidP="00E05B0F">
      <w:pPr>
        <w:numPr>
          <w:ilvl w:val="0"/>
          <w:numId w:val="99"/>
        </w:numPr>
      </w:pPr>
      <w:proofErr w:type="spellStart"/>
      <w:r w:rsidRPr="00E05B0F">
        <w:rPr>
          <w:rtl/>
        </w:rPr>
        <w:t>پایه‌های</w:t>
      </w:r>
      <w:proofErr w:type="spellEnd"/>
      <w:r w:rsidRPr="00E05B0F">
        <w:rPr>
          <w:rtl/>
        </w:rPr>
        <w:t xml:space="preserve"> </w:t>
      </w:r>
      <w:r>
        <w:rPr>
          <w:b/>
          <w:bCs/>
        </w:rPr>
        <w:t xml:space="preserve"> </w:t>
      </w:r>
      <w:r w:rsidRPr="00E05B0F">
        <w:rPr>
          <w:b/>
          <w:bCs/>
        </w:rPr>
        <w:t xml:space="preserve">PD4 </w:t>
      </w:r>
      <w:r w:rsidRPr="00E05B0F">
        <w:rPr>
          <w:b/>
          <w:bCs/>
          <w:rtl/>
        </w:rPr>
        <w:t>تا</w:t>
      </w:r>
      <w:r w:rsidRPr="00E05B0F">
        <w:rPr>
          <w:b/>
          <w:bCs/>
        </w:rPr>
        <w:t xml:space="preserve"> PD7</w:t>
      </w:r>
      <w:r w:rsidRPr="00E05B0F">
        <w:t xml:space="preserve"> </w:t>
      </w:r>
      <w:r w:rsidRPr="00E05B0F">
        <w:rPr>
          <w:rtl/>
        </w:rPr>
        <w:t xml:space="preserve">به </w:t>
      </w:r>
      <w:proofErr w:type="spellStart"/>
      <w:r w:rsidRPr="00E05B0F">
        <w:rPr>
          <w:rtl/>
        </w:rPr>
        <w:t>پایه‌های</w:t>
      </w:r>
      <w:proofErr w:type="spellEnd"/>
      <w:r w:rsidRPr="00E05B0F">
        <w:rPr>
          <w:rtl/>
        </w:rPr>
        <w:t xml:space="preserve"> </w:t>
      </w:r>
      <w:r w:rsidRPr="00E05B0F">
        <w:rPr>
          <w:b/>
          <w:bCs/>
        </w:rPr>
        <w:t xml:space="preserve">D4 </w:t>
      </w:r>
      <w:r w:rsidRPr="00E05B0F">
        <w:rPr>
          <w:b/>
          <w:bCs/>
          <w:rtl/>
        </w:rPr>
        <w:t>تا</w:t>
      </w:r>
      <w:r w:rsidRPr="00E05B0F">
        <w:rPr>
          <w:b/>
          <w:bCs/>
        </w:rPr>
        <w:t xml:space="preserve"> D7</w:t>
      </w:r>
      <w:r w:rsidRPr="00E05B0F">
        <w:t xml:space="preserve"> </w:t>
      </w:r>
      <w:r w:rsidRPr="00E05B0F">
        <w:rPr>
          <w:rtl/>
        </w:rPr>
        <w:t xml:space="preserve">نمایشگر وصل </w:t>
      </w:r>
      <w:proofErr w:type="spellStart"/>
      <w:r w:rsidRPr="00E05B0F">
        <w:rPr>
          <w:rtl/>
        </w:rPr>
        <w:t>می‌شوند</w:t>
      </w:r>
      <w:proofErr w:type="spellEnd"/>
      <w:r w:rsidRPr="00E05B0F">
        <w:t xml:space="preserve">. </w:t>
      </w:r>
      <w:proofErr w:type="spellStart"/>
      <w:r w:rsidRPr="00E05B0F">
        <w:rPr>
          <w:rtl/>
        </w:rPr>
        <w:t>پایه‌های</w:t>
      </w:r>
      <w:proofErr w:type="spellEnd"/>
      <w:r w:rsidRPr="00E05B0F">
        <w:t xml:space="preserve"> D0 </w:t>
      </w:r>
      <w:r w:rsidRPr="00E05B0F">
        <w:rPr>
          <w:rtl/>
        </w:rPr>
        <w:t>تا</w:t>
      </w:r>
      <w:r w:rsidRPr="00E05B0F">
        <w:t xml:space="preserve"> D3 </w:t>
      </w:r>
      <w:r w:rsidRPr="00E05B0F">
        <w:rPr>
          <w:rtl/>
        </w:rPr>
        <w:t xml:space="preserve">نمایشگر آزاد </w:t>
      </w:r>
      <w:proofErr w:type="spellStart"/>
      <w:r w:rsidRPr="00E05B0F">
        <w:rPr>
          <w:rtl/>
        </w:rPr>
        <w:t>می‌مانند</w:t>
      </w:r>
      <w:proofErr w:type="spellEnd"/>
      <w:r w:rsidRPr="00E05B0F">
        <w:t>.</w:t>
      </w:r>
    </w:p>
    <w:p w14:paraId="1407856D" w14:textId="070785ED" w:rsidR="00E05B0F" w:rsidRPr="00E05B0F" w:rsidRDefault="00E05B0F" w:rsidP="00E05B0F">
      <w:r w:rsidRPr="00E05B0F">
        <w:rPr>
          <w:b/>
          <w:bCs/>
          <w:rtl/>
        </w:rPr>
        <w:t>۲</w:t>
      </w:r>
      <w:r w:rsidRPr="00E05B0F">
        <w:rPr>
          <w:b/>
          <w:bCs/>
        </w:rPr>
        <w:t xml:space="preserve">. </w:t>
      </w:r>
      <w:proofErr w:type="spellStart"/>
      <w:r w:rsidRPr="00E05B0F">
        <w:rPr>
          <w:b/>
          <w:bCs/>
          <w:rtl/>
        </w:rPr>
        <w:t>پورت</w:t>
      </w:r>
      <w:proofErr w:type="spellEnd"/>
      <w:r w:rsidRPr="00E05B0F">
        <w:rPr>
          <w:b/>
          <w:bCs/>
        </w:rPr>
        <w:t xml:space="preserve"> B </w:t>
      </w:r>
      <w:r w:rsidRPr="00E05B0F">
        <w:rPr>
          <w:b/>
          <w:bCs/>
          <w:rtl/>
        </w:rPr>
        <w:t xml:space="preserve">برای </w:t>
      </w:r>
      <w:proofErr w:type="spellStart"/>
      <w:r w:rsidRPr="00E05B0F">
        <w:rPr>
          <w:b/>
          <w:bCs/>
          <w:rtl/>
        </w:rPr>
        <w:t>کیپد</w:t>
      </w:r>
      <w:proofErr w:type="spellEnd"/>
      <w:r w:rsidRPr="00E05B0F">
        <w:rPr>
          <w:b/>
          <w:bCs/>
          <w:rtl/>
        </w:rPr>
        <w:t xml:space="preserve"> ۴ در ۴</w:t>
      </w:r>
      <w:r>
        <w:rPr>
          <w:rFonts w:hint="cs"/>
          <w:b/>
          <w:bCs/>
          <w:rtl/>
        </w:rPr>
        <w:t>:</w:t>
      </w:r>
    </w:p>
    <w:p w14:paraId="7F967259" w14:textId="77777777" w:rsidR="00E05B0F" w:rsidRPr="00E05B0F" w:rsidRDefault="00E05B0F" w:rsidP="00E05B0F">
      <w:pPr>
        <w:numPr>
          <w:ilvl w:val="0"/>
          <w:numId w:val="100"/>
        </w:numPr>
      </w:pPr>
      <w:proofErr w:type="spellStart"/>
      <w:r w:rsidRPr="00E05B0F">
        <w:rPr>
          <w:rtl/>
        </w:rPr>
        <w:t>پایه‌های</w:t>
      </w:r>
      <w:proofErr w:type="spellEnd"/>
      <w:r w:rsidRPr="00E05B0F">
        <w:rPr>
          <w:rtl/>
        </w:rPr>
        <w:t xml:space="preserve"> </w:t>
      </w:r>
      <w:r w:rsidRPr="00E05B0F">
        <w:rPr>
          <w:b/>
          <w:bCs/>
        </w:rPr>
        <w:t xml:space="preserve">PB0 </w:t>
      </w:r>
      <w:r w:rsidRPr="00E05B0F">
        <w:rPr>
          <w:b/>
          <w:bCs/>
          <w:rtl/>
        </w:rPr>
        <w:t>تا</w:t>
      </w:r>
      <w:r w:rsidRPr="00E05B0F">
        <w:rPr>
          <w:b/>
          <w:bCs/>
        </w:rPr>
        <w:t xml:space="preserve"> PB3</w:t>
      </w:r>
      <w:r w:rsidRPr="00E05B0F">
        <w:t xml:space="preserve"> </w:t>
      </w:r>
      <w:r w:rsidRPr="00E05B0F">
        <w:rPr>
          <w:rtl/>
        </w:rPr>
        <w:t xml:space="preserve">به </w:t>
      </w:r>
      <w:proofErr w:type="spellStart"/>
      <w:r w:rsidRPr="00E05B0F">
        <w:rPr>
          <w:rtl/>
        </w:rPr>
        <w:t>سطرهای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کیپد</w:t>
      </w:r>
      <w:proofErr w:type="spellEnd"/>
      <w:r w:rsidRPr="00E05B0F">
        <w:t xml:space="preserve"> (Rows).</w:t>
      </w:r>
    </w:p>
    <w:p w14:paraId="49ADB2AC" w14:textId="77777777" w:rsidR="00E05B0F" w:rsidRPr="00E05B0F" w:rsidRDefault="00E05B0F" w:rsidP="00E05B0F">
      <w:pPr>
        <w:numPr>
          <w:ilvl w:val="0"/>
          <w:numId w:val="100"/>
        </w:numPr>
      </w:pPr>
      <w:proofErr w:type="spellStart"/>
      <w:r w:rsidRPr="00E05B0F">
        <w:rPr>
          <w:rtl/>
        </w:rPr>
        <w:t>پایه‌های</w:t>
      </w:r>
      <w:proofErr w:type="spellEnd"/>
      <w:r w:rsidRPr="00E05B0F">
        <w:rPr>
          <w:rtl/>
        </w:rPr>
        <w:t xml:space="preserve"> </w:t>
      </w:r>
      <w:r w:rsidRPr="00E05B0F">
        <w:rPr>
          <w:b/>
          <w:bCs/>
        </w:rPr>
        <w:t xml:space="preserve">PB4 </w:t>
      </w:r>
      <w:r w:rsidRPr="00E05B0F">
        <w:rPr>
          <w:b/>
          <w:bCs/>
          <w:rtl/>
        </w:rPr>
        <w:t>تا</w:t>
      </w:r>
      <w:r w:rsidRPr="00E05B0F">
        <w:rPr>
          <w:b/>
          <w:bCs/>
        </w:rPr>
        <w:t xml:space="preserve"> PB7</w:t>
      </w:r>
      <w:r w:rsidRPr="00E05B0F">
        <w:t xml:space="preserve"> </w:t>
      </w:r>
      <w:r w:rsidRPr="00E05B0F">
        <w:rPr>
          <w:rtl/>
        </w:rPr>
        <w:t xml:space="preserve">به </w:t>
      </w:r>
      <w:proofErr w:type="spellStart"/>
      <w:r w:rsidRPr="00E05B0F">
        <w:rPr>
          <w:rtl/>
        </w:rPr>
        <w:t>ستون‌های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کیپد</w:t>
      </w:r>
      <w:proofErr w:type="spellEnd"/>
      <w:r w:rsidRPr="00E05B0F">
        <w:t xml:space="preserve"> (Cols).</w:t>
      </w:r>
    </w:p>
    <w:p w14:paraId="27AC5185" w14:textId="7D71CCDA" w:rsidR="00E05B0F" w:rsidRPr="00E05B0F" w:rsidRDefault="00E05B0F" w:rsidP="00E05B0F">
      <w:r w:rsidRPr="00E05B0F">
        <w:rPr>
          <w:b/>
          <w:bCs/>
          <w:rtl/>
        </w:rPr>
        <w:lastRenderedPageBreak/>
        <w:t>۳</w:t>
      </w:r>
      <w:r w:rsidRPr="00E05B0F">
        <w:rPr>
          <w:b/>
          <w:bCs/>
        </w:rPr>
        <w:t xml:space="preserve">. </w:t>
      </w:r>
      <w:proofErr w:type="spellStart"/>
      <w:r w:rsidRPr="00E05B0F">
        <w:rPr>
          <w:b/>
          <w:bCs/>
          <w:rtl/>
        </w:rPr>
        <w:t>پورت</w:t>
      </w:r>
      <w:proofErr w:type="spellEnd"/>
      <w:r w:rsidRPr="00E05B0F">
        <w:rPr>
          <w:b/>
          <w:bCs/>
        </w:rPr>
        <w:t xml:space="preserve"> C </w:t>
      </w:r>
      <w:r w:rsidRPr="00E05B0F">
        <w:rPr>
          <w:b/>
          <w:bCs/>
          <w:rtl/>
        </w:rPr>
        <w:t>برای</w:t>
      </w:r>
      <w:r w:rsidRPr="00E05B0F">
        <w:rPr>
          <w:b/>
          <w:bCs/>
        </w:rPr>
        <w:t xml:space="preserve"> LED</w:t>
      </w:r>
      <w:r w:rsidRPr="00E05B0F">
        <w:rPr>
          <w:b/>
          <w:bCs/>
          <w:rtl/>
        </w:rPr>
        <w:t>ها</w:t>
      </w:r>
      <w:r w:rsidRPr="00E05B0F">
        <w:rPr>
          <w:b/>
          <w:bCs/>
        </w:rPr>
        <w:t>:</w:t>
      </w:r>
    </w:p>
    <w:p w14:paraId="18C01769" w14:textId="77777777" w:rsidR="00E05B0F" w:rsidRPr="00E05B0F" w:rsidRDefault="00E05B0F" w:rsidP="00E05B0F">
      <w:pPr>
        <w:numPr>
          <w:ilvl w:val="0"/>
          <w:numId w:val="101"/>
        </w:numPr>
      </w:pPr>
      <w:r w:rsidRPr="00E05B0F">
        <w:rPr>
          <w:rtl/>
        </w:rPr>
        <w:t>۸</w:t>
      </w:r>
      <w:r w:rsidRPr="00E05B0F">
        <w:t xml:space="preserve"> </w:t>
      </w:r>
      <w:r w:rsidRPr="00E05B0F">
        <w:rPr>
          <w:rtl/>
        </w:rPr>
        <w:t>عدد</w:t>
      </w:r>
      <w:r w:rsidRPr="00E05B0F">
        <w:t xml:space="preserve"> LED </w:t>
      </w:r>
      <w:r w:rsidRPr="00E05B0F">
        <w:rPr>
          <w:rtl/>
        </w:rPr>
        <w:t xml:space="preserve">به </w:t>
      </w:r>
      <w:proofErr w:type="spellStart"/>
      <w:r w:rsidRPr="00E05B0F">
        <w:rPr>
          <w:rtl/>
        </w:rPr>
        <w:t>پایه‌های</w:t>
      </w:r>
      <w:proofErr w:type="spellEnd"/>
      <w:r w:rsidRPr="00E05B0F">
        <w:rPr>
          <w:rtl/>
        </w:rPr>
        <w:t xml:space="preserve"> </w:t>
      </w:r>
      <w:r w:rsidRPr="00E05B0F">
        <w:rPr>
          <w:b/>
          <w:bCs/>
        </w:rPr>
        <w:t xml:space="preserve">PC0 </w:t>
      </w:r>
      <w:r w:rsidRPr="00E05B0F">
        <w:rPr>
          <w:b/>
          <w:bCs/>
          <w:rtl/>
        </w:rPr>
        <w:t>تا</w:t>
      </w:r>
      <w:r w:rsidRPr="00E05B0F">
        <w:rPr>
          <w:b/>
          <w:bCs/>
        </w:rPr>
        <w:t xml:space="preserve"> PC7</w:t>
      </w:r>
      <w:r w:rsidRPr="00E05B0F">
        <w:t xml:space="preserve"> </w:t>
      </w:r>
      <w:r w:rsidRPr="00E05B0F">
        <w:rPr>
          <w:rtl/>
        </w:rPr>
        <w:t xml:space="preserve">وصل </w:t>
      </w:r>
      <w:proofErr w:type="spellStart"/>
      <w:r w:rsidRPr="00E05B0F">
        <w:rPr>
          <w:rtl/>
        </w:rPr>
        <w:t>می‌شوند</w:t>
      </w:r>
      <w:proofErr w:type="spellEnd"/>
      <w:r w:rsidRPr="00E05B0F">
        <w:rPr>
          <w:rtl/>
        </w:rPr>
        <w:t xml:space="preserve"> (برای نمایش خروجی)</w:t>
      </w:r>
      <w:r w:rsidRPr="00E05B0F">
        <w:t>.</w:t>
      </w:r>
    </w:p>
    <w:p w14:paraId="1C4EE48C" w14:textId="171B4962" w:rsidR="00E05B0F" w:rsidRPr="00E05B0F" w:rsidRDefault="000510A1" w:rsidP="00E05B0F">
      <w:pPr>
        <w:rPr>
          <w:rFonts w:hint="cs"/>
          <w:rtl/>
        </w:rPr>
      </w:pPr>
      <w:r w:rsidRPr="000510A1">
        <w:rPr>
          <w:rtl/>
        </w:rPr>
        <w:drawing>
          <wp:inline distT="0" distB="0" distL="0" distR="0" wp14:anchorId="0CDAE396" wp14:editId="6013D122">
            <wp:extent cx="4569460" cy="2604135"/>
            <wp:effectExtent l="0" t="0" r="2540" b="5715"/>
            <wp:docPr id="51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AB1" w14:textId="77777777" w:rsidR="00E05B0F" w:rsidRPr="00E05B0F" w:rsidRDefault="00E05B0F" w:rsidP="00E05B0F">
      <w:pPr>
        <w:pStyle w:val="Heading2"/>
      </w:pPr>
      <w:bookmarkStart w:id="56" w:name="_Toc218347198"/>
      <w:proofErr w:type="spellStart"/>
      <w:r w:rsidRPr="00E05B0F">
        <w:rPr>
          <w:rtl/>
        </w:rPr>
        <w:t>کدنویسی</w:t>
      </w:r>
      <w:proofErr w:type="spellEnd"/>
      <w:r w:rsidRPr="00E05B0F">
        <w:rPr>
          <w:rtl/>
        </w:rPr>
        <w:t xml:space="preserve"> پروژه (سیستم منو)</w:t>
      </w:r>
      <w:bookmarkEnd w:id="56"/>
    </w:p>
    <w:p w14:paraId="0E1524E3" w14:textId="77777777" w:rsidR="00E05B0F" w:rsidRPr="00E05B0F" w:rsidRDefault="00E05B0F" w:rsidP="00E05B0F">
      <w:r w:rsidRPr="00E05B0F">
        <w:rPr>
          <w:rtl/>
        </w:rPr>
        <w:t xml:space="preserve">این کد شامل توابع سطح پایین برای کنترل </w:t>
      </w:r>
      <w:proofErr w:type="spellStart"/>
      <w:r w:rsidRPr="00E05B0F">
        <w:rPr>
          <w:rtl/>
        </w:rPr>
        <w:t>سخت‌افزار</w:t>
      </w:r>
      <w:proofErr w:type="spellEnd"/>
      <w:r w:rsidRPr="00E05B0F">
        <w:rPr>
          <w:rtl/>
        </w:rPr>
        <w:t xml:space="preserve"> و توابع سطح بالا برای منطق </w:t>
      </w:r>
      <w:proofErr w:type="spellStart"/>
      <w:r w:rsidRPr="00E05B0F">
        <w:rPr>
          <w:rtl/>
        </w:rPr>
        <w:t>برنامه‌هاست</w:t>
      </w:r>
      <w:proofErr w:type="spellEnd"/>
      <w:r w:rsidRPr="00E05B0F">
        <w:rPr>
          <w:rtl/>
        </w:rPr>
        <w:t xml:space="preserve">. </w:t>
      </w:r>
      <w:proofErr w:type="spellStart"/>
      <w:r w:rsidRPr="00E05B0F">
        <w:rPr>
          <w:rtl/>
        </w:rPr>
        <w:t>کامنت‌های</w:t>
      </w:r>
      <w:proofErr w:type="spellEnd"/>
      <w:r w:rsidRPr="00E05B0F">
        <w:rPr>
          <w:rtl/>
        </w:rPr>
        <w:t xml:space="preserve"> کد به زبان انگلیسی نوشته </w:t>
      </w:r>
      <w:proofErr w:type="spellStart"/>
      <w:r w:rsidRPr="00E05B0F">
        <w:rPr>
          <w:rtl/>
        </w:rPr>
        <w:t>شده‌اند</w:t>
      </w:r>
      <w:proofErr w:type="spellEnd"/>
      <w:r w:rsidRPr="00E05B0F">
        <w:rPr>
          <w:rtl/>
        </w:rPr>
        <w:t xml:space="preserve"> تا استاندارد باشند</w:t>
      </w:r>
      <w:r w:rsidRPr="00E05B0F">
        <w:t>.</w:t>
      </w:r>
    </w:p>
    <w:p w14:paraId="4E82DE2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1. </w:t>
      </w:r>
      <w:r w:rsidRPr="00E05B0F">
        <w:rPr>
          <w:rFonts w:ascii="Consolas" w:hAnsi="Consolas" w:cs="Courier New"/>
          <w:color w:val="696969"/>
          <w:sz w:val="16"/>
          <w:szCs w:val="16"/>
        </w:rPr>
        <w:t>/*</w:t>
      </w:r>
    </w:p>
    <w:p w14:paraId="0D91431C" w14:textId="1D9C2533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2.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</w:t>
      </w:r>
      <w:proofErr w:type="spellStart"/>
      <w:r w:rsidR="00EC5031">
        <w:rPr>
          <w:rFonts w:ascii="Consolas" w:hAnsi="Consolas" w:cs="Courier New"/>
          <w:color w:val="696969"/>
          <w:sz w:val="16"/>
          <w:szCs w:val="16"/>
        </w:rPr>
        <w:t>main</w:t>
      </w:r>
      <w:r w:rsidRPr="00E05B0F">
        <w:rPr>
          <w:rFonts w:ascii="Consolas" w:hAnsi="Consolas" w:cs="Courier New"/>
          <w:color w:val="696969"/>
          <w:sz w:val="16"/>
          <w:szCs w:val="16"/>
        </w:rPr>
        <w:t>.c</w:t>
      </w:r>
      <w:proofErr w:type="spellEnd"/>
    </w:p>
    <w:p w14:paraId="18C8317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3.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531F313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4.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Description: A multi-function system with Keypad Menu and 4-bit LCD Mode.</w:t>
      </w:r>
    </w:p>
    <w:p w14:paraId="6EB1178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5.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Programs:</w:t>
      </w:r>
    </w:p>
    <w:p w14:paraId="1ADF6CA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6.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1. Binary LED Counter / Shifter</w:t>
      </w:r>
    </w:p>
    <w:p w14:paraId="0857425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7.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2. Prime Number Calculator</w:t>
      </w:r>
    </w:p>
    <w:p w14:paraId="1697F18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8.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5E18675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 9.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Hardware Connections:</w:t>
      </w:r>
    </w:p>
    <w:p w14:paraId="69410BA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10.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- LCD Data (4-bit): PD4-PD7 -&gt; LCD D4-D7</w:t>
      </w:r>
    </w:p>
    <w:p w14:paraId="7F6A105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11.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- LCD Control:      PD0 -&gt; RS, PD1 -&gt; E</w:t>
      </w:r>
    </w:p>
    <w:p w14:paraId="2300C1C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12.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- Keypad:           PORTB (Rows: PB0-3, Cols: PB4-7)</w:t>
      </w:r>
    </w:p>
    <w:p w14:paraId="6F17AF4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13.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- LEDs:             PORTC (All 8 pins)</w:t>
      </w:r>
    </w:p>
    <w:p w14:paraId="7AAD61B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14.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</w:t>
      </w:r>
    </w:p>
    <w:p w14:paraId="688B42D6" w14:textId="5875CFAF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 w:hint="cs"/>
          <w:color w:val="545454"/>
          <w:sz w:val="16"/>
          <w:szCs w:val="16"/>
          <w:rtl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15.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 Author: </w:t>
      </w:r>
      <w:proofErr w:type="spellStart"/>
      <w:r w:rsidR="00EC5031">
        <w:rPr>
          <w:rFonts w:ascii="Consolas" w:hAnsi="Consolas" w:cs="Courier New"/>
          <w:color w:val="696969"/>
          <w:sz w:val="16"/>
          <w:szCs w:val="16"/>
        </w:rPr>
        <w:t>MahdiGhaemi</w:t>
      </w:r>
      <w:proofErr w:type="spellEnd"/>
    </w:p>
    <w:p w14:paraId="418FE7F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16. </w:t>
      </w:r>
      <w:r w:rsidRPr="00E05B0F">
        <w:rPr>
          <w:rFonts w:ascii="Consolas" w:hAnsi="Consolas" w:cs="Courier New"/>
          <w:color w:val="696969"/>
          <w:sz w:val="16"/>
          <w:szCs w:val="16"/>
        </w:rPr>
        <w:t xml:space="preserve"> */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</w:p>
    <w:p w14:paraId="48C352A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17.  </w:t>
      </w:r>
    </w:p>
    <w:p w14:paraId="08470C5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18. </w:t>
      </w:r>
      <w:r w:rsidRPr="00E05B0F">
        <w:rPr>
          <w:rFonts w:ascii="Consolas" w:hAnsi="Consolas" w:cs="Courier New"/>
          <w:color w:val="696969"/>
          <w:sz w:val="16"/>
          <w:szCs w:val="16"/>
        </w:rPr>
        <w:t>#define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F_CPU </w:t>
      </w:r>
      <w:r w:rsidRPr="00E05B0F">
        <w:rPr>
          <w:rFonts w:ascii="Consolas" w:hAnsi="Consolas" w:cs="Courier New"/>
          <w:color w:val="008000"/>
          <w:sz w:val="16"/>
          <w:szCs w:val="16"/>
        </w:rPr>
        <w:t>1000000UL</w:t>
      </w:r>
    </w:p>
    <w:p w14:paraId="28B2260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19. </w:t>
      </w:r>
      <w:r w:rsidRPr="00E05B0F">
        <w:rPr>
          <w:rFonts w:ascii="Consolas" w:hAnsi="Consolas" w:cs="Courier New"/>
          <w:color w:val="696969"/>
          <w:sz w:val="16"/>
          <w:szCs w:val="16"/>
        </w:rPr>
        <w:t>#include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&lt;</w:t>
      </w:r>
      <w:proofErr w:type="spellStart"/>
      <w:r w:rsidRPr="00E05B0F">
        <w:rPr>
          <w:rFonts w:ascii="Consolas" w:hAnsi="Consolas" w:cs="Courier New"/>
          <w:color w:val="008000"/>
          <w:sz w:val="16"/>
          <w:szCs w:val="16"/>
        </w:rPr>
        <w:t>avr</w:t>
      </w:r>
      <w:proofErr w:type="spellEnd"/>
      <w:r w:rsidRPr="00E05B0F">
        <w:rPr>
          <w:rFonts w:ascii="Consolas" w:hAnsi="Consolas" w:cs="Courier New"/>
          <w:color w:val="008000"/>
          <w:sz w:val="16"/>
          <w:szCs w:val="16"/>
        </w:rPr>
        <w:t>/</w:t>
      </w:r>
      <w:proofErr w:type="spellStart"/>
      <w:r w:rsidRPr="00E05B0F">
        <w:rPr>
          <w:rFonts w:ascii="Consolas" w:hAnsi="Consolas" w:cs="Courier New"/>
          <w:color w:val="008000"/>
          <w:sz w:val="16"/>
          <w:szCs w:val="16"/>
        </w:rPr>
        <w:t>io.h</w:t>
      </w:r>
      <w:proofErr w:type="spellEnd"/>
      <w:r w:rsidRPr="00E05B0F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55689C2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 20. </w:t>
      </w:r>
      <w:r w:rsidRPr="00E05B0F">
        <w:rPr>
          <w:rFonts w:ascii="Consolas" w:hAnsi="Consolas" w:cs="Courier New"/>
          <w:color w:val="696969"/>
          <w:sz w:val="16"/>
          <w:szCs w:val="16"/>
        </w:rPr>
        <w:t>#include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&lt;util/</w:t>
      </w:r>
      <w:proofErr w:type="spellStart"/>
      <w:r w:rsidRPr="00E05B0F">
        <w:rPr>
          <w:rFonts w:ascii="Consolas" w:hAnsi="Consolas" w:cs="Courier New"/>
          <w:color w:val="008000"/>
          <w:sz w:val="16"/>
          <w:szCs w:val="16"/>
        </w:rPr>
        <w:t>delay.h</w:t>
      </w:r>
      <w:proofErr w:type="spellEnd"/>
      <w:r w:rsidRPr="00E05B0F">
        <w:rPr>
          <w:rFonts w:ascii="Consolas" w:hAnsi="Consolas" w:cs="Courier New"/>
          <w:color w:val="008000"/>
          <w:sz w:val="16"/>
          <w:szCs w:val="16"/>
        </w:rPr>
        <w:t>&gt;</w:t>
      </w:r>
    </w:p>
    <w:p w14:paraId="293B48F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21.  </w:t>
      </w:r>
    </w:p>
    <w:p w14:paraId="626A88B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22. </w:t>
      </w:r>
      <w:r w:rsidRPr="00E05B0F">
        <w:rPr>
          <w:rFonts w:ascii="Consolas" w:hAnsi="Consolas" w:cs="Courier New"/>
          <w:color w:val="696969"/>
          <w:sz w:val="16"/>
          <w:szCs w:val="16"/>
        </w:rPr>
        <w:t>// --- LCD Configurations (4-Bit Mode) ---</w:t>
      </w:r>
    </w:p>
    <w:p w14:paraId="2C0C9B2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23. </w:t>
      </w:r>
      <w:r w:rsidRPr="00E05B0F">
        <w:rPr>
          <w:rFonts w:ascii="Consolas" w:hAnsi="Consolas" w:cs="Courier New"/>
          <w:color w:val="696969"/>
          <w:sz w:val="16"/>
          <w:szCs w:val="16"/>
        </w:rPr>
        <w:t>#define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RS PD0</w:t>
      </w:r>
    </w:p>
    <w:p w14:paraId="7AA998A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24. </w:t>
      </w:r>
      <w:r w:rsidRPr="00E05B0F">
        <w:rPr>
          <w:rFonts w:ascii="Consolas" w:hAnsi="Consolas" w:cs="Courier New"/>
          <w:color w:val="696969"/>
          <w:sz w:val="16"/>
          <w:szCs w:val="16"/>
        </w:rPr>
        <w:t>#define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E  PD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1</w:t>
      </w:r>
    </w:p>
    <w:p w14:paraId="575275A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25. </w:t>
      </w:r>
      <w:r w:rsidRPr="00E05B0F">
        <w:rPr>
          <w:rFonts w:ascii="Consolas" w:hAnsi="Consolas" w:cs="Courier New"/>
          <w:color w:val="696969"/>
          <w:sz w:val="16"/>
          <w:szCs w:val="16"/>
        </w:rPr>
        <w:t>#define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LCD_PORT PORTD</w:t>
      </w:r>
    </w:p>
    <w:p w14:paraId="1178044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26.  </w:t>
      </w:r>
    </w:p>
    <w:p w14:paraId="4449AAC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27. </w:t>
      </w:r>
      <w:r w:rsidRPr="00E05B0F">
        <w:rPr>
          <w:rFonts w:ascii="Consolas" w:hAnsi="Consolas" w:cs="Courier New"/>
          <w:color w:val="696969"/>
          <w:sz w:val="16"/>
          <w:szCs w:val="16"/>
        </w:rPr>
        <w:t>// Function to send a command to the LCD (e.g., Clear, Home)</w:t>
      </w:r>
    </w:p>
    <w:p w14:paraId="592985F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28.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2904F6E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29.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Send Upper Nibble (Most Significant 4 bits)</w:t>
      </w:r>
    </w:p>
    <w:p w14:paraId="3E80A8C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30.     LCD_PORT = (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&amp; </w:t>
      </w:r>
      <w:r w:rsidRPr="00E05B0F">
        <w:rPr>
          <w:rFonts w:ascii="Consolas" w:hAnsi="Consolas" w:cs="Courier New"/>
          <w:color w:val="008000"/>
          <w:sz w:val="16"/>
          <w:szCs w:val="16"/>
        </w:rPr>
        <w:t>0xF0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</w:t>
      </w:r>
      <w:r w:rsidRPr="00E05B0F">
        <w:rPr>
          <w:rFonts w:ascii="Consolas" w:hAnsi="Consolas" w:cs="Courier New"/>
          <w:color w:val="696969"/>
          <w:sz w:val="16"/>
          <w:szCs w:val="16"/>
        </w:rPr>
        <w:t>// Mask lower 4 bits</w:t>
      </w:r>
    </w:p>
    <w:p w14:paraId="68D892B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31.     LCD_PORT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RS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RS = 0 for Command</w:t>
      </w:r>
    </w:p>
    <w:p w14:paraId="57826DC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32.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Enable Pulse High</w:t>
      </w:r>
    </w:p>
    <w:p w14:paraId="41BAFEB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33.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DCB1AA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34.     LCD_PORT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Enable Pulse Low</w:t>
      </w:r>
    </w:p>
    <w:p w14:paraId="33CB81B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35.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13D2B8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36.  </w:t>
      </w:r>
    </w:p>
    <w:p w14:paraId="42BB4A7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37.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Send Lower Nibble (Least Significant 4 bits)</w:t>
      </w:r>
    </w:p>
    <w:p w14:paraId="26244CB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38.     LCD_PORT = ((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cmd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E05B0F">
        <w:rPr>
          <w:rFonts w:ascii="Consolas" w:hAnsi="Consolas" w:cs="Courier New"/>
          <w:color w:val="008000"/>
          <w:sz w:val="16"/>
          <w:szCs w:val="16"/>
        </w:rPr>
        <w:t>0xF0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Shift lower bits to upper position</w:t>
      </w:r>
    </w:p>
    <w:p w14:paraId="59A0A72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39.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Enable Pulse High</w:t>
      </w:r>
    </w:p>
    <w:p w14:paraId="033981B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40.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032680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41.     LCD_PORT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Enable Pulse Low</w:t>
      </w:r>
    </w:p>
    <w:p w14:paraId="38CDBBD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42.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7AD36F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43. }</w:t>
      </w:r>
      <w:proofErr w:type="gramEnd"/>
    </w:p>
    <w:p w14:paraId="5B23BE6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44.  </w:t>
      </w:r>
    </w:p>
    <w:p w14:paraId="054D947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45. </w:t>
      </w:r>
      <w:r w:rsidRPr="00E05B0F">
        <w:rPr>
          <w:rFonts w:ascii="Consolas" w:hAnsi="Consolas" w:cs="Courier New"/>
          <w:color w:val="696969"/>
          <w:sz w:val="16"/>
          <w:szCs w:val="16"/>
        </w:rPr>
        <w:t>// Function to send data (characters) to the LCD</w:t>
      </w:r>
    </w:p>
    <w:p w14:paraId="0C44B76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46.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data) {</w:t>
      </w:r>
    </w:p>
    <w:p w14:paraId="433BAF2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47.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Send Upper Nibble</w:t>
      </w:r>
    </w:p>
    <w:p w14:paraId="63BC07E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48.     LCD_PORT = (data &amp; </w:t>
      </w:r>
      <w:r w:rsidRPr="00E05B0F">
        <w:rPr>
          <w:rFonts w:ascii="Consolas" w:hAnsi="Consolas" w:cs="Courier New"/>
          <w:color w:val="008000"/>
          <w:sz w:val="16"/>
          <w:szCs w:val="16"/>
        </w:rPr>
        <w:t>0xF0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F87BF0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49.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RS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RS = 1 for Data</w:t>
      </w:r>
    </w:p>
    <w:p w14:paraId="55B8130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50.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E);</w:t>
      </w:r>
    </w:p>
    <w:p w14:paraId="11C0040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51.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E67A21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52.     LCD_PORT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E);</w:t>
      </w:r>
    </w:p>
    <w:p w14:paraId="38C2178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53.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90CB73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54.  </w:t>
      </w:r>
    </w:p>
    <w:p w14:paraId="47DC619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55.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Send Lower Nibble</w:t>
      </w:r>
    </w:p>
    <w:p w14:paraId="6C97A2D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56.     LCD_PORT = ((data &lt;&lt;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 &amp; </w:t>
      </w:r>
      <w:r w:rsidRPr="00E05B0F">
        <w:rPr>
          <w:rFonts w:ascii="Consolas" w:hAnsi="Consolas" w:cs="Courier New"/>
          <w:color w:val="008000"/>
          <w:sz w:val="16"/>
          <w:szCs w:val="16"/>
        </w:rPr>
        <w:t>0xF0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104EB73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57.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RS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RS = 1 for Data</w:t>
      </w:r>
    </w:p>
    <w:p w14:paraId="36D6CFB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58.     LCD_PORT |=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E);</w:t>
      </w:r>
    </w:p>
    <w:p w14:paraId="69EB24B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59.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CECC27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60.     LCD_PORT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E);</w:t>
      </w:r>
    </w:p>
    <w:p w14:paraId="21ED59B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61.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996F54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62. }</w:t>
      </w:r>
      <w:proofErr w:type="gramEnd"/>
    </w:p>
    <w:p w14:paraId="1F4C890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63.  </w:t>
      </w:r>
    </w:p>
    <w:p w14:paraId="56326C8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64. </w:t>
      </w:r>
      <w:r w:rsidRPr="00E05B0F">
        <w:rPr>
          <w:rFonts w:ascii="Consolas" w:hAnsi="Consolas" w:cs="Courier New"/>
          <w:color w:val="696969"/>
          <w:sz w:val="16"/>
          <w:szCs w:val="16"/>
        </w:rPr>
        <w:t>// Initialize LCD in 4-bit mode</w:t>
      </w:r>
    </w:p>
    <w:p w14:paraId="677B12D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65.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778FD0F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66.     DDRD = </w:t>
      </w:r>
      <w:r w:rsidRPr="00E05B0F">
        <w:rPr>
          <w:rFonts w:ascii="Consolas" w:hAnsi="Consolas" w:cs="Courier New"/>
          <w:color w:val="008000"/>
          <w:sz w:val="16"/>
          <w:szCs w:val="16"/>
        </w:rPr>
        <w:t>0xFF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Set LCD Port as Output</w:t>
      </w:r>
    </w:p>
    <w:p w14:paraId="634FCF3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67.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15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7CE7D2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68.     </w:t>
      </w:r>
    </w:p>
    <w:p w14:paraId="17A31B4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69.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Initialization sequence for 4-bit mode</w:t>
      </w:r>
    </w:p>
    <w:p w14:paraId="675A46C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70.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0x02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Initialize in 4-bit mode</w:t>
      </w:r>
    </w:p>
    <w:p w14:paraId="0D5A7E9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71.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0x28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2 lines, 5x7 matrix</w:t>
      </w:r>
    </w:p>
    <w:p w14:paraId="63B80E9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72.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0x0C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Display ON, Cursor OFF</w:t>
      </w:r>
    </w:p>
    <w:p w14:paraId="2714DAF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73.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0x06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Increment cursor (shift right)</w:t>
      </w:r>
    </w:p>
    <w:p w14:paraId="66206E2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74.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0x01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Clear display screen</w:t>
      </w:r>
    </w:p>
    <w:p w14:paraId="052F7C4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 75.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9BF980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76. }</w:t>
      </w:r>
      <w:proofErr w:type="gramEnd"/>
    </w:p>
    <w:p w14:paraId="1637C4B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77.  </w:t>
      </w:r>
    </w:p>
    <w:p w14:paraId="7481A21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78. </w:t>
      </w:r>
      <w:r w:rsidRPr="00E05B0F">
        <w:rPr>
          <w:rFonts w:ascii="Consolas" w:hAnsi="Consolas" w:cs="Courier New"/>
          <w:color w:val="696969"/>
          <w:sz w:val="16"/>
          <w:szCs w:val="16"/>
        </w:rPr>
        <w:t>// Helper function to clear LCD</w:t>
      </w:r>
    </w:p>
    <w:p w14:paraId="2C33A2B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79.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53F560C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80.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0x01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78F860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81.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81536B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82. }</w:t>
      </w:r>
      <w:proofErr w:type="gramEnd"/>
    </w:p>
    <w:p w14:paraId="50E126E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83.  </w:t>
      </w:r>
    </w:p>
    <w:p w14:paraId="689F5C7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84. </w:t>
      </w:r>
      <w:r w:rsidRPr="00E05B0F">
        <w:rPr>
          <w:rFonts w:ascii="Consolas" w:hAnsi="Consolas" w:cs="Courier New"/>
          <w:color w:val="696969"/>
          <w:sz w:val="16"/>
          <w:szCs w:val="16"/>
        </w:rPr>
        <w:t>// Function to print a string on LCD</w:t>
      </w:r>
    </w:p>
    <w:p w14:paraId="44AC140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85.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*str) {</w:t>
      </w:r>
    </w:p>
    <w:p w14:paraId="188A457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86.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(*str) {</w:t>
      </w:r>
    </w:p>
    <w:p w14:paraId="0B979AA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87.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(*str++);</w:t>
      </w:r>
    </w:p>
    <w:p w14:paraId="5215E4B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88.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2CF53D9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89. }</w:t>
      </w:r>
      <w:proofErr w:type="gramEnd"/>
    </w:p>
    <w:p w14:paraId="5747B6C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90.  </w:t>
      </w:r>
    </w:p>
    <w:p w14:paraId="753B8E4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91. </w:t>
      </w:r>
      <w:r w:rsidRPr="00E05B0F">
        <w:rPr>
          <w:rFonts w:ascii="Consolas" w:hAnsi="Consolas" w:cs="Courier New"/>
          <w:color w:val="696969"/>
          <w:sz w:val="16"/>
          <w:szCs w:val="16"/>
        </w:rPr>
        <w:t>// Helper to print a byte as binary string (e.g., "00001111")</w:t>
      </w:r>
    </w:p>
    <w:p w14:paraId="08CD935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92.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lcd_print_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binary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val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519ADD0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93.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E05B0F">
        <w:rPr>
          <w:rFonts w:ascii="Consolas" w:hAnsi="Consolas" w:cs="Courier New"/>
          <w:color w:val="008000"/>
          <w:sz w:val="16"/>
          <w:szCs w:val="16"/>
        </w:rPr>
        <w:t>7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&gt;=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--) {</w:t>
      </w:r>
    </w:p>
    <w:p w14:paraId="3D1D4C2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94.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val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&amp;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))</w:t>
      </w:r>
    </w:p>
    <w:p w14:paraId="27FE3C8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95.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'1'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F648C7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96.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else</w:t>
      </w:r>
    </w:p>
    <w:p w14:paraId="2F6C818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97.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'0'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0B1CD8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98.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0271B7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99. }</w:t>
      </w:r>
      <w:proofErr w:type="gramEnd"/>
    </w:p>
    <w:p w14:paraId="2756B46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100.  </w:t>
      </w:r>
    </w:p>
    <w:p w14:paraId="4454729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101. </w:t>
      </w:r>
      <w:r w:rsidRPr="00E05B0F">
        <w:rPr>
          <w:rFonts w:ascii="Consolas" w:hAnsi="Consolas" w:cs="Courier New"/>
          <w:color w:val="696969"/>
          <w:sz w:val="16"/>
          <w:szCs w:val="16"/>
        </w:rPr>
        <w:t>// --- Keypad Configurations ---</w:t>
      </w:r>
    </w:p>
    <w:p w14:paraId="76BDFA0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102. </w:t>
      </w:r>
      <w:r w:rsidRPr="00E05B0F">
        <w:rPr>
          <w:rFonts w:ascii="Consolas" w:hAnsi="Consolas" w:cs="Courier New"/>
          <w:color w:val="696969"/>
          <w:sz w:val="16"/>
          <w:szCs w:val="16"/>
        </w:rPr>
        <w:t>// Define the Keypad Layout</w:t>
      </w:r>
    </w:p>
    <w:p w14:paraId="712CD3B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103.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keypad[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>][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>] = {</w:t>
      </w:r>
    </w:p>
    <w:p w14:paraId="5FC2640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104.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'7'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'8'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'9'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'/'</w:t>
      </w:r>
      <w:r w:rsidRPr="00E05B0F">
        <w:rPr>
          <w:rFonts w:ascii="Consolas" w:hAnsi="Consolas" w:cs="Courier New"/>
          <w:color w:val="545454"/>
          <w:sz w:val="16"/>
          <w:szCs w:val="16"/>
        </w:rPr>
        <w:t>},</w:t>
      </w:r>
    </w:p>
    <w:p w14:paraId="3F85217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105.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'4'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'5'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'6'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'*'</w:t>
      </w:r>
      <w:r w:rsidRPr="00E05B0F">
        <w:rPr>
          <w:rFonts w:ascii="Consolas" w:hAnsi="Consolas" w:cs="Courier New"/>
          <w:color w:val="545454"/>
          <w:sz w:val="16"/>
          <w:szCs w:val="16"/>
        </w:rPr>
        <w:t>},</w:t>
      </w:r>
    </w:p>
    <w:p w14:paraId="7161846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106.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'1'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'2'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'3'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'-'</w:t>
      </w:r>
      <w:r w:rsidRPr="00E05B0F">
        <w:rPr>
          <w:rFonts w:ascii="Consolas" w:hAnsi="Consolas" w:cs="Courier New"/>
          <w:color w:val="545454"/>
          <w:sz w:val="16"/>
          <w:szCs w:val="16"/>
        </w:rPr>
        <w:t>},</w:t>
      </w:r>
    </w:p>
    <w:p w14:paraId="452264A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107.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{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'o'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'0'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'='</w:t>
      </w:r>
      <w:r w:rsidRPr="00E05B0F">
        <w:rPr>
          <w:rFonts w:ascii="Consolas" w:hAnsi="Consolas" w:cs="Courier New"/>
          <w:color w:val="545454"/>
          <w:sz w:val="16"/>
          <w:szCs w:val="16"/>
        </w:rPr>
        <w:t>,</w:t>
      </w:r>
      <w:r w:rsidRPr="00E05B0F">
        <w:rPr>
          <w:rFonts w:ascii="Consolas" w:hAnsi="Consolas" w:cs="Courier New"/>
          <w:color w:val="008000"/>
          <w:sz w:val="16"/>
          <w:szCs w:val="16"/>
        </w:rPr>
        <w:t>'+'</w:t>
      </w:r>
      <w:r w:rsidRPr="00E05B0F">
        <w:rPr>
          <w:rFonts w:ascii="Consolas" w:hAnsi="Consolas" w:cs="Courier New"/>
          <w:color w:val="545454"/>
          <w:sz w:val="16"/>
          <w:szCs w:val="16"/>
        </w:rPr>
        <w:t>}</w:t>
      </w:r>
    </w:p>
    <w:p w14:paraId="537B20E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108. }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35AACC8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109.  </w:t>
      </w:r>
    </w:p>
    <w:p w14:paraId="7476671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110.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keypad_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7D5D885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111.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PB0-PB3 (Rows) as Output, PB4-PB7 (Cols) as Input</w:t>
      </w:r>
    </w:p>
    <w:p w14:paraId="08453BD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112.     DDRB = </w:t>
      </w:r>
      <w:r w:rsidRPr="00E05B0F">
        <w:rPr>
          <w:rFonts w:ascii="Consolas" w:hAnsi="Consolas" w:cs="Courier New"/>
          <w:color w:val="008000"/>
          <w:sz w:val="16"/>
          <w:szCs w:val="16"/>
        </w:rPr>
        <w:t>0x0F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</w:p>
    <w:p w14:paraId="6314874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113.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Enable Pull-up resistors for Inputs (Cols) and set Rows High</w:t>
      </w:r>
    </w:p>
    <w:p w14:paraId="2596C48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114.     PORTB = </w:t>
      </w:r>
      <w:r w:rsidRPr="00E05B0F">
        <w:rPr>
          <w:rFonts w:ascii="Consolas" w:hAnsi="Consolas" w:cs="Courier New"/>
          <w:color w:val="008000"/>
          <w:sz w:val="16"/>
          <w:szCs w:val="16"/>
        </w:rPr>
        <w:t>0xF0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</w:p>
    <w:p w14:paraId="23FD393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115. }</w:t>
      </w:r>
      <w:proofErr w:type="gramEnd"/>
    </w:p>
    <w:p w14:paraId="4487ECB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116.  </w:t>
      </w:r>
    </w:p>
    <w:p w14:paraId="2D90C8C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117. </w:t>
      </w:r>
      <w:r w:rsidRPr="00E05B0F">
        <w:rPr>
          <w:rFonts w:ascii="Consolas" w:hAnsi="Consolas" w:cs="Courier New"/>
          <w:color w:val="696969"/>
          <w:sz w:val="16"/>
          <w:szCs w:val="16"/>
        </w:rPr>
        <w:t>// Function to scan the keypad and return the pressed key</w:t>
      </w:r>
    </w:p>
    <w:p w14:paraId="267338C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118.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keypad_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getkey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2D563D3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119.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color w:val="007FAA"/>
          <w:sz w:val="16"/>
          <w:szCs w:val="16"/>
        </w:rPr>
        <w:t>uint8_t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row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row &lt;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>; row++) {</w:t>
      </w:r>
    </w:p>
    <w:p w14:paraId="6077BB7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120.         PORTB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proofErr w:type="gramStart"/>
      <w:r w:rsidRPr="00E05B0F">
        <w:rPr>
          <w:rFonts w:ascii="Consolas" w:hAnsi="Consolas" w:cs="Courier New"/>
          <w:color w:val="008000"/>
          <w:sz w:val="16"/>
          <w:szCs w:val="16"/>
        </w:rPr>
        <w:t>xFF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  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Reset Port</w:t>
      </w:r>
    </w:p>
    <w:p w14:paraId="6C60164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121.         PORTB &amp;=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~(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row);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Ground one row at a time (Active Low)</w:t>
      </w:r>
    </w:p>
    <w:p w14:paraId="3D429AC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122.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F386BC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123.         </w:t>
      </w:r>
    </w:p>
    <w:p w14:paraId="728BA6E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124.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Check columns</w:t>
      </w:r>
    </w:p>
    <w:p w14:paraId="728FD90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125.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color w:val="007FAA"/>
          <w:sz w:val="16"/>
          <w:szCs w:val="16"/>
        </w:rPr>
        <w:t>uint8_t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col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col &lt;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>; col++) {</w:t>
      </w:r>
    </w:p>
    <w:p w14:paraId="13865A1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126.    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Check if any column pin is Low (Pressed)</w:t>
      </w:r>
    </w:p>
    <w:p w14:paraId="243A9E7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127.    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Columns are connected to PB4, PB5, PB6, PB7</w:t>
      </w:r>
    </w:p>
    <w:p w14:paraId="77DCFB1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128.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(!(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PINB &amp;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(col +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>)))) {</w:t>
      </w:r>
    </w:p>
    <w:p w14:paraId="739A6BD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129.        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50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Debounce delay</w:t>
      </w:r>
    </w:p>
    <w:p w14:paraId="0628DF8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130.    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(!(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PINB &amp;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&lt;&lt; (col + </w:t>
      </w:r>
      <w:r w:rsidRPr="00E05B0F">
        <w:rPr>
          <w:rFonts w:ascii="Consolas" w:hAnsi="Consolas" w:cs="Courier New"/>
          <w:color w:val="008000"/>
          <w:sz w:val="16"/>
          <w:szCs w:val="16"/>
        </w:rPr>
        <w:t>4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))));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Wait for key release</w:t>
      </w:r>
    </w:p>
    <w:p w14:paraId="6913A9E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131.    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keypad[row][col]; </w:t>
      </w:r>
      <w:r w:rsidRPr="00E05B0F">
        <w:rPr>
          <w:rFonts w:ascii="Consolas" w:hAnsi="Consolas" w:cs="Courier New"/>
          <w:color w:val="696969"/>
          <w:sz w:val="16"/>
          <w:szCs w:val="16"/>
        </w:rPr>
        <w:t>// Return the character</w:t>
      </w:r>
    </w:p>
    <w:p w14:paraId="326948A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132.    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0C13EFD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133.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3E4595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134.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A44BA8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135.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r w:rsidRPr="00E05B0F">
        <w:rPr>
          <w:rFonts w:ascii="Consolas" w:hAnsi="Consolas" w:cs="Courier New"/>
          <w:color w:val="696969"/>
          <w:sz w:val="16"/>
          <w:szCs w:val="16"/>
        </w:rPr>
        <w:t>// No key pressed</w:t>
      </w:r>
    </w:p>
    <w:p w14:paraId="59B45EA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136. }</w:t>
      </w:r>
      <w:proofErr w:type="gramEnd"/>
    </w:p>
    <w:p w14:paraId="779FFA7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137.  </w:t>
      </w:r>
    </w:p>
    <w:p w14:paraId="4F57AFB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138. </w:t>
      </w:r>
      <w:r w:rsidRPr="00E05B0F">
        <w:rPr>
          <w:rFonts w:ascii="Consolas" w:hAnsi="Consolas" w:cs="Courier New"/>
          <w:color w:val="696969"/>
          <w:sz w:val="16"/>
          <w:szCs w:val="16"/>
        </w:rPr>
        <w:t>// --- Sub-Program 1: LED Shifter ---</w:t>
      </w:r>
    </w:p>
    <w:p w14:paraId="71FD0A9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139.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program1() {</w:t>
      </w:r>
    </w:p>
    <w:p w14:paraId="138D5B5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140.     DDRC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proofErr w:type="gramStart"/>
      <w:r w:rsidRPr="00E05B0F">
        <w:rPr>
          <w:rFonts w:ascii="Consolas" w:hAnsi="Consolas" w:cs="Courier New"/>
          <w:color w:val="008000"/>
          <w:sz w:val="16"/>
          <w:szCs w:val="16"/>
        </w:rPr>
        <w:t>xFF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 </w:t>
      </w:r>
      <w:r w:rsidRPr="00E05B0F">
        <w:rPr>
          <w:rFonts w:ascii="Consolas" w:hAnsi="Consolas" w:cs="Courier New"/>
          <w:color w:val="696969"/>
          <w:sz w:val="16"/>
          <w:szCs w:val="16"/>
        </w:rPr>
        <w:t>/</w:t>
      </w:r>
      <w:proofErr w:type="gramEnd"/>
      <w:r w:rsidRPr="00E05B0F">
        <w:rPr>
          <w:rFonts w:ascii="Consolas" w:hAnsi="Consolas" w:cs="Courier New"/>
          <w:color w:val="696969"/>
          <w:sz w:val="16"/>
          <w:szCs w:val="16"/>
        </w:rPr>
        <w:t>/ Set LEDs as Output</w:t>
      </w:r>
    </w:p>
    <w:p w14:paraId="30F6E45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141.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pattern = </w:t>
      </w:r>
      <w:r w:rsidRPr="00E05B0F">
        <w:rPr>
          <w:rFonts w:ascii="Consolas" w:hAnsi="Consolas" w:cs="Courier New"/>
          <w:color w:val="008000"/>
          <w:sz w:val="16"/>
          <w:szCs w:val="16"/>
        </w:rPr>
        <w:t>0x01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0AA1AFA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142.  </w:t>
      </w:r>
    </w:p>
    <w:p w14:paraId="77DB497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143.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29D565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144.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"Program 1 Running"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906C6E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145.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408C68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146.  </w:t>
      </w:r>
    </w:p>
    <w:p w14:paraId="0FB547F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147.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Run the loop for a specific duration or count</w:t>
      </w:r>
    </w:p>
    <w:p w14:paraId="3896B29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148.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long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 </w:t>
      </w:r>
      <w:r w:rsidRPr="00E05B0F">
        <w:rPr>
          <w:rFonts w:ascii="Consolas" w:hAnsi="Consolas" w:cs="Courier New"/>
          <w:color w:val="008000"/>
          <w:sz w:val="16"/>
          <w:szCs w:val="16"/>
        </w:rPr>
        <w:t>20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++) {</w:t>
      </w:r>
    </w:p>
    <w:p w14:paraId="084EE96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149.         PORTC = pattern;</w:t>
      </w:r>
    </w:p>
    <w:p w14:paraId="565C1ED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150.         pattern &lt;&lt;= 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Shift left</w:t>
      </w:r>
    </w:p>
    <w:p w14:paraId="271891A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151.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(pattern ==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)</w:t>
      </w:r>
    </w:p>
    <w:p w14:paraId="7497675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152.             pattern = </w:t>
      </w:r>
      <w:r w:rsidRPr="00E05B0F">
        <w:rPr>
          <w:rFonts w:ascii="Consolas" w:hAnsi="Consolas" w:cs="Courier New"/>
          <w:color w:val="008000"/>
          <w:sz w:val="16"/>
          <w:szCs w:val="16"/>
        </w:rPr>
        <w:t>0x01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r w:rsidRPr="00E05B0F">
        <w:rPr>
          <w:rFonts w:ascii="Consolas" w:hAnsi="Consolas" w:cs="Courier New"/>
          <w:color w:val="696969"/>
          <w:sz w:val="16"/>
          <w:szCs w:val="16"/>
        </w:rPr>
        <w:t>// Reset pattern</w:t>
      </w:r>
    </w:p>
    <w:p w14:paraId="6F6441A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153.  </w:t>
      </w:r>
    </w:p>
    <w:p w14:paraId="7436B33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154.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185932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155.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"LEDs:"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C6B211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156.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0xC0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Move to second line</w:t>
      </w:r>
    </w:p>
    <w:p w14:paraId="24E1A58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157.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lcd_print_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binary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PORTC);  </w:t>
      </w:r>
    </w:p>
    <w:p w14:paraId="7F97358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158.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300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66EC886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159.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B3AB37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160.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60384F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161.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"Program 1 Done"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011D6E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162.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76EDCA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163. }</w:t>
      </w:r>
      <w:proofErr w:type="gramEnd"/>
    </w:p>
    <w:p w14:paraId="4312A52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164.  </w:t>
      </w:r>
    </w:p>
    <w:p w14:paraId="3D5626B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165. </w:t>
      </w:r>
      <w:r w:rsidRPr="00E05B0F">
        <w:rPr>
          <w:rFonts w:ascii="Consolas" w:hAnsi="Consolas" w:cs="Courier New"/>
          <w:color w:val="696969"/>
          <w:sz w:val="16"/>
          <w:szCs w:val="16"/>
        </w:rPr>
        <w:t>// --- Sub-Program 2: Prime Number Finder ---</w:t>
      </w:r>
    </w:p>
    <w:p w14:paraId="2D178BF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166. </w:t>
      </w:r>
      <w:r w:rsidRPr="00E05B0F">
        <w:rPr>
          <w:rFonts w:ascii="Consolas" w:hAnsi="Consolas" w:cs="Courier New"/>
          <w:color w:val="696969"/>
          <w:sz w:val="16"/>
          <w:szCs w:val="16"/>
        </w:rPr>
        <w:t>// Function to check if a number is prime</w:t>
      </w:r>
    </w:p>
    <w:p w14:paraId="7B60CAD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167. </w:t>
      </w:r>
      <w:r w:rsidRPr="00E05B0F">
        <w:rPr>
          <w:rFonts w:ascii="Consolas" w:hAnsi="Consolas" w:cs="Courier New"/>
          <w:color w:val="007FAA"/>
          <w:sz w:val="16"/>
          <w:szCs w:val="16"/>
        </w:rPr>
        <w:t>uint8_t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is_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prime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7FAA"/>
          <w:sz w:val="16"/>
          <w:szCs w:val="16"/>
        </w:rPr>
        <w:t>uint16_t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n) {</w:t>
      </w:r>
    </w:p>
    <w:p w14:paraId="4B523A4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168.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(n &lt; </w:t>
      </w:r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2C91803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169.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color w:val="007FAA"/>
          <w:sz w:val="16"/>
          <w:szCs w:val="16"/>
        </w:rPr>
        <w:t>uint16_t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*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&lt;= n;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++) {</w:t>
      </w:r>
    </w:p>
    <w:p w14:paraId="64F19FF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170.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(n %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==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)</w:t>
      </w:r>
    </w:p>
    <w:p w14:paraId="2491BD1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171.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060FDB5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172.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295E9D7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173.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2DCB46D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174. }</w:t>
      </w:r>
      <w:proofErr w:type="gramEnd"/>
    </w:p>
    <w:p w14:paraId="6A69FF9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175.  </w:t>
      </w:r>
    </w:p>
    <w:p w14:paraId="7F805C3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176.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program2() {</w:t>
      </w:r>
    </w:p>
    <w:p w14:paraId="7A5E819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177.     DDRC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proofErr w:type="gramStart"/>
      <w:r w:rsidRPr="00E05B0F">
        <w:rPr>
          <w:rFonts w:ascii="Consolas" w:hAnsi="Consolas" w:cs="Courier New"/>
          <w:color w:val="008000"/>
          <w:sz w:val="16"/>
          <w:szCs w:val="16"/>
        </w:rPr>
        <w:t>xFF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  </w:t>
      </w:r>
      <w:proofErr w:type="gramEnd"/>
      <w:r w:rsidRPr="00E05B0F">
        <w:rPr>
          <w:rFonts w:ascii="Consolas" w:hAnsi="Consolas" w:cs="Courier New"/>
          <w:color w:val="696969"/>
          <w:sz w:val="16"/>
          <w:szCs w:val="16"/>
        </w:rPr>
        <w:t>// Set LEDs as Output</w:t>
      </w:r>
    </w:p>
    <w:p w14:paraId="169DA4E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178.  </w:t>
      </w:r>
    </w:p>
    <w:p w14:paraId="38CC8DF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179.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1A6FC26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180.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"Program 2 Running"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C80E82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181.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85786C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182.  </w:t>
      </w:r>
    </w:p>
    <w:p w14:paraId="20DB1D6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183.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Check numbers up to 512</w:t>
      </w:r>
    </w:p>
    <w:p w14:paraId="11038B0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184.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for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color w:val="007FAA"/>
          <w:sz w:val="16"/>
          <w:szCs w:val="16"/>
        </w:rPr>
        <w:t>uint16_t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num = </w:t>
      </w:r>
      <w:r w:rsidRPr="00E05B0F">
        <w:rPr>
          <w:rFonts w:ascii="Consolas" w:hAnsi="Consolas" w:cs="Courier New"/>
          <w:color w:val="008000"/>
          <w:sz w:val="16"/>
          <w:szCs w:val="16"/>
        </w:rPr>
        <w:t>2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num &lt;= </w:t>
      </w:r>
      <w:r w:rsidRPr="00E05B0F">
        <w:rPr>
          <w:rFonts w:ascii="Consolas" w:hAnsi="Consolas" w:cs="Courier New"/>
          <w:color w:val="008000"/>
          <w:sz w:val="16"/>
          <w:szCs w:val="16"/>
        </w:rPr>
        <w:t>255</w:t>
      </w:r>
      <w:r w:rsidRPr="00E05B0F">
        <w:rPr>
          <w:rFonts w:ascii="Consolas" w:hAnsi="Consolas" w:cs="Courier New"/>
          <w:color w:val="545454"/>
          <w:sz w:val="16"/>
          <w:szCs w:val="16"/>
        </w:rPr>
        <w:t>; num++) {</w:t>
      </w:r>
    </w:p>
    <w:p w14:paraId="4FF85AA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185.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is_prime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(num)) {</w:t>
      </w:r>
    </w:p>
    <w:p w14:paraId="05B9FEA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186.             PORTC = (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unsigned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)num;  </w:t>
      </w:r>
      <w:r w:rsidRPr="00E05B0F">
        <w:rPr>
          <w:rFonts w:ascii="Consolas" w:hAnsi="Consolas" w:cs="Courier New"/>
          <w:color w:val="696969"/>
          <w:sz w:val="16"/>
          <w:szCs w:val="16"/>
        </w:rPr>
        <w:t>/</w:t>
      </w:r>
      <w:proofErr w:type="gramEnd"/>
      <w:r w:rsidRPr="00E05B0F">
        <w:rPr>
          <w:rFonts w:ascii="Consolas" w:hAnsi="Consolas" w:cs="Courier New"/>
          <w:color w:val="696969"/>
          <w:sz w:val="16"/>
          <w:szCs w:val="16"/>
        </w:rPr>
        <w:t>/ Show binary on LEDs</w:t>
      </w:r>
    </w:p>
    <w:p w14:paraId="4B6BF60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187.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7CB74A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188.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"Prime: 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347881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189.             </w:t>
      </w:r>
    </w:p>
    <w:p w14:paraId="0A3C5DC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190.    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Convert integer to string manually for display</w:t>
      </w:r>
    </w:p>
    <w:p w14:paraId="48E768F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191.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buffer[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6</w:t>
      </w:r>
      <w:r w:rsidRPr="00E05B0F">
        <w:rPr>
          <w:rFonts w:ascii="Consolas" w:hAnsi="Consolas" w:cs="Courier New"/>
          <w:color w:val="545454"/>
          <w:sz w:val="16"/>
          <w:szCs w:val="16"/>
        </w:rPr>
        <w:t>];</w:t>
      </w:r>
    </w:p>
    <w:p w14:paraId="70B2063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192.             </w:t>
      </w:r>
      <w:r w:rsidRPr="00E05B0F">
        <w:rPr>
          <w:rFonts w:ascii="Consolas" w:hAnsi="Consolas" w:cs="Courier New"/>
          <w:color w:val="007FAA"/>
          <w:sz w:val="16"/>
          <w:szCs w:val="16"/>
        </w:rPr>
        <w:t>uint16_t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temp = num;</w:t>
      </w:r>
    </w:p>
    <w:p w14:paraId="78A496C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193.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5D39892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194.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(temp ==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) buffer[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++] = </w:t>
      </w:r>
      <w:r w:rsidRPr="00E05B0F">
        <w:rPr>
          <w:rFonts w:ascii="Consolas" w:hAnsi="Consolas" w:cs="Courier New"/>
          <w:color w:val="008000"/>
          <w:sz w:val="16"/>
          <w:szCs w:val="16"/>
        </w:rPr>
        <w:t>'0'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034F081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195.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(temp &gt;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&amp;&amp;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&lt; </w:t>
      </w:r>
      <w:r w:rsidRPr="00E05B0F">
        <w:rPr>
          <w:rFonts w:ascii="Consolas" w:hAnsi="Consolas" w:cs="Courier New"/>
          <w:color w:val="008000"/>
          <w:sz w:val="16"/>
          <w:szCs w:val="16"/>
        </w:rPr>
        <w:t>5</w:t>
      </w:r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09F718C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196.                 buffer[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++] = (temp % </w:t>
      </w:r>
      <w:r w:rsidRPr="00E05B0F">
        <w:rPr>
          <w:rFonts w:ascii="Consolas" w:hAnsi="Consolas" w:cs="Courier New"/>
          <w:color w:val="008000"/>
          <w:sz w:val="16"/>
          <w:szCs w:val="16"/>
        </w:rPr>
        <w:t>10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 + </w:t>
      </w:r>
      <w:r w:rsidRPr="00E05B0F">
        <w:rPr>
          <w:rFonts w:ascii="Consolas" w:hAnsi="Consolas" w:cs="Courier New"/>
          <w:color w:val="008000"/>
          <w:sz w:val="16"/>
          <w:szCs w:val="16"/>
        </w:rPr>
        <w:t>'0'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677F494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197.                 temp /= </w:t>
      </w:r>
      <w:r w:rsidRPr="00E05B0F">
        <w:rPr>
          <w:rFonts w:ascii="Consolas" w:hAnsi="Consolas" w:cs="Courier New"/>
          <w:color w:val="008000"/>
          <w:sz w:val="16"/>
          <w:szCs w:val="16"/>
        </w:rPr>
        <w:t>10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192A898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198.    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0FEB478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199.    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Print buffer in reverse order</w:t>
      </w:r>
    </w:p>
    <w:p w14:paraId="5022E79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200.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&gt;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buffer[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--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i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]);</w:t>
      </w:r>
    </w:p>
    <w:p w14:paraId="661A9F5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201.  </w:t>
      </w:r>
    </w:p>
    <w:p w14:paraId="266065A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202.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0xC0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Second line</w:t>
      </w:r>
    </w:p>
    <w:p w14:paraId="5B28EB0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203.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lcd_print_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binary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PORTC);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Show binary representation</w:t>
      </w:r>
    </w:p>
    <w:p w14:paraId="4BCDFF5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204.    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500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8CA114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205.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3B06057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206.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10BBDC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207.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6A7C738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208.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"Program 2 Done"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369D69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209.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2000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E5A4E0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210. }</w:t>
      </w:r>
      <w:proofErr w:type="gramEnd"/>
    </w:p>
    <w:p w14:paraId="7971117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211.  </w:t>
      </w:r>
    </w:p>
    <w:p w14:paraId="01B85D7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212. </w:t>
      </w:r>
      <w:r w:rsidRPr="00E05B0F">
        <w:rPr>
          <w:rFonts w:ascii="Consolas" w:hAnsi="Consolas" w:cs="Courier New"/>
          <w:color w:val="696969"/>
          <w:sz w:val="16"/>
          <w:szCs w:val="16"/>
        </w:rPr>
        <w:t>// --- Main Loop ---</w:t>
      </w:r>
    </w:p>
    <w:p w14:paraId="18E6B10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213.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int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main(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void</w:t>
      </w:r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6521B9E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214.     DDRD = </w:t>
      </w:r>
      <w:r w:rsidRPr="00E05B0F">
        <w:rPr>
          <w:rFonts w:ascii="Consolas" w:hAnsi="Consolas" w:cs="Courier New"/>
          <w:color w:val="008000"/>
          <w:sz w:val="16"/>
          <w:szCs w:val="16"/>
        </w:rPr>
        <w:t>0xFF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Set LCD Port as Output</w:t>
      </w:r>
    </w:p>
    <w:p w14:paraId="59E690E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215.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keypad_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D52365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216.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init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5FBF04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217.  </w:t>
      </w:r>
    </w:p>
    <w:p w14:paraId="3D3D24F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218.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"Press a key..."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6DBFDD6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219.  </w:t>
      </w:r>
    </w:p>
    <w:p w14:paraId="749E027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220.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while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</w:t>
      </w:r>
      <w:r w:rsidRPr="00E05B0F">
        <w:rPr>
          <w:rFonts w:ascii="Consolas" w:hAnsi="Consolas" w:cs="Courier New"/>
          <w:color w:val="008000"/>
          <w:sz w:val="16"/>
          <w:szCs w:val="16"/>
        </w:rPr>
        <w:t>1</w:t>
      </w:r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6CD2BDF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221.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char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key =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keypad_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getkey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Scan for key press</w:t>
      </w:r>
    </w:p>
    <w:p w14:paraId="6BCF9CD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222.         </w:t>
      </w:r>
    </w:p>
    <w:p w14:paraId="16C1407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223.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(key) {</w:t>
      </w:r>
    </w:p>
    <w:p w14:paraId="0ED31D61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224.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41AC74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225.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"You pressed:"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225C2C70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226.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lcd_command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r w:rsidRPr="00E05B0F">
        <w:rPr>
          <w:rFonts w:ascii="Consolas" w:hAnsi="Consolas" w:cs="Courier New"/>
          <w:color w:val="008000"/>
          <w:sz w:val="16"/>
          <w:szCs w:val="16"/>
        </w:rPr>
        <w:t>0xC0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Second Line</w:t>
      </w:r>
    </w:p>
    <w:p w14:paraId="4521944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227.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lcd_data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(key);</w:t>
      </w:r>
    </w:p>
    <w:p w14:paraId="3441A46F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228.    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54E04D9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229.  </w:t>
      </w:r>
    </w:p>
    <w:p w14:paraId="2D1CE07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230.             </w:t>
      </w:r>
      <w:r w:rsidRPr="00E05B0F">
        <w:rPr>
          <w:rFonts w:ascii="Consolas" w:hAnsi="Consolas" w:cs="Courier New"/>
          <w:color w:val="696969"/>
          <w:sz w:val="16"/>
          <w:szCs w:val="16"/>
        </w:rPr>
        <w:t>// Menu Logic</w:t>
      </w:r>
    </w:p>
    <w:p w14:paraId="47DBCA5C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231.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(key == </w:t>
      </w:r>
      <w:r w:rsidRPr="00E05B0F">
        <w:rPr>
          <w:rFonts w:ascii="Consolas" w:hAnsi="Consolas" w:cs="Courier New"/>
          <w:color w:val="008000"/>
          <w:sz w:val="16"/>
          <w:szCs w:val="16"/>
        </w:rPr>
        <w:t>'1'</w:t>
      </w:r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55EF0DCD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232.                 program1();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Run LED Shifter</w:t>
      </w:r>
    </w:p>
    <w:p w14:paraId="4EF15E4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233.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1CBA4D04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234.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"Press a key..."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229650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235.    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7915777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236.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else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if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(key == </w:t>
      </w:r>
      <w:r w:rsidRPr="00E05B0F">
        <w:rPr>
          <w:rFonts w:ascii="Consolas" w:hAnsi="Consolas" w:cs="Courier New"/>
          <w:color w:val="008000"/>
          <w:sz w:val="16"/>
          <w:szCs w:val="16"/>
        </w:rPr>
        <w:t>'2'</w:t>
      </w:r>
      <w:r w:rsidRPr="00E05B0F">
        <w:rPr>
          <w:rFonts w:ascii="Consolas" w:hAnsi="Consolas" w:cs="Courier New"/>
          <w:color w:val="545454"/>
          <w:sz w:val="16"/>
          <w:szCs w:val="16"/>
        </w:rPr>
        <w:t>) {</w:t>
      </w:r>
    </w:p>
    <w:p w14:paraId="4794D35E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237.                 program2(); </w:t>
      </w:r>
      <w:r w:rsidRPr="00E05B0F">
        <w:rPr>
          <w:rFonts w:ascii="Consolas" w:hAnsi="Consolas" w:cs="Courier New"/>
          <w:color w:val="696969"/>
          <w:sz w:val="16"/>
          <w:szCs w:val="16"/>
        </w:rPr>
        <w:t>// Run Prime Calculator</w:t>
      </w:r>
    </w:p>
    <w:p w14:paraId="337D8D6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238.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2A64A2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239.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"Press a key..."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7076F08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lastRenderedPageBreak/>
        <w:t xml:space="preserve">240.    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1DF5BCAA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241.        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else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{</w:t>
      </w:r>
    </w:p>
    <w:p w14:paraId="77538EF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242.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BA05EF6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243.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"Invalid Option"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3267FD4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>244.                 _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delay_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ms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1000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5A6C5493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245.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clear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08F565B2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246.                 </w:t>
      </w:r>
      <w:proofErr w:type="spellStart"/>
      <w:r w:rsidRPr="00E05B0F">
        <w:rPr>
          <w:rFonts w:ascii="Consolas" w:hAnsi="Consolas" w:cs="Courier New"/>
          <w:color w:val="545454"/>
          <w:sz w:val="16"/>
          <w:szCs w:val="16"/>
        </w:rPr>
        <w:t>lcd_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print</w:t>
      </w:r>
      <w:proofErr w:type="spellEnd"/>
      <w:r w:rsidRPr="00E05B0F">
        <w:rPr>
          <w:rFonts w:ascii="Consolas" w:hAnsi="Consolas" w:cs="Courier New"/>
          <w:color w:val="545454"/>
          <w:sz w:val="16"/>
          <w:szCs w:val="16"/>
        </w:rPr>
        <w:t>(</w:t>
      </w:r>
      <w:proofErr w:type="gramEnd"/>
      <w:r w:rsidRPr="00E05B0F">
        <w:rPr>
          <w:rFonts w:ascii="Consolas" w:hAnsi="Consolas" w:cs="Courier New"/>
          <w:color w:val="008000"/>
          <w:sz w:val="16"/>
          <w:szCs w:val="16"/>
        </w:rPr>
        <w:t>"Press 1 or 2"</w:t>
      </w:r>
      <w:r w:rsidRPr="00E05B0F">
        <w:rPr>
          <w:rFonts w:ascii="Consolas" w:hAnsi="Consolas" w:cs="Courier New"/>
          <w:color w:val="545454"/>
          <w:sz w:val="16"/>
          <w:szCs w:val="16"/>
        </w:rPr>
        <w:t>);</w:t>
      </w:r>
    </w:p>
    <w:p w14:paraId="494B0C6B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247.    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5F284BE5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248.    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27F4870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249.   </w:t>
      </w: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 xml:space="preserve">  }</w:t>
      </w:r>
      <w:proofErr w:type="gramEnd"/>
    </w:p>
    <w:p w14:paraId="6AECF487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r w:rsidRPr="00E05B0F">
        <w:rPr>
          <w:rFonts w:ascii="Consolas" w:hAnsi="Consolas" w:cs="Courier New"/>
          <w:color w:val="545454"/>
          <w:sz w:val="16"/>
          <w:szCs w:val="16"/>
        </w:rPr>
        <w:t xml:space="preserve">250.     </w:t>
      </w:r>
      <w:r w:rsidRPr="00E05B0F">
        <w:rPr>
          <w:rFonts w:ascii="Consolas" w:hAnsi="Consolas" w:cs="Courier New"/>
          <w:b/>
          <w:bCs/>
          <w:color w:val="7928A1"/>
          <w:sz w:val="16"/>
          <w:szCs w:val="16"/>
        </w:rPr>
        <w:t>return</w:t>
      </w:r>
      <w:r w:rsidRPr="00E05B0F">
        <w:rPr>
          <w:rFonts w:ascii="Consolas" w:hAnsi="Consolas" w:cs="Courier New"/>
          <w:color w:val="545454"/>
          <w:sz w:val="16"/>
          <w:szCs w:val="16"/>
        </w:rPr>
        <w:t xml:space="preserve"> </w:t>
      </w:r>
      <w:r w:rsidRPr="00E05B0F">
        <w:rPr>
          <w:rFonts w:ascii="Consolas" w:hAnsi="Consolas" w:cs="Courier New"/>
          <w:color w:val="008000"/>
          <w:sz w:val="16"/>
          <w:szCs w:val="16"/>
        </w:rPr>
        <w:t>0</w:t>
      </w:r>
      <w:r w:rsidRPr="00E05B0F">
        <w:rPr>
          <w:rFonts w:ascii="Consolas" w:hAnsi="Consolas" w:cs="Courier New"/>
          <w:color w:val="545454"/>
          <w:sz w:val="16"/>
          <w:szCs w:val="16"/>
        </w:rPr>
        <w:t>;</w:t>
      </w:r>
    </w:p>
    <w:p w14:paraId="1F6DC8D8" w14:textId="77777777" w:rsidR="00E05B0F" w:rsidRPr="00E05B0F" w:rsidRDefault="00E05B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8444828"/>
        <w:rPr>
          <w:rFonts w:ascii="Consolas" w:hAnsi="Consolas" w:cs="Courier New"/>
          <w:color w:val="545454"/>
          <w:sz w:val="16"/>
          <w:szCs w:val="16"/>
        </w:rPr>
      </w:pPr>
      <w:proofErr w:type="gramStart"/>
      <w:r w:rsidRPr="00E05B0F">
        <w:rPr>
          <w:rFonts w:ascii="Consolas" w:hAnsi="Consolas" w:cs="Courier New"/>
          <w:color w:val="545454"/>
          <w:sz w:val="16"/>
          <w:szCs w:val="16"/>
        </w:rPr>
        <w:t>251. }</w:t>
      </w:r>
      <w:proofErr w:type="gramEnd"/>
    </w:p>
    <w:p w14:paraId="50F70D33" w14:textId="24CEA31F" w:rsidR="00E05B0F" w:rsidRDefault="00E05B0F" w:rsidP="00E05B0F">
      <w:pPr>
        <w:rPr>
          <w:rtl/>
        </w:rPr>
      </w:pPr>
    </w:p>
    <w:p w14:paraId="1B35758D" w14:textId="77777777" w:rsidR="00E05B0F" w:rsidRDefault="00E05B0F" w:rsidP="00E05B0F">
      <w:pPr>
        <w:rPr>
          <w:rtl/>
        </w:rPr>
      </w:pPr>
    </w:p>
    <w:p w14:paraId="54041074" w14:textId="77777777" w:rsidR="00E05B0F" w:rsidRPr="00E05B0F" w:rsidRDefault="00E05B0F" w:rsidP="00E05B0F">
      <w:pPr>
        <w:rPr>
          <w:rFonts w:hint="cs"/>
          <w:rtl/>
        </w:rPr>
      </w:pPr>
    </w:p>
    <w:p w14:paraId="08827782" w14:textId="5C9BA0E2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تحلیل فنی پروژه</w:t>
      </w:r>
    </w:p>
    <w:p w14:paraId="102F5B52" w14:textId="77777777" w:rsidR="00E05B0F" w:rsidRPr="00E05B0F" w:rsidRDefault="00E05B0F" w:rsidP="00E05B0F">
      <w:pPr>
        <w:pStyle w:val="1stparagraph"/>
      </w:pPr>
      <w:r w:rsidRPr="00E05B0F">
        <w:rPr>
          <w:rtl/>
        </w:rPr>
        <w:t xml:space="preserve">در این پروژه ما با محدودیت </w:t>
      </w:r>
      <w:proofErr w:type="spellStart"/>
      <w:r w:rsidRPr="00E05B0F">
        <w:rPr>
          <w:rtl/>
        </w:rPr>
        <w:t>پین‌ها</w:t>
      </w:r>
      <w:proofErr w:type="spellEnd"/>
      <w:r w:rsidRPr="00E05B0F">
        <w:rPr>
          <w:rtl/>
        </w:rPr>
        <w:t xml:space="preserve"> مواجه بودیم، بنابراین مجبور شدیم از </w:t>
      </w:r>
      <w:proofErr w:type="spellStart"/>
      <w:r w:rsidRPr="00E05B0F">
        <w:rPr>
          <w:rtl/>
        </w:rPr>
        <w:t>تکنیک‌های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فشرده‌سازی</w:t>
      </w:r>
      <w:proofErr w:type="spellEnd"/>
      <w:r w:rsidRPr="00E05B0F">
        <w:rPr>
          <w:rtl/>
        </w:rPr>
        <w:t xml:space="preserve"> استفاده کنیم. بیایید ۳ بخش اصلی این کد را زیر </w:t>
      </w:r>
      <w:proofErr w:type="spellStart"/>
      <w:r w:rsidRPr="00E05B0F">
        <w:rPr>
          <w:rtl/>
        </w:rPr>
        <w:t>ذره‌بین</w:t>
      </w:r>
      <w:proofErr w:type="spellEnd"/>
      <w:r w:rsidRPr="00E05B0F">
        <w:rPr>
          <w:rtl/>
        </w:rPr>
        <w:t xml:space="preserve"> ببریم</w:t>
      </w:r>
      <w:r w:rsidRPr="00E05B0F">
        <w:t>:</w:t>
      </w:r>
    </w:p>
    <w:p w14:paraId="03CF08E6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۱</w:t>
      </w:r>
      <w:r w:rsidRPr="00E05B0F">
        <w:rPr>
          <w:b/>
          <w:bCs/>
        </w:rPr>
        <w:t xml:space="preserve">. </w:t>
      </w:r>
      <w:r w:rsidRPr="00E05B0F">
        <w:rPr>
          <w:b/>
          <w:bCs/>
          <w:rtl/>
        </w:rPr>
        <w:t>تکنیک ارسال ۴ بیتی به</w:t>
      </w:r>
      <w:r w:rsidRPr="00E05B0F">
        <w:rPr>
          <w:b/>
          <w:bCs/>
        </w:rPr>
        <w:t xml:space="preserve"> LCD </w:t>
      </w:r>
      <w:r w:rsidRPr="00E05B0F">
        <w:rPr>
          <w:b/>
          <w:bCs/>
          <w:rtl/>
        </w:rPr>
        <w:t xml:space="preserve">یا همان </w:t>
      </w:r>
      <w:proofErr w:type="spellStart"/>
      <w:r w:rsidRPr="00E05B0F">
        <w:rPr>
          <w:b/>
          <w:bCs/>
          <w:rtl/>
        </w:rPr>
        <w:t>صرفه‌جویی</w:t>
      </w:r>
      <w:proofErr w:type="spellEnd"/>
      <w:r w:rsidRPr="00E05B0F">
        <w:rPr>
          <w:b/>
          <w:bCs/>
          <w:rtl/>
        </w:rPr>
        <w:t xml:space="preserve"> در سیم</w:t>
      </w:r>
    </w:p>
    <w:p w14:paraId="38950432" w14:textId="77777777" w:rsidR="00E05B0F" w:rsidRPr="00E05B0F" w:rsidRDefault="00E05B0F" w:rsidP="00E05B0F">
      <w:pPr>
        <w:pStyle w:val="1stparagraph"/>
      </w:pPr>
      <w:proofErr w:type="spellStart"/>
      <w:r w:rsidRPr="00E05B0F">
        <w:rPr>
          <w:rtl/>
        </w:rPr>
        <w:t>ال‌سی‌دی‌ها</w:t>
      </w:r>
      <w:proofErr w:type="spellEnd"/>
      <w:r w:rsidRPr="00E05B0F">
        <w:rPr>
          <w:rtl/>
        </w:rPr>
        <w:t xml:space="preserve"> معمولاً ۸ پایه </w:t>
      </w:r>
      <w:proofErr w:type="spellStart"/>
      <w:r w:rsidRPr="00E05B0F">
        <w:rPr>
          <w:rtl/>
        </w:rPr>
        <w:t>دیتا</w:t>
      </w:r>
      <w:proofErr w:type="spellEnd"/>
      <w:r w:rsidRPr="00E05B0F">
        <w:rPr>
          <w:rtl/>
        </w:rPr>
        <w:t xml:space="preserve"> یعنی</w:t>
      </w:r>
      <w:r w:rsidRPr="00E05B0F">
        <w:t xml:space="preserve"> D0 </w:t>
      </w:r>
      <w:r w:rsidRPr="00E05B0F">
        <w:rPr>
          <w:rtl/>
        </w:rPr>
        <w:t>تا</w:t>
      </w:r>
      <w:r w:rsidRPr="00E05B0F">
        <w:t xml:space="preserve"> D7 </w:t>
      </w:r>
      <w:r w:rsidRPr="00E05B0F">
        <w:rPr>
          <w:rtl/>
        </w:rPr>
        <w:t xml:space="preserve">دارند. اگر بخواهیم همه را وصل کنیم، یک </w:t>
      </w:r>
      <w:proofErr w:type="spellStart"/>
      <w:r w:rsidRPr="00E05B0F">
        <w:rPr>
          <w:rtl/>
        </w:rPr>
        <w:t>پورت</w:t>
      </w:r>
      <w:proofErr w:type="spellEnd"/>
      <w:r w:rsidRPr="00E05B0F">
        <w:rPr>
          <w:rtl/>
        </w:rPr>
        <w:t xml:space="preserve"> کامل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اشغال </w:t>
      </w:r>
      <w:proofErr w:type="spellStart"/>
      <w:r w:rsidRPr="00E05B0F">
        <w:rPr>
          <w:rtl/>
        </w:rPr>
        <w:t>می‌شود</w:t>
      </w:r>
      <w:proofErr w:type="spellEnd"/>
      <w:r w:rsidRPr="00E05B0F">
        <w:rPr>
          <w:rtl/>
        </w:rPr>
        <w:t>. راه حل چیست؟ استفاده از مد ۴ بیتی</w:t>
      </w:r>
      <w:r w:rsidRPr="00E05B0F">
        <w:t xml:space="preserve">. </w:t>
      </w:r>
      <w:r w:rsidRPr="00E05B0F">
        <w:rPr>
          <w:rtl/>
        </w:rPr>
        <w:t xml:space="preserve">در این روش، ما فقط </w:t>
      </w:r>
      <w:proofErr w:type="spellStart"/>
      <w:r w:rsidRPr="00E05B0F">
        <w:rPr>
          <w:rtl/>
        </w:rPr>
        <w:t>پایه‌های</w:t>
      </w:r>
      <w:proofErr w:type="spellEnd"/>
      <w:r w:rsidRPr="00E05B0F">
        <w:t xml:space="preserve"> D4 </w:t>
      </w:r>
      <w:r w:rsidRPr="00E05B0F">
        <w:rPr>
          <w:rtl/>
        </w:rPr>
        <w:t>تا</w:t>
      </w:r>
      <w:r w:rsidRPr="00E05B0F">
        <w:t xml:space="preserve"> D7 </w:t>
      </w:r>
      <w:r w:rsidRPr="00E05B0F">
        <w:rPr>
          <w:rtl/>
        </w:rPr>
        <w:t xml:space="preserve">را وصل </w:t>
      </w:r>
      <w:proofErr w:type="spellStart"/>
      <w:r w:rsidRPr="00E05B0F">
        <w:rPr>
          <w:rtl/>
        </w:rPr>
        <w:t>می‌کنیم</w:t>
      </w:r>
      <w:proofErr w:type="spellEnd"/>
      <w:r w:rsidRPr="00E05B0F">
        <w:rPr>
          <w:rtl/>
        </w:rPr>
        <w:t xml:space="preserve">. اما چطور ۸ بیت داده را با ۴ سیم بفرستیم؟ اطلاعات را دو نیمه </w:t>
      </w:r>
      <w:proofErr w:type="spellStart"/>
      <w:r w:rsidRPr="00E05B0F">
        <w:rPr>
          <w:rtl/>
        </w:rPr>
        <w:t>می‌کنیم</w:t>
      </w:r>
      <w:proofErr w:type="spellEnd"/>
      <w:r w:rsidRPr="00E05B0F">
        <w:t>:</w:t>
      </w:r>
    </w:p>
    <w:p w14:paraId="47CEC52F" w14:textId="77777777" w:rsidR="00E05B0F" w:rsidRPr="00E05B0F" w:rsidRDefault="00E05B0F" w:rsidP="00E05B0F">
      <w:pPr>
        <w:pStyle w:val="1stparagraph"/>
        <w:numPr>
          <w:ilvl w:val="0"/>
          <w:numId w:val="109"/>
        </w:numPr>
      </w:pPr>
      <w:r w:rsidRPr="00E05B0F">
        <w:rPr>
          <w:b/>
          <w:bCs/>
          <w:rtl/>
        </w:rPr>
        <w:t>نیمه اول یا</w:t>
      </w:r>
      <w:r w:rsidRPr="00E05B0F">
        <w:rPr>
          <w:b/>
          <w:bCs/>
        </w:rPr>
        <w:t xml:space="preserve"> High Nibble:</w:t>
      </w:r>
      <w:r w:rsidRPr="00E05B0F">
        <w:t xml:space="preserve"> </w:t>
      </w:r>
      <w:r w:rsidRPr="00E05B0F">
        <w:rPr>
          <w:rtl/>
        </w:rPr>
        <w:t>شامل ۴ بیت پرارزش</w:t>
      </w:r>
      <w:r w:rsidRPr="00E05B0F">
        <w:t>.</w:t>
      </w:r>
    </w:p>
    <w:p w14:paraId="626F7FCD" w14:textId="77777777" w:rsidR="00E05B0F" w:rsidRPr="00E05B0F" w:rsidRDefault="00E05B0F" w:rsidP="00E05B0F">
      <w:pPr>
        <w:pStyle w:val="1stparagraph"/>
        <w:numPr>
          <w:ilvl w:val="0"/>
          <w:numId w:val="109"/>
        </w:numPr>
      </w:pPr>
      <w:r w:rsidRPr="00E05B0F">
        <w:rPr>
          <w:b/>
          <w:bCs/>
          <w:rtl/>
        </w:rPr>
        <w:t>نیمه دوم یا</w:t>
      </w:r>
      <w:r w:rsidRPr="00E05B0F">
        <w:rPr>
          <w:b/>
          <w:bCs/>
        </w:rPr>
        <w:t xml:space="preserve"> Low Nibble:</w:t>
      </w:r>
      <w:r w:rsidRPr="00E05B0F">
        <w:t xml:space="preserve"> </w:t>
      </w:r>
      <w:r w:rsidRPr="00E05B0F">
        <w:rPr>
          <w:rtl/>
        </w:rPr>
        <w:t xml:space="preserve">شامل ۴ بیت </w:t>
      </w:r>
      <w:proofErr w:type="spellStart"/>
      <w:r w:rsidRPr="00E05B0F">
        <w:rPr>
          <w:rtl/>
        </w:rPr>
        <w:t>کم‌ارزش</w:t>
      </w:r>
      <w:proofErr w:type="spellEnd"/>
      <w:r w:rsidRPr="00E05B0F">
        <w:t>.</w:t>
      </w:r>
    </w:p>
    <w:p w14:paraId="6A86D29B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در کد</w:t>
      </w:r>
      <w:r w:rsidRPr="00E05B0F">
        <w:rPr>
          <w:b/>
          <w:bCs/>
        </w:rPr>
        <w:t xml:space="preserve"> </w:t>
      </w:r>
      <w:proofErr w:type="spellStart"/>
      <w:r w:rsidRPr="00E05B0F">
        <w:rPr>
          <w:b/>
          <w:bCs/>
        </w:rPr>
        <w:t>lcd_data</w:t>
      </w:r>
      <w:proofErr w:type="spellEnd"/>
      <w:r w:rsidRPr="00E05B0F">
        <w:rPr>
          <w:b/>
          <w:bCs/>
        </w:rPr>
        <w:t xml:space="preserve"> </w:t>
      </w:r>
      <w:r w:rsidRPr="00E05B0F">
        <w:rPr>
          <w:b/>
          <w:bCs/>
          <w:rtl/>
        </w:rPr>
        <w:t xml:space="preserve">چه اتفاقی </w:t>
      </w:r>
      <w:proofErr w:type="spellStart"/>
      <w:r w:rsidRPr="00E05B0F">
        <w:rPr>
          <w:b/>
          <w:bCs/>
          <w:rtl/>
        </w:rPr>
        <w:t>می‌افتد</w:t>
      </w:r>
      <w:proofErr w:type="spellEnd"/>
      <w:r w:rsidRPr="00E05B0F">
        <w:rPr>
          <w:b/>
          <w:bCs/>
          <w:rtl/>
        </w:rPr>
        <w:t>؟</w:t>
      </w:r>
      <w:r w:rsidRPr="00E05B0F">
        <w:rPr>
          <w:rtl/>
        </w:rPr>
        <w:t xml:space="preserve"> فرض کنید </w:t>
      </w:r>
      <w:proofErr w:type="spellStart"/>
      <w:r w:rsidRPr="00E05B0F">
        <w:rPr>
          <w:rtl/>
        </w:rPr>
        <w:t>می‌خواهیم</w:t>
      </w:r>
      <w:proofErr w:type="spellEnd"/>
      <w:r w:rsidRPr="00E05B0F">
        <w:rPr>
          <w:rtl/>
        </w:rPr>
        <w:t xml:space="preserve"> حرف</w:t>
      </w:r>
      <w:r w:rsidRPr="00E05B0F">
        <w:t xml:space="preserve"> A </w:t>
      </w:r>
      <w:r w:rsidRPr="00E05B0F">
        <w:rPr>
          <w:rtl/>
        </w:rPr>
        <w:t xml:space="preserve">با کد </w:t>
      </w:r>
      <w:proofErr w:type="spellStart"/>
      <w:r w:rsidRPr="00E05B0F">
        <w:rPr>
          <w:rtl/>
        </w:rPr>
        <w:t>باینری</w:t>
      </w:r>
      <w:proofErr w:type="spellEnd"/>
      <w:r w:rsidRPr="00E05B0F">
        <w:rPr>
          <w:rtl/>
        </w:rPr>
        <w:t xml:space="preserve"> 01000001 را بفرستیم</w:t>
      </w:r>
      <w:r w:rsidRPr="00E05B0F">
        <w:t>:</w:t>
      </w:r>
    </w:p>
    <w:p w14:paraId="514A7D2B" w14:textId="77777777" w:rsidR="00E05B0F" w:rsidRPr="00E05B0F" w:rsidRDefault="00E05B0F" w:rsidP="00E05B0F">
      <w:pPr>
        <w:pStyle w:val="1stparagraph"/>
        <w:numPr>
          <w:ilvl w:val="0"/>
          <w:numId w:val="110"/>
        </w:numPr>
      </w:pPr>
      <w:r w:rsidRPr="00E05B0F">
        <w:rPr>
          <w:rtl/>
        </w:rPr>
        <w:t xml:space="preserve">ابتدا 0100 یعنی بخش اول را روی </w:t>
      </w:r>
      <w:proofErr w:type="spellStart"/>
      <w:r w:rsidRPr="00E05B0F">
        <w:rPr>
          <w:rtl/>
        </w:rPr>
        <w:t>پین‌ها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می‌گذاریم</w:t>
      </w:r>
      <w:proofErr w:type="spellEnd"/>
      <w:r w:rsidRPr="00E05B0F">
        <w:rPr>
          <w:rtl/>
        </w:rPr>
        <w:t xml:space="preserve"> و یک پالس به پایه</w:t>
      </w:r>
      <w:r w:rsidRPr="00E05B0F">
        <w:t xml:space="preserve"> E </w:t>
      </w:r>
      <w:proofErr w:type="spellStart"/>
      <w:r w:rsidRPr="00E05B0F">
        <w:rPr>
          <w:rtl/>
        </w:rPr>
        <w:t>می‌دهیم</w:t>
      </w:r>
      <w:proofErr w:type="spellEnd"/>
      <w:r w:rsidRPr="00E05B0F">
        <w:t xml:space="preserve">. LCD </w:t>
      </w:r>
      <w:r w:rsidRPr="00E05B0F">
        <w:rPr>
          <w:rtl/>
        </w:rPr>
        <w:t xml:space="preserve">این نصفه را </w:t>
      </w:r>
      <w:proofErr w:type="spellStart"/>
      <w:r w:rsidRPr="00E05B0F">
        <w:rPr>
          <w:rtl/>
        </w:rPr>
        <w:t>می‌گیرد</w:t>
      </w:r>
      <w:proofErr w:type="spellEnd"/>
      <w:r w:rsidRPr="00E05B0F">
        <w:rPr>
          <w:rtl/>
        </w:rPr>
        <w:t xml:space="preserve"> و در حافظه موقت نگه </w:t>
      </w:r>
      <w:proofErr w:type="spellStart"/>
      <w:r w:rsidRPr="00E05B0F">
        <w:rPr>
          <w:rtl/>
        </w:rPr>
        <w:t>می‌دارد</w:t>
      </w:r>
      <w:proofErr w:type="spellEnd"/>
      <w:r w:rsidRPr="00E05B0F">
        <w:t>.</w:t>
      </w:r>
    </w:p>
    <w:p w14:paraId="31B0B3F0" w14:textId="77777777" w:rsidR="00E05B0F" w:rsidRPr="00E05B0F" w:rsidRDefault="00E05B0F" w:rsidP="00E05B0F">
      <w:pPr>
        <w:pStyle w:val="1stparagraph"/>
        <w:numPr>
          <w:ilvl w:val="0"/>
          <w:numId w:val="110"/>
        </w:numPr>
      </w:pPr>
      <w:r w:rsidRPr="00E05B0F">
        <w:rPr>
          <w:rtl/>
        </w:rPr>
        <w:lastRenderedPageBreak/>
        <w:t xml:space="preserve">سپس 0001 یعنی بخش دوم را روی همان </w:t>
      </w:r>
      <w:proofErr w:type="spellStart"/>
      <w:r w:rsidRPr="00E05B0F">
        <w:rPr>
          <w:rtl/>
        </w:rPr>
        <w:t>پین‌ها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می‌گذاریم</w:t>
      </w:r>
      <w:proofErr w:type="spellEnd"/>
      <w:r w:rsidRPr="00E05B0F">
        <w:rPr>
          <w:rtl/>
        </w:rPr>
        <w:t xml:space="preserve"> و دوباره پالس</w:t>
      </w:r>
      <w:r w:rsidRPr="00E05B0F">
        <w:t xml:space="preserve"> E </w:t>
      </w:r>
      <w:proofErr w:type="spellStart"/>
      <w:r w:rsidRPr="00E05B0F">
        <w:rPr>
          <w:rtl/>
        </w:rPr>
        <w:t>می‌دهیم</w:t>
      </w:r>
      <w:proofErr w:type="spellEnd"/>
      <w:r w:rsidRPr="00E05B0F">
        <w:t>.</w:t>
      </w:r>
    </w:p>
    <w:p w14:paraId="62F3C571" w14:textId="77777777" w:rsidR="00E05B0F" w:rsidRPr="00E05B0F" w:rsidRDefault="00E05B0F" w:rsidP="00E05B0F">
      <w:pPr>
        <w:pStyle w:val="1stparagraph"/>
        <w:numPr>
          <w:ilvl w:val="0"/>
          <w:numId w:val="110"/>
        </w:numPr>
      </w:pPr>
      <w:proofErr w:type="spellStart"/>
      <w:r w:rsidRPr="00E05B0F">
        <w:rPr>
          <w:rtl/>
        </w:rPr>
        <w:t>ال‌سی‌دی</w:t>
      </w:r>
      <w:proofErr w:type="spellEnd"/>
      <w:r w:rsidRPr="00E05B0F">
        <w:rPr>
          <w:rtl/>
        </w:rPr>
        <w:t xml:space="preserve"> خودش این دو تکه را به هم </w:t>
      </w:r>
      <w:proofErr w:type="spellStart"/>
      <w:r w:rsidRPr="00E05B0F">
        <w:rPr>
          <w:rtl/>
        </w:rPr>
        <w:t>می‌چسباند</w:t>
      </w:r>
      <w:proofErr w:type="spellEnd"/>
      <w:r w:rsidRPr="00E05B0F">
        <w:rPr>
          <w:rtl/>
        </w:rPr>
        <w:t xml:space="preserve"> و </w:t>
      </w:r>
      <w:proofErr w:type="spellStart"/>
      <w:r w:rsidRPr="00E05B0F">
        <w:rPr>
          <w:rtl/>
        </w:rPr>
        <w:t>می‌فهمد</w:t>
      </w:r>
      <w:proofErr w:type="spellEnd"/>
      <w:r w:rsidRPr="00E05B0F">
        <w:rPr>
          <w:rtl/>
        </w:rPr>
        <w:t xml:space="preserve"> که حرف</w:t>
      </w:r>
      <w:r w:rsidRPr="00E05B0F">
        <w:t xml:space="preserve"> A </w:t>
      </w:r>
      <w:r w:rsidRPr="00E05B0F">
        <w:rPr>
          <w:rtl/>
        </w:rPr>
        <w:t>بوده است</w:t>
      </w:r>
      <w:r w:rsidRPr="00E05B0F">
        <w:t>.</w:t>
      </w:r>
    </w:p>
    <w:p w14:paraId="3CEA764A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۲</w:t>
      </w:r>
      <w:r w:rsidRPr="00E05B0F">
        <w:rPr>
          <w:b/>
          <w:bCs/>
        </w:rPr>
        <w:t xml:space="preserve">. </w:t>
      </w:r>
      <w:proofErr w:type="spellStart"/>
      <w:r w:rsidRPr="00E05B0F">
        <w:rPr>
          <w:b/>
          <w:bCs/>
          <w:rtl/>
        </w:rPr>
        <w:t>الگوریتم</w:t>
      </w:r>
      <w:proofErr w:type="spellEnd"/>
      <w:r w:rsidRPr="00E05B0F">
        <w:rPr>
          <w:b/>
          <w:bCs/>
          <w:rtl/>
        </w:rPr>
        <w:t xml:space="preserve"> جاروب کردن </w:t>
      </w:r>
      <w:proofErr w:type="spellStart"/>
      <w:r w:rsidRPr="00E05B0F">
        <w:rPr>
          <w:b/>
          <w:bCs/>
          <w:rtl/>
        </w:rPr>
        <w:t>کیپد</w:t>
      </w:r>
      <w:proofErr w:type="spellEnd"/>
      <w:r w:rsidRPr="00E05B0F">
        <w:rPr>
          <w:b/>
          <w:bCs/>
          <w:rtl/>
        </w:rPr>
        <w:t xml:space="preserve"> یا</w:t>
      </w:r>
      <w:r w:rsidRPr="00E05B0F">
        <w:rPr>
          <w:b/>
          <w:bCs/>
        </w:rPr>
        <w:t xml:space="preserve"> Keypad Scanning</w:t>
      </w:r>
    </w:p>
    <w:p w14:paraId="09C8C07D" w14:textId="77777777" w:rsidR="00E05B0F" w:rsidRPr="00E05B0F" w:rsidRDefault="00E05B0F" w:rsidP="00E05B0F">
      <w:pPr>
        <w:pStyle w:val="1stparagraph"/>
      </w:pPr>
      <w:r w:rsidRPr="00E05B0F">
        <w:rPr>
          <w:rtl/>
        </w:rPr>
        <w:t xml:space="preserve">این </w:t>
      </w:r>
      <w:proofErr w:type="spellStart"/>
      <w:r w:rsidRPr="00E05B0F">
        <w:rPr>
          <w:rtl/>
        </w:rPr>
        <w:t>پیچیده‌ترین</w:t>
      </w:r>
      <w:proofErr w:type="spellEnd"/>
      <w:r w:rsidRPr="00E05B0F">
        <w:rPr>
          <w:rtl/>
        </w:rPr>
        <w:t xml:space="preserve"> و </w:t>
      </w:r>
      <w:proofErr w:type="spellStart"/>
      <w:r w:rsidRPr="00E05B0F">
        <w:rPr>
          <w:rtl/>
        </w:rPr>
        <w:t>جذاب‌ترین</w:t>
      </w:r>
      <w:proofErr w:type="spellEnd"/>
      <w:r w:rsidRPr="00E05B0F">
        <w:rPr>
          <w:rtl/>
        </w:rPr>
        <w:t xml:space="preserve"> بخش پروژه است. </w:t>
      </w:r>
      <w:proofErr w:type="spellStart"/>
      <w:r w:rsidRPr="00E05B0F">
        <w:rPr>
          <w:rtl/>
        </w:rPr>
        <w:t>کیپد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ماتریسی</w:t>
      </w:r>
      <w:proofErr w:type="spellEnd"/>
      <w:r w:rsidRPr="00E05B0F">
        <w:rPr>
          <w:rtl/>
        </w:rPr>
        <w:t xml:space="preserve"> ۱۶ کلید دارد، اما فقط ۸ پایه یعنی ۴ سطر و ۴ ستون دارد. داخل </w:t>
      </w:r>
      <w:proofErr w:type="spellStart"/>
      <w:r w:rsidRPr="00E05B0F">
        <w:rPr>
          <w:rtl/>
        </w:rPr>
        <w:t>کیپد</w:t>
      </w:r>
      <w:proofErr w:type="spellEnd"/>
      <w:r w:rsidRPr="00E05B0F">
        <w:rPr>
          <w:rtl/>
        </w:rPr>
        <w:t xml:space="preserve">، </w:t>
      </w:r>
      <w:proofErr w:type="spellStart"/>
      <w:r w:rsidRPr="00E05B0F">
        <w:rPr>
          <w:rtl/>
        </w:rPr>
        <w:t>کلیدها</w:t>
      </w:r>
      <w:proofErr w:type="spellEnd"/>
      <w:r w:rsidRPr="00E05B0F">
        <w:rPr>
          <w:rtl/>
        </w:rPr>
        <w:t xml:space="preserve"> در محل تقاطع سطرها و </w:t>
      </w:r>
      <w:proofErr w:type="spellStart"/>
      <w:r w:rsidRPr="00E05B0F">
        <w:rPr>
          <w:rtl/>
        </w:rPr>
        <w:t>ستون‌ها</w:t>
      </w:r>
      <w:proofErr w:type="spellEnd"/>
      <w:r w:rsidRPr="00E05B0F">
        <w:rPr>
          <w:rtl/>
        </w:rPr>
        <w:t xml:space="preserve"> قرار دارند. وقتی کلیدی فشرده </w:t>
      </w:r>
      <w:proofErr w:type="spellStart"/>
      <w:r w:rsidRPr="00E05B0F">
        <w:rPr>
          <w:rtl/>
        </w:rPr>
        <w:t>می‌شود</w:t>
      </w:r>
      <w:proofErr w:type="spellEnd"/>
      <w:r w:rsidRPr="00E05B0F">
        <w:rPr>
          <w:rtl/>
        </w:rPr>
        <w:t xml:space="preserve">، سیم سطر مربوطه به سیم ستون مربوطه اتصال کوتاه </w:t>
      </w:r>
      <w:proofErr w:type="spellStart"/>
      <w:r w:rsidRPr="00E05B0F">
        <w:rPr>
          <w:rtl/>
        </w:rPr>
        <w:t>می‌شود</w:t>
      </w:r>
      <w:proofErr w:type="spellEnd"/>
      <w:r w:rsidRPr="00E05B0F">
        <w:t>.</w:t>
      </w:r>
    </w:p>
    <w:p w14:paraId="758D3973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 xml:space="preserve">استراتژی ما یا </w:t>
      </w:r>
      <w:proofErr w:type="spellStart"/>
      <w:r w:rsidRPr="00E05B0F">
        <w:rPr>
          <w:b/>
          <w:bCs/>
          <w:rtl/>
        </w:rPr>
        <w:t>الگوریتم</w:t>
      </w:r>
      <w:proofErr w:type="spellEnd"/>
      <w:r w:rsidRPr="00E05B0F">
        <w:rPr>
          <w:b/>
          <w:bCs/>
          <w:rtl/>
        </w:rPr>
        <w:t xml:space="preserve"> اسکن</w:t>
      </w:r>
      <w:r w:rsidRPr="00E05B0F">
        <w:rPr>
          <w:b/>
          <w:bCs/>
        </w:rPr>
        <w:t>:</w:t>
      </w:r>
      <w:r w:rsidRPr="00E05B0F">
        <w:t xml:space="preserve"> </w:t>
      </w:r>
      <w:r w:rsidRPr="00E05B0F">
        <w:rPr>
          <w:rtl/>
        </w:rPr>
        <w:t xml:space="preserve">ما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را طوری برنامه ریزی </w:t>
      </w:r>
      <w:proofErr w:type="spellStart"/>
      <w:r w:rsidRPr="00E05B0F">
        <w:rPr>
          <w:rtl/>
        </w:rPr>
        <w:t>می‌کنیم</w:t>
      </w:r>
      <w:proofErr w:type="spellEnd"/>
      <w:r w:rsidRPr="00E05B0F">
        <w:rPr>
          <w:rtl/>
        </w:rPr>
        <w:t xml:space="preserve"> که مدام از سطرها سوال بپرسد</w:t>
      </w:r>
      <w:r w:rsidRPr="00E05B0F">
        <w:t>!</w:t>
      </w:r>
    </w:p>
    <w:p w14:paraId="45E1D9E7" w14:textId="77777777" w:rsidR="00E05B0F" w:rsidRPr="00E05B0F" w:rsidRDefault="00E05B0F" w:rsidP="00E05B0F">
      <w:pPr>
        <w:pStyle w:val="1stparagraph"/>
        <w:numPr>
          <w:ilvl w:val="0"/>
          <w:numId w:val="111"/>
        </w:numPr>
      </w:pPr>
      <w:proofErr w:type="spellStart"/>
      <w:r w:rsidRPr="00E05B0F">
        <w:rPr>
          <w:b/>
          <w:bCs/>
          <w:rtl/>
        </w:rPr>
        <w:t>تنظیمات</w:t>
      </w:r>
      <w:proofErr w:type="spellEnd"/>
      <w:r w:rsidRPr="00E05B0F">
        <w:rPr>
          <w:b/>
          <w:bCs/>
          <w:rtl/>
        </w:rPr>
        <w:t xml:space="preserve"> </w:t>
      </w:r>
      <w:proofErr w:type="spellStart"/>
      <w:r w:rsidRPr="00E05B0F">
        <w:rPr>
          <w:b/>
          <w:bCs/>
          <w:rtl/>
        </w:rPr>
        <w:t>سخت‌افزاری</w:t>
      </w:r>
      <w:proofErr w:type="spellEnd"/>
      <w:r w:rsidRPr="00E05B0F">
        <w:rPr>
          <w:b/>
          <w:bCs/>
        </w:rPr>
        <w:t>:</w:t>
      </w:r>
    </w:p>
    <w:p w14:paraId="047146C4" w14:textId="77777777" w:rsidR="00E05B0F" w:rsidRPr="00E05B0F" w:rsidRDefault="00E05B0F" w:rsidP="00E05B0F">
      <w:pPr>
        <w:pStyle w:val="1stparagraph"/>
        <w:numPr>
          <w:ilvl w:val="1"/>
          <w:numId w:val="111"/>
        </w:numPr>
      </w:pPr>
      <w:r w:rsidRPr="00E05B0F">
        <w:rPr>
          <w:b/>
          <w:bCs/>
          <w:rtl/>
        </w:rPr>
        <w:t>سطرها یا</w:t>
      </w:r>
      <w:r w:rsidRPr="00E05B0F">
        <w:rPr>
          <w:b/>
          <w:bCs/>
        </w:rPr>
        <w:t xml:space="preserve"> Rows</w:t>
      </w:r>
      <w:r w:rsidRPr="00E05B0F">
        <w:t xml:space="preserve"> </w:t>
      </w:r>
      <w:r w:rsidRPr="00E05B0F">
        <w:rPr>
          <w:rtl/>
        </w:rPr>
        <w:t>را خروجی تعریف کردیم یعنی</w:t>
      </w:r>
      <w:r w:rsidRPr="00E05B0F">
        <w:t xml:space="preserve"> DDRB </w:t>
      </w:r>
      <w:proofErr w:type="spellStart"/>
      <w:r w:rsidRPr="00E05B0F">
        <w:rPr>
          <w:rtl/>
        </w:rPr>
        <w:t>بیت‌های</w:t>
      </w:r>
      <w:proofErr w:type="spellEnd"/>
      <w:r w:rsidRPr="00E05B0F">
        <w:rPr>
          <w:rtl/>
        </w:rPr>
        <w:t xml:space="preserve"> پایین ۱ شدند</w:t>
      </w:r>
      <w:r w:rsidRPr="00E05B0F">
        <w:t>.</w:t>
      </w:r>
    </w:p>
    <w:p w14:paraId="08B48A80" w14:textId="77777777" w:rsidR="00E05B0F" w:rsidRDefault="00E05B0F" w:rsidP="00E05B0F">
      <w:pPr>
        <w:pStyle w:val="1stparagraph"/>
        <w:numPr>
          <w:ilvl w:val="1"/>
          <w:numId w:val="111"/>
        </w:numPr>
      </w:pPr>
      <w:proofErr w:type="spellStart"/>
      <w:r w:rsidRPr="00E05B0F">
        <w:rPr>
          <w:b/>
          <w:bCs/>
          <w:rtl/>
        </w:rPr>
        <w:t>ستون‌ها</w:t>
      </w:r>
      <w:proofErr w:type="spellEnd"/>
      <w:r w:rsidRPr="00E05B0F">
        <w:rPr>
          <w:b/>
          <w:bCs/>
          <w:rtl/>
        </w:rPr>
        <w:t xml:space="preserve"> یا</w:t>
      </w:r>
      <w:r w:rsidRPr="00E05B0F">
        <w:rPr>
          <w:b/>
          <w:bCs/>
        </w:rPr>
        <w:t xml:space="preserve"> Cols</w:t>
      </w:r>
      <w:r w:rsidRPr="00E05B0F">
        <w:t xml:space="preserve"> </w:t>
      </w:r>
      <w:r w:rsidRPr="00E05B0F">
        <w:rPr>
          <w:rtl/>
        </w:rPr>
        <w:t>را ورودی تعریف کردیم یعنی</w:t>
      </w:r>
      <w:r w:rsidRPr="00E05B0F">
        <w:t xml:space="preserve"> DDRB </w:t>
      </w:r>
      <w:proofErr w:type="spellStart"/>
      <w:r w:rsidRPr="00E05B0F">
        <w:rPr>
          <w:rtl/>
        </w:rPr>
        <w:t>بیت‌های</w:t>
      </w:r>
      <w:proofErr w:type="spellEnd"/>
      <w:r w:rsidRPr="00E05B0F">
        <w:rPr>
          <w:rtl/>
        </w:rPr>
        <w:t xml:space="preserve"> بالا ۰ شدند و </w:t>
      </w:r>
      <w:proofErr w:type="spellStart"/>
      <w:r w:rsidRPr="00E05B0F">
        <w:rPr>
          <w:rtl/>
        </w:rPr>
        <w:t>مقاومت‌های</w:t>
      </w:r>
      <w:proofErr w:type="spellEnd"/>
      <w:r w:rsidRPr="00E05B0F">
        <w:rPr>
          <w:rtl/>
        </w:rPr>
        <w:t xml:space="preserve"> پول-آپ یا</w:t>
      </w:r>
      <w:r w:rsidRPr="00E05B0F">
        <w:t xml:space="preserve"> Pull-up </w:t>
      </w:r>
      <w:r w:rsidRPr="00E05B0F">
        <w:rPr>
          <w:rtl/>
        </w:rPr>
        <w:t>داخلی را روشن کردیم یعنی</w:t>
      </w:r>
      <w:r w:rsidRPr="00E05B0F">
        <w:t xml:space="preserve"> PORTB </w:t>
      </w:r>
      <w:proofErr w:type="spellStart"/>
      <w:r w:rsidRPr="00E05B0F">
        <w:rPr>
          <w:rtl/>
        </w:rPr>
        <w:t>بیت‌های</w:t>
      </w:r>
      <w:proofErr w:type="spellEnd"/>
      <w:r w:rsidRPr="00E05B0F">
        <w:rPr>
          <w:rtl/>
        </w:rPr>
        <w:t xml:space="preserve"> بالا ۱ شدند</w:t>
      </w:r>
      <w:r w:rsidRPr="00E05B0F">
        <w:t>.</w:t>
      </w:r>
    </w:p>
    <w:p w14:paraId="2544CA3E" w14:textId="77777777" w:rsidR="00E05B0F" w:rsidRPr="00E05B0F" w:rsidRDefault="00E05B0F" w:rsidP="00E05B0F">
      <w:pPr>
        <w:pStyle w:val="1stparagraph"/>
      </w:pPr>
    </w:p>
    <w:p w14:paraId="1131F3F2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مراحل اسکن در تابع</w:t>
      </w:r>
      <w:r w:rsidRPr="00E05B0F">
        <w:rPr>
          <w:b/>
          <w:bCs/>
        </w:rPr>
        <w:t xml:space="preserve"> </w:t>
      </w:r>
      <w:proofErr w:type="spellStart"/>
      <w:r w:rsidRPr="00E05B0F">
        <w:rPr>
          <w:b/>
          <w:bCs/>
        </w:rPr>
        <w:t>keypad_getkey</w:t>
      </w:r>
      <w:proofErr w:type="spellEnd"/>
      <w:r w:rsidRPr="00E05B0F">
        <w:rPr>
          <w:b/>
          <w:bCs/>
        </w:rPr>
        <w:t>:</w:t>
      </w:r>
    </w:p>
    <w:p w14:paraId="44683B2B" w14:textId="77777777" w:rsidR="00E05B0F" w:rsidRPr="00E05B0F" w:rsidRDefault="00E05B0F" w:rsidP="00E05B0F">
      <w:pPr>
        <w:pStyle w:val="1stparagraph"/>
        <w:numPr>
          <w:ilvl w:val="0"/>
          <w:numId w:val="112"/>
        </w:numPr>
      </w:pPr>
      <w:r w:rsidRPr="00E05B0F">
        <w:rPr>
          <w:b/>
          <w:bCs/>
          <w:rtl/>
        </w:rPr>
        <w:t xml:space="preserve">حالت </w:t>
      </w:r>
      <w:proofErr w:type="spellStart"/>
      <w:r w:rsidRPr="00E05B0F">
        <w:rPr>
          <w:b/>
          <w:bCs/>
          <w:rtl/>
        </w:rPr>
        <w:t>پیش‌فرض</w:t>
      </w:r>
      <w:proofErr w:type="spellEnd"/>
      <w:r w:rsidRPr="00E05B0F">
        <w:rPr>
          <w:b/>
          <w:bCs/>
        </w:rPr>
        <w:t>:</w:t>
      </w:r>
      <w:r w:rsidRPr="00E05B0F">
        <w:t xml:space="preserve"> </w:t>
      </w:r>
      <w:r w:rsidRPr="00E05B0F">
        <w:rPr>
          <w:rtl/>
        </w:rPr>
        <w:t xml:space="preserve">تمام </w:t>
      </w:r>
      <w:proofErr w:type="spellStart"/>
      <w:r w:rsidRPr="00E05B0F">
        <w:rPr>
          <w:rtl/>
        </w:rPr>
        <w:t>ستون‌ها</w:t>
      </w:r>
      <w:proofErr w:type="spellEnd"/>
      <w:r w:rsidRPr="00E05B0F">
        <w:rPr>
          <w:rtl/>
        </w:rPr>
        <w:t xml:space="preserve"> به دلیل پول-آپ، ولتاژ ۵ ولت یا منطق ۱ دارند</w:t>
      </w:r>
      <w:r w:rsidRPr="00E05B0F">
        <w:t>.</w:t>
      </w:r>
    </w:p>
    <w:p w14:paraId="6DB2B98F" w14:textId="77777777" w:rsidR="00E05B0F" w:rsidRPr="00E05B0F" w:rsidRDefault="00E05B0F" w:rsidP="00E05B0F">
      <w:pPr>
        <w:pStyle w:val="1stparagraph"/>
        <w:numPr>
          <w:ilvl w:val="0"/>
          <w:numId w:val="112"/>
        </w:numPr>
      </w:pPr>
      <w:r w:rsidRPr="00E05B0F">
        <w:rPr>
          <w:b/>
          <w:bCs/>
          <w:rtl/>
        </w:rPr>
        <w:t>شروع پرسش یا حلقه</w:t>
      </w:r>
      <w:r w:rsidRPr="00E05B0F">
        <w:rPr>
          <w:b/>
          <w:bCs/>
        </w:rPr>
        <w:t xml:space="preserve"> Row:</w:t>
      </w:r>
      <w:r w:rsidRPr="00E05B0F">
        <w:t xml:space="preserve">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سطر اول را صفر یا</w:t>
      </w:r>
      <w:r w:rsidRPr="00E05B0F">
        <w:t xml:space="preserve"> GND </w:t>
      </w:r>
      <w:proofErr w:type="spellStart"/>
      <w:r w:rsidRPr="00E05B0F">
        <w:rPr>
          <w:rtl/>
        </w:rPr>
        <w:t>می‌کند</w:t>
      </w:r>
      <w:proofErr w:type="spellEnd"/>
      <w:r w:rsidRPr="00E05B0F">
        <w:rPr>
          <w:rtl/>
        </w:rPr>
        <w:t xml:space="preserve"> و بقیه سطرها را ولتاژ بالا نگه </w:t>
      </w:r>
      <w:proofErr w:type="spellStart"/>
      <w:r w:rsidRPr="00E05B0F">
        <w:rPr>
          <w:rtl/>
        </w:rPr>
        <w:t>می‌دارد</w:t>
      </w:r>
      <w:proofErr w:type="spellEnd"/>
      <w:r w:rsidRPr="00E05B0F">
        <w:rPr>
          <w:rtl/>
        </w:rPr>
        <w:t>. الان فقط سطر اول فعال است</w:t>
      </w:r>
      <w:r w:rsidRPr="00E05B0F">
        <w:t>.</w:t>
      </w:r>
    </w:p>
    <w:p w14:paraId="7C859416" w14:textId="77777777" w:rsidR="00E05B0F" w:rsidRPr="00E05B0F" w:rsidRDefault="00E05B0F" w:rsidP="00E05B0F">
      <w:pPr>
        <w:pStyle w:val="1stparagraph"/>
        <w:numPr>
          <w:ilvl w:val="0"/>
          <w:numId w:val="112"/>
        </w:numPr>
      </w:pPr>
      <w:r w:rsidRPr="00E05B0F">
        <w:rPr>
          <w:b/>
          <w:bCs/>
          <w:rtl/>
        </w:rPr>
        <w:t>چک کردن جواب یا حلقه</w:t>
      </w:r>
      <w:r w:rsidRPr="00E05B0F">
        <w:rPr>
          <w:b/>
          <w:bCs/>
        </w:rPr>
        <w:t xml:space="preserve"> Col:</w:t>
      </w:r>
      <w:r w:rsidRPr="00E05B0F">
        <w:t xml:space="preserve">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نگاه </w:t>
      </w:r>
      <w:proofErr w:type="spellStart"/>
      <w:r w:rsidRPr="00E05B0F">
        <w:rPr>
          <w:rtl/>
        </w:rPr>
        <w:t>می‌کند</w:t>
      </w:r>
      <w:proofErr w:type="spellEnd"/>
      <w:r w:rsidRPr="00E05B0F">
        <w:rPr>
          <w:rtl/>
        </w:rPr>
        <w:t xml:space="preserve"> ببیند آیا ولتاژ هیچکدام از </w:t>
      </w:r>
      <w:proofErr w:type="spellStart"/>
      <w:r w:rsidRPr="00E05B0F">
        <w:rPr>
          <w:rtl/>
        </w:rPr>
        <w:t>ستون‌ها</w:t>
      </w:r>
      <w:proofErr w:type="spellEnd"/>
      <w:r w:rsidRPr="00E05B0F">
        <w:rPr>
          <w:rtl/>
        </w:rPr>
        <w:t xml:space="preserve"> "صفر" شده است؟</w:t>
      </w:r>
    </w:p>
    <w:p w14:paraId="2B8F1AFC" w14:textId="77777777" w:rsidR="00E05B0F" w:rsidRPr="00E05B0F" w:rsidRDefault="00E05B0F" w:rsidP="00E05B0F">
      <w:pPr>
        <w:pStyle w:val="1stparagraph"/>
        <w:numPr>
          <w:ilvl w:val="1"/>
          <w:numId w:val="112"/>
        </w:numPr>
      </w:pPr>
      <w:r w:rsidRPr="00E05B0F">
        <w:rPr>
          <w:rtl/>
        </w:rPr>
        <w:lastRenderedPageBreak/>
        <w:t xml:space="preserve">اگر </w:t>
      </w:r>
      <w:proofErr w:type="spellStart"/>
      <w:r w:rsidRPr="00E05B0F">
        <w:rPr>
          <w:rtl/>
        </w:rPr>
        <w:t>دکمه‌ای</w:t>
      </w:r>
      <w:proofErr w:type="spellEnd"/>
      <w:r w:rsidRPr="00E05B0F">
        <w:rPr>
          <w:rtl/>
        </w:rPr>
        <w:t xml:space="preserve"> در سطر اول فشرده شده باشد، ولتاژ </w:t>
      </w:r>
      <w:proofErr w:type="spellStart"/>
      <w:r w:rsidRPr="00E05B0F">
        <w:rPr>
          <w:rtl/>
        </w:rPr>
        <w:t>صفرِ</w:t>
      </w:r>
      <w:proofErr w:type="spellEnd"/>
      <w:r w:rsidRPr="00E05B0F">
        <w:rPr>
          <w:rtl/>
        </w:rPr>
        <w:t xml:space="preserve"> سطر به ستون منتقل </w:t>
      </w:r>
      <w:proofErr w:type="spellStart"/>
      <w:r w:rsidRPr="00E05B0F">
        <w:rPr>
          <w:rtl/>
        </w:rPr>
        <w:t>می‌شود</w:t>
      </w:r>
      <w:proofErr w:type="spellEnd"/>
      <w:r w:rsidRPr="00E05B0F">
        <w:rPr>
          <w:rtl/>
        </w:rPr>
        <w:t xml:space="preserve"> و میکرو </w:t>
      </w:r>
      <w:proofErr w:type="spellStart"/>
      <w:r w:rsidRPr="00E05B0F">
        <w:rPr>
          <w:rtl/>
        </w:rPr>
        <w:t>می‌فهمد</w:t>
      </w:r>
      <w:proofErr w:type="spellEnd"/>
      <w:r w:rsidRPr="00E05B0F">
        <w:rPr>
          <w:rtl/>
        </w:rPr>
        <w:t>: «</w:t>
      </w:r>
      <w:proofErr w:type="spellStart"/>
      <w:r w:rsidRPr="00E05B0F">
        <w:rPr>
          <w:rtl/>
        </w:rPr>
        <w:t>آها</w:t>
      </w:r>
      <w:proofErr w:type="spellEnd"/>
      <w:r w:rsidRPr="00E05B0F">
        <w:rPr>
          <w:rtl/>
        </w:rPr>
        <w:t xml:space="preserve">! ستون ۲ صفر شد، پس </w:t>
      </w:r>
      <w:proofErr w:type="spellStart"/>
      <w:r w:rsidRPr="00E05B0F">
        <w:rPr>
          <w:rtl/>
        </w:rPr>
        <w:t>دکمه‌ای</w:t>
      </w:r>
      <w:proofErr w:type="spellEnd"/>
      <w:r w:rsidRPr="00E05B0F">
        <w:rPr>
          <w:rtl/>
        </w:rPr>
        <w:t xml:space="preserve"> که در تقاطع سطر ۱ و ستون ۲ است فشرده شده</w:t>
      </w:r>
      <w:r w:rsidRPr="00E05B0F">
        <w:t>.»</w:t>
      </w:r>
    </w:p>
    <w:p w14:paraId="2C0B0D4A" w14:textId="77777777" w:rsidR="00E05B0F" w:rsidRPr="00E05B0F" w:rsidRDefault="00E05B0F" w:rsidP="00E05B0F">
      <w:pPr>
        <w:pStyle w:val="1stparagraph"/>
        <w:numPr>
          <w:ilvl w:val="0"/>
          <w:numId w:val="112"/>
        </w:numPr>
      </w:pPr>
      <w:r w:rsidRPr="00E05B0F">
        <w:rPr>
          <w:b/>
          <w:bCs/>
          <w:rtl/>
        </w:rPr>
        <w:t>تکرار</w:t>
      </w:r>
      <w:r w:rsidRPr="00E05B0F">
        <w:rPr>
          <w:b/>
          <w:bCs/>
        </w:rPr>
        <w:t>:</w:t>
      </w:r>
      <w:r w:rsidRPr="00E05B0F">
        <w:t xml:space="preserve"> </w:t>
      </w:r>
      <w:r w:rsidRPr="00E05B0F">
        <w:rPr>
          <w:rtl/>
        </w:rPr>
        <w:t xml:space="preserve">اگر </w:t>
      </w:r>
      <w:proofErr w:type="spellStart"/>
      <w:r w:rsidRPr="00E05B0F">
        <w:rPr>
          <w:rtl/>
        </w:rPr>
        <w:t>دکمه‌ای</w:t>
      </w:r>
      <w:proofErr w:type="spellEnd"/>
      <w:r w:rsidRPr="00E05B0F">
        <w:rPr>
          <w:rtl/>
        </w:rPr>
        <w:t xml:space="preserve"> در سطر اول نبود، </w:t>
      </w:r>
      <w:proofErr w:type="spellStart"/>
      <w:r w:rsidRPr="00E05B0F">
        <w:rPr>
          <w:rtl/>
        </w:rPr>
        <w:t>میکروکنترلر</w:t>
      </w:r>
      <w:proofErr w:type="spellEnd"/>
      <w:r w:rsidRPr="00E05B0F">
        <w:rPr>
          <w:rtl/>
        </w:rPr>
        <w:t xml:space="preserve"> سطر اول را غیرفعال یعنی ۱ </w:t>
      </w:r>
      <w:proofErr w:type="spellStart"/>
      <w:r w:rsidRPr="00E05B0F">
        <w:rPr>
          <w:rtl/>
        </w:rPr>
        <w:t>می‌کند</w:t>
      </w:r>
      <w:proofErr w:type="spellEnd"/>
      <w:r w:rsidRPr="00E05B0F">
        <w:rPr>
          <w:rtl/>
        </w:rPr>
        <w:t xml:space="preserve"> و سطر دوم را صفر یا</w:t>
      </w:r>
      <w:r w:rsidRPr="00E05B0F">
        <w:t xml:space="preserve"> GND </w:t>
      </w:r>
      <w:proofErr w:type="spellStart"/>
      <w:r w:rsidRPr="00E05B0F">
        <w:rPr>
          <w:rtl/>
        </w:rPr>
        <w:t>می‌کند</w:t>
      </w:r>
      <w:proofErr w:type="spellEnd"/>
      <w:r w:rsidRPr="00E05B0F">
        <w:rPr>
          <w:rtl/>
        </w:rPr>
        <w:t xml:space="preserve"> و دوباره </w:t>
      </w:r>
      <w:proofErr w:type="spellStart"/>
      <w:r w:rsidRPr="00E05B0F">
        <w:rPr>
          <w:rtl/>
        </w:rPr>
        <w:t>ستون‌ها</w:t>
      </w:r>
      <w:proofErr w:type="spellEnd"/>
      <w:r w:rsidRPr="00E05B0F">
        <w:rPr>
          <w:rtl/>
        </w:rPr>
        <w:t xml:space="preserve"> را چک </w:t>
      </w:r>
      <w:proofErr w:type="spellStart"/>
      <w:r w:rsidRPr="00E05B0F">
        <w:rPr>
          <w:rtl/>
        </w:rPr>
        <w:t>می‌کند</w:t>
      </w:r>
      <w:proofErr w:type="spellEnd"/>
      <w:r w:rsidRPr="00E05B0F">
        <w:t>.</w:t>
      </w:r>
    </w:p>
    <w:p w14:paraId="3F099E42" w14:textId="77777777" w:rsidR="00E05B0F" w:rsidRDefault="00E05B0F" w:rsidP="00E05B0F">
      <w:pPr>
        <w:pStyle w:val="1stparagraph"/>
        <w:rPr>
          <w:rtl/>
        </w:rPr>
      </w:pPr>
      <w:r w:rsidRPr="00E05B0F">
        <w:rPr>
          <w:rtl/>
        </w:rPr>
        <w:t xml:space="preserve">این فرآیند آنقدر سریع انجام </w:t>
      </w:r>
      <w:proofErr w:type="spellStart"/>
      <w:r w:rsidRPr="00E05B0F">
        <w:rPr>
          <w:rtl/>
        </w:rPr>
        <w:t>می‌شود</w:t>
      </w:r>
      <w:proofErr w:type="spellEnd"/>
      <w:r w:rsidRPr="00E05B0F">
        <w:rPr>
          <w:rtl/>
        </w:rPr>
        <w:t xml:space="preserve"> یعنی چند هزار بار در ثانیه که شما فکر </w:t>
      </w:r>
      <w:proofErr w:type="spellStart"/>
      <w:r w:rsidRPr="00E05B0F">
        <w:rPr>
          <w:rtl/>
        </w:rPr>
        <w:t>می‌کنید</w:t>
      </w:r>
      <w:proofErr w:type="spellEnd"/>
      <w:r w:rsidRPr="00E05B0F">
        <w:rPr>
          <w:rtl/>
        </w:rPr>
        <w:t xml:space="preserve"> تمام </w:t>
      </w:r>
      <w:proofErr w:type="spellStart"/>
      <w:r w:rsidRPr="00E05B0F">
        <w:rPr>
          <w:rtl/>
        </w:rPr>
        <w:t>کلیدها</w:t>
      </w:r>
      <w:proofErr w:type="spellEnd"/>
      <w:r w:rsidRPr="00E05B0F">
        <w:rPr>
          <w:rtl/>
        </w:rPr>
        <w:t xml:space="preserve"> همزمان فعال هستند</w:t>
      </w:r>
      <w:r w:rsidRPr="00E05B0F">
        <w:t>.</w:t>
      </w:r>
    </w:p>
    <w:p w14:paraId="6D4B6050" w14:textId="77777777" w:rsidR="00E05B0F" w:rsidRPr="00E05B0F" w:rsidRDefault="00E05B0F" w:rsidP="00E05B0F">
      <w:pPr>
        <w:pStyle w:val="1stparagraph"/>
      </w:pPr>
    </w:p>
    <w:p w14:paraId="6F0923AA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 xml:space="preserve">رفع </w:t>
      </w:r>
      <w:proofErr w:type="spellStart"/>
      <w:r w:rsidRPr="00E05B0F">
        <w:rPr>
          <w:b/>
          <w:bCs/>
          <w:rtl/>
        </w:rPr>
        <w:t>نویز</w:t>
      </w:r>
      <w:proofErr w:type="spellEnd"/>
      <w:r w:rsidRPr="00E05B0F">
        <w:rPr>
          <w:b/>
          <w:bCs/>
          <w:rtl/>
        </w:rPr>
        <w:t xml:space="preserve"> یا</w:t>
      </w:r>
      <w:r w:rsidRPr="00E05B0F">
        <w:rPr>
          <w:b/>
          <w:bCs/>
        </w:rPr>
        <w:t xml:space="preserve"> Debouncing:</w:t>
      </w:r>
      <w:r w:rsidRPr="00E05B0F">
        <w:t xml:space="preserve"> </w:t>
      </w:r>
      <w:r w:rsidRPr="00E05B0F">
        <w:rPr>
          <w:rtl/>
        </w:rPr>
        <w:t xml:space="preserve">کلیدهای مکانیکی وقتی فشرده </w:t>
      </w:r>
      <w:proofErr w:type="spellStart"/>
      <w:r w:rsidRPr="00E05B0F">
        <w:rPr>
          <w:rtl/>
        </w:rPr>
        <w:t>می‌شوند</w:t>
      </w:r>
      <w:proofErr w:type="spellEnd"/>
      <w:r w:rsidRPr="00E05B0F">
        <w:rPr>
          <w:rtl/>
        </w:rPr>
        <w:t xml:space="preserve">، برای چند </w:t>
      </w:r>
      <w:proofErr w:type="spellStart"/>
      <w:r w:rsidRPr="00E05B0F">
        <w:rPr>
          <w:rtl/>
        </w:rPr>
        <w:t>میلی‌ثانیه</w:t>
      </w:r>
      <w:proofErr w:type="spellEnd"/>
      <w:r w:rsidRPr="00E05B0F">
        <w:rPr>
          <w:rtl/>
        </w:rPr>
        <w:t xml:space="preserve"> </w:t>
      </w:r>
      <w:proofErr w:type="spellStart"/>
      <w:r w:rsidRPr="00E05B0F">
        <w:rPr>
          <w:rtl/>
        </w:rPr>
        <w:t>می‌لرزند</w:t>
      </w:r>
      <w:proofErr w:type="spellEnd"/>
      <w:r w:rsidRPr="00E05B0F">
        <w:rPr>
          <w:rtl/>
        </w:rPr>
        <w:t xml:space="preserve"> و قطع و وصل </w:t>
      </w:r>
      <w:proofErr w:type="spellStart"/>
      <w:r w:rsidRPr="00E05B0F">
        <w:rPr>
          <w:rtl/>
        </w:rPr>
        <w:t>می‌شوند</w:t>
      </w:r>
      <w:proofErr w:type="spellEnd"/>
      <w:r w:rsidRPr="00E05B0F">
        <w:rPr>
          <w:rtl/>
        </w:rPr>
        <w:t>. دستور</w:t>
      </w:r>
      <w:r w:rsidRPr="00E05B0F">
        <w:t xml:space="preserve"> </w:t>
      </w:r>
      <w:proofErr w:type="spellStart"/>
      <w:r w:rsidRPr="00E05B0F">
        <w:t>delay_ms</w:t>
      </w:r>
      <w:proofErr w:type="spellEnd"/>
      <w:r w:rsidRPr="00E05B0F">
        <w:t xml:space="preserve"> </w:t>
      </w:r>
      <w:r w:rsidRPr="00E05B0F">
        <w:rPr>
          <w:rtl/>
        </w:rPr>
        <w:t>با مقدار 50 برای این است که صبر کنیم تا لرزش کلید تمام شود و اتصال پایدار گردد</w:t>
      </w:r>
      <w:r w:rsidRPr="00E05B0F">
        <w:t>.</w:t>
      </w:r>
    </w:p>
    <w:p w14:paraId="4CAA1ADB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۳</w:t>
      </w:r>
      <w:r w:rsidRPr="00E05B0F">
        <w:rPr>
          <w:b/>
          <w:bCs/>
        </w:rPr>
        <w:t xml:space="preserve">. </w:t>
      </w:r>
      <w:r w:rsidRPr="00E05B0F">
        <w:rPr>
          <w:b/>
          <w:bCs/>
          <w:rtl/>
        </w:rPr>
        <w:t xml:space="preserve">منطق </w:t>
      </w:r>
      <w:proofErr w:type="spellStart"/>
      <w:r w:rsidRPr="00E05B0F">
        <w:rPr>
          <w:b/>
          <w:bCs/>
          <w:rtl/>
        </w:rPr>
        <w:t>برنامه‌های</w:t>
      </w:r>
      <w:proofErr w:type="spellEnd"/>
      <w:r w:rsidRPr="00E05B0F">
        <w:rPr>
          <w:b/>
          <w:bCs/>
          <w:rtl/>
        </w:rPr>
        <w:t xml:space="preserve"> فرعی</w:t>
      </w:r>
    </w:p>
    <w:p w14:paraId="34D52531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برنامه ۱: رقص نور شیفت یا</w:t>
      </w:r>
      <w:r w:rsidRPr="00E05B0F">
        <w:rPr>
          <w:b/>
          <w:bCs/>
        </w:rPr>
        <w:t xml:space="preserve"> Shifter</w:t>
      </w:r>
      <w:r w:rsidRPr="00E05B0F">
        <w:t xml:space="preserve"> </w:t>
      </w:r>
      <w:r w:rsidRPr="00E05B0F">
        <w:rPr>
          <w:rtl/>
        </w:rPr>
        <w:t xml:space="preserve">در این برنامه از </w:t>
      </w:r>
      <w:proofErr w:type="spellStart"/>
      <w:r w:rsidRPr="00E05B0F">
        <w:rPr>
          <w:rtl/>
        </w:rPr>
        <w:t>عملگر</w:t>
      </w:r>
      <w:proofErr w:type="spellEnd"/>
      <w:r w:rsidRPr="00E05B0F">
        <w:rPr>
          <w:rtl/>
        </w:rPr>
        <w:t xml:space="preserve"> شیفت به چپ استفاده کردیم. دستور</w:t>
      </w:r>
      <w:r w:rsidRPr="00E05B0F">
        <w:t xml:space="preserve"> pattern &lt;&lt;= 1 </w:t>
      </w:r>
      <w:r w:rsidRPr="00E05B0F">
        <w:rPr>
          <w:rtl/>
        </w:rPr>
        <w:t>یعنی بیت روشن را یک خانه به چپ هل بده</w:t>
      </w:r>
      <w:r w:rsidRPr="00E05B0F">
        <w:t>.</w:t>
      </w:r>
    </w:p>
    <w:p w14:paraId="70009646" w14:textId="77777777" w:rsidR="00E05B0F" w:rsidRPr="00E05B0F" w:rsidRDefault="00E05B0F" w:rsidP="00E05B0F">
      <w:pPr>
        <w:pStyle w:val="1stparagraph"/>
        <w:numPr>
          <w:ilvl w:val="0"/>
          <w:numId w:val="113"/>
        </w:numPr>
      </w:pPr>
      <w:r w:rsidRPr="00E05B0F">
        <w:rPr>
          <w:b/>
          <w:bCs/>
          <w:rtl/>
        </w:rPr>
        <w:t>مرحله ۱</w:t>
      </w:r>
      <w:r w:rsidRPr="00E05B0F">
        <w:rPr>
          <w:b/>
          <w:bCs/>
        </w:rPr>
        <w:t>:</w:t>
      </w:r>
      <w:r w:rsidRPr="00E05B0F">
        <w:t xml:space="preserve"> 00000001 </w:t>
      </w:r>
      <w:r w:rsidRPr="00E05B0F">
        <w:rPr>
          <w:rtl/>
        </w:rPr>
        <w:t>یعنی لامپ اول روشن</w:t>
      </w:r>
    </w:p>
    <w:p w14:paraId="6191F496" w14:textId="77777777" w:rsidR="00E05B0F" w:rsidRPr="00E05B0F" w:rsidRDefault="00E05B0F" w:rsidP="00E05B0F">
      <w:pPr>
        <w:pStyle w:val="1stparagraph"/>
        <w:numPr>
          <w:ilvl w:val="0"/>
          <w:numId w:val="113"/>
        </w:numPr>
      </w:pPr>
      <w:r w:rsidRPr="00E05B0F">
        <w:rPr>
          <w:b/>
          <w:bCs/>
          <w:rtl/>
        </w:rPr>
        <w:t>مرحله ۲</w:t>
      </w:r>
      <w:r w:rsidRPr="00E05B0F">
        <w:rPr>
          <w:b/>
          <w:bCs/>
        </w:rPr>
        <w:t>:</w:t>
      </w:r>
      <w:r w:rsidRPr="00E05B0F">
        <w:t xml:space="preserve"> 00000010 </w:t>
      </w:r>
      <w:r w:rsidRPr="00E05B0F">
        <w:rPr>
          <w:rtl/>
        </w:rPr>
        <w:t>یعنی لامپ دوم روشن</w:t>
      </w:r>
    </w:p>
    <w:p w14:paraId="376113C1" w14:textId="77777777" w:rsidR="00E05B0F" w:rsidRPr="00E05B0F" w:rsidRDefault="00E05B0F" w:rsidP="00E05B0F">
      <w:pPr>
        <w:pStyle w:val="1stparagraph"/>
        <w:numPr>
          <w:ilvl w:val="0"/>
          <w:numId w:val="113"/>
        </w:numPr>
      </w:pPr>
      <w:r w:rsidRPr="00E05B0F">
        <w:rPr>
          <w:b/>
          <w:bCs/>
        </w:rPr>
        <w:t>...</w:t>
      </w:r>
      <w:r w:rsidRPr="00E05B0F">
        <w:t xml:space="preserve"> </w:t>
      </w:r>
      <w:r w:rsidRPr="00E05B0F">
        <w:rPr>
          <w:rtl/>
        </w:rPr>
        <w:t>وقتی به انتها رسید یعنی عدد صفر شد، دوباره آن را 0</w:t>
      </w:r>
      <w:r w:rsidRPr="00E05B0F">
        <w:t xml:space="preserve">x01 </w:t>
      </w:r>
      <w:proofErr w:type="spellStart"/>
      <w:r w:rsidRPr="00E05B0F">
        <w:rPr>
          <w:rtl/>
        </w:rPr>
        <w:t>می‌کنیم</w:t>
      </w:r>
      <w:proofErr w:type="spellEnd"/>
      <w:r w:rsidRPr="00E05B0F">
        <w:rPr>
          <w:rtl/>
        </w:rPr>
        <w:t xml:space="preserve"> تا چرخه تکرار شود</w:t>
      </w:r>
      <w:r w:rsidRPr="00E05B0F">
        <w:t>.</w:t>
      </w:r>
    </w:p>
    <w:p w14:paraId="223FB738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t>برنامه ۲: تشخیص عدد اول یا</w:t>
      </w:r>
      <w:r w:rsidRPr="00E05B0F">
        <w:rPr>
          <w:b/>
          <w:bCs/>
        </w:rPr>
        <w:t xml:space="preserve"> Prime Number</w:t>
      </w:r>
      <w:r w:rsidRPr="00E05B0F">
        <w:t xml:space="preserve"> </w:t>
      </w:r>
      <w:r w:rsidRPr="00E05B0F">
        <w:rPr>
          <w:rtl/>
        </w:rPr>
        <w:t xml:space="preserve">عدد اول عددی است که فقط بر خودش و ۱ </w:t>
      </w:r>
      <w:proofErr w:type="spellStart"/>
      <w:r w:rsidRPr="00E05B0F">
        <w:rPr>
          <w:rtl/>
        </w:rPr>
        <w:t>بخش‌پذیر</w:t>
      </w:r>
      <w:proofErr w:type="spellEnd"/>
      <w:r w:rsidRPr="00E05B0F">
        <w:rPr>
          <w:rtl/>
        </w:rPr>
        <w:t xml:space="preserve"> باشد. تابع</w:t>
      </w:r>
      <w:r w:rsidRPr="00E05B0F">
        <w:t xml:space="preserve"> </w:t>
      </w:r>
      <w:proofErr w:type="spellStart"/>
      <w:r w:rsidRPr="00E05B0F">
        <w:t>is_prime</w:t>
      </w:r>
      <w:proofErr w:type="spellEnd"/>
      <w:r w:rsidRPr="00E05B0F">
        <w:t xml:space="preserve"> </w:t>
      </w:r>
      <w:r w:rsidRPr="00E05B0F">
        <w:rPr>
          <w:rtl/>
        </w:rPr>
        <w:t xml:space="preserve">یک حلقه دارد که از ۲ شروع </w:t>
      </w:r>
      <w:proofErr w:type="spellStart"/>
      <w:r w:rsidRPr="00E05B0F">
        <w:rPr>
          <w:rtl/>
        </w:rPr>
        <w:t>می‌شود</w:t>
      </w:r>
      <w:proofErr w:type="spellEnd"/>
      <w:r w:rsidRPr="00E05B0F">
        <w:rPr>
          <w:rtl/>
        </w:rPr>
        <w:t xml:space="preserve"> و تا </w:t>
      </w:r>
      <w:proofErr w:type="spellStart"/>
      <w:r w:rsidRPr="00E05B0F">
        <w:rPr>
          <w:rtl/>
        </w:rPr>
        <w:t>جذر</w:t>
      </w:r>
      <w:proofErr w:type="spellEnd"/>
      <w:r w:rsidRPr="00E05B0F">
        <w:rPr>
          <w:rtl/>
        </w:rPr>
        <w:t xml:space="preserve"> آن عدد بالا </w:t>
      </w:r>
      <w:proofErr w:type="spellStart"/>
      <w:r w:rsidRPr="00E05B0F">
        <w:rPr>
          <w:rtl/>
        </w:rPr>
        <w:t>می‌رود</w:t>
      </w:r>
      <w:proofErr w:type="spellEnd"/>
      <w:r w:rsidRPr="00E05B0F">
        <w:t xml:space="preserve">. </w:t>
      </w:r>
      <w:r w:rsidRPr="00E05B0F">
        <w:rPr>
          <w:rtl/>
        </w:rPr>
        <w:t>اگر عدد ما مثلاً</w:t>
      </w:r>
      <w:r w:rsidRPr="00E05B0F">
        <w:t xml:space="preserve"> n </w:t>
      </w:r>
      <w:r w:rsidRPr="00E05B0F">
        <w:rPr>
          <w:rtl/>
        </w:rPr>
        <w:t xml:space="preserve">بر هر کدام از این </w:t>
      </w:r>
      <w:proofErr w:type="spellStart"/>
      <w:r w:rsidRPr="00E05B0F">
        <w:rPr>
          <w:rtl/>
        </w:rPr>
        <w:t>شمارنده‌ها</w:t>
      </w:r>
      <w:proofErr w:type="spellEnd"/>
      <w:r w:rsidRPr="00E05B0F">
        <w:rPr>
          <w:rtl/>
        </w:rPr>
        <w:t xml:space="preserve"> یعنی</w:t>
      </w:r>
      <w:r w:rsidRPr="00E05B0F">
        <w:t xml:space="preserve"> </w:t>
      </w:r>
      <w:proofErr w:type="spellStart"/>
      <w:r w:rsidRPr="00E05B0F">
        <w:t>i</w:t>
      </w:r>
      <w:proofErr w:type="spellEnd"/>
      <w:r w:rsidRPr="00E05B0F">
        <w:t xml:space="preserve"> </w:t>
      </w:r>
      <w:proofErr w:type="spellStart"/>
      <w:r w:rsidRPr="00E05B0F">
        <w:rPr>
          <w:rtl/>
        </w:rPr>
        <w:t>بخش‌پذیر</w:t>
      </w:r>
      <w:proofErr w:type="spellEnd"/>
      <w:r w:rsidRPr="00E05B0F">
        <w:rPr>
          <w:rtl/>
        </w:rPr>
        <w:t xml:space="preserve"> باشد و </w:t>
      </w:r>
      <w:proofErr w:type="spellStart"/>
      <w:r w:rsidRPr="00E05B0F">
        <w:rPr>
          <w:rtl/>
        </w:rPr>
        <w:t>باقی‌مانده</w:t>
      </w:r>
      <w:proofErr w:type="spellEnd"/>
      <w:r w:rsidRPr="00E05B0F">
        <w:rPr>
          <w:rtl/>
        </w:rPr>
        <w:t xml:space="preserve"> تقسیم صفر شود، یعنی عدد اول نیست و تابع عدد ۰ </w:t>
      </w:r>
      <w:proofErr w:type="spellStart"/>
      <w:r w:rsidRPr="00E05B0F">
        <w:rPr>
          <w:rtl/>
        </w:rPr>
        <w:t>برمی‌گرداند</w:t>
      </w:r>
      <w:proofErr w:type="spellEnd"/>
      <w:r w:rsidRPr="00E05B0F">
        <w:rPr>
          <w:rtl/>
        </w:rPr>
        <w:t xml:space="preserve">. اگر حلقه تمام شد و هیچ </w:t>
      </w:r>
      <w:proofErr w:type="spellStart"/>
      <w:r w:rsidRPr="00E05B0F">
        <w:rPr>
          <w:rtl/>
        </w:rPr>
        <w:t>مقسوم‌علیهی</w:t>
      </w:r>
      <w:proofErr w:type="spellEnd"/>
      <w:r w:rsidRPr="00E05B0F">
        <w:rPr>
          <w:rtl/>
        </w:rPr>
        <w:t xml:space="preserve"> پیدا نشد، عدد اول است</w:t>
      </w:r>
      <w:r w:rsidRPr="00E05B0F">
        <w:t>.</w:t>
      </w:r>
    </w:p>
    <w:p w14:paraId="0164AC99" w14:textId="77777777" w:rsidR="00E05B0F" w:rsidRPr="00E05B0F" w:rsidRDefault="00E05B0F" w:rsidP="00E05B0F">
      <w:pPr>
        <w:pStyle w:val="1stparagraph"/>
      </w:pPr>
      <w:r w:rsidRPr="00E05B0F">
        <w:rPr>
          <w:b/>
          <w:bCs/>
          <w:rtl/>
        </w:rPr>
        <w:lastRenderedPageBreak/>
        <w:t>نمایش عدد روی</w:t>
      </w:r>
      <w:r w:rsidRPr="00E05B0F">
        <w:rPr>
          <w:b/>
          <w:bCs/>
        </w:rPr>
        <w:t xml:space="preserve"> LCD:</w:t>
      </w:r>
      <w:r w:rsidRPr="00E05B0F">
        <w:t xml:space="preserve"> </w:t>
      </w:r>
      <w:r w:rsidRPr="00E05B0F">
        <w:rPr>
          <w:rtl/>
        </w:rPr>
        <w:t>چون تابع</w:t>
      </w:r>
      <w:r w:rsidRPr="00E05B0F">
        <w:t xml:space="preserve"> </w:t>
      </w:r>
      <w:proofErr w:type="spellStart"/>
      <w:r w:rsidRPr="00E05B0F">
        <w:t>sprintf</w:t>
      </w:r>
      <w:proofErr w:type="spellEnd"/>
      <w:r w:rsidRPr="00E05B0F">
        <w:t xml:space="preserve"> </w:t>
      </w:r>
      <w:r w:rsidRPr="00E05B0F">
        <w:rPr>
          <w:rtl/>
        </w:rPr>
        <w:t xml:space="preserve">حجم زیادی از حافظه را </w:t>
      </w:r>
      <w:proofErr w:type="spellStart"/>
      <w:r w:rsidRPr="00E05B0F">
        <w:rPr>
          <w:rtl/>
        </w:rPr>
        <w:t>می‌گیرد</w:t>
      </w:r>
      <w:proofErr w:type="spellEnd"/>
      <w:r w:rsidRPr="00E05B0F">
        <w:rPr>
          <w:rtl/>
        </w:rPr>
        <w:t>، ما در این بخش از روش تبدیل دستی استفاده کردیم</w:t>
      </w:r>
      <w:r w:rsidRPr="00E05B0F">
        <w:t>:</w:t>
      </w:r>
    </w:p>
    <w:p w14:paraId="0E3E277A" w14:textId="77777777" w:rsidR="00E05B0F" w:rsidRPr="00E05B0F" w:rsidRDefault="00E05B0F" w:rsidP="00E05B0F">
      <w:pPr>
        <w:pStyle w:val="1stparagraph"/>
        <w:numPr>
          <w:ilvl w:val="0"/>
          <w:numId w:val="114"/>
        </w:numPr>
      </w:pPr>
      <w:proofErr w:type="spellStart"/>
      <w:r w:rsidRPr="00E05B0F">
        <w:rPr>
          <w:rtl/>
        </w:rPr>
        <w:t>باقی‌مانده</w:t>
      </w:r>
      <w:proofErr w:type="spellEnd"/>
      <w:r w:rsidRPr="00E05B0F">
        <w:rPr>
          <w:rtl/>
        </w:rPr>
        <w:t xml:space="preserve"> عدد بر ۱۰ را </w:t>
      </w:r>
      <w:proofErr w:type="spellStart"/>
      <w:r w:rsidRPr="00E05B0F">
        <w:rPr>
          <w:rtl/>
        </w:rPr>
        <w:t>می‌گیریم</w:t>
      </w:r>
      <w:proofErr w:type="spellEnd"/>
      <w:r w:rsidRPr="00E05B0F">
        <w:rPr>
          <w:rtl/>
        </w:rPr>
        <w:t xml:space="preserve"> که رقم یکان بدست </w:t>
      </w:r>
      <w:proofErr w:type="spellStart"/>
      <w:r w:rsidRPr="00E05B0F">
        <w:rPr>
          <w:rtl/>
        </w:rPr>
        <w:t>می‌آید</w:t>
      </w:r>
      <w:proofErr w:type="spellEnd"/>
      <w:r w:rsidRPr="00E05B0F">
        <w:t>.</w:t>
      </w:r>
    </w:p>
    <w:p w14:paraId="017D2826" w14:textId="77777777" w:rsidR="00E05B0F" w:rsidRPr="00E05B0F" w:rsidRDefault="00E05B0F" w:rsidP="00E05B0F">
      <w:pPr>
        <w:pStyle w:val="1stparagraph"/>
        <w:numPr>
          <w:ilvl w:val="0"/>
          <w:numId w:val="114"/>
        </w:numPr>
      </w:pPr>
      <w:r w:rsidRPr="00E05B0F">
        <w:rPr>
          <w:rtl/>
        </w:rPr>
        <w:t xml:space="preserve">عدد را بر ۱۰ تقسیم </w:t>
      </w:r>
      <w:proofErr w:type="spellStart"/>
      <w:r w:rsidRPr="00E05B0F">
        <w:rPr>
          <w:rtl/>
        </w:rPr>
        <w:t>می‌کنیم</w:t>
      </w:r>
      <w:proofErr w:type="spellEnd"/>
      <w:r w:rsidRPr="00E05B0F">
        <w:rPr>
          <w:rtl/>
        </w:rPr>
        <w:t xml:space="preserve"> که یکان حذف </w:t>
      </w:r>
      <w:proofErr w:type="spellStart"/>
      <w:r w:rsidRPr="00E05B0F">
        <w:rPr>
          <w:rtl/>
        </w:rPr>
        <w:t>می‌شود</w:t>
      </w:r>
      <w:proofErr w:type="spellEnd"/>
      <w:r w:rsidRPr="00E05B0F">
        <w:t>.</w:t>
      </w:r>
    </w:p>
    <w:p w14:paraId="3979FAF5" w14:textId="77777777" w:rsidR="00E05B0F" w:rsidRDefault="00E05B0F" w:rsidP="00E05B0F">
      <w:pPr>
        <w:pStyle w:val="1stparagraph"/>
        <w:numPr>
          <w:ilvl w:val="0"/>
          <w:numId w:val="114"/>
        </w:numPr>
      </w:pPr>
      <w:r w:rsidRPr="00E05B0F">
        <w:rPr>
          <w:rtl/>
        </w:rPr>
        <w:t xml:space="preserve">این کار را تکرار </w:t>
      </w:r>
      <w:proofErr w:type="spellStart"/>
      <w:r w:rsidRPr="00E05B0F">
        <w:rPr>
          <w:rtl/>
        </w:rPr>
        <w:t>می‌کنیم</w:t>
      </w:r>
      <w:proofErr w:type="spellEnd"/>
      <w:r w:rsidRPr="00E05B0F">
        <w:rPr>
          <w:rtl/>
        </w:rPr>
        <w:t xml:space="preserve"> تا تمام ارقام جدا شوند و </w:t>
      </w:r>
      <w:proofErr w:type="spellStart"/>
      <w:r w:rsidRPr="00E05B0F">
        <w:rPr>
          <w:rtl/>
        </w:rPr>
        <w:t>آن‌ها</w:t>
      </w:r>
      <w:proofErr w:type="spellEnd"/>
      <w:r w:rsidRPr="00E05B0F">
        <w:rPr>
          <w:rtl/>
        </w:rPr>
        <w:t xml:space="preserve"> را روی</w:t>
      </w:r>
      <w:r w:rsidRPr="00E05B0F">
        <w:t xml:space="preserve"> LCD </w:t>
      </w:r>
      <w:r w:rsidRPr="00E05B0F">
        <w:rPr>
          <w:rtl/>
        </w:rPr>
        <w:t xml:space="preserve">چاپ </w:t>
      </w:r>
      <w:proofErr w:type="spellStart"/>
      <w:r w:rsidRPr="00E05B0F">
        <w:rPr>
          <w:rtl/>
        </w:rPr>
        <w:t>می‌کنیم</w:t>
      </w:r>
      <w:proofErr w:type="spellEnd"/>
      <w:r w:rsidRPr="00E05B0F">
        <w:t>.</w:t>
      </w:r>
    </w:p>
    <w:p w14:paraId="1217C52E" w14:textId="77777777" w:rsidR="00E05B0F" w:rsidRPr="00E05B0F" w:rsidRDefault="00E05B0F" w:rsidP="00E05B0F">
      <w:pPr>
        <w:pStyle w:val="1stparagraph"/>
      </w:pPr>
    </w:p>
    <w:p w14:paraId="179D4D3B" w14:textId="77777777" w:rsidR="00E05B0F" w:rsidRPr="00E05B0F" w:rsidRDefault="00E05B0F" w:rsidP="00E05B0F">
      <w:pPr>
        <w:pStyle w:val="1stparagraph"/>
      </w:pPr>
      <w:proofErr w:type="spellStart"/>
      <w:r w:rsidRPr="00E05B0F">
        <w:rPr>
          <w:b/>
          <w:bCs/>
          <w:rtl/>
        </w:rPr>
        <w:t>نتیجه‌گیری</w:t>
      </w:r>
      <w:proofErr w:type="spellEnd"/>
      <w:r w:rsidRPr="00E05B0F">
        <w:rPr>
          <w:b/>
          <w:bCs/>
          <w:rtl/>
        </w:rPr>
        <w:t xml:space="preserve"> نهایی</w:t>
      </w:r>
      <w:r w:rsidRPr="00E05B0F">
        <w:rPr>
          <w:b/>
          <w:bCs/>
        </w:rPr>
        <w:t>:</w:t>
      </w:r>
      <w:r w:rsidRPr="00E05B0F">
        <w:t xml:space="preserve"> </w:t>
      </w:r>
      <w:r w:rsidRPr="00E05B0F">
        <w:rPr>
          <w:rtl/>
        </w:rPr>
        <w:t>این پروژه عصاره تمام چیزهایی بود که یاد گرفتیم</w:t>
      </w:r>
      <w:r w:rsidRPr="00E05B0F">
        <w:t>:</w:t>
      </w:r>
    </w:p>
    <w:p w14:paraId="08A88AF5" w14:textId="77777777" w:rsidR="00E05B0F" w:rsidRPr="00E05B0F" w:rsidRDefault="00E05B0F" w:rsidP="00E05B0F">
      <w:pPr>
        <w:pStyle w:val="1stparagraph"/>
        <w:numPr>
          <w:ilvl w:val="0"/>
          <w:numId w:val="115"/>
        </w:numPr>
      </w:pPr>
      <w:r w:rsidRPr="00E05B0F">
        <w:rPr>
          <w:rtl/>
        </w:rPr>
        <w:t xml:space="preserve">مدیریت </w:t>
      </w:r>
      <w:proofErr w:type="spellStart"/>
      <w:r w:rsidRPr="00E05B0F">
        <w:rPr>
          <w:rtl/>
        </w:rPr>
        <w:t>پورت‌ها</w:t>
      </w:r>
      <w:proofErr w:type="spellEnd"/>
      <w:r w:rsidRPr="00E05B0F">
        <w:rPr>
          <w:rtl/>
        </w:rPr>
        <w:t xml:space="preserve"> مانند</w:t>
      </w:r>
      <w:r w:rsidRPr="00E05B0F">
        <w:t xml:space="preserve"> DDR </w:t>
      </w:r>
      <w:r w:rsidRPr="00E05B0F">
        <w:rPr>
          <w:rtl/>
        </w:rPr>
        <w:t>و</w:t>
      </w:r>
      <w:r w:rsidRPr="00E05B0F">
        <w:t xml:space="preserve"> PORT </w:t>
      </w:r>
      <w:r w:rsidRPr="00E05B0F">
        <w:rPr>
          <w:rtl/>
        </w:rPr>
        <w:t>و</w:t>
      </w:r>
      <w:r w:rsidRPr="00E05B0F">
        <w:t xml:space="preserve"> PIN</w:t>
      </w:r>
    </w:p>
    <w:p w14:paraId="44E78729" w14:textId="77777777" w:rsidR="00E05B0F" w:rsidRPr="00E05B0F" w:rsidRDefault="00E05B0F" w:rsidP="00E05B0F">
      <w:pPr>
        <w:pStyle w:val="1stparagraph"/>
        <w:numPr>
          <w:ilvl w:val="0"/>
          <w:numId w:val="115"/>
        </w:numPr>
      </w:pPr>
      <w:proofErr w:type="spellStart"/>
      <w:r w:rsidRPr="00E05B0F">
        <w:rPr>
          <w:rtl/>
        </w:rPr>
        <w:t>زمان‌بندی</w:t>
      </w:r>
      <w:proofErr w:type="spellEnd"/>
      <w:r w:rsidRPr="00E05B0F">
        <w:rPr>
          <w:rtl/>
        </w:rPr>
        <w:t xml:space="preserve"> یا</w:t>
      </w:r>
      <w:r w:rsidRPr="00E05B0F">
        <w:t xml:space="preserve"> Delay</w:t>
      </w:r>
    </w:p>
    <w:p w14:paraId="0139058B" w14:textId="77777777" w:rsidR="00E05B0F" w:rsidRPr="00E05B0F" w:rsidRDefault="00E05B0F" w:rsidP="00E05B0F">
      <w:pPr>
        <w:pStyle w:val="1stparagraph"/>
        <w:numPr>
          <w:ilvl w:val="0"/>
          <w:numId w:val="115"/>
        </w:numPr>
      </w:pPr>
      <w:r w:rsidRPr="00E05B0F">
        <w:rPr>
          <w:rtl/>
        </w:rPr>
        <w:t>کار با</w:t>
      </w:r>
      <w:r w:rsidRPr="00E05B0F">
        <w:t xml:space="preserve"> LCD </w:t>
      </w:r>
      <w:r w:rsidRPr="00E05B0F">
        <w:rPr>
          <w:rtl/>
        </w:rPr>
        <w:t>یا نمایشگر</w:t>
      </w:r>
    </w:p>
    <w:p w14:paraId="471893AD" w14:textId="2ECDDB59" w:rsidR="00D43284" w:rsidRDefault="00E05B0F" w:rsidP="00E05B0F">
      <w:pPr>
        <w:pStyle w:val="1stparagraph"/>
        <w:numPr>
          <w:ilvl w:val="0"/>
          <w:numId w:val="115"/>
        </w:numPr>
      </w:pPr>
      <w:proofErr w:type="spellStart"/>
      <w:r w:rsidRPr="00E05B0F">
        <w:rPr>
          <w:rtl/>
        </w:rPr>
        <w:t>الگوریتم‌نویسی</w:t>
      </w:r>
      <w:proofErr w:type="spellEnd"/>
      <w:r w:rsidRPr="00E05B0F">
        <w:rPr>
          <w:rtl/>
        </w:rPr>
        <w:t xml:space="preserve"> مانند </w:t>
      </w:r>
      <w:proofErr w:type="spellStart"/>
      <w:r w:rsidRPr="00E05B0F">
        <w:rPr>
          <w:rtl/>
        </w:rPr>
        <w:t>حلقه‌های</w:t>
      </w:r>
      <w:proofErr w:type="spellEnd"/>
      <w:r w:rsidRPr="00E05B0F">
        <w:rPr>
          <w:rtl/>
        </w:rPr>
        <w:t xml:space="preserve"> تو در تو برای </w:t>
      </w:r>
      <w:proofErr w:type="spellStart"/>
      <w:r w:rsidRPr="00E05B0F">
        <w:rPr>
          <w:rtl/>
        </w:rPr>
        <w:t>کیپد</w:t>
      </w:r>
      <w:proofErr w:type="spellEnd"/>
      <w:r w:rsidRPr="00E05B0F">
        <w:rPr>
          <w:rtl/>
        </w:rPr>
        <w:t xml:space="preserve"> و ریاضیات</w:t>
      </w:r>
      <w:r w:rsidR="00D43284">
        <w:br w:type="page"/>
      </w:r>
    </w:p>
    <w:p w14:paraId="2A64AF70" w14:textId="77777777" w:rsidR="00E05B0F" w:rsidRDefault="00E05B0F" w:rsidP="00D43284">
      <w:pPr>
        <w:pStyle w:val="1stparagraph"/>
        <w:ind w:left="720"/>
      </w:pPr>
    </w:p>
    <w:p w14:paraId="4D52C02B" w14:textId="77777777" w:rsidR="00C07900" w:rsidRPr="00C07900" w:rsidRDefault="00C07900" w:rsidP="001305B2">
      <w:pPr>
        <w:pStyle w:val="Heading1"/>
      </w:pPr>
      <w:bookmarkStart w:id="57" w:name="_Toc218347199"/>
      <w:r w:rsidRPr="00C07900">
        <w:rPr>
          <w:rtl/>
        </w:rPr>
        <w:t xml:space="preserve">فصل ۱۲: دمیدن روح در کالبد؛ </w:t>
      </w:r>
      <w:proofErr w:type="spellStart"/>
      <w:r w:rsidRPr="00C07900">
        <w:rPr>
          <w:rtl/>
        </w:rPr>
        <w:t>پروگرم</w:t>
      </w:r>
      <w:proofErr w:type="spellEnd"/>
      <w:r w:rsidRPr="00C07900">
        <w:rPr>
          <w:rtl/>
        </w:rPr>
        <w:t xml:space="preserve"> کردن و نکات اجرایی</w:t>
      </w:r>
      <w:bookmarkEnd w:id="57"/>
    </w:p>
    <w:p w14:paraId="7AA319C5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تا این لحظه، تمام </w:t>
      </w:r>
      <w:proofErr w:type="spellStart"/>
      <w:r w:rsidRPr="00C07900">
        <w:rPr>
          <w:rtl/>
        </w:rPr>
        <w:t>کدهای</w:t>
      </w:r>
      <w:proofErr w:type="spellEnd"/>
      <w:r w:rsidRPr="00C07900">
        <w:rPr>
          <w:rtl/>
        </w:rPr>
        <w:t xml:space="preserve"> ما فقط در دنیای </w:t>
      </w:r>
      <w:proofErr w:type="spellStart"/>
      <w:r w:rsidRPr="00C07900">
        <w:rPr>
          <w:rtl/>
        </w:rPr>
        <w:t>شبیه‌سازی</w:t>
      </w:r>
      <w:proofErr w:type="spellEnd"/>
      <w:r w:rsidRPr="00C07900">
        <w:rPr>
          <w:rtl/>
        </w:rPr>
        <w:t xml:space="preserve"> (</w:t>
      </w:r>
      <w:proofErr w:type="spellStart"/>
      <w:r w:rsidRPr="00C07900">
        <w:rPr>
          <w:rtl/>
        </w:rPr>
        <w:t>پروتئوس</w:t>
      </w:r>
      <w:proofErr w:type="spellEnd"/>
      <w:r w:rsidRPr="00C07900">
        <w:rPr>
          <w:rtl/>
        </w:rPr>
        <w:t xml:space="preserve">) زنده بودند. اما لذت واقعی الکترونیک زمانی است که کد را روی یک </w:t>
      </w:r>
      <w:proofErr w:type="spellStart"/>
      <w:r w:rsidRPr="00C07900">
        <w:rPr>
          <w:rtl/>
        </w:rPr>
        <w:t>چیپ</w:t>
      </w:r>
      <w:proofErr w:type="spellEnd"/>
      <w:r w:rsidRPr="00C07900">
        <w:rPr>
          <w:rtl/>
        </w:rPr>
        <w:t xml:space="preserve"> واقعی بریزید، آن را لمس کنید و </w:t>
      </w:r>
      <w:proofErr w:type="spellStart"/>
      <w:r w:rsidRPr="00C07900">
        <w:rPr>
          <w:rtl/>
        </w:rPr>
        <w:t>عملکردش</w:t>
      </w:r>
      <w:proofErr w:type="spellEnd"/>
      <w:r w:rsidRPr="00C07900">
        <w:rPr>
          <w:rtl/>
        </w:rPr>
        <w:t xml:space="preserve"> را ببینید</w:t>
      </w:r>
      <w:r w:rsidRPr="00C07900">
        <w:t>.</w:t>
      </w:r>
    </w:p>
    <w:p w14:paraId="5E2086D6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در این فصل یاد </w:t>
      </w:r>
      <w:proofErr w:type="spellStart"/>
      <w:r w:rsidRPr="00C07900">
        <w:rPr>
          <w:rtl/>
        </w:rPr>
        <w:t>می‌گیریم</w:t>
      </w:r>
      <w:proofErr w:type="spellEnd"/>
      <w:r w:rsidRPr="00C07900">
        <w:rPr>
          <w:rtl/>
        </w:rPr>
        <w:t xml:space="preserve"> چگونه فایل ساخته شده در کامپیوتر را به حافظه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منتقل کنیم</w:t>
      </w:r>
      <w:r w:rsidRPr="00C07900">
        <w:t>.</w:t>
      </w:r>
    </w:p>
    <w:p w14:paraId="20E1ABB7" w14:textId="77777777" w:rsidR="00C07900" w:rsidRPr="00C07900" w:rsidRDefault="00C07900" w:rsidP="001305B2">
      <w:pPr>
        <w:pStyle w:val="Heading2"/>
      </w:pPr>
      <w:bookmarkStart w:id="58" w:name="_Toc218347200"/>
      <w:r w:rsidRPr="00C07900">
        <w:rPr>
          <w:rtl/>
        </w:rPr>
        <w:t>بخش اول: معرفی ابزار انتقال (</w:t>
      </w:r>
      <w:proofErr w:type="spellStart"/>
      <w:r w:rsidRPr="00C07900">
        <w:rPr>
          <w:rtl/>
        </w:rPr>
        <w:t>پروگرامر</w:t>
      </w:r>
      <w:proofErr w:type="spellEnd"/>
      <w:r w:rsidRPr="00C07900">
        <w:rPr>
          <w:rtl/>
        </w:rPr>
        <w:t>)</w:t>
      </w:r>
      <w:bookmarkEnd w:id="58"/>
    </w:p>
    <w:p w14:paraId="0C855B82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برای انتقال فایل </w:t>
      </w:r>
      <w:r w:rsidRPr="00C07900">
        <w:t xml:space="preserve">hex. </w:t>
      </w:r>
      <w:r w:rsidRPr="00C07900">
        <w:rPr>
          <w:rtl/>
        </w:rPr>
        <w:t xml:space="preserve">از کامپیوتر به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، به یک واسط </w:t>
      </w:r>
      <w:proofErr w:type="spellStart"/>
      <w:r w:rsidRPr="00C07900">
        <w:rPr>
          <w:rtl/>
        </w:rPr>
        <w:t>سخت‌افزاری</w:t>
      </w:r>
      <w:proofErr w:type="spellEnd"/>
      <w:r w:rsidRPr="00C07900">
        <w:rPr>
          <w:rtl/>
        </w:rPr>
        <w:t xml:space="preserve"> به نام </w:t>
      </w:r>
      <w:proofErr w:type="spellStart"/>
      <w:r w:rsidRPr="00C07900">
        <w:rPr>
          <w:b/>
          <w:bCs/>
          <w:rtl/>
        </w:rPr>
        <w:t>پروگرامر</w:t>
      </w:r>
      <w:proofErr w:type="spellEnd"/>
      <w:r w:rsidRPr="00C07900">
        <w:rPr>
          <w:b/>
          <w:bCs/>
        </w:rPr>
        <w:t xml:space="preserve"> (Programmer)</w:t>
      </w:r>
      <w:r w:rsidRPr="00C07900">
        <w:t xml:space="preserve"> </w:t>
      </w:r>
      <w:r w:rsidRPr="00C07900">
        <w:rPr>
          <w:rtl/>
        </w:rPr>
        <w:t xml:space="preserve">نیاز داریم. در اینجا دو مدل معروف را بررسی </w:t>
      </w:r>
      <w:proofErr w:type="spellStart"/>
      <w:r w:rsidRPr="00C07900">
        <w:rPr>
          <w:rtl/>
        </w:rPr>
        <w:t>می‌کنیم</w:t>
      </w:r>
      <w:proofErr w:type="spellEnd"/>
      <w:r w:rsidRPr="00C07900">
        <w:t>:</w:t>
      </w:r>
    </w:p>
    <w:p w14:paraId="73143D66" w14:textId="41F08467" w:rsidR="00C07900" w:rsidRPr="00C07900" w:rsidRDefault="00C07900" w:rsidP="00C07900">
      <w:pPr>
        <w:pStyle w:val="1stparagraph"/>
        <w:rPr>
          <w:b/>
          <w:bCs/>
        </w:rPr>
      </w:pPr>
      <w:r w:rsidRPr="00C07900">
        <w:rPr>
          <w:b/>
          <w:bCs/>
          <w:rtl/>
        </w:rPr>
        <w:t>۱</w:t>
      </w:r>
      <w:r w:rsidRPr="00C07900">
        <w:rPr>
          <w:b/>
          <w:bCs/>
        </w:rPr>
        <w:t xml:space="preserve">. </w:t>
      </w:r>
      <w:proofErr w:type="spellStart"/>
      <w:r w:rsidRPr="00C07900">
        <w:rPr>
          <w:b/>
          <w:bCs/>
          <w:rtl/>
        </w:rPr>
        <w:t>پروگرامر</w:t>
      </w:r>
      <w:proofErr w:type="spellEnd"/>
      <w:r w:rsidRPr="00C07900">
        <w:rPr>
          <w:b/>
          <w:bCs/>
        </w:rPr>
        <w:t xml:space="preserve"> </w:t>
      </w:r>
      <w:proofErr w:type="spellStart"/>
      <w:r w:rsidRPr="00C07900">
        <w:rPr>
          <w:b/>
          <w:bCs/>
        </w:rPr>
        <w:t>USBasp</w:t>
      </w:r>
      <w:proofErr w:type="spellEnd"/>
      <w:r w:rsidRPr="00C07900">
        <w:rPr>
          <w:b/>
          <w:bCs/>
        </w:rPr>
        <w:t xml:space="preserve"> </w:t>
      </w:r>
      <w:r w:rsidRPr="00C07900">
        <w:rPr>
          <w:b/>
          <w:bCs/>
          <w:rtl/>
        </w:rPr>
        <w:t>محبوب جهانی و ارزان</w:t>
      </w:r>
    </w:p>
    <w:p w14:paraId="6A847494" w14:textId="77777777" w:rsidR="00C07900" w:rsidRPr="00C07900" w:rsidRDefault="00C07900" w:rsidP="00C07900">
      <w:pPr>
        <w:pStyle w:val="1stparagraph"/>
      </w:pPr>
      <w:r w:rsidRPr="00C07900">
        <w:rPr>
          <w:rtl/>
        </w:rPr>
        <w:t>این مدل یک استاندارد جهانی برای</w:t>
      </w:r>
      <w:r w:rsidRPr="00C07900">
        <w:t xml:space="preserve"> AVR </w:t>
      </w:r>
      <w:r w:rsidRPr="00C07900">
        <w:rPr>
          <w:rtl/>
        </w:rPr>
        <w:t>است. ارزان، کوچک و ساده است</w:t>
      </w:r>
      <w:r w:rsidRPr="00C07900">
        <w:t>.</w:t>
      </w:r>
    </w:p>
    <w:p w14:paraId="76793BC9" w14:textId="77777777" w:rsidR="00C07900" w:rsidRPr="00C07900" w:rsidRDefault="00C07900" w:rsidP="00C07900">
      <w:pPr>
        <w:pStyle w:val="1stparagraph"/>
        <w:numPr>
          <w:ilvl w:val="0"/>
          <w:numId w:val="116"/>
        </w:numPr>
      </w:pPr>
      <w:r w:rsidRPr="00C07900">
        <w:rPr>
          <w:b/>
          <w:bCs/>
          <w:rtl/>
        </w:rPr>
        <w:t>مزیت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 xml:space="preserve">قیمت بسیار مناسب و یادگیری نحوه </w:t>
      </w:r>
      <w:proofErr w:type="spellStart"/>
      <w:r w:rsidRPr="00C07900">
        <w:rPr>
          <w:rtl/>
        </w:rPr>
        <w:t>سیم‌کشی</w:t>
      </w:r>
      <w:proofErr w:type="spellEnd"/>
      <w:r w:rsidRPr="00C07900">
        <w:t xml:space="preserve"> ISP.</w:t>
      </w:r>
    </w:p>
    <w:p w14:paraId="23F78F0C" w14:textId="77777777" w:rsidR="00C07900" w:rsidRPr="00C07900" w:rsidRDefault="00C07900" w:rsidP="00C07900">
      <w:pPr>
        <w:pStyle w:val="1stparagraph"/>
        <w:numPr>
          <w:ilvl w:val="0"/>
          <w:numId w:val="116"/>
        </w:numPr>
      </w:pPr>
      <w:r w:rsidRPr="00C07900">
        <w:rPr>
          <w:b/>
          <w:bCs/>
          <w:rtl/>
        </w:rPr>
        <w:t>عیب</w:t>
      </w:r>
      <w:r w:rsidRPr="00C07900">
        <w:rPr>
          <w:b/>
          <w:bCs/>
        </w:rPr>
        <w:t>:</w:t>
      </w:r>
      <w:r w:rsidRPr="00C07900">
        <w:t xml:space="preserve"> </w:t>
      </w:r>
      <w:proofErr w:type="spellStart"/>
      <w:r w:rsidRPr="00C07900">
        <w:rPr>
          <w:rtl/>
        </w:rPr>
        <w:t>درایور</w:t>
      </w:r>
      <w:proofErr w:type="spellEnd"/>
      <w:r w:rsidRPr="00C07900">
        <w:rPr>
          <w:rtl/>
        </w:rPr>
        <w:t xml:space="preserve"> آن در ویندوز ۱۰ و ۱۱ گاهی به سختی نصب </w:t>
      </w:r>
      <w:proofErr w:type="spellStart"/>
      <w:r w:rsidRPr="00C07900">
        <w:rPr>
          <w:rtl/>
        </w:rPr>
        <w:t>می‌شود</w:t>
      </w:r>
      <w:proofErr w:type="spellEnd"/>
      <w:r w:rsidRPr="00C07900">
        <w:rPr>
          <w:rtl/>
        </w:rPr>
        <w:t xml:space="preserve"> و </w:t>
      </w:r>
      <w:proofErr w:type="spellStart"/>
      <w:r w:rsidRPr="00C07900">
        <w:rPr>
          <w:rtl/>
        </w:rPr>
        <w:t>سوکت</w:t>
      </w:r>
      <w:proofErr w:type="spellEnd"/>
      <w:r w:rsidRPr="00C07900">
        <w:rPr>
          <w:rtl/>
        </w:rPr>
        <w:t xml:space="preserve"> برای قرار دادن مستقیم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ندارد (باید </w:t>
      </w:r>
      <w:proofErr w:type="spellStart"/>
      <w:r w:rsidRPr="00C07900">
        <w:rPr>
          <w:rtl/>
        </w:rPr>
        <w:t>سیم‌کشی</w:t>
      </w:r>
      <w:proofErr w:type="spellEnd"/>
      <w:r w:rsidRPr="00C07900">
        <w:rPr>
          <w:rtl/>
        </w:rPr>
        <w:t xml:space="preserve"> کنید)</w:t>
      </w:r>
      <w:r w:rsidRPr="00C07900">
        <w:t>.</w:t>
      </w:r>
    </w:p>
    <w:p w14:paraId="6B37911B" w14:textId="77777777" w:rsidR="00C07900" w:rsidRPr="00C07900" w:rsidRDefault="00C07900" w:rsidP="00C07900">
      <w:pPr>
        <w:pStyle w:val="1stparagraph"/>
        <w:numPr>
          <w:ilvl w:val="0"/>
          <w:numId w:val="116"/>
        </w:numPr>
      </w:pPr>
      <w:proofErr w:type="spellStart"/>
      <w:r w:rsidRPr="00C07900">
        <w:rPr>
          <w:b/>
          <w:bCs/>
          <w:rtl/>
        </w:rPr>
        <w:t>نرم‌افزار</w:t>
      </w:r>
      <w:proofErr w:type="spellEnd"/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 xml:space="preserve">معمولاً با </w:t>
      </w:r>
      <w:proofErr w:type="spellStart"/>
      <w:r w:rsidRPr="00C07900">
        <w:rPr>
          <w:rtl/>
        </w:rPr>
        <w:t>نرم‌افزار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b/>
          <w:bCs/>
        </w:rPr>
        <w:t>ProgISP</w:t>
      </w:r>
      <w:proofErr w:type="spellEnd"/>
      <w:r w:rsidRPr="00C07900">
        <w:t xml:space="preserve"> </w:t>
      </w:r>
      <w:r w:rsidRPr="00C07900">
        <w:rPr>
          <w:rtl/>
        </w:rPr>
        <w:t xml:space="preserve">کار </w:t>
      </w:r>
      <w:proofErr w:type="spellStart"/>
      <w:r w:rsidRPr="00C07900">
        <w:rPr>
          <w:rtl/>
        </w:rPr>
        <w:t>می‌کند</w:t>
      </w:r>
      <w:proofErr w:type="spellEnd"/>
      <w:r w:rsidRPr="00C07900">
        <w:t>.</w:t>
      </w:r>
    </w:p>
    <w:p w14:paraId="4DC6992A" w14:textId="00DEFD3A" w:rsidR="00C07900" w:rsidRPr="00C07900" w:rsidRDefault="00C07900" w:rsidP="00C07900">
      <w:pPr>
        <w:pStyle w:val="1stparagraph"/>
        <w:rPr>
          <w:b/>
          <w:bCs/>
        </w:rPr>
      </w:pPr>
      <w:r w:rsidRPr="00C07900">
        <w:rPr>
          <w:b/>
          <w:bCs/>
          <w:rtl/>
        </w:rPr>
        <w:lastRenderedPageBreak/>
        <w:t>۲</w:t>
      </w:r>
      <w:r w:rsidRPr="00C07900">
        <w:rPr>
          <w:b/>
          <w:bCs/>
        </w:rPr>
        <w:t xml:space="preserve">. </w:t>
      </w:r>
      <w:proofErr w:type="spellStart"/>
      <w:r w:rsidRPr="00C07900">
        <w:rPr>
          <w:b/>
          <w:bCs/>
          <w:rtl/>
        </w:rPr>
        <w:t>پروگرامر</w:t>
      </w:r>
      <w:proofErr w:type="spellEnd"/>
      <w:r w:rsidRPr="00C07900">
        <w:rPr>
          <w:b/>
          <w:bCs/>
          <w:rtl/>
        </w:rPr>
        <w:t xml:space="preserve"> هوشمند </w:t>
      </w:r>
      <w:proofErr w:type="spellStart"/>
      <w:r w:rsidRPr="00C07900">
        <w:rPr>
          <w:b/>
          <w:bCs/>
          <w:rtl/>
        </w:rPr>
        <w:t>هاتل</w:t>
      </w:r>
      <w:proofErr w:type="spellEnd"/>
      <w:r w:rsidRPr="00C07900">
        <w:rPr>
          <w:b/>
          <w:bCs/>
        </w:rPr>
        <w:t xml:space="preserve"> (</w:t>
      </w:r>
      <w:proofErr w:type="spellStart"/>
      <w:r w:rsidRPr="00C07900">
        <w:rPr>
          <w:b/>
          <w:bCs/>
        </w:rPr>
        <w:t>Hatel</w:t>
      </w:r>
      <w:proofErr w:type="spellEnd"/>
      <w:r w:rsidRPr="00C07900">
        <w:rPr>
          <w:b/>
          <w:bCs/>
        </w:rPr>
        <w:t xml:space="preserve">) </w:t>
      </w:r>
      <w:r w:rsidRPr="00C07900">
        <w:rPr>
          <w:b/>
          <w:bCs/>
          <w:rtl/>
        </w:rPr>
        <w:t xml:space="preserve">محبوب </w:t>
      </w:r>
      <w:proofErr w:type="spellStart"/>
      <w:r w:rsidRPr="00C07900">
        <w:rPr>
          <w:b/>
          <w:bCs/>
          <w:rtl/>
        </w:rPr>
        <w:t>حرفه‌ای‌ها</w:t>
      </w:r>
      <w:proofErr w:type="spellEnd"/>
      <w:r w:rsidRPr="00C07900">
        <w:rPr>
          <w:b/>
          <w:bCs/>
          <w:rtl/>
        </w:rPr>
        <w:t xml:space="preserve"> در ایران</w:t>
      </w:r>
    </w:p>
    <w:p w14:paraId="56EED0E0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این یک محصول ایرانی بسیار </w:t>
      </w:r>
      <w:proofErr w:type="spellStart"/>
      <w:r w:rsidRPr="00C07900">
        <w:rPr>
          <w:rtl/>
        </w:rPr>
        <w:t>باکیفیت</w:t>
      </w:r>
      <w:proofErr w:type="spellEnd"/>
      <w:r w:rsidRPr="00C07900">
        <w:rPr>
          <w:rtl/>
        </w:rPr>
        <w:t xml:space="preserve"> است که بسیاری از دردسرهای </w:t>
      </w:r>
      <w:proofErr w:type="spellStart"/>
      <w:r w:rsidRPr="00C07900">
        <w:rPr>
          <w:rtl/>
        </w:rPr>
        <w:t>مدل‌های</w:t>
      </w:r>
      <w:proofErr w:type="spellEnd"/>
      <w:r w:rsidRPr="00C07900">
        <w:rPr>
          <w:rtl/>
        </w:rPr>
        <w:t xml:space="preserve"> چینی را حل کرده است</w:t>
      </w:r>
      <w:r w:rsidRPr="00C07900">
        <w:t>.</w:t>
      </w:r>
    </w:p>
    <w:p w14:paraId="22CFFB71" w14:textId="77777777" w:rsidR="00C07900" w:rsidRPr="00C07900" w:rsidRDefault="00C07900" w:rsidP="00C07900">
      <w:pPr>
        <w:pStyle w:val="1stparagraph"/>
        <w:numPr>
          <w:ilvl w:val="0"/>
          <w:numId w:val="117"/>
        </w:numPr>
      </w:pPr>
      <w:r w:rsidRPr="00C07900">
        <w:rPr>
          <w:b/>
          <w:bCs/>
          <w:rtl/>
        </w:rPr>
        <w:t>مزیت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 xml:space="preserve">نصب </w:t>
      </w:r>
      <w:proofErr w:type="spellStart"/>
      <w:r w:rsidRPr="00C07900">
        <w:rPr>
          <w:rtl/>
        </w:rPr>
        <w:t>درایور</w:t>
      </w:r>
      <w:proofErr w:type="spellEnd"/>
      <w:r w:rsidRPr="00C07900">
        <w:rPr>
          <w:rtl/>
        </w:rPr>
        <w:t xml:space="preserve"> بسیار آسان، دارای </w:t>
      </w:r>
      <w:proofErr w:type="spellStart"/>
      <w:r w:rsidRPr="00C07900">
        <w:rPr>
          <w:b/>
          <w:bCs/>
          <w:rtl/>
        </w:rPr>
        <w:t>سوکت</w:t>
      </w:r>
      <w:proofErr w:type="spellEnd"/>
      <w:r w:rsidRPr="00C07900">
        <w:rPr>
          <w:b/>
          <w:bCs/>
        </w:rPr>
        <w:t xml:space="preserve"> ZIF</w:t>
      </w:r>
      <w:r w:rsidRPr="00C07900">
        <w:t xml:space="preserve"> </w:t>
      </w:r>
      <w:r w:rsidRPr="00C07900">
        <w:rPr>
          <w:rtl/>
        </w:rPr>
        <w:t>(</w:t>
      </w:r>
      <w:proofErr w:type="spellStart"/>
      <w:r w:rsidRPr="00C07900">
        <w:rPr>
          <w:rtl/>
        </w:rPr>
        <w:t>سوکت</w:t>
      </w:r>
      <w:proofErr w:type="spellEnd"/>
      <w:r w:rsidRPr="00C07900">
        <w:rPr>
          <w:rtl/>
        </w:rPr>
        <w:t xml:space="preserve"> سبز رنگ که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مستقیم داخلش قرار </w:t>
      </w:r>
      <w:proofErr w:type="spellStart"/>
      <w:r w:rsidRPr="00C07900">
        <w:rPr>
          <w:rtl/>
        </w:rPr>
        <w:t>می‌گیرد</w:t>
      </w:r>
      <w:proofErr w:type="spellEnd"/>
      <w:r w:rsidRPr="00C07900">
        <w:rPr>
          <w:rtl/>
        </w:rPr>
        <w:t xml:space="preserve">) و قابلیت تولید کلاک </w:t>
      </w:r>
      <w:proofErr w:type="spellStart"/>
      <w:r w:rsidRPr="00C07900">
        <w:rPr>
          <w:rtl/>
        </w:rPr>
        <w:t>نجات‌دهنده</w:t>
      </w:r>
      <w:proofErr w:type="spellEnd"/>
      <w:r w:rsidRPr="00C07900">
        <w:rPr>
          <w:rtl/>
        </w:rPr>
        <w:t xml:space="preserve"> (برای وقتی که </w:t>
      </w:r>
      <w:proofErr w:type="spellStart"/>
      <w:r w:rsidRPr="00C07900">
        <w:rPr>
          <w:rtl/>
        </w:rPr>
        <w:t>فیوزبیت</w:t>
      </w:r>
      <w:proofErr w:type="spellEnd"/>
      <w:r w:rsidRPr="00C07900">
        <w:rPr>
          <w:rtl/>
        </w:rPr>
        <w:t xml:space="preserve"> اشتباه تنظیم شده)</w:t>
      </w:r>
      <w:r w:rsidRPr="00C07900">
        <w:t>.</w:t>
      </w:r>
    </w:p>
    <w:p w14:paraId="1FEDDE44" w14:textId="1CE420E7" w:rsidR="00C07900" w:rsidRPr="00C07900" w:rsidRDefault="00C07900" w:rsidP="00C07900">
      <w:pPr>
        <w:pStyle w:val="1stparagraph"/>
        <w:numPr>
          <w:ilvl w:val="0"/>
          <w:numId w:val="117"/>
        </w:numPr>
      </w:pPr>
      <w:proofErr w:type="spellStart"/>
      <w:r w:rsidRPr="00C07900">
        <w:rPr>
          <w:b/>
          <w:bCs/>
          <w:rtl/>
        </w:rPr>
        <w:t>نرم‌افزار</w:t>
      </w:r>
      <w:proofErr w:type="spellEnd"/>
      <w:r w:rsidRPr="00C07900">
        <w:rPr>
          <w:b/>
          <w:bCs/>
        </w:rPr>
        <w:t>:</w:t>
      </w:r>
      <w:r w:rsidRPr="00C07900">
        <w:t xml:space="preserve"> </w:t>
      </w:r>
      <w:proofErr w:type="spellStart"/>
      <w:r w:rsidRPr="00C07900">
        <w:rPr>
          <w:rtl/>
        </w:rPr>
        <w:t>نرم‌افزار</w:t>
      </w:r>
      <w:proofErr w:type="spellEnd"/>
      <w:r w:rsidRPr="00C07900">
        <w:rPr>
          <w:rtl/>
        </w:rPr>
        <w:t xml:space="preserve"> اختصاصی </w:t>
      </w:r>
      <w:r w:rsidR="003B79F6">
        <w:rPr>
          <w:b/>
          <w:bCs/>
        </w:rPr>
        <w:t xml:space="preserve"> </w:t>
      </w:r>
      <w:proofErr w:type="spellStart"/>
      <w:r w:rsidRPr="00C07900">
        <w:rPr>
          <w:b/>
          <w:bCs/>
        </w:rPr>
        <w:t>Hatel</w:t>
      </w:r>
      <w:proofErr w:type="spellEnd"/>
      <w:r w:rsidRPr="00C07900">
        <w:rPr>
          <w:b/>
          <w:bCs/>
        </w:rPr>
        <w:t xml:space="preserve"> Programmer</w:t>
      </w:r>
      <w:r w:rsidRPr="00C07900">
        <w:t xml:space="preserve"> </w:t>
      </w:r>
      <w:r w:rsidRPr="00C07900">
        <w:rPr>
          <w:rtl/>
        </w:rPr>
        <w:t>با منوی فارسی</w:t>
      </w:r>
      <w:r w:rsidRPr="00C07900">
        <w:t>.</w:t>
      </w:r>
    </w:p>
    <w:p w14:paraId="0374A3BC" w14:textId="04ADFB69" w:rsidR="00C07900" w:rsidRPr="00C07900" w:rsidRDefault="00C07900" w:rsidP="00C07900">
      <w:pPr>
        <w:pStyle w:val="1stparagraph"/>
      </w:pPr>
    </w:p>
    <w:p w14:paraId="2CBA0C49" w14:textId="77777777" w:rsidR="00C07900" w:rsidRPr="00C07900" w:rsidRDefault="00C07900" w:rsidP="001305B2">
      <w:pPr>
        <w:pStyle w:val="Heading2"/>
      </w:pPr>
      <w:bookmarkStart w:id="59" w:name="_Toc218347201"/>
      <w:r w:rsidRPr="00C07900">
        <w:rPr>
          <w:rtl/>
        </w:rPr>
        <w:t xml:space="preserve">بخش دوم: </w:t>
      </w:r>
      <w:proofErr w:type="spellStart"/>
      <w:r w:rsidRPr="00C07900">
        <w:rPr>
          <w:rtl/>
        </w:rPr>
        <w:t>روش‌های</w:t>
      </w:r>
      <w:proofErr w:type="spellEnd"/>
      <w:r w:rsidRPr="00C07900">
        <w:rPr>
          <w:rtl/>
        </w:rPr>
        <w:t xml:space="preserve"> اتصال </w:t>
      </w:r>
      <w:proofErr w:type="spellStart"/>
      <w:r w:rsidRPr="00C07900">
        <w:rPr>
          <w:rtl/>
        </w:rPr>
        <w:t>سخت‌افزاری</w:t>
      </w:r>
      <w:bookmarkEnd w:id="59"/>
      <w:proofErr w:type="spellEnd"/>
    </w:p>
    <w:p w14:paraId="78760DB4" w14:textId="77777777" w:rsidR="00C07900" w:rsidRPr="00C07900" w:rsidRDefault="00C07900" w:rsidP="00C07900">
      <w:pPr>
        <w:pStyle w:val="1stparagraph"/>
      </w:pPr>
      <w:r w:rsidRPr="00C07900">
        <w:rPr>
          <w:rtl/>
        </w:rPr>
        <w:t>برای ریختن برنامه دو راه دارید</w:t>
      </w:r>
      <w:r w:rsidRPr="00C07900">
        <w:t>:</w:t>
      </w:r>
    </w:p>
    <w:p w14:paraId="63F8B3A4" w14:textId="195081AA" w:rsidR="00C07900" w:rsidRPr="00C07900" w:rsidRDefault="00C07900" w:rsidP="00C07900">
      <w:pPr>
        <w:pStyle w:val="1stparagraph"/>
      </w:pPr>
      <w:r w:rsidRPr="00C07900">
        <w:rPr>
          <w:rtl/>
        </w:rPr>
        <w:t xml:space="preserve">روش الف) استفاده از </w:t>
      </w:r>
      <w:proofErr w:type="spellStart"/>
      <w:r w:rsidRPr="00C07900">
        <w:rPr>
          <w:rtl/>
        </w:rPr>
        <w:t>سوکت</w:t>
      </w:r>
      <w:proofErr w:type="spellEnd"/>
      <w:r w:rsidRPr="00C07900">
        <w:t xml:space="preserve"> ZIF </w:t>
      </w:r>
      <w:r w:rsidRPr="00C07900">
        <w:rPr>
          <w:rtl/>
        </w:rPr>
        <w:t xml:space="preserve">مخصوص </w:t>
      </w:r>
      <w:proofErr w:type="spellStart"/>
      <w:r w:rsidRPr="00C07900">
        <w:rPr>
          <w:rtl/>
        </w:rPr>
        <w:t>هاتل</w:t>
      </w:r>
      <w:proofErr w:type="spellEnd"/>
      <w:r w:rsidRPr="00C07900">
        <w:t>:</w:t>
      </w:r>
    </w:p>
    <w:p w14:paraId="57108127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این روش </w:t>
      </w:r>
      <w:proofErr w:type="spellStart"/>
      <w:r w:rsidRPr="00C07900">
        <w:rPr>
          <w:rtl/>
        </w:rPr>
        <w:t>راحت‌ترین</w:t>
      </w:r>
      <w:proofErr w:type="spellEnd"/>
      <w:r w:rsidRPr="00C07900">
        <w:rPr>
          <w:rtl/>
        </w:rPr>
        <w:t xml:space="preserve"> کار است. اهرم </w:t>
      </w:r>
      <w:proofErr w:type="spellStart"/>
      <w:r w:rsidRPr="00C07900">
        <w:rPr>
          <w:rtl/>
        </w:rPr>
        <w:t>سوکت</w:t>
      </w:r>
      <w:proofErr w:type="spellEnd"/>
      <w:r w:rsidRPr="00C07900">
        <w:rPr>
          <w:rtl/>
        </w:rPr>
        <w:t xml:space="preserve"> سبز رنگ روی </w:t>
      </w:r>
      <w:proofErr w:type="spellStart"/>
      <w:r w:rsidRPr="00C07900">
        <w:rPr>
          <w:rtl/>
        </w:rPr>
        <w:t>پروگرامر</w:t>
      </w:r>
      <w:proofErr w:type="spellEnd"/>
      <w:r w:rsidRPr="00C07900">
        <w:rPr>
          <w:rtl/>
        </w:rPr>
        <w:t xml:space="preserve"> را بالا </w:t>
      </w:r>
      <w:proofErr w:type="spellStart"/>
      <w:r w:rsidRPr="00C07900">
        <w:rPr>
          <w:rtl/>
        </w:rPr>
        <w:t>می‌کشید</w:t>
      </w:r>
      <w:proofErr w:type="spellEnd"/>
      <w:r w:rsidRPr="00C07900">
        <w:rPr>
          <w:rtl/>
        </w:rPr>
        <w:t xml:space="preserve">،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را طبق راهنمای روی بدنه جا </w:t>
      </w:r>
      <w:proofErr w:type="spellStart"/>
      <w:r w:rsidRPr="00C07900">
        <w:rPr>
          <w:rtl/>
        </w:rPr>
        <w:t>می‌زنید</w:t>
      </w:r>
      <w:proofErr w:type="spellEnd"/>
      <w:r w:rsidRPr="00C07900">
        <w:rPr>
          <w:rtl/>
        </w:rPr>
        <w:t xml:space="preserve"> و اهرم را پایین </w:t>
      </w:r>
      <w:proofErr w:type="spellStart"/>
      <w:r w:rsidRPr="00C07900">
        <w:rPr>
          <w:rtl/>
        </w:rPr>
        <w:t>می‌دهید</w:t>
      </w:r>
      <w:proofErr w:type="spellEnd"/>
      <w:r w:rsidRPr="00C07900">
        <w:rPr>
          <w:rtl/>
        </w:rPr>
        <w:t>. تمام</w:t>
      </w:r>
      <w:r w:rsidRPr="00C07900">
        <w:t>!</w:t>
      </w:r>
    </w:p>
    <w:p w14:paraId="2F37A88F" w14:textId="74D3B17D" w:rsidR="00C07900" w:rsidRPr="00C07900" w:rsidRDefault="00C07900" w:rsidP="00C07900">
      <w:pPr>
        <w:pStyle w:val="1stparagraph"/>
        <w:rPr>
          <w:rFonts w:hint="cs"/>
          <w:rtl/>
        </w:rPr>
      </w:pPr>
      <w:r w:rsidRPr="00C07900">
        <w:rPr>
          <w:rtl/>
        </w:rPr>
        <w:t>روش ب) استفاده از کابل</w:t>
      </w:r>
      <w:r w:rsidRPr="00C07900">
        <w:t xml:space="preserve"> ISP </w:t>
      </w:r>
      <w:r w:rsidRPr="00C07900">
        <w:rPr>
          <w:rtl/>
        </w:rPr>
        <w:t>مخصوص</w:t>
      </w:r>
      <w:r w:rsidRPr="00C07900">
        <w:t xml:space="preserve"> </w:t>
      </w:r>
      <w:proofErr w:type="spellStart"/>
      <w:r w:rsidRPr="00C07900">
        <w:t>USBasp</w:t>
      </w:r>
      <w:proofErr w:type="spellEnd"/>
      <w:r w:rsidRPr="00C07900">
        <w:t xml:space="preserve"> </w:t>
      </w:r>
      <w:r w:rsidRPr="00C07900">
        <w:rPr>
          <w:rtl/>
        </w:rPr>
        <w:t xml:space="preserve">و </w:t>
      </w:r>
      <w:proofErr w:type="spellStart"/>
      <w:r w:rsidRPr="00C07900">
        <w:rPr>
          <w:rtl/>
        </w:rPr>
        <w:t>هاتل</w:t>
      </w:r>
      <w:proofErr w:type="spellEnd"/>
      <w:r w:rsidRPr="00C07900">
        <w:t>)</w:t>
      </w:r>
    </w:p>
    <w:p w14:paraId="054A454D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اگر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روی برد لحیم شده باشد یا نخواهید آن را جابجا کنید، از روش</w:t>
      </w:r>
      <w:r w:rsidRPr="00C07900">
        <w:t xml:space="preserve"> ISP </w:t>
      </w:r>
      <w:r w:rsidRPr="00C07900">
        <w:rPr>
          <w:rtl/>
        </w:rPr>
        <w:t xml:space="preserve">استفاده </w:t>
      </w:r>
      <w:proofErr w:type="spellStart"/>
      <w:r w:rsidRPr="00C07900">
        <w:rPr>
          <w:rtl/>
        </w:rPr>
        <w:t>می‌کنیم</w:t>
      </w:r>
      <w:proofErr w:type="spellEnd"/>
      <w:r w:rsidRPr="00C07900">
        <w:rPr>
          <w:rtl/>
        </w:rPr>
        <w:t xml:space="preserve">. در این روش ۶ سیم از </w:t>
      </w:r>
      <w:proofErr w:type="spellStart"/>
      <w:r w:rsidRPr="00C07900">
        <w:rPr>
          <w:rtl/>
        </w:rPr>
        <w:t>پروگرامر</w:t>
      </w:r>
      <w:proofErr w:type="spellEnd"/>
      <w:r w:rsidRPr="00C07900">
        <w:rPr>
          <w:rtl/>
        </w:rPr>
        <w:t xml:space="preserve"> به </w:t>
      </w:r>
      <w:proofErr w:type="spellStart"/>
      <w:r w:rsidRPr="00C07900">
        <w:rPr>
          <w:rtl/>
        </w:rPr>
        <w:t>پایه‌های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وصل </w:t>
      </w:r>
      <w:proofErr w:type="spellStart"/>
      <w:r w:rsidRPr="00C07900">
        <w:rPr>
          <w:rtl/>
        </w:rPr>
        <w:t>می‌شود</w:t>
      </w:r>
      <w:proofErr w:type="spellEnd"/>
      <w:r w:rsidRPr="00C07900">
        <w:t>:</w:t>
      </w:r>
    </w:p>
    <w:p w14:paraId="0D515C2A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MOSI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۶ میکرو</w:t>
      </w:r>
      <w:r w:rsidRPr="00C07900">
        <w:t xml:space="preserve"> (MOSI)</w:t>
      </w:r>
    </w:p>
    <w:p w14:paraId="05496BC9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MISO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۷ میکرو</w:t>
      </w:r>
      <w:r w:rsidRPr="00C07900">
        <w:t xml:space="preserve"> (MISO)</w:t>
      </w:r>
    </w:p>
    <w:p w14:paraId="6CB8BE28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SCK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۸ میکرو</w:t>
      </w:r>
      <w:r w:rsidRPr="00C07900">
        <w:t xml:space="preserve"> (SCK)</w:t>
      </w:r>
    </w:p>
    <w:p w14:paraId="0663F0F5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RST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۹ میکرو</w:t>
      </w:r>
      <w:r w:rsidRPr="00C07900">
        <w:t xml:space="preserve"> (RESET)</w:t>
      </w:r>
    </w:p>
    <w:p w14:paraId="431F9430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VCC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۱۰ میکرو</w:t>
      </w:r>
      <w:r w:rsidRPr="00C07900">
        <w:t xml:space="preserve"> (VCC)</w:t>
      </w:r>
    </w:p>
    <w:p w14:paraId="2D84BD38" w14:textId="77777777" w:rsidR="00C07900" w:rsidRPr="00C07900" w:rsidRDefault="00C07900" w:rsidP="00C07900">
      <w:pPr>
        <w:pStyle w:val="1stparagraph"/>
        <w:numPr>
          <w:ilvl w:val="0"/>
          <w:numId w:val="118"/>
        </w:numPr>
      </w:pPr>
      <w:r w:rsidRPr="00C07900">
        <w:rPr>
          <w:b/>
          <w:bCs/>
        </w:rPr>
        <w:t>GND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t xml:space="preserve"> --&gt; </w:t>
      </w:r>
      <w:r w:rsidRPr="00C07900">
        <w:rPr>
          <w:rtl/>
        </w:rPr>
        <w:t>پایه ۱۱ میکرو</w:t>
      </w:r>
      <w:r w:rsidRPr="00C07900">
        <w:t xml:space="preserve"> (GND)</w:t>
      </w:r>
    </w:p>
    <w:p w14:paraId="585BE7A2" w14:textId="63F44251" w:rsidR="00C07900" w:rsidRPr="00C07900" w:rsidRDefault="00C07900" w:rsidP="00C07900">
      <w:pPr>
        <w:pStyle w:val="1stparagraph"/>
      </w:pPr>
    </w:p>
    <w:p w14:paraId="58D206F8" w14:textId="77777777" w:rsidR="00C07900" w:rsidRPr="00C07900" w:rsidRDefault="00C07900" w:rsidP="001305B2">
      <w:pPr>
        <w:pStyle w:val="Heading2"/>
      </w:pPr>
      <w:bookmarkStart w:id="60" w:name="_Toc218347202"/>
      <w:r w:rsidRPr="00C07900">
        <w:rPr>
          <w:rtl/>
        </w:rPr>
        <w:lastRenderedPageBreak/>
        <w:t xml:space="preserve">بخش سوم: </w:t>
      </w:r>
      <w:proofErr w:type="spellStart"/>
      <w:r w:rsidRPr="00C07900">
        <w:rPr>
          <w:rtl/>
        </w:rPr>
        <w:t>فیوزبیت‌ها</w:t>
      </w:r>
      <w:proofErr w:type="spellEnd"/>
      <w:r w:rsidRPr="00C07900">
        <w:t xml:space="preserve"> (Fuse Bits)</w:t>
      </w:r>
      <w:r w:rsidRPr="00C07900">
        <w:rPr>
          <w:rtl/>
        </w:rPr>
        <w:t xml:space="preserve">؛ </w:t>
      </w:r>
      <w:proofErr w:type="spellStart"/>
      <w:r w:rsidRPr="00C07900">
        <w:rPr>
          <w:rtl/>
        </w:rPr>
        <w:t>بایوس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میکروکنترلر</w:t>
      </w:r>
      <w:bookmarkEnd w:id="60"/>
      <w:proofErr w:type="spellEnd"/>
    </w:p>
    <w:p w14:paraId="0C623F20" w14:textId="77777777" w:rsidR="00C07900" w:rsidRPr="00C07900" w:rsidRDefault="00C07900" w:rsidP="00C07900">
      <w:pPr>
        <w:pStyle w:val="1stparagraph"/>
      </w:pPr>
      <w:proofErr w:type="spellStart"/>
      <w:r w:rsidRPr="00C07900">
        <w:rPr>
          <w:rtl/>
        </w:rPr>
        <w:t>فیوزبیت‌ها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تنظیمات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سخت‌افزاری</w:t>
      </w:r>
      <w:proofErr w:type="spellEnd"/>
      <w:r w:rsidRPr="00C07900">
        <w:rPr>
          <w:rtl/>
        </w:rPr>
        <w:t xml:space="preserve"> هستند که تعیین </w:t>
      </w:r>
      <w:proofErr w:type="spellStart"/>
      <w:r w:rsidRPr="00C07900">
        <w:rPr>
          <w:rtl/>
        </w:rPr>
        <w:t>می‌کنند</w:t>
      </w:r>
      <w:proofErr w:type="spellEnd"/>
      <w:r w:rsidRPr="00C07900">
        <w:rPr>
          <w:rtl/>
        </w:rPr>
        <w:t xml:space="preserve"> قلب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با چه سرعتی بتپد</w:t>
      </w:r>
      <w:r w:rsidRPr="00C07900">
        <w:t>.</w:t>
      </w:r>
    </w:p>
    <w:p w14:paraId="301C58BC" w14:textId="2AAE88ED" w:rsidR="00C07900" w:rsidRPr="00C07900" w:rsidRDefault="00C07900" w:rsidP="00C07900">
      <w:pPr>
        <w:pStyle w:val="1stparagraph"/>
      </w:pPr>
      <w:r w:rsidRPr="00C07900">
        <w:rPr>
          <w:rtl/>
        </w:rPr>
        <w:t xml:space="preserve">هشدار: تنظیم اشتباه </w:t>
      </w:r>
      <w:proofErr w:type="spellStart"/>
      <w:r w:rsidRPr="00C07900">
        <w:rPr>
          <w:rtl/>
        </w:rPr>
        <w:t>فیوزبیت‌ها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می‌تواند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را از کار بیندازد</w:t>
      </w:r>
      <w:r w:rsidRPr="00C07900">
        <w:t xml:space="preserve"> Brick </w:t>
      </w:r>
      <w:r w:rsidRPr="00C07900">
        <w:rPr>
          <w:rtl/>
        </w:rPr>
        <w:t>کند</w:t>
      </w:r>
      <w:r w:rsidRPr="00C07900">
        <w:t>.</w:t>
      </w:r>
    </w:p>
    <w:p w14:paraId="4A850148" w14:textId="77611FAF" w:rsidR="00C07900" w:rsidRPr="00C07900" w:rsidRDefault="00C07900" w:rsidP="00C07900">
      <w:pPr>
        <w:pStyle w:val="1stparagraph"/>
      </w:pPr>
      <w:r w:rsidRPr="00C07900">
        <w:rPr>
          <w:rtl/>
        </w:rPr>
        <w:t xml:space="preserve">ما در کدها نوشتیم </w:t>
      </w:r>
      <w:r w:rsidR="003B79F6">
        <w:t xml:space="preserve"> </w:t>
      </w:r>
      <w:r w:rsidRPr="00C07900">
        <w:t xml:space="preserve">#define F_CPU 1000000UL. </w:t>
      </w:r>
      <w:r w:rsidRPr="00C07900">
        <w:rPr>
          <w:rtl/>
        </w:rPr>
        <w:t xml:space="preserve">پس </w:t>
      </w:r>
      <w:proofErr w:type="spellStart"/>
      <w:r w:rsidRPr="00C07900">
        <w:rPr>
          <w:rtl/>
        </w:rPr>
        <w:t>سخت‌افزار</w:t>
      </w:r>
      <w:proofErr w:type="spellEnd"/>
      <w:r w:rsidRPr="00C07900">
        <w:rPr>
          <w:rtl/>
        </w:rPr>
        <w:t xml:space="preserve"> هم باید روی ۱ </w:t>
      </w:r>
      <w:proofErr w:type="spellStart"/>
      <w:r w:rsidRPr="00C07900">
        <w:rPr>
          <w:rtl/>
        </w:rPr>
        <w:t>مگاهرتز</w:t>
      </w:r>
      <w:proofErr w:type="spellEnd"/>
      <w:r w:rsidRPr="00C07900">
        <w:rPr>
          <w:rtl/>
        </w:rPr>
        <w:t xml:space="preserve"> تنظیم باشد</w:t>
      </w:r>
      <w:r w:rsidRPr="00C07900">
        <w:t>.</w:t>
      </w:r>
    </w:p>
    <w:p w14:paraId="6B8F10F4" w14:textId="77777777" w:rsidR="00C07900" w:rsidRPr="00C07900" w:rsidRDefault="00C07900" w:rsidP="00C07900">
      <w:pPr>
        <w:pStyle w:val="1stparagraph"/>
        <w:numPr>
          <w:ilvl w:val="0"/>
          <w:numId w:val="119"/>
        </w:numPr>
      </w:pPr>
      <w:r w:rsidRPr="00C07900">
        <w:rPr>
          <w:b/>
          <w:bCs/>
          <w:rtl/>
        </w:rPr>
        <w:t>حالت کارخانه (</w:t>
      </w:r>
      <w:proofErr w:type="spellStart"/>
      <w:r w:rsidRPr="00C07900">
        <w:rPr>
          <w:b/>
          <w:bCs/>
          <w:rtl/>
        </w:rPr>
        <w:t>پیش‌فرض</w:t>
      </w:r>
      <w:proofErr w:type="spellEnd"/>
      <w:r w:rsidRPr="00C07900">
        <w:rPr>
          <w:b/>
          <w:bCs/>
          <w:rtl/>
        </w:rPr>
        <w:t>)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 xml:space="preserve">وقتی میکرو نو </w:t>
      </w:r>
      <w:proofErr w:type="spellStart"/>
      <w:r w:rsidRPr="00C07900">
        <w:rPr>
          <w:rtl/>
        </w:rPr>
        <w:t>می‌خرید</w:t>
      </w:r>
      <w:proofErr w:type="spellEnd"/>
      <w:r w:rsidRPr="00C07900">
        <w:rPr>
          <w:rtl/>
        </w:rPr>
        <w:t xml:space="preserve">، روی </w:t>
      </w:r>
      <w:proofErr w:type="spellStart"/>
      <w:r w:rsidRPr="00C07900">
        <w:rPr>
          <w:rtl/>
        </w:rPr>
        <w:t>نوسان‌ساز</w:t>
      </w:r>
      <w:proofErr w:type="spellEnd"/>
      <w:r w:rsidRPr="00C07900">
        <w:rPr>
          <w:rtl/>
        </w:rPr>
        <w:t xml:space="preserve"> </w:t>
      </w:r>
      <w:r w:rsidRPr="00C07900">
        <w:rPr>
          <w:b/>
          <w:bCs/>
          <w:rtl/>
        </w:rPr>
        <w:t xml:space="preserve">داخلی ۱ </w:t>
      </w:r>
      <w:proofErr w:type="spellStart"/>
      <w:r w:rsidRPr="00C07900">
        <w:rPr>
          <w:b/>
          <w:bCs/>
          <w:rtl/>
        </w:rPr>
        <w:t>مگاهرتز</w:t>
      </w:r>
      <w:proofErr w:type="spellEnd"/>
      <w:r w:rsidRPr="00C07900">
        <w:rPr>
          <w:rtl/>
        </w:rPr>
        <w:t xml:space="preserve"> تنظیم است. پس اگر دست نزنید، همه چیز درست است</w:t>
      </w:r>
      <w:r w:rsidRPr="00C07900">
        <w:t>.</w:t>
      </w:r>
    </w:p>
    <w:p w14:paraId="6A8A4CC3" w14:textId="77777777" w:rsidR="00C07900" w:rsidRPr="00C07900" w:rsidRDefault="00C07900" w:rsidP="00C07900">
      <w:pPr>
        <w:pStyle w:val="1stparagraph"/>
        <w:numPr>
          <w:ilvl w:val="0"/>
          <w:numId w:val="119"/>
        </w:numPr>
      </w:pPr>
      <w:r w:rsidRPr="00C07900">
        <w:rPr>
          <w:b/>
          <w:bCs/>
          <w:rtl/>
        </w:rPr>
        <w:t>تغییر سرعت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 xml:space="preserve">اگر بخواهید سرعت را بالا ببرید (مثلاً ۸ </w:t>
      </w:r>
      <w:proofErr w:type="spellStart"/>
      <w:r w:rsidRPr="00C07900">
        <w:rPr>
          <w:rtl/>
        </w:rPr>
        <w:t>مگاهرتز</w:t>
      </w:r>
      <w:proofErr w:type="spellEnd"/>
      <w:r w:rsidRPr="00C07900">
        <w:rPr>
          <w:rtl/>
        </w:rPr>
        <w:t xml:space="preserve"> داخلی یا کریستال خارجی)، باید این کدها را تغییر دهید</w:t>
      </w:r>
      <w:r w:rsidRPr="00C07900">
        <w:t>.</w:t>
      </w:r>
    </w:p>
    <w:p w14:paraId="56AFB2E0" w14:textId="77BE4694" w:rsidR="00C07900" w:rsidRPr="00C07900" w:rsidRDefault="00C07900" w:rsidP="00C07900">
      <w:pPr>
        <w:pStyle w:val="1stparagraph"/>
      </w:pPr>
      <w:r w:rsidRPr="00C07900">
        <w:rPr>
          <w:rtl/>
        </w:rPr>
        <w:t xml:space="preserve">جدول </w:t>
      </w:r>
      <w:proofErr w:type="spellStart"/>
      <w:r w:rsidRPr="00C07900">
        <w:rPr>
          <w:rtl/>
        </w:rPr>
        <w:t>تنظیمات</w:t>
      </w:r>
      <w:proofErr w:type="spellEnd"/>
      <w:r w:rsidRPr="00C07900">
        <w:t xml:space="preserve"> </w:t>
      </w:r>
      <w:r w:rsidRPr="00C07900">
        <w:rPr>
          <w:rtl/>
        </w:rPr>
        <w:t>برای</w:t>
      </w:r>
      <w:r w:rsidRPr="00C07900">
        <w:t xml:space="preserve"> ATmega32:</w:t>
      </w:r>
    </w:p>
    <w:p w14:paraId="2D6E13A4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در </w:t>
      </w:r>
      <w:proofErr w:type="spellStart"/>
      <w:r w:rsidRPr="00C07900">
        <w:rPr>
          <w:rtl/>
        </w:rPr>
        <w:t>نرم‌افزارهای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rPr>
          <w:rtl/>
        </w:rPr>
        <w:t>، دو بخش به نام</w:t>
      </w:r>
      <w:r w:rsidRPr="00C07900">
        <w:t xml:space="preserve"> Low Byte </w:t>
      </w:r>
      <w:r w:rsidRPr="00C07900">
        <w:rPr>
          <w:rtl/>
        </w:rPr>
        <w:t>و</w:t>
      </w:r>
      <w:r w:rsidRPr="00C07900">
        <w:t xml:space="preserve"> High Byte </w:t>
      </w:r>
      <w:r w:rsidRPr="00C07900">
        <w:rPr>
          <w:rtl/>
        </w:rPr>
        <w:t>دارید</w:t>
      </w:r>
      <w:r w:rsidRPr="00C07900"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030"/>
        <w:gridCol w:w="1081"/>
        <w:gridCol w:w="3229"/>
      </w:tblGrid>
      <w:tr w:rsidR="00C07900" w:rsidRPr="00C07900" w14:paraId="35D87FE3" w14:textId="77777777" w:rsidTr="001305B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4535E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  <w:rtl/>
              </w:rPr>
              <w:t>منبع کلاک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F205B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Low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9096C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High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B16D9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  <w:rtl/>
              </w:rPr>
              <w:t>توضیحات</w:t>
            </w:r>
          </w:p>
        </w:tc>
      </w:tr>
      <w:tr w:rsidR="00C07900" w:rsidRPr="00C07900" w14:paraId="2F5EE658" w14:textId="77777777" w:rsidTr="001305B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F075F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  <w:rtl/>
              </w:rPr>
              <w:t>داخلی 1</w:t>
            </w:r>
            <w:r w:rsidRPr="00C07900">
              <w:rPr>
                <w:b/>
                <w:bCs/>
              </w:rPr>
              <w:t>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B488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CAA42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C928C" w14:textId="77777777" w:rsidR="00C07900" w:rsidRPr="00C07900" w:rsidRDefault="00C07900" w:rsidP="001305B2">
            <w:pPr>
              <w:pStyle w:val="1stparagraph"/>
              <w:jc w:val="center"/>
            </w:pPr>
            <w:proofErr w:type="spellStart"/>
            <w:r w:rsidRPr="00C07900">
              <w:rPr>
                <w:rtl/>
              </w:rPr>
              <w:t>پیش‌فرض</w:t>
            </w:r>
            <w:proofErr w:type="spellEnd"/>
            <w:r w:rsidRPr="00C07900">
              <w:rPr>
                <w:rtl/>
              </w:rPr>
              <w:t xml:space="preserve"> کارخانه (توصیه برای شروع)</w:t>
            </w:r>
          </w:p>
        </w:tc>
      </w:tr>
      <w:tr w:rsidR="00C07900" w:rsidRPr="00C07900" w14:paraId="0D243D2E" w14:textId="77777777" w:rsidTr="001305B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7D82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  <w:rtl/>
              </w:rPr>
              <w:t>داخلی 8</w:t>
            </w:r>
            <w:r w:rsidRPr="00C07900">
              <w:rPr>
                <w:b/>
                <w:bCs/>
              </w:rPr>
              <w:t>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6BF44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461C8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7F37A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rtl/>
              </w:rPr>
              <w:t>سرعت بالاتر بدون قطعه اضافی</w:t>
            </w:r>
          </w:p>
        </w:tc>
      </w:tr>
      <w:tr w:rsidR="00C07900" w:rsidRPr="00C07900" w14:paraId="25B0E1C1" w14:textId="77777777" w:rsidTr="001305B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BC77B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  <w:rtl/>
              </w:rPr>
              <w:t>کریستال خارجی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0953E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A6A61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b/>
                <w:bCs/>
              </w:rPr>
              <w:t>0xD9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D2A5" w14:textId="77777777" w:rsidR="00C07900" w:rsidRPr="00C07900" w:rsidRDefault="00C07900" w:rsidP="001305B2">
            <w:pPr>
              <w:pStyle w:val="1stparagraph"/>
              <w:jc w:val="center"/>
            </w:pPr>
            <w:r w:rsidRPr="00C07900">
              <w:rPr>
                <w:rtl/>
              </w:rPr>
              <w:t xml:space="preserve">اگر کریستال کوارتز وصل </w:t>
            </w:r>
            <w:proofErr w:type="spellStart"/>
            <w:r w:rsidRPr="00C07900">
              <w:rPr>
                <w:rtl/>
              </w:rPr>
              <w:t>کرده‌اید</w:t>
            </w:r>
            <w:proofErr w:type="spellEnd"/>
          </w:p>
        </w:tc>
      </w:tr>
    </w:tbl>
    <w:p w14:paraId="0DD16C7A" w14:textId="0BB9C2FB" w:rsidR="00C07900" w:rsidRPr="00C07900" w:rsidRDefault="00C07900" w:rsidP="00C07900">
      <w:pPr>
        <w:pStyle w:val="1stparagraph"/>
      </w:pPr>
    </w:p>
    <w:p w14:paraId="363B431C" w14:textId="77777777" w:rsidR="00C07900" w:rsidRPr="00C07900" w:rsidRDefault="00C07900" w:rsidP="001305B2">
      <w:pPr>
        <w:pStyle w:val="Heading2"/>
      </w:pPr>
      <w:bookmarkStart w:id="61" w:name="_Toc218347203"/>
      <w:r w:rsidRPr="00C07900">
        <w:rPr>
          <w:rtl/>
        </w:rPr>
        <w:t xml:space="preserve">بخش چهارم: مراحل </w:t>
      </w:r>
      <w:proofErr w:type="spellStart"/>
      <w:r w:rsidRPr="00C07900">
        <w:rPr>
          <w:rtl/>
        </w:rPr>
        <w:t>گام‌به‌گام</w:t>
      </w:r>
      <w:proofErr w:type="spellEnd"/>
      <w:r w:rsidRPr="00C07900">
        <w:rPr>
          <w:rtl/>
        </w:rPr>
        <w:t xml:space="preserve"> اجرا</w:t>
      </w:r>
      <w:bookmarkEnd w:id="61"/>
    </w:p>
    <w:p w14:paraId="1A8A6B41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بیایید کدی که </w:t>
      </w:r>
      <w:proofErr w:type="spellStart"/>
      <w:r w:rsidRPr="00C07900">
        <w:rPr>
          <w:rtl/>
        </w:rPr>
        <w:t>نوشته‌ایم</w:t>
      </w:r>
      <w:proofErr w:type="spellEnd"/>
      <w:r w:rsidRPr="00C07900">
        <w:rPr>
          <w:rtl/>
        </w:rPr>
        <w:t xml:space="preserve"> را روی میکرو بریزیم</w:t>
      </w:r>
      <w:r w:rsidRPr="00C07900">
        <w:t>:</w:t>
      </w:r>
    </w:p>
    <w:p w14:paraId="4B416D89" w14:textId="77777777" w:rsidR="00C07900" w:rsidRPr="00C07900" w:rsidRDefault="00C07900" w:rsidP="00C07900">
      <w:pPr>
        <w:pStyle w:val="1stparagraph"/>
        <w:numPr>
          <w:ilvl w:val="0"/>
          <w:numId w:val="120"/>
        </w:numPr>
      </w:pPr>
      <w:r w:rsidRPr="00C07900">
        <w:rPr>
          <w:b/>
          <w:bCs/>
          <w:rtl/>
        </w:rPr>
        <w:t>ساخت فایل</w:t>
      </w:r>
      <w:r w:rsidRPr="00C07900">
        <w:rPr>
          <w:b/>
          <w:bCs/>
        </w:rPr>
        <w:t xml:space="preserve"> Hex:</w:t>
      </w:r>
      <w:r w:rsidRPr="00C07900">
        <w:t xml:space="preserve"> </w:t>
      </w:r>
      <w:r w:rsidRPr="00C07900">
        <w:rPr>
          <w:rtl/>
        </w:rPr>
        <w:t>در</w:t>
      </w:r>
      <w:r w:rsidRPr="00C07900">
        <w:t xml:space="preserve"> Atmel Studio </w:t>
      </w:r>
      <w:r w:rsidRPr="00C07900">
        <w:rPr>
          <w:rtl/>
        </w:rPr>
        <w:t>دکمه</w:t>
      </w:r>
      <w:r w:rsidRPr="00C07900">
        <w:t xml:space="preserve"> F7 (Build) </w:t>
      </w:r>
      <w:r w:rsidRPr="00C07900">
        <w:rPr>
          <w:rtl/>
        </w:rPr>
        <w:t xml:space="preserve">را بزنید. فایل </w:t>
      </w:r>
      <w:r w:rsidRPr="00C07900">
        <w:t xml:space="preserve">hex. </w:t>
      </w:r>
      <w:r w:rsidRPr="00C07900">
        <w:rPr>
          <w:rtl/>
        </w:rPr>
        <w:t xml:space="preserve">در پوشه پروژه ساخته </w:t>
      </w:r>
      <w:proofErr w:type="spellStart"/>
      <w:r w:rsidRPr="00C07900">
        <w:rPr>
          <w:rtl/>
        </w:rPr>
        <w:t>می‌شود</w:t>
      </w:r>
      <w:proofErr w:type="spellEnd"/>
      <w:r w:rsidRPr="00C07900">
        <w:t>.</w:t>
      </w:r>
    </w:p>
    <w:p w14:paraId="28140134" w14:textId="77777777" w:rsidR="00C07900" w:rsidRPr="00C07900" w:rsidRDefault="00C07900" w:rsidP="00C07900">
      <w:pPr>
        <w:pStyle w:val="1stparagraph"/>
        <w:numPr>
          <w:ilvl w:val="0"/>
          <w:numId w:val="120"/>
        </w:numPr>
      </w:pPr>
      <w:r w:rsidRPr="00C07900">
        <w:rPr>
          <w:b/>
          <w:bCs/>
          <w:rtl/>
        </w:rPr>
        <w:lastRenderedPageBreak/>
        <w:t>اتصال</w:t>
      </w:r>
      <w:r w:rsidRPr="00C07900">
        <w:rPr>
          <w:b/>
          <w:bCs/>
        </w:rPr>
        <w:t>:</w:t>
      </w:r>
      <w:r w:rsidRPr="00C07900">
        <w:t xml:space="preserve"> </w:t>
      </w:r>
      <w:proofErr w:type="spellStart"/>
      <w:r w:rsidRPr="00C07900">
        <w:rPr>
          <w:rtl/>
        </w:rPr>
        <w:t>پروگرامر</w:t>
      </w:r>
      <w:proofErr w:type="spellEnd"/>
      <w:r w:rsidRPr="00C07900">
        <w:rPr>
          <w:rtl/>
        </w:rPr>
        <w:t xml:space="preserve"> را به کامپیوتر و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وصل کنید</w:t>
      </w:r>
      <w:r w:rsidRPr="00C07900">
        <w:t>.</w:t>
      </w:r>
    </w:p>
    <w:p w14:paraId="227EF8F7" w14:textId="77777777" w:rsidR="00C07900" w:rsidRPr="00C07900" w:rsidRDefault="00C07900" w:rsidP="00C07900">
      <w:pPr>
        <w:pStyle w:val="1stparagraph"/>
        <w:numPr>
          <w:ilvl w:val="0"/>
          <w:numId w:val="120"/>
        </w:numPr>
      </w:pPr>
      <w:r w:rsidRPr="00C07900">
        <w:rPr>
          <w:b/>
          <w:bCs/>
          <w:rtl/>
        </w:rPr>
        <w:t xml:space="preserve">اجرای </w:t>
      </w:r>
      <w:proofErr w:type="spellStart"/>
      <w:r w:rsidRPr="00C07900">
        <w:rPr>
          <w:b/>
          <w:bCs/>
          <w:rtl/>
        </w:rPr>
        <w:t>نرم‌افزار</w:t>
      </w:r>
      <w:proofErr w:type="spellEnd"/>
      <w:r w:rsidRPr="00C07900">
        <w:rPr>
          <w:b/>
          <w:bCs/>
        </w:rPr>
        <w:t>:</w:t>
      </w:r>
    </w:p>
    <w:p w14:paraId="7C21E3BC" w14:textId="77777777" w:rsidR="00C07900" w:rsidRPr="00C07900" w:rsidRDefault="00C07900" w:rsidP="00C07900">
      <w:pPr>
        <w:pStyle w:val="1stparagraph"/>
        <w:numPr>
          <w:ilvl w:val="1"/>
          <w:numId w:val="120"/>
        </w:numPr>
      </w:pPr>
      <w:r w:rsidRPr="00C07900">
        <w:rPr>
          <w:rtl/>
        </w:rPr>
        <w:t xml:space="preserve">اگر </w:t>
      </w:r>
      <w:proofErr w:type="spellStart"/>
      <w:r w:rsidRPr="00C07900">
        <w:rPr>
          <w:b/>
          <w:bCs/>
        </w:rPr>
        <w:t>USBasp</w:t>
      </w:r>
      <w:proofErr w:type="spellEnd"/>
      <w:r w:rsidRPr="00C07900">
        <w:t xml:space="preserve"> </w:t>
      </w:r>
      <w:r w:rsidRPr="00C07900">
        <w:rPr>
          <w:rtl/>
        </w:rPr>
        <w:t xml:space="preserve">دارید: </w:t>
      </w:r>
      <w:proofErr w:type="spellStart"/>
      <w:r w:rsidRPr="00C07900">
        <w:rPr>
          <w:rtl/>
        </w:rPr>
        <w:t>نرم‌افزار</w:t>
      </w:r>
      <w:proofErr w:type="spellEnd"/>
      <w:r w:rsidRPr="00C07900">
        <w:t xml:space="preserve"> </w:t>
      </w:r>
      <w:proofErr w:type="spellStart"/>
      <w:r w:rsidRPr="00C07900">
        <w:t>ProgISP</w:t>
      </w:r>
      <w:proofErr w:type="spellEnd"/>
      <w:r w:rsidRPr="00C07900">
        <w:t xml:space="preserve"> </w:t>
      </w:r>
      <w:r w:rsidRPr="00C07900">
        <w:rPr>
          <w:rtl/>
        </w:rPr>
        <w:t xml:space="preserve">را باز کنید. </w:t>
      </w:r>
      <w:proofErr w:type="spellStart"/>
      <w:r w:rsidRPr="00C07900">
        <w:rPr>
          <w:rtl/>
        </w:rPr>
        <w:t>چیپ</w:t>
      </w:r>
      <w:proofErr w:type="spellEnd"/>
      <w:r w:rsidRPr="00C07900">
        <w:rPr>
          <w:rtl/>
        </w:rPr>
        <w:t xml:space="preserve"> را</w:t>
      </w:r>
      <w:r w:rsidRPr="00C07900">
        <w:t xml:space="preserve"> ATmega32 </w:t>
      </w:r>
      <w:r w:rsidRPr="00C07900">
        <w:rPr>
          <w:rtl/>
        </w:rPr>
        <w:t>انتخاب کنید. دکمه</w:t>
      </w:r>
      <w:r w:rsidRPr="00C07900">
        <w:t xml:space="preserve"> Load Flash </w:t>
      </w:r>
      <w:r w:rsidRPr="00C07900">
        <w:rPr>
          <w:rtl/>
        </w:rPr>
        <w:t>را زده و فایل</w:t>
      </w:r>
      <w:r w:rsidRPr="00C07900">
        <w:t xml:space="preserve"> hex </w:t>
      </w:r>
      <w:r w:rsidRPr="00C07900">
        <w:rPr>
          <w:rtl/>
        </w:rPr>
        <w:t xml:space="preserve">را بیاورید. دکمه </w:t>
      </w:r>
      <w:r w:rsidRPr="00C07900">
        <w:rPr>
          <w:b/>
          <w:bCs/>
        </w:rPr>
        <w:t>Auto</w:t>
      </w:r>
      <w:r w:rsidRPr="00C07900">
        <w:t xml:space="preserve"> </w:t>
      </w:r>
      <w:r w:rsidRPr="00C07900">
        <w:rPr>
          <w:rtl/>
        </w:rPr>
        <w:t>را بزنید</w:t>
      </w:r>
      <w:r w:rsidRPr="00C07900">
        <w:t>.</w:t>
      </w:r>
    </w:p>
    <w:p w14:paraId="3B2A927E" w14:textId="77777777" w:rsidR="00C07900" w:rsidRPr="00C07900" w:rsidRDefault="00C07900" w:rsidP="00C07900">
      <w:pPr>
        <w:pStyle w:val="1stparagraph"/>
        <w:numPr>
          <w:ilvl w:val="1"/>
          <w:numId w:val="120"/>
        </w:numPr>
      </w:pPr>
      <w:r w:rsidRPr="00C07900">
        <w:rPr>
          <w:rtl/>
        </w:rPr>
        <w:t xml:space="preserve">اگر </w:t>
      </w:r>
      <w:proofErr w:type="spellStart"/>
      <w:r w:rsidRPr="00C07900">
        <w:rPr>
          <w:b/>
          <w:bCs/>
        </w:rPr>
        <w:t>Hatel</w:t>
      </w:r>
      <w:proofErr w:type="spellEnd"/>
      <w:r w:rsidRPr="00C07900">
        <w:t xml:space="preserve"> </w:t>
      </w:r>
      <w:r w:rsidRPr="00C07900">
        <w:rPr>
          <w:rtl/>
        </w:rPr>
        <w:t xml:space="preserve">دارید: </w:t>
      </w:r>
      <w:proofErr w:type="spellStart"/>
      <w:r w:rsidRPr="00C07900">
        <w:rPr>
          <w:rtl/>
        </w:rPr>
        <w:t>نرم‌افزار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هاتل</w:t>
      </w:r>
      <w:proofErr w:type="spellEnd"/>
      <w:r w:rsidRPr="00C07900">
        <w:rPr>
          <w:rtl/>
        </w:rPr>
        <w:t xml:space="preserve"> را باز کنید. دکمه انتخاب قطعه را بزنید</w:t>
      </w:r>
      <w:r w:rsidRPr="00C07900">
        <w:t xml:space="preserve"> (ATmega32). </w:t>
      </w:r>
      <w:r w:rsidRPr="00C07900">
        <w:rPr>
          <w:rtl/>
        </w:rPr>
        <w:t>دکمه</w:t>
      </w:r>
      <w:r w:rsidRPr="00C07900">
        <w:t xml:space="preserve"> Load </w:t>
      </w:r>
      <w:r w:rsidRPr="00C07900">
        <w:rPr>
          <w:rtl/>
        </w:rPr>
        <w:t xml:space="preserve">را زده و فایل را انتخاب کنید. دکمه </w:t>
      </w:r>
      <w:r w:rsidRPr="00C07900">
        <w:rPr>
          <w:b/>
          <w:bCs/>
        </w:rPr>
        <w:t>Program</w:t>
      </w:r>
      <w:r w:rsidRPr="00C07900">
        <w:t xml:space="preserve"> </w:t>
      </w:r>
      <w:r w:rsidRPr="00C07900">
        <w:rPr>
          <w:rtl/>
        </w:rPr>
        <w:t>را بزنید</w:t>
      </w:r>
      <w:r w:rsidRPr="00C07900">
        <w:t>.</w:t>
      </w:r>
    </w:p>
    <w:p w14:paraId="6B42B487" w14:textId="77777777" w:rsidR="00C07900" w:rsidRPr="00C07900" w:rsidRDefault="00C07900" w:rsidP="00C07900">
      <w:pPr>
        <w:pStyle w:val="1stparagraph"/>
        <w:numPr>
          <w:ilvl w:val="0"/>
          <w:numId w:val="120"/>
        </w:numPr>
      </w:pPr>
      <w:r w:rsidRPr="00C07900">
        <w:rPr>
          <w:b/>
          <w:bCs/>
          <w:rtl/>
        </w:rPr>
        <w:t>پایان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>اگر نوار سبز رنگ پر شد، برنامه با موفقیت ریخته شده است</w:t>
      </w:r>
      <w:r w:rsidRPr="00C07900">
        <w:t>.</w:t>
      </w:r>
    </w:p>
    <w:p w14:paraId="79148731" w14:textId="1DFB0BB0" w:rsidR="00C07900" w:rsidRPr="00C07900" w:rsidRDefault="00C07900" w:rsidP="00C07900">
      <w:pPr>
        <w:pStyle w:val="1stparagraph"/>
      </w:pPr>
    </w:p>
    <w:p w14:paraId="23934F39" w14:textId="77777777" w:rsidR="00C07900" w:rsidRPr="00C07900" w:rsidRDefault="00C07900" w:rsidP="001305B2">
      <w:pPr>
        <w:pStyle w:val="Heading2"/>
      </w:pPr>
      <w:bookmarkStart w:id="62" w:name="_Toc218347204"/>
      <w:r w:rsidRPr="00C07900">
        <w:rPr>
          <w:rtl/>
        </w:rPr>
        <w:t xml:space="preserve">بخش پنجم: فوت </w:t>
      </w:r>
      <w:proofErr w:type="spellStart"/>
      <w:r w:rsidRPr="00C07900">
        <w:rPr>
          <w:rtl/>
        </w:rPr>
        <w:t>کوزه‌گری</w:t>
      </w:r>
      <w:proofErr w:type="spellEnd"/>
      <w:r w:rsidRPr="00C07900">
        <w:rPr>
          <w:rtl/>
        </w:rPr>
        <w:t>؛ نکات اجرایی مهم</w:t>
      </w:r>
      <w:bookmarkEnd w:id="62"/>
    </w:p>
    <w:p w14:paraId="65531140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وقتی وارد دنیای واقعی </w:t>
      </w:r>
      <w:proofErr w:type="spellStart"/>
      <w:r w:rsidRPr="00C07900">
        <w:rPr>
          <w:rtl/>
        </w:rPr>
        <w:t>می‌شوید</w:t>
      </w:r>
      <w:proofErr w:type="spellEnd"/>
      <w:r w:rsidRPr="00C07900">
        <w:rPr>
          <w:rtl/>
        </w:rPr>
        <w:t xml:space="preserve">، با </w:t>
      </w:r>
      <w:proofErr w:type="spellStart"/>
      <w:r w:rsidRPr="00C07900">
        <w:rPr>
          <w:rtl/>
        </w:rPr>
        <w:t>چالش‌هایی</w:t>
      </w:r>
      <w:proofErr w:type="spellEnd"/>
      <w:r w:rsidRPr="00C07900">
        <w:rPr>
          <w:rtl/>
        </w:rPr>
        <w:t xml:space="preserve"> روبرو </w:t>
      </w:r>
      <w:proofErr w:type="spellStart"/>
      <w:r w:rsidRPr="00C07900">
        <w:rPr>
          <w:rtl/>
        </w:rPr>
        <w:t>می‌شوید</w:t>
      </w:r>
      <w:proofErr w:type="spellEnd"/>
      <w:r w:rsidRPr="00C07900">
        <w:rPr>
          <w:rtl/>
        </w:rPr>
        <w:t xml:space="preserve"> که در </w:t>
      </w:r>
      <w:proofErr w:type="spellStart"/>
      <w:r w:rsidRPr="00C07900">
        <w:rPr>
          <w:rtl/>
        </w:rPr>
        <w:t>پروتئوس</w:t>
      </w:r>
      <w:proofErr w:type="spellEnd"/>
      <w:r w:rsidRPr="00C07900">
        <w:rPr>
          <w:rtl/>
        </w:rPr>
        <w:t xml:space="preserve"> وجود نداشتند</w:t>
      </w:r>
      <w:r w:rsidRPr="00C07900">
        <w:t>:</w:t>
      </w:r>
    </w:p>
    <w:p w14:paraId="3EC9B265" w14:textId="77777777" w:rsidR="00C07900" w:rsidRPr="00C07900" w:rsidRDefault="00C07900" w:rsidP="00C07900">
      <w:pPr>
        <w:pStyle w:val="1stparagraph"/>
      </w:pPr>
      <w:r w:rsidRPr="00C07900">
        <w:rPr>
          <w:rtl/>
        </w:rPr>
        <w:t>۱</w:t>
      </w:r>
      <w:r w:rsidRPr="00C07900">
        <w:t xml:space="preserve">. </w:t>
      </w:r>
      <w:r w:rsidRPr="00C07900">
        <w:rPr>
          <w:rtl/>
        </w:rPr>
        <w:t>ولتاژ تغذیه و افت ولتاژ</w:t>
      </w:r>
      <w:r w:rsidRPr="00C07900">
        <w:t xml:space="preserve"> (Voltage Drop):</w:t>
      </w:r>
    </w:p>
    <w:p w14:paraId="5ACDA6FB" w14:textId="77777777" w:rsidR="00C07900" w:rsidRPr="00C07900" w:rsidRDefault="00C07900" w:rsidP="00C07900">
      <w:pPr>
        <w:pStyle w:val="1stparagraph"/>
      </w:pPr>
      <w:proofErr w:type="spellStart"/>
      <w:r w:rsidRPr="00C07900">
        <w:rPr>
          <w:rtl/>
        </w:rPr>
        <w:t>میکروکنترلر</w:t>
      </w:r>
      <w:proofErr w:type="spellEnd"/>
      <w:r w:rsidRPr="00C07900">
        <w:t xml:space="preserve"> ATmega32 </w:t>
      </w:r>
      <w:r w:rsidRPr="00C07900">
        <w:rPr>
          <w:rtl/>
        </w:rPr>
        <w:t xml:space="preserve">استاندارد با ۵ ولت کار </w:t>
      </w:r>
      <w:proofErr w:type="spellStart"/>
      <w:r w:rsidRPr="00C07900">
        <w:rPr>
          <w:rtl/>
        </w:rPr>
        <w:t>می‌کند</w:t>
      </w:r>
      <w:proofErr w:type="spellEnd"/>
      <w:r w:rsidRPr="00C07900">
        <w:t>.</w:t>
      </w:r>
    </w:p>
    <w:p w14:paraId="1E8BC04E" w14:textId="1BA1D577" w:rsidR="00C07900" w:rsidRPr="00C07900" w:rsidRDefault="00C07900" w:rsidP="00C07900">
      <w:pPr>
        <w:pStyle w:val="1stparagraph"/>
        <w:numPr>
          <w:ilvl w:val="0"/>
          <w:numId w:val="121"/>
        </w:numPr>
      </w:pPr>
      <w:r w:rsidRPr="00C07900">
        <w:rPr>
          <w:rtl/>
        </w:rPr>
        <w:t xml:space="preserve">اگر ولتاژ منبع تغذیه شما (مثلاً باتری یا </w:t>
      </w:r>
      <w:proofErr w:type="spellStart"/>
      <w:r w:rsidRPr="00C07900">
        <w:rPr>
          <w:rtl/>
        </w:rPr>
        <w:t>آداپتور</w:t>
      </w:r>
      <w:proofErr w:type="spellEnd"/>
      <w:r w:rsidRPr="00C07900">
        <w:rPr>
          <w:rtl/>
        </w:rPr>
        <w:t xml:space="preserve">) ضعیف شود و به زیر ۴ ولت یا ۲.۷ ولت برسد،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ممکن است </w:t>
      </w:r>
      <w:proofErr w:type="spellStart"/>
      <w:r w:rsidRPr="00C07900">
        <w:rPr>
          <w:b/>
          <w:bCs/>
          <w:rtl/>
        </w:rPr>
        <w:t>ریست</w:t>
      </w:r>
      <w:proofErr w:type="spellEnd"/>
      <w:r w:rsidRPr="00C07900">
        <w:rPr>
          <w:b/>
          <w:bCs/>
          <w:rtl/>
        </w:rPr>
        <w:t xml:space="preserve"> شود</w:t>
      </w:r>
      <w:r w:rsidRPr="00C07900">
        <w:rPr>
          <w:rtl/>
        </w:rPr>
        <w:t xml:space="preserve"> یا رفتارهای عجیب (هنگ کردن) نشان دهد</w:t>
      </w:r>
      <w:r w:rsidRPr="00C07900">
        <w:t>.</w:t>
      </w:r>
      <w:r w:rsidR="003B79F6">
        <w:rPr>
          <w:rFonts w:hint="cs"/>
          <w:rtl/>
        </w:rPr>
        <w:t xml:space="preserve"> (</w:t>
      </w:r>
      <w:proofErr w:type="spellStart"/>
      <w:r w:rsidR="003B79F6">
        <w:rPr>
          <w:rFonts w:hint="cs"/>
          <w:rtl/>
        </w:rPr>
        <w:t>همینظور</w:t>
      </w:r>
      <w:proofErr w:type="spellEnd"/>
      <w:r w:rsidR="003B79F6">
        <w:rPr>
          <w:rFonts w:hint="cs"/>
          <w:rtl/>
        </w:rPr>
        <w:t xml:space="preserve"> سعی کنید ولتاژ رو کمی کمتر از ۵ روی منبع تغذیه انتخاب کنید چون خطای منبع تغذیه و ضعیف بودن برخی از </w:t>
      </w:r>
      <w:proofErr w:type="spellStart"/>
      <w:r w:rsidR="003B79F6">
        <w:rPr>
          <w:rFonts w:hint="cs"/>
          <w:rtl/>
        </w:rPr>
        <w:t>ورژن</w:t>
      </w:r>
      <w:proofErr w:type="spellEnd"/>
      <w:r w:rsidR="003B79F6">
        <w:rPr>
          <w:rFonts w:hint="cs"/>
          <w:rtl/>
        </w:rPr>
        <w:t xml:space="preserve"> ها باعث زودتر سوختن </w:t>
      </w:r>
      <w:proofErr w:type="spellStart"/>
      <w:r w:rsidR="003B79F6">
        <w:rPr>
          <w:rFonts w:hint="cs"/>
          <w:rtl/>
        </w:rPr>
        <w:t>ایسی</w:t>
      </w:r>
      <w:proofErr w:type="spellEnd"/>
      <w:r w:rsidR="003B79F6">
        <w:rPr>
          <w:rFonts w:hint="cs"/>
          <w:rtl/>
        </w:rPr>
        <w:t xml:space="preserve"> شما میشه مثلا ۴.۸ ولت خوبه)</w:t>
      </w:r>
    </w:p>
    <w:p w14:paraId="725D30FF" w14:textId="7BECCF02" w:rsidR="00C07900" w:rsidRPr="00C07900" w:rsidRDefault="00C07900" w:rsidP="00C07900">
      <w:pPr>
        <w:pStyle w:val="1stparagraph"/>
        <w:numPr>
          <w:ilvl w:val="0"/>
          <w:numId w:val="121"/>
        </w:numPr>
      </w:pPr>
      <w:r w:rsidRPr="00C07900">
        <w:rPr>
          <w:b/>
          <w:bCs/>
          <w:rtl/>
        </w:rPr>
        <w:t>نکته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>همیشه یک خازن</w:t>
      </w:r>
      <w:r w:rsidR="003B79F6">
        <w:rPr>
          <w:rFonts w:hint="cs"/>
          <w:rtl/>
        </w:rPr>
        <w:t xml:space="preserve"> حداقل</w:t>
      </w:r>
      <w:r w:rsidRPr="00C07900">
        <w:rPr>
          <w:rtl/>
        </w:rPr>
        <w:t xml:space="preserve"> ۱۰۰ </w:t>
      </w:r>
      <w:proofErr w:type="spellStart"/>
      <w:r w:rsidRPr="00C07900">
        <w:rPr>
          <w:rtl/>
        </w:rPr>
        <w:t>نانو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فاراد</w:t>
      </w:r>
      <w:proofErr w:type="spellEnd"/>
      <w:r w:rsidRPr="00C07900">
        <w:t xml:space="preserve"> (100nF) </w:t>
      </w:r>
      <w:r w:rsidRPr="00C07900">
        <w:rPr>
          <w:rtl/>
        </w:rPr>
        <w:t xml:space="preserve">دقیقاً کنار </w:t>
      </w:r>
      <w:proofErr w:type="spellStart"/>
      <w:r w:rsidRPr="00C07900">
        <w:rPr>
          <w:rtl/>
        </w:rPr>
        <w:t>پایه‌های</w:t>
      </w:r>
      <w:proofErr w:type="spellEnd"/>
      <w:r w:rsidRPr="00C07900">
        <w:t xml:space="preserve"> VCC </w:t>
      </w:r>
      <w:r w:rsidRPr="00C07900">
        <w:rPr>
          <w:rtl/>
        </w:rPr>
        <w:t>و</w:t>
      </w:r>
      <w:r w:rsidRPr="00C07900">
        <w:t xml:space="preserve"> GND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قرار دهید تا </w:t>
      </w:r>
      <w:proofErr w:type="spellStart"/>
      <w:r w:rsidRPr="00C07900">
        <w:rPr>
          <w:rtl/>
        </w:rPr>
        <w:t>نویز</w:t>
      </w:r>
      <w:proofErr w:type="spellEnd"/>
      <w:r w:rsidRPr="00C07900">
        <w:rPr>
          <w:rtl/>
        </w:rPr>
        <w:t xml:space="preserve"> ولتاژ را بگیرد</w:t>
      </w:r>
      <w:r w:rsidRPr="00C07900">
        <w:t>.</w:t>
      </w:r>
      <w:r w:rsidR="003B79F6">
        <w:rPr>
          <w:rFonts w:hint="cs"/>
          <w:rtl/>
        </w:rPr>
        <w:t xml:space="preserve"> (خیلی </w:t>
      </w:r>
      <w:proofErr w:type="spellStart"/>
      <w:r w:rsidR="003B79F6">
        <w:rPr>
          <w:rFonts w:hint="cs"/>
          <w:rtl/>
        </w:rPr>
        <w:t>وقتا</w:t>
      </w:r>
      <w:proofErr w:type="spellEnd"/>
      <w:r w:rsidR="003B79F6">
        <w:rPr>
          <w:rFonts w:hint="cs"/>
          <w:rtl/>
        </w:rPr>
        <w:t xml:space="preserve"> میان ۱۰۰ یا ۱۰۰۰ </w:t>
      </w:r>
      <w:proofErr w:type="spellStart"/>
      <w:r w:rsidR="003B79F6">
        <w:rPr>
          <w:rFonts w:hint="cs"/>
          <w:rtl/>
        </w:rPr>
        <w:t>میکروفاراد</w:t>
      </w:r>
      <w:proofErr w:type="spellEnd"/>
      <w:r w:rsidR="003B79F6">
        <w:rPr>
          <w:rFonts w:hint="cs"/>
          <w:rtl/>
        </w:rPr>
        <w:t xml:space="preserve"> توی مدار های بزرگتر </w:t>
      </w:r>
      <w:proofErr w:type="spellStart"/>
      <w:r w:rsidR="003B79F6">
        <w:rPr>
          <w:rFonts w:hint="cs"/>
          <w:rtl/>
        </w:rPr>
        <w:t>میزارن</w:t>
      </w:r>
      <w:proofErr w:type="spellEnd"/>
      <w:r w:rsidR="003B79F6">
        <w:rPr>
          <w:rFonts w:hint="cs"/>
          <w:rtl/>
        </w:rPr>
        <w:t xml:space="preserve"> که </w:t>
      </w:r>
      <w:proofErr w:type="spellStart"/>
      <w:r w:rsidR="003B79F6">
        <w:rPr>
          <w:rFonts w:hint="cs"/>
          <w:rtl/>
        </w:rPr>
        <w:t>نویز</w:t>
      </w:r>
      <w:proofErr w:type="spellEnd"/>
      <w:r w:rsidR="003B79F6">
        <w:rPr>
          <w:rFonts w:hint="cs"/>
          <w:rtl/>
        </w:rPr>
        <w:t xml:space="preserve"> رو کاملا حذف کنه)</w:t>
      </w:r>
    </w:p>
    <w:p w14:paraId="7C2D9D78" w14:textId="77777777" w:rsidR="00C07900" w:rsidRPr="00C07900" w:rsidRDefault="00C07900" w:rsidP="00C07900">
      <w:pPr>
        <w:pStyle w:val="1stparagraph"/>
      </w:pPr>
      <w:r w:rsidRPr="00C07900">
        <w:rPr>
          <w:rtl/>
        </w:rPr>
        <w:lastRenderedPageBreak/>
        <w:t>۲</w:t>
      </w:r>
      <w:r w:rsidRPr="00C07900">
        <w:t xml:space="preserve">. </w:t>
      </w:r>
      <w:r w:rsidRPr="00C07900">
        <w:rPr>
          <w:rtl/>
        </w:rPr>
        <w:t xml:space="preserve">پایه </w:t>
      </w:r>
      <w:proofErr w:type="spellStart"/>
      <w:r w:rsidRPr="00C07900">
        <w:rPr>
          <w:rtl/>
        </w:rPr>
        <w:t>ریست</w:t>
      </w:r>
      <w:proofErr w:type="spellEnd"/>
      <w:r w:rsidRPr="00C07900">
        <w:t xml:space="preserve"> (Reset Pin):</w:t>
      </w:r>
    </w:p>
    <w:p w14:paraId="7CFF0817" w14:textId="77777777" w:rsidR="00C07900" w:rsidRPr="00C07900" w:rsidRDefault="00C07900" w:rsidP="00C07900">
      <w:pPr>
        <w:pStyle w:val="1stparagraph"/>
      </w:pPr>
      <w:r w:rsidRPr="00C07900">
        <w:rPr>
          <w:rtl/>
        </w:rPr>
        <w:t>پایه شماره ۹</w:t>
      </w:r>
      <w:r w:rsidRPr="00C07900">
        <w:t xml:space="preserve"> (Reset) </w:t>
      </w:r>
      <w:r w:rsidRPr="00C07900">
        <w:rPr>
          <w:rtl/>
        </w:rPr>
        <w:t xml:space="preserve">بسیار حساس است. اگر </w:t>
      </w:r>
      <w:proofErr w:type="spellStart"/>
      <w:r w:rsidRPr="00C07900">
        <w:rPr>
          <w:rtl/>
        </w:rPr>
        <w:t>دستتان</w:t>
      </w:r>
      <w:proofErr w:type="spellEnd"/>
      <w:r w:rsidRPr="00C07900">
        <w:rPr>
          <w:rtl/>
        </w:rPr>
        <w:t xml:space="preserve"> یا یک </w:t>
      </w:r>
      <w:proofErr w:type="spellStart"/>
      <w:r w:rsidRPr="00C07900">
        <w:rPr>
          <w:rtl/>
        </w:rPr>
        <w:t>نویز</w:t>
      </w:r>
      <w:proofErr w:type="spellEnd"/>
      <w:r w:rsidRPr="00C07900">
        <w:rPr>
          <w:rtl/>
        </w:rPr>
        <w:t xml:space="preserve"> محیطی به آن بخورد، میکرو </w:t>
      </w:r>
      <w:proofErr w:type="spellStart"/>
      <w:r w:rsidRPr="00C07900">
        <w:rPr>
          <w:rtl/>
        </w:rPr>
        <w:t>ریست</w:t>
      </w:r>
      <w:proofErr w:type="spellEnd"/>
      <w:r w:rsidRPr="00C07900">
        <w:rPr>
          <w:rtl/>
        </w:rPr>
        <w:t xml:space="preserve"> </w:t>
      </w:r>
      <w:proofErr w:type="spellStart"/>
      <w:r w:rsidRPr="00C07900">
        <w:rPr>
          <w:rtl/>
        </w:rPr>
        <w:t>می‌شود</w:t>
      </w:r>
      <w:proofErr w:type="spellEnd"/>
      <w:r w:rsidRPr="00C07900">
        <w:t>.</w:t>
      </w:r>
    </w:p>
    <w:p w14:paraId="5EE6522A" w14:textId="77777777" w:rsidR="00C07900" w:rsidRPr="00C07900" w:rsidRDefault="00C07900" w:rsidP="00C07900">
      <w:pPr>
        <w:pStyle w:val="1stparagraph"/>
        <w:numPr>
          <w:ilvl w:val="0"/>
          <w:numId w:val="122"/>
        </w:numPr>
      </w:pPr>
      <w:r w:rsidRPr="00C07900">
        <w:rPr>
          <w:b/>
          <w:bCs/>
          <w:rtl/>
        </w:rPr>
        <w:t>راه حل</w:t>
      </w:r>
      <w:r w:rsidRPr="00C07900">
        <w:rPr>
          <w:b/>
          <w:bCs/>
        </w:rPr>
        <w:t>:</w:t>
      </w:r>
      <w:r w:rsidRPr="00C07900">
        <w:t xml:space="preserve"> </w:t>
      </w:r>
      <w:r w:rsidRPr="00C07900">
        <w:rPr>
          <w:rtl/>
        </w:rPr>
        <w:t>همیشه این پایه را با یک مقاومت ۱۰ کیلو اهم به برق مثبت</w:t>
      </w:r>
      <w:r w:rsidRPr="00C07900">
        <w:t xml:space="preserve"> (VCC) </w:t>
      </w:r>
      <w:r w:rsidRPr="00C07900">
        <w:rPr>
          <w:rtl/>
        </w:rPr>
        <w:t>وصل کنید</w:t>
      </w:r>
      <w:r w:rsidRPr="00C07900">
        <w:t xml:space="preserve"> (Pull-up </w:t>
      </w:r>
      <w:r w:rsidRPr="00C07900">
        <w:rPr>
          <w:rtl/>
        </w:rPr>
        <w:t>خارجی</w:t>
      </w:r>
      <w:r w:rsidRPr="00C07900">
        <w:t xml:space="preserve">). </w:t>
      </w:r>
      <w:r w:rsidRPr="00C07900">
        <w:rPr>
          <w:rtl/>
        </w:rPr>
        <w:t xml:space="preserve">این کار پایداری مدار را تضمین </w:t>
      </w:r>
      <w:proofErr w:type="spellStart"/>
      <w:r w:rsidRPr="00C07900">
        <w:rPr>
          <w:rtl/>
        </w:rPr>
        <w:t>می‌کند</w:t>
      </w:r>
      <w:proofErr w:type="spellEnd"/>
      <w:r w:rsidRPr="00C07900">
        <w:t>.</w:t>
      </w:r>
    </w:p>
    <w:p w14:paraId="44EB002E" w14:textId="77777777" w:rsidR="00C07900" w:rsidRPr="00C07900" w:rsidRDefault="00C07900" w:rsidP="00C07900">
      <w:pPr>
        <w:pStyle w:val="1stparagraph"/>
      </w:pPr>
      <w:r w:rsidRPr="00C07900">
        <w:rPr>
          <w:rtl/>
        </w:rPr>
        <w:t>۳</w:t>
      </w:r>
      <w:r w:rsidRPr="00C07900">
        <w:t xml:space="preserve">. </w:t>
      </w:r>
      <w:r w:rsidRPr="00C07900">
        <w:rPr>
          <w:rtl/>
        </w:rPr>
        <w:t xml:space="preserve">داغ شدن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t>:</w:t>
      </w:r>
    </w:p>
    <w:p w14:paraId="0672C645" w14:textId="77777777" w:rsidR="00C07900" w:rsidRPr="00C07900" w:rsidRDefault="00C07900" w:rsidP="00C07900">
      <w:pPr>
        <w:pStyle w:val="1stparagraph"/>
      </w:pPr>
      <w:r w:rsidRPr="00C07900">
        <w:rPr>
          <w:rtl/>
        </w:rPr>
        <w:t xml:space="preserve">اگر به محض روشن کردن مدار، </w:t>
      </w:r>
      <w:proofErr w:type="spellStart"/>
      <w:r w:rsidRPr="00C07900">
        <w:rPr>
          <w:rtl/>
        </w:rPr>
        <w:t>میکروکنترلر</w:t>
      </w:r>
      <w:proofErr w:type="spellEnd"/>
      <w:r w:rsidRPr="00C07900">
        <w:rPr>
          <w:rtl/>
        </w:rPr>
        <w:t xml:space="preserve"> داغ شد، سریعاً برق را قطع کنید</w:t>
      </w:r>
      <w:r w:rsidRPr="00C07900">
        <w:t>!</w:t>
      </w:r>
    </w:p>
    <w:p w14:paraId="7C2D0B92" w14:textId="77777777" w:rsidR="00C07900" w:rsidRDefault="00C07900" w:rsidP="00C07900">
      <w:pPr>
        <w:pStyle w:val="1stparagraph"/>
        <w:numPr>
          <w:ilvl w:val="0"/>
          <w:numId w:val="123"/>
        </w:numPr>
      </w:pPr>
      <w:r w:rsidRPr="00C07900">
        <w:rPr>
          <w:rtl/>
        </w:rPr>
        <w:t>احتمالاً جای</w:t>
      </w:r>
      <w:r w:rsidRPr="00C07900">
        <w:t xml:space="preserve"> VCC </w:t>
      </w:r>
      <w:r w:rsidRPr="00C07900">
        <w:rPr>
          <w:rtl/>
        </w:rPr>
        <w:t>و</w:t>
      </w:r>
      <w:r w:rsidRPr="00C07900">
        <w:t xml:space="preserve"> GND </w:t>
      </w:r>
      <w:r w:rsidRPr="00C07900">
        <w:rPr>
          <w:rtl/>
        </w:rPr>
        <w:t xml:space="preserve">را برعکس وصل </w:t>
      </w:r>
      <w:proofErr w:type="spellStart"/>
      <w:r w:rsidRPr="00C07900">
        <w:rPr>
          <w:rtl/>
        </w:rPr>
        <w:t>کرده‌اید</w:t>
      </w:r>
      <w:proofErr w:type="spellEnd"/>
      <w:r w:rsidRPr="00C07900">
        <w:rPr>
          <w:rtl/>
        </w:rPr>
        <w:t xml:space="preserve"> یا </w:t>
      </w:r>
      <w:proofErr w:type="spellStart"/>
      <w:r w:rsidRPr="00C07900">
        <w:rPr>
          <w:rtl/>
        </w:rPr>
        <w:t>پایه‌های</w:t>
      </w:r>
      <w:proofErr w:type="spellEnd"/>
      <w:r w:rsidRPr="00C07900">
        <w:rPr>
          <w:rtl/>
        </w:rPr>
        <w:t xml:space="preserve"> خروجی اتصال کوتاه </w:t>
      </w:r>
      <w:proofErr w:type="spellStart"/>
      <w:r w:rsidRPr="00C07900">
        <w:rPr>
          <w:rtl/>
        </w:rPr>
        <w:t>شده‌اند</w:t>
      </w:r>
      <w:proofErr w:type="spellEnd"/>
      <w:r w:rsidRPr="00C07900">
        <w:t>.</w:t>
      </w:r>
    </w:p>
    <w:p w14:paraId="7F0AAA9C" w14:textId="77777777" w:rsidR="000510A1" w:rsidRPr="00C07900" w:rsidRDefault="000510A1" w:rsidP="000510A1">
      <w:pPr>
        <w:pStyle w:val="1stparagraph"/>
        <w:rPr>
          <w:rFonts w:hint="cs"/>
        </w:rPr>
      </w:pPr>
    </w:p>
    <w:p w14:paraId="36B7078F" w14:textId="3CE0EEFD" w:rsidR="00C07900" w:rsidRPr="005F2230" w:rsidRDefault="00C07900" w:rsidP="005F2230">
      <w:pPr>
        <w:pStyle w:val="1stparagraph"/>
        <w:rPr>
          <w:rFonts w:hint="cs"/>
          <w:b/>
          <w:bCs/>
          <w:rtl/>
        </w:rPr>
      </w:pPr>
      <w:r w:rsidRPr="00C07900">
        <w:rPr>
          <w:b/>
          <w:bCs/>
          <w:rtl/>
        </w:rPr>
        <w:t xml:space="preserve">تبریک </w:t>
      </w:r>
      <w:proofErr w:type="spellStart"/>
      <w:r w:rsidRPr="00C07900">
        <w:rPr>
          <w:b/>
          <w:bCs/>
          <w:rtl/>
        </w:rPr>
        <w:t>می‌گویم</w:t>
      </w:r>
      <w:proofErr w:type="spellEnd"/>
      <w:r w:rsidRPr="00C07900">
        <w:rPr>
          <w:b/>
          <w:bCs/>
        </w:rPr>
        <w:t>!</w:t>
      </w:r>
      <w:r w:rsidR="005F2230">
        <w:rPr>
          <w:rFonts w:hint="cs"/>
          <w:b/>
          <w:bCs/>
          <w:rtl/>
        </w:rPr>
        <w:t xml:space="preserve"> </w:t>
      </w:r>
      <w:r w:rsidRPr="00C07900">
        <w:rPr>
          <w:rtl/>
        </w:rPr>
        <w:t xml:space="preserve">شما اکنون یک مهندس </w:t>
      </w:r>
      <w:proofErr w:type="spellStart"/>
      <w:r w:rsidRPr="00C07900">
        <w:rPr>
          <w:rtl/>
        </w:rPr>
        <w:t>سیستم‌های</w:t>
      </w:r>
      <w:proofErr w:type="spellEnd"/>
      <w:r w:rsidRPr="00C07900">
        <w:rPr>
          <w:rtl/>
        </w:rPr>
        <w:t xml:space="preserve"> نهفته هستید. از مفاهیم تئوری شروع کردید، کد زدید، </w:t>
      </w:r>
      <w:proofErr w:type="spellStart"/>
      <w:r w:rsidRPr="00C07900">
        <w:rPr>
          <w:rtl/>
        </w:rPr>
        <w:t>شبیه‌سازی</w:t>
      </w:r>
      <w:proofErr w:type="spellEnd"/>
      <w:r w:rsidRPr="00C07900">
        <w:rPr>
          <w:rtl/>
        </w:rPr>
        <w:t xml:space="preserve"> کردید و حالا محصول نهایی خود را ساختید.</w:t>
      </w:r>
    </w:p>
    <w:sectPr w:rsidR="00C07900" w:rsidRPr="005F2230" w:rsidSect="00D62A88">
      <w:headerReference w:type="even" r:id="rId22"/>
      <w:headerReference w:type="default" r:id="rId23"/>
      <w:headerReference w:type="first" r:id="rId24"/>
      <w:footerReference w:type="first" r:id="rId25"/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440" w:right="1080" w:bottom="1440" w:left="1080" w:header="851" w:footer="624" w:gutter="0"/>
      <w:cols w:space="708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DEFD" w14:textId="77777777" w:rsidR="005955EF" w:rsidRDefault="005955EF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37C7CEFD" w14:textId="77777777" w:rsidR="005955EF" w:rsidRPr="00DC3FEF" w:rsidRDefault="005955EF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Myriad Pro Cond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4769" w14:textId="77777777" w:rsidR="005955EF" w:rsidRPr="00036FB0" w:rsidRDefault="005955EF" w:rsidP="00036FB0">
      <w:r>
        <w:continuationSeparator/>
      </w:r>
    </w:p>
  </w:footnote>
  <w:footnote w:type="continuationSeparator" w:id="0">
    <w:p w14:paraId="5D540149" w14:textId="77777777" w:rsidR="005955EF" w:rsidRDefault="005955EF" w:rsidP="00A26DCB">
      <w:r>
        <w:continuationSeparator/>
      </w:r>
    </w:p>
    <w:p w14:paraId="7AC231C5" w14:textId="77777777" w:rsidR="005955EF" w:rsidRDefault="005955EF">
      <w:r>
        <w:rPr>
          <w:rFonts w:cs="Times New Roman"/>
          <w:rtl/>
        </w:rPr>
        <w:t>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6DF6D95E" w:rsidR="00F23B5D" w:rsidRDefault="00625765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TOC Heading&quot;  \* MERGEFORMAT ">
      <w:r w:rsidR="00EC5031">
        <w:rPr>
          <w:noProof/>
          <w:rtl/>
        </w:rPr>
        <w:t>فهرست مطالب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36DBFFAF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Title  \* MERGEFORMAT ">
      <w:r w:rsidR="00EC5031">
        <w:rPr>
          <w:noProof/>
          <w:rtl/>
        </w:rPr>
        <w:t>ته</w:t>
      </w:r>
      <w:r w:rsidR="00EC5031">
        <w:rPr>
          <w:rFonts w:hint="cs"/>
          <w:noProof/>
          <w:rtl/>
        </w:rPr>
        <w:t>یه‌</w:t>
      </w:r>
      <w:r w:rsidR="00EC5031">
        <w:rPr>
          <w:noProof/>
          <w:rtl/>
        </w:rPr>
        <w:t xml:space="preserve"> و تأل</w:t>
      </w:r>
      <w:r w:rsidR="00EC5031">
        <w:rPr>
          <w:rFonts w:hint="cs"/>
          <w:noProof/>
          <w:rtl/>
        </w:rPr>
        <w:t>یف</w:t>
      </w:r>
      <w:r w:rsidR="00EC5031">
        <w:rPr>
          <w:noProof/>
          <w:rtl/>
        </w:rPr>
        <w:t>: محمد مهد</w:t>
      </w:r>
      <w:r w:rsidR="00EC5031">
        <w:rPr>
          <w:rFonts w:hint="cs"/>
          <w:noProof/>
          <w:rtl/>
        </w:rPr>
        <w:t>ی</w:t>
      </w:r>
      <w:r w:rsidR="00EC5031">
        <w:rPr>
          <w:noProof/>
          <w:rtl/>
        </w:rPr>
        <w:t xml:space="preserve"> قائم</w:t>
      </w:r>
      <w:r w:rsidR="00EC5031">
        <w:rPr>
          <w:rFonts w:hint="cs"/>
          <w:noProof/>
          <w:rtl/>
        </w:rPr>
        <w:t>ی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63D8A96E" w:rsidR="00F23B5D" w:rsidRDefault="00625765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EC5031" w:rsidRPr="00EC5031">
        <w:rPr>
          <w:b w:val="0"/>
          <w:bCs w:val="0"/>
          <w:noProof/>
          <w:rtl/>
        </w:rPr>
        <w:t>فصل ۱۱: پروژه نها</w:t>
      </w:r>
      <w:r w:rsidR="00EC5031" w:rsidRPr="00EC5031">
        <w:rPr>
          <w:rFonts w:hint="cs"/>
          <w:b w:val="0"/>
          <w:bCs w:val="0"/>
          <w:noProof/>
          <w:rtl/>
        </w:rPr>
        <w:t>یی</w:t>
      </w:r>
      <w:r w:rsidR="00EC5031">
        <w:rPr>
          <w:rFonts w:hint="cs"/>
          <w:noProof/>
          <w:rtl/>
        </w:rPr>
        <w:t>؛</w:t>
      </w:r>
      <w:r w:rsidR="00EC5031">
        <w:rPr>
          <w:noProof/>
          <w:rtl/>
        </w:rPr>
        <w:t xml:space="preserve"> ساخت منو</w:t>
      </w:r>
      <w:r w:rsidR="00EC5031">
        <w:rPr>
          <w:rFonts w:hint="cs"/>
          <w:noProof/>
          <w:rtl/>
        </w:rPr>
        <w:t>ی</w:t>
      </w:r>
      <w:r w:rsidR="00EC5031">
        <w:rPr>
          <w:noProof/>
          <w:rtl/>
        </w:rPr>
        <w:t xml:space="preserve"> هوشمند با ک</w:t>
      </w:r>
      <w:r w:rsidR="00EC5031">
        <w:rPr>
          <w:rFonts w:hint="cs"/>
          <w:noProof/>
          <w:rtl/>
        </w:rPr>
        <w:t>یپد</w:t>
      </w:r>
      <w:r w:rsidR="00EC5031">
        <w:rPr>
          <w:noProof/>
          <w:rtl/>
        </w:rPr>
        <w:t xml:space="preserve"> و</w:t>
      </w:r>
      <w:r w:rsidR="00EC5031">
        <w:rPr>
          <w:noProof/>
        </w:rPr>
        <w:t xml:space="preserve"> LCD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10EF1"/>
    <w:multiLevelType w:val="multilevel"/>
    <w:tmpl w:val="D7A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9A4C00"/>
    <w:multiLevelType w:val="multilevel"/>
    <w:tmpl w:val="D7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324F9"/>
    <w:multiLevelType w:val="multilevel"/>
    <w:tmpl w:val="414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D41713"/>
    <w:multiLevelType w:val="multilevel"/>
    <w:tmpl w:val="C3A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261CB"/>
    <w:multiLevelType w:val="multilevel"/>
    <w:tmpl w:val="E12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BE2664"/>
    <w:multiLevelType w:val="multilevel"/>
    <w:tmpl w:val="F30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E1492C"/>
    <w:multiLevelType w:val="multilevel"/>
    <w:tmpl w:val="E51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FB1A64"/>
    <w:multiLevelType w:val="multilevel"/>
    <w:tmpl w:val="499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178CE"/>
    <w:multiLevelType w:val="multilevel"/>
    <w:tmpl w:val="6FB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B3E46"/>
    <w:multiLevelType w:val="multilevel"/>
    <w:tmpl w:val="978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6B29C5"/>
    <w:multiLevelType w:val="multilevel"/>
    <w:tmpl w:val="289C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C4811"/>
    <w:multiLevelType w:val="multilevel"/>
    <w:tmpl w:val="DF40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D72A03"/>
    <w:multiLevelType w:val="multilevel"/>
    <w:tmpl w:val="CE5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C2725"/>
    <w:multiLevelType w:val="multilevel"/>
    <w:tmpl w:val="031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C1144"/>
    <w:multiLevelType w:val="multilevel"/>
    <w:tmpl w:val="03B4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151B636B"/>
    <w:multiLevelType w:val="multilevel"/>
    <w:tmpl w:val="749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A041CF"/>
    <w:multiLevelType w:val="multilevel"/>
    <w:tmpl w:val="DFFE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A01B5C"/>
    <w:multiLevelType w:val="multilevel"/>
    <w:tmpl w:val="B3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55982"/>
    <w:multiLevelType w:val="multilevel"/>
    <w:tmpl w:val="55F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1C491B"/>
    <w:multiLevelType w:val="multilevel"/>
    <w:tmpl w:val="C3A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78F7987"/>
    <w:multiLevelType w:val="multilevel"/>
    <w:tmpl w:val="18BA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190CDF"/>
    <w:multiLevelType w:val="multilevel"/>
    <w:tmpl w:val="11C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9591E0D"/>
    <w:multiLevelType w:val="multilevel"/>
    <w:tmpl w:val="2804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3927DE"/>
    <w:multiLevelType w:val="multilevel"/>
    <w:tmpl w:val="54C8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9B5B21"/>
    <w:multiLevelType w:val="multilevel"/>
    <w:tmpl w:val="B254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F40AE4"/>
    <w:multiLevelType w:val="multilevel"/>
    <w:tmpl w:val="E0D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F00F35"/>
    <w:multiLevelType w:val="multilevel"/>
    <w:tmpl w:val="31D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21557325"/>
    <w:multiLevelType w:val="multilevel"/>
    <w:tmpl w:val="68C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D7B56"/>
    <w:multiLevelType w:val="multilevel"/>
    <w:tmpl w:val="C2D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C67A7"/>
    <w:multiLevelType w:val="multilevel"/>
    <w:tmpl w:val="75B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005D03"/>
    <w:multiLevelType w:val="multilevel"/>
    <w:tmpl w:val="F17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57DE5"/>
    <w:multiLevelType w:val="multilevel"/>
    <w:tmpl w:val="11B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DF5E00"/>
    <w:multiLevelType w:val="multilevel"/>
    <w:tmpl w:val="E812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0053BA"/>
    <w:multiLevelType w:val="multilevel"/>
    <w:tmpl w:val="B60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AE62E8"/>
    <w:multiLevelType w:val="multilevel"/>
    <w:tmpl w:val="4CA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601380"/>
    <w:multiLevelType w:val="multilevel"/>
    <w:tmpl w:val="B4B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00015E"/>
    <w:multiLevelType w:val="multilevel"/>
    <w:tmpl w:val="69A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861EA5"/>
    <w:multiLevelType w:val="multilevel"/>
    <w:tmpl w:val="B31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C417EE5"/>
    <w:multiLevelType w:val="multilevel"/>
    <w:tmpl w:val="C2D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C550D"/>
    <w:multiLevelType w:val="multilevel"/>
    <w:tmpl w:val="467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E50654"/>
    <w:multiLevelType w:val="multilevel"/>
    <w:tmpl w:val="DEF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F43A3B"/>
    <w:multiLevelType w:val="multilevel"/>
    <w:tmpl w:val="614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91976"/>
    <w:multiLevelType w:val="multilevel"/>
    <w:tmpl w:val="00E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71728A"/>
    <w:multiLevelType w:val="multilevel"/>
    <w:tmpl w:val="CE8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B0515D"/>
    <w:multiLevelType w:val="multilevel"/>
    <w:tmpl w:val="542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D132BC"/>
    <w:multiLevelType w:val="multilevel"/>
    <w:tmpl w:val="1E4A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7706BD"/>
    <w:multiLevelType w:val="multilevel"/>
    <w:tmpl w:val="858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492453"/>
    <w:multiLevelType w:val="multilevel"/>
    <w:tmpl w:val="6F9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240FB9"/>
    <w:multiLevelType w:val="multilevel"/>
    <w:tmpl w:val="BB7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A11D6"/>
    <w:multiLevelType w:val="multilevel"/>
    <w:tmpl w:val="F18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4F1434E"/>
    <w:multiLevelType w:val="multilevel"/>
    <w:tmpl w:val="AD5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2755F7"/>
    <w:multiLevelType w:val="multilevel"/>
    <w:tmpl w:val="427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6B16232"/>
    <w:multiLevelType w:val="multilevel"/>
    <w:tmpl w:val="BF34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236CEC"/>
    <w:multiLevelType w:val="multilevel"/>
    <w:tmpl w:val="E4F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7993180"/>
    <w:multiLevelType w:val="multilevel"/>
    <w:tmpl w:val="7B9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89906C2"/>
    <w:multiLevelType w:val="multilevel"/>
    <w:tmpl w:val="D89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430EFA"/>
    <w:multiLevelType w:val="multilevel"/>
    <w:tmpl w:val="6C90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6B2AF3"/>
    <w:multiLevelType w:val="multilevel"/>
    <w:tmpl w:val="BF5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B7F445D"/>
    <w:multiLevelType w:val="multilevel"/>
    <w:tmpl w:val="E07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D20EE"/>
    <w:multiLevelType w:val="multilevel"/>
    <w:tmpl w:val="FA0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564065"/>
    <w:multiLevelType w:val="multilevel"/>
    <w:tmpl w:val="3A9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086729"/>
    <w:multiLevelType w:val="multilevel"/>
    <w:tmpl w:val="A8B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500E78"/>
    <w:multiLevelType w:val="multilevel"/>
    <w:tmpl w:val="62B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273E74"/>
    <w:multiLevelType w:val="multilevel"/>
    <w:tmpl w:val="4CC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5D2153"/>
    <w:multiLevelType w:val="multilevel"/>
    <w:tmpl w:val="411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642F88"/>
    <w:multiLevelType w:val="multilevel"/>
    <w:tmpl w:val="709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E1FA8"/>
    <w:multiLevelType w:val="multilevel"/>
    <w:tmpl w:val="530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6027DBC"/>
    <w:multiLevelType w:val="multilevel"/>
    <w:tmpl w:val="E08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44603E"/>
    <w:multiLevelType w:val="multilevel"/>
    <w:tmpl w:val="EBF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A141ED"/>
    <w:multiLevelType w:val="multilevel"/>
    <w:tmpl w:val="A6E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8437183"/>
    <w:multiLevelType w:val="multilevel"/>
    <w:tmpl w:val="0DAC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63528D"/>
    <w:multiLevelType w:val="multilevel"/>
    <w:tmpl w:val="824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644606"/>
    <w:multiLevelType w:val="multilevel"/>
    <w:tmpl w:val="0FA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6B5F1C"/>
    <w:multiLevelType w:val="multilevel"/>
    <w:tmpl w:val="F26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D9F0C2B"/>
    <w:multiLevelType w:val="multilevel"/>
    <w:tmpl w:val="D93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183EFD"/>
    <w:multiLevelType w:val="multilevel"/>
    <w:tmpl w:val="6C0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FA0D17"/>
    <w:multiLevelType w:val="multilevel"/>
    <w:tmpl w:val="B5F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0C437F8"/>
    <w:multiLevelType w:val="multilevel"/>
    <w:tmpl w:val="B9F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0B4C0D"/>
    <w:multiLevelType w:val="multilevel"/>
    <w:tmpl w:val="9E4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F43E29"/>
    <w:multiLevelType w:val="multilevel"/>
    <w:tmpl w:val="C10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FD26A1"/>
    <w:multiLevelType w:val="multilevel"/>
    <w:tmpl w:val="4162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A36702"/>
    <w:multiLevelType w:val="multilevel"/>
    <w:tmpl w:val="0B46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5211FC"/>
    <w:multiLevelType w:val="multilevel"/>
    <w:tmpl w:val="626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707C96"/>
    <w:multiLevelType w:val="multilevel"/>
    <w:tmpl w:val="D3EE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8BE3086"/>
    <w:multiLevelType w:val="multilevel"/>
    <w:tmpl w:val="79A8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FC7C73"/>
    <w:multiLevelType w:val="multilevel"/>
    <w:tmpl w:val="21FA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B7A12F4"/>
    <w:multiLevelType w:val="multilevel"/>
    <w:tmpl w:val="80A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8004C2"/>
    <w:multiLevelType w:val="multilevel"/>
    <w:tmpl w:val="678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D33E71"/>
    <w:multiLevelType w:val="multilevel"/>
    <w:tmpl w:val="6F2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2C014A"/>
    <w:multiLevelType w:val="multilevel"/>
    <w:tmpl w:val="412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6579DB"/>
    <w:multiLevelType w:val="multilevel"/>
    <w:tmpl w:val="3CC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0F72121"/>
    <w:multiLevelType w:val="multilevel"/>
    <w:tmpl w:val="6DB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293605"/>
    <w:multiLevelType w:val="multilevel"/>
    <w:tmpl w:val="4A24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AF4BEC"/>
    <w:multiLevelType w:val="multilevel"/>
    <w:tmpl w:val="C98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CE58B5"/>
    <w:multiLevelType w:val="multilevel"/>
    <w:tmpl w:val="9AE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8" w15:restartNumberingAfterBreak="0">
    <w:nsid w:val="637302B7"/>
    <w:multiLevelType w:val="multilevel"/>
    <w:tmpl w:val="BF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4025D7B"/>
    <w:multiLevelType w:val="multilevel"/>
    <w:tmpl w:val="EA8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F14E18"/>
    <w:multiLevelType w:val="multilevel"/>
    <w:tmpl w:val="89D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0A02E8"/>
    <w:multiLevelType w:val="multilevel"/>
    <w:tmpl w:val="70C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983189C"/>
    <w:multiLevelType w:val="multilevel"/>
    <w:tmpl w:val="8E5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5A7DFD"/>
    <w:multiLevelType w:val="multilevel"/>
    <w:tmpl w:val="40A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58070D"/>
    <w:multiLevelType w:val="multilevel"/>
    <w:tmpl w:val="44C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E57063"/>
    <w:multiLevelType w:val="multilevel"/>
    <w:tmpl w:val="CAF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70675F"/>
    <w:multiLevelType w:val="multilevel"/>
    <w:tmpl w:val="F84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9259DE"/>
    <w:multiLevelType w:val="multilevel"/>
    <w:tmpl w:val="BA1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9" w15:restartNumberingAfterBreak="0">
    <w:nsid w:val="7A612B43"/>
    <w:multiLevelType w:val="multilevel"/>
    <w:tmpl w:val="DBA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AE75025"/>
    <w:multiLevelType w:val="multilevel"/>
    <w:tmpl w:val="CA1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361615"/>
    <w:multiLevelType w:val="multilevel"/>
    <w:tmpl w:val="C65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40442149">
    <w:abstractNumId w:val="122"/>
  </w:num>
  <w:num w:numId="2" w16cid:durableId="346175585">
    <w:abstractNumId w:val="107"/>
  </w:num>
  <w:num w:numId="3" w16cid:durableId="1569270947">
    <w:abstractNumId w:val="38"/>
  </w:num>
  <w:num w:numId="4" w16cid:durableId="2113817210">
    <w:abstractNumId w:val="118"/>
  </w:num>
  <w:num w:numId="5" w16cid:durableId="158713">
    <w:abstractNumId w:val="25"/>
  </w:num>
  <w:num w:numId="6" w16cid:durableId="1994872387">
    <w:abstractNumId w:val="9"/>
  </w:num>
  <w:num w:numId="7" w16cid:durableId="782500641">
    <w:abstractNumId w:val="7"/>
  </w:num>
  <w:num w:numId="8" w16cid:durableId="1798644617">
    <w:abstractNumId w:val="6"/>
  </w:num>
  <w:num w:numId="9" w16cid:durableId="819158470">
    <w:abstractNumId w:val="5"/>
  </w:num>
  <w:num w:numId="10" w16cid:durableId="1743334024">
    <w:abstractNumId w:val="4"/>
  </w:num>
  <w:num w:numId="11" w16cid:durableId="708801183">
    <w:abstractNumId w:val="8"/>
  </w:num>
  <w:num w:numId="12" w16cid:durableId="1479686934">
    <w:abstractNumId w:val="3"/>
  </w:num>
  <w:num w:numId="13" w16cid:durableId="531378745">
    <w:abstractNumId w:val="2"/>
  </w:num>
  <w:num w:numId="14" w16cid:durableId="549195376">
    <w:abstractNumId w:val="1"/>
  </w:num>
  <w:num w:numId="15" w16cid:durableId="204029860">
    <w:abstractNumId w:val="0"/>
  </w:num>
  <w:num w:numId="16" w16cid:durableId="2092310049">
    <w:abstractNumId w:val="75"/>
  </w:num>
  <w:num w:numId="17" w16cid:durableId="18699851">
    <w:abstractNumId w:val="29"/>
  </w:num>
  <w:num w:numId="18" w16cid:durableId="416487463">
    <w:abstractNumId w:val="92"/>
  </w:num>
  <w:num w:numId="19" w16cid:durableId="968434207">
    <w:abstractNumId w:val="95"/>
  </w:num>
  <w:num w:numId="20" w16cid:durableId="1389959503">
    <w:abstractNumId w:val="48"/>
  </w:num>
  <w:num w:numId="21" w16cid:durableId="1095134039">
    <w:abstractNumId w:val="60"/>
  </w:num>
  <w:num w:numId="22" w16cid:durableId="1489900184">
    <w:abstractNumId w:val="39"/>
  </w:num>
  <w:num w:numId="23" w16cid:durableId="1916431416">
    <w:abstractNumId w:val="17"/>
  </w:num>
  <w:num w:numId="24" w16cid:durableId="95953242">
    <w:abstractNumId w:val="113"/>
  </w:num>
  <w:num w:numId="25" w16cid:durableId="1089736385">
    <w:abstractNumId w:val="73"/>
  </w:num>
  <w:num w:numId="26" w16cid:durableId="561141742">
    <w:abstractNumId w:val="62"/>
  </w:num>
  <w:num w:numId="27" w16cid:durableId="1486317329">
    <w:abstractNumId w:val="121"/>
  </w:num>
  <w:num w:numId="28" w16cid:durableId="834880061">
    <w:abstractNumId w:val="68"/>
  </w:num>
  <w:num w:numId="29" w16cid:durableId="957830678">
    <w:abstractNumId w:val="104"/>
  </w:num>
  <w:num w:numId="30" w16cid:durableId="829295423">
    <w:abstractNumId w:val="98"/>
  </w:num>
  <w:num w:numId="31" w16cid:durableId="1835758639">
    <w:abstractNumId w:val="71"/>
  </w:num>
  <w:num w:numId="32" w16cid:durableId="282923749">
    <w:abstractNumId w:val="22"/>
  </w:num>
  <w:num w:numId="33" w16cid:durableId="349382547">
    <w:abstractNumId w:val="96"/>
  </w:num>
  <w:num w:numId="34" w16cid:durableId="1599606622">
    <w:abstractNumId w:val="100"/>
  </w:num>
  <w:num w:numId="35" w16cid:durableId="2111389252">
    <w:abstractNumId w:val="50"/>
  </w:num>
  <w:num w:numId="36" w16cid:durableId="1070351035">
    <w:abstractNumId w:val="46"/>
  </w:num>
  <w:num w:numId="37" w16cid:durableId="398748942">
    <w:abstractNumId w:val="109"/>
  </w:num>
  <w:num w:numId="38" w16cid:durableId="605163657">
    <w:abstractNumId w:val="79"/>
  </w:num>
  <w:num w:numId="39" w16cid:durableId="83378463">
    <w:abstractNumId w:val="23"/>
  </w:num>
  <w:num w:numId="40" w16cid:durableId="1656300063">
    <w:abstractNumId w:val="54"/>
  </w:num>
  <w:num w:numId="41" w16cid:durableId="531383798">
    <w:abstractNumId w:val="83"/>
  </w:num>
  <w:num w:numId="42" w16cid:durableId="1786387137">
    <w:abstractNumId w:val="56"/>
  </w:num>
  <w:num w:numId="43" w16cid:durableId="1612778377">
    <w:abstractNumId w:val="42"/>
  </w:num>
  <w:num w:numId="44" w16cid:durableId="177353546">
    <w:abstractNumId w:val="72"/>
  </w:num>
  <w:num w:numId="45" w16cid:durableId="820999664">
    <w:abstractNumId w:val="45"/>
  </w:num>
  <w:num w:numId="46" w16cid:durableId="1845432609">
    <w:abstractNumId w:val="84"/>
  </w:num>
  <w:num w:numId="47" w16cid:durableId="1430657691">
    <w:abstractNumId w:val="13"/>
  </w:num>
  <w:num w:numId="48" w16cid:durableId="1052995288">
    <w:abstractNumId w:val="103"/>
  </w:num>
  <w:num w:numId="49" w16cid:durableId="58865476">
    <w:abstractNumId w:val="33"/>
  </w:num>
  <w:num w:numId="50" w16cid:durableId="1359163063">
    <w:abstractNumId w:val="112"/>
  </w:num>
  <w:num w:numId="51" w16cid:durableId="1068267785">
    <w:abstractNumId w:val="86"/>
  </w:num>
  <w:num w:numId="52" w16cid:durableId="778644715">
    <w:abstractNumId w:val="41"/>
  </w:num>
  <w:num w:numId="53" w16cid:durableId="1606571979">
    <w:abstractNumId w:val="55"/>
  </w:num>
  <w:num w:numId="54" w16cid:durableId="674647339">
    <w:abstractNumId w:val="90"/>
  </w:num>
  <w:num w:numId="55" w16cid:durableId="399452226">
    <w:abstractNumId w:val="52"/>
  </w:num>
  <w:num w:numId="56" w16cid:durableId="1393164426">
    <w:abstractNumId w:val="36"/>
  </w:num>
  <w:num w:numId="57" w16cid:durableId="377584716">
    <w:abstractNumId w:val="105"/>
  </w:num>
  <w:num w:numId="58" w16cid:durableId="1655916601">
    <w:abstractNumId w:val="110"/>
  </w:num>
  <w:num w:numId="59" w16cid:durableId="2102867925">
    <w:abstractNumId w:val="11"/>
  </w:num>
  <w:num w:numId="60" w16cid:durableId="1116215056">
    <w:abstractNumId w:val="28"/>
  </w:num>
  <w:num w:numId="61" w16cid:durableId="1287925460">
    <w:abstractNumId w:val="26"/>
  </w:num>
  <w:num w:numId="62" w16cid:durableId="923341116">
    <w:abstractNumId w:val="64"/>
  </w:num>
  <w:num w:numId="63" w16cid:durableId="974336556">
    <w:abstractNumId w:val="91"/>
  </w:num>
  <w:num w:numId="64" w16cid:durableId="258685663">
    <w:abstractNumId w:val="14"/>
  </w:num>
  <w:num w:numId="65" w16cid:durableId="2112168240">
    <w:abstractNumId w:val="65"/>
  </w:num>
  <w:num w:numId="66" w16cid:durableId="1970623597">
    <w:abstractNumId w:val="117"/>
  </w:num>
  <w:num w:numId="67" w16cid:durableId="644235439">
    <w:abstractNumId w:val="32"/>
  </w:num>
  <w:num w:numId="68" w16cid:durableId="924269962">
    <w:abstractNumId w:val="85"/>
  </w:num>
  <w:num w:numId="69" w16cid:durableId="500582356">
    <w:abstractNumId w:val="47"/>
  </w:num>
  <w:num w:numId="70" w16cid:durableId="2081899744">
    <w:abstractNumId w:val="78"/>
  </w:num>
  <w:num w:numId="71" w16cid:durableId="1210873335">
    <w:abstractNumId w:val="12"/>
  </w:num>
  <w:num w:numId="72" w16cid:durableId="451900816">
    <w:abstractNumId w:val="102"/>
  </w:num>
  <w:num w:numId="73" w16cid:durableId="291600504">
    <w:abstractNumId w:val="108"/>
  </w:num>
  <w:num w:numId="74" w16cid:durableId="448016577">
    <w:abstractNumId w:val="111"/>
  </w:num>
  <w:num w:numId="75" w16cid:durableId="1933271580">
    <w:abstractNumId w:val="19"/>
  </w:num>
  <w:num w:numId="76" w16cid:durableId="256519955">
    <w:abstractNumId w:val="30"/>
  </w:num>
  <w:num w:numId="77" w16cid:durableId="1957906521">
    <w:abstractNumId w:val="61"/>
  </w:num>
  <w:num w:numId="78" w16cid:durableId="2002391529">
    <w:abstractNumId w:val="43"/>
  </w:num>
  <w:num w:numId="79" w16cid:durableId="165099764">
    <w:abstractNumId w:val="69"/>
  </w:num>
  <w:num w:numId="80" w16cid:durableId="642349232">
    <w:abstractNumId w:val="66"/>
  </w:num>
  <w:num w:numId="81" w16cid:durableId="1268344509">
    <w:abstractNumId w:val="81"/>
  </w:num>
  <w:num w:numId="82" w16cid:durableId="13465899">
    <w:abstractNumId w:val="51"/>
  </w:num>
  <w:num w:numId="83" w16cid:durableId="823744894">
    <w:abstractNumId w:val="63"/>
  </w:num>
  <w:num w:numId="84" w16cid:durableId="1865828627">
    <w:abstractNumId w:val="15"/>
  </w:num>
  <w:num w:numId="85" w16cid:durableId="167061544">
    <w:abstractNumId w:val="35"/>
  </w:num>
  <w:num w:numId="86" w16cid:durableId="841895367">
    <w:abstractNumId w:val="93"/>
  </w:num>
  <w:num w:numId="87" w16cid:durableId="1897279923">
    <w:abstractNumId w:val="16"/>
  </w:num>
  <w:num w:numId="88" w16cid:durableId="1832207929">
    <w:abstractNumId w:val="101"/>
  </w:num>
  <w:num w:numId="89" w16cid:durableId="1248688953">
    <w:abstractNumId w:val="80"/>
  </w:num>
  <w:num w:numId="90" w16cid:durableId="1851337775">
    <w:abstractNumId w:val="57"/>
  </w:num>
  <w:num w:numId="91" w16cid:durableId="248658234">
    <w:abstractNumId w:val="82"/>
  </w:num>
  <w:num w:numId="92" w16cid:durableId="2063097306">
    <w:abstractNumId w:val="67"/>
  </w:num>
  <w:num w:numId="93" w16cid:durableId="728303971">
    <w:abstractNumId w:val="58"/>
  </w:num>
  <w:num w:numId="94" w16cid:durableId="1458179504">
    <w:abstractNumId w:val="74"/>
  </w:num>
  <w:num w:numId="95" w16cid:durableId="1194656133">
    <w:abstractNumId w:val="88"/>
  </w:num>
  <w:num w:numId="96" w16cid:durableId="1586110102">
    <w:abstractNumId w:val="119"/>
  </w:num>
  <w:num w:numId="97" w16cid:durableId="1097018291">
    <w:abstractNumId w:val="49"/>
  </w:num>
  <w:num w:numId="98" w16cid:durableId="1762288891">
    <w:abstractNumId w:val="94"/>
  </w:num>
  <w:num w:numId="99" w16cid:durableId="2060857268">
    <w:abstractNumId w:val="70"/>
  </w:num>
  <w:num w:numId="100" w16cid:durableId="1638878351">
    <w:abstractNumId w:val="89"/>
  </w:num>
  <w:num w:numId="101" w16cid:durableId="2093962843">
    <w:abstractNumId w:val="87"/>
  </w:num>
  <w:num w:numId="102" w16cid:durableId="682630796">
    <w:abstractNumId w:val="99"/>
  </w:num>
  <w:num w:numId="103" w16cid:durableId="1220625705">
    <w:abstractNumId w:val="20"/>
  </w:num>
  <w:num w:numId="104" w16cid:durableId="1976451940">
    <w:abstractNumId w:val="18"/>
  </w:num>
  <w:num w:numId="105" w16cid:durableId="35735924">
    <w:abstractNumId w:val="31"/>
  </w:num>
  <w:num w:numId="106" w16cid:durableId="1848590978">
    <w:abstractNumId w:val="40"/>
  </w:num>
  <w:num w:numId="107" w16cid:durableId="1939634807">
    <w:abstractNumId w:val="44"/>
  </w:num>
  <w:num w:numId="108" w16cid:durableId="1826819434">
    <w:abstractNumId w:val="116"/>
  </w:num>
  <w:num w:numId="109" w16cid:durableId="324167853">
    <w:abstractNumId w:val="53"/>
  </w:num>
  <w:num w:numId="110" w16cid:durableId="878082749">
    <w:abstractNumId w:val="27"/>
  </w:num>
  <w:num w:numId="111" w16cid:durableId="216626410">
    <w:abstractNumId w:val="114"/>
  </w:num>
  <w:num w:numId="112" w16cid:durableId="1676570146">
    <w:abstractNumId w:val="24"/>
  </w:num>
  <w:num w:numId="113" w16cid:durableId="1529638192">
    <w:abstractNumId w:val="106"/>
  </w:num>
  <w:num w:numId="114" w16cid:durableId="1452166989">
    <w:abstractNumId w:val="34"/>
  </w:num>
  <w:num w:numId="115" w16cid:durableId="677122410">
    <w:abstractNumId w:val="120"/>
  </w:num>
  <w:num w:numId="116" w16cid:durableId="851914746">
    <w:abstractNumId w:val="76"/>
  </w:num>
  <w:num w:numId="117" w16cid:durableId="624970776">
    <w:abstractNumId w:val="59"/>
  </w:num>
  <w:num w:numId="118" w16cid:durableId="1528373332">
    <w:abstractNumId w:val="21"/>
  </w:num>
  <w:num w:numId="119" w16cid:durableId="873226232">
    <w:abstractNumId w:val="115"/>
  </w:num>
  <w:num w:numId="120" w16cid:durableId="1330644006">
    <w:abstractNumId w:val="97"/>
  </w:num>
  <w:num w:numId="121" w16cid:durableId="527639997">
    <w:abstractNumId w:val="77"/>
  </w:num>
  <w:num w:numId="122" w16cid:durableId="805511063">
    <w:abstractNumId w:val="10"/>
  </w:num>
  <w:num w:numId="123" w16cid:durableId="1028873653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hideSpellingErrors/>
  <w:hideGrammaticalErrors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E6E"/>
    <w:rsid w:val="000158CA"/>
    <w:rsid w:val="00021BCD"/>
    <w:rsid w:val="00027FD3"/>
    <w:rsid w:val="000316BB"/>
    <w:rsid w:val="00036FB0"/>
    <w:rsid w:val="00041803"/>
    <w:rsid w:val="00050D3D"/>
    <w:rsid w:val="00050E2F"/>
    <w:rsid w:val="000510A1"/>
    <w:rsid w:val="00051500"/>
    <w:rsid w:val="00054A20"/>
    <w:rsid w:val="00065094"/>
    <w:rsid w:val="000658DF"/>
    <w:rsid w:val="0006677A"/>
    <w:rsid w:val="000729A8"/>
    <w:rsid w:val="0007777C"/>
    <w:rsid w:val="00082657"/>
    <w:rsid w:val="0008651E"/>
    <w:rsid w:val="000967C3"/>
    <w:rsid w:val="00096DFA"/>
    <w:rsid w:val="000B35DB"/>
    <w:rsid w:val="000C0781"/>
    <w:rsid w:val="000D20BC"/>
    <w:rsid w:val="000D3600"/>
    <w:rsid w:val="000D63AD"/>
    <w:rsid w:val="000D691F"/>
    <w:rsid w:val="000E2192"/>
    <w:rsid w:val="000E29F3"/>
    <w:rsid w:val="000E6B50"/>
    <w:rsid w:val="000E7DA5"/>
    <w:rsid w:val="000F60C8"/>
    <w:rsid w:val="000F7669"/>
    <w:rsid w:val="00104B46"/>
    <w:rsid w:val="00106234"/>
    <w:rsid w:val="00107281"/>
    <w:rsid w:val="00110810"/>
    <w:rsid w:val="0011087B"/>
    <w:rsid w:val="00116471"/>
    <w:rsid w:val="00117F0C"/>
    <w:rsid w:val="00121F97"/>
    <w:rsid w:val="001305B2"/>
    <w:rsid w:val="00131341"/>
    <w:rsid w:val="0013480C"/>
    <w:rsid w:val="00135325"/>
    <w:rsid w:val="00136010"/>
    <w:rsid w:val="001437DC"/>
    <w:rsid w:val="001472DA"/>
    <w:rsid w:val="00152376"/>
    <w:rsid w:val="00155B8C"/>
    <w:rsid w:val="00157ACA"/>
    <w:rsid w:val="001778AB"/>
    <w:rsid w:val="001877B7"/>
    <w:rsid w:val="00193E37"/>
    <w:rsid w:val="0019471A"/>
    <w:rsid w:val="00197111"/>
    <w:rsid w:val="001A031F"/>
    <w:rsid w:val="001A4486"/>
    <w:rsid w:val="001A6659"/>
    <w:rsid w:val="001B5E77"/>
    <w:rsid w:val="001B60E2"/>
    <w:rsid w:val="001C4664"/>
    <w:rsid w:val="001C7651"/>
    <w:rsid w:val="001D212D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7528"/>
    <w:rsid w:val="00236415"/>
    <w:rsid w:val="00236987"/>
    <w:rsid w:val="00244CA1"/>
    <w:rsid w:val="002454A9"/>
    <w:rsid w:val="00247535"/>
    <w:rsid w:val="00250C8E"/>
    <w:rsid w:val="00261F41"/>
    <w:rsid w:val="00273098"/>
    <w:rsid w:val="0027726B"/>
    <w:rsid w:val="00282AF3"/>
    <w:rsid w:val="002860DA"/>
    <w:rsid w:val="002A1A7D"/>
    <w:rsid w:val="002A7BFE"/>
    <w:rsid w:val="002B74EB"/>
    <w:rsid w:val="002C1455"/>
    <w:rsid w:val="002D0CE7"/>
    <w:rsid w:val="002D2BDA"/>
    <w:rsid w:val="002E4D3A"/>
    <w:rsid w:val="002E6A0D"/>
    <w:rsid w:val="002F092A"/>
    <w:rsid w:val="00301998"/>
    <w:rsid w:val="00303CA0"/>
    <w:rsid w:val="00307A5B"/>
    <w:rsid w:val="00307B9A"/>
    <w:rsid w:val="003138B3"/>
    <w:rsid w:val="00313E30"/>
    <w:rsid w:val="00314B55"/>
    <w:rsid w:val="0031591E"/>
    <w:rsid w:val="00325DBD"/>
    <w:rsid w:val="00333D2E"/>
    <w:rsid w:val="00340E06"/>
    <w:rsid w:val="003447C2"/>
    <w:rsid w:val="00350D8A"/>
    <w:rsid w:val="0035330F"/>
    <w:rsid w:val="00360371"/>
    <w:rsid w:val="00362072"/>
    <w:rsid w:val="0036497B"/>
    <w:rsid w:val="00385082"/>
    <w:rsid w:val="003A0A59"/>
    <w:rsid w:val="003A3A5D"/>
    <w:rsid w:val="003B32C9"/>
    <w:rsid w:val="003B625D"/>
    <w:rsid w:val="003B79F6"/>
    <w:rsid w:val="003C0940"/>
    <w:rsid w:val="003C1579"/>
    <w:rsid w:val="003C2C10"/>
    <w:rsid w:val="003C32BE"/>
    <w:rsid w:val="003D286C"/>
    <w:rsid w:val="003D5F7E"/>
    <w:rsid w:val="003D6C54"/>
    <w:rsid w:val="003E78FA"/>
    <w:rsid w:val="003F3A86"/>
    <w:rsid w:val="00400EDD"/>
    <w:rsid w:val="00405728"/>
    <w:rsid w:val="004241AD"/>
    <w:rsid w:val="00424F32"/>
    <w:rsid w:val="00432469"/>
    <w:rsid w:val="004376CC"/>
    <w:rsid w:val="00447102"/>
    <w:rsid w:val="0044729A"/>
    <w:rsid w:val="004551C1"/>
    <w:rsid w:val="00470972"/>
    <w:rsid w:val="00480550"/>
    <w:rsid w:val="004A64EB"/>
    <w:rsid w:val="004A76EA"/>
    <w:rsid w:val="004B0E98"/>
    <w:rsid w:val="004B1F37"/>
    <w:rsid w:val="004B3E3A"/>
    <w:rsid w:val="004D056A"/>
    <w:rsid w:val="004D1F06"/>
    <w:rsid w:val="004D47F9"/>
    <w:rsid w:val="005007DF"/>
    <w:rsid w:val="005014CB"/>
    <w:rsid w:val="0051212A"/>
    <w:rsid w:val="005128D4"/>
    <w:rsid w:val="005155B9"/>
    <w:rsid w:val="00530B55"/>
    <w:rsid w:val="0053503B"/>
    <w:rsid w:val="00541D05"/>
    <w:rsid w:val="005447D5"/>
    <w:rsid w:val="00555893"/>
    <w:rsid w:val="00563310"/>
    <w:rsid w:val="00575F01"/>
    <w:rsid w:val="00576373"/>
    <w:rsid w:val="005865DB"/>
    <w:rsid w:val="005955EF"/>
    <w:rsid w:val="00596D38"/>
    <w:rsid w:val="005972FD"/>
    <w:rsid w:val="0059788C"/>
    <w:rsid w:val="005C04C2"/>
    <w:rsid w:val="005E01D2"/>
    <w:rsid w:val="005F0447"/>
    <w:rsid w:val="005F2230"/>
    <w:rsid w:val="005F6A44"/>
    <w:rsid w:val="00601826"/>
    <w:rsid w:val="006101C5"/>
    <w:rsid w:val="00612188"/>
    <w:rsid w:val="00625765"/>
    <w:rsid w:val="00641CB5"/>
    <w:rsid w:val="00652DC8"/>
    <w:rsid w:val="00655900"/>
    <w:rsid w:val="00656914"/>
    <w:rsid w:val="00682974"/>
    <w:rsid w:val="00693823"/>
    <w:rsid w:val="0069503A"/>
    <w:rsid w:val="006B0034"/>
    <w:rsid w:val="006C2C10"/>
    <w:rsid w:val="006C3933"/>
    <w:rsid w:val="006C594B"/>
    <w:rsid w:val="006D2F8F"/>
    <w:rsid w:val="006E49CC"/>
    <w:rsid w:val="006E527C"/>
    <w:rsid w:val="006E6835"/>
    <w:rsid w:val="00727DB1"/>
    <w:rsid w:val="007327A0"/>
    <w:rsid w:val="007568D5"/>
    <w:rsid w:val="007664EB"/>
    <w:rsid w:val="0077331A"/>
    <w:rsid w:val="00776DCA"/>
    <w:rsid w:val="00777437"/>
    <w:rsid w:val="00784EDE"/>
    <w:rsid w:val="00785C93"/>
    <w:rsid w:val="007B0910"/>
    <w:rsid w:val="007C040B"/>
    <w:rsid w:val="007C3149"/>
    <w:rsid w:val="007C3B08"/>
    <w:rsid w:val="007D2A16"/>
    <w:rsid w:val="007D515C"/>
    <w:rsid w:val="007E0732"/>
    <w:rsid w:val="007F063C"/>
    <w:rsid w:val="007F0B86"/>
    <w:rsid w:val="007F3AD5"/>
    <w:rsid w:val="007F6CDE"/>
    <w:rsid w:val="0080054E"/>
    <w:rsid w:val="00800D15"/>
    <w:rsid w:val="00800D7E"/>
    <w:rsid w:val="008067B4"/>
    <w:rsid w:val="0081030C"/>
    <w:rsid w:val="00811BC1"/>
    <w:rsid w:val="008122A8"/>
    <w:rsid w:val="00812960"/>
    <w:rsid w:val="00814422"/>
    <w:rsid w:val="0085061D"/>
    <w:rsid w:val="00861981"/>
    <w:rsid w:val="00872CDD"/>
    <w:rsid w:val="0087303F"/>
    <w:rsid w:val="00880A06"/>
    <w:rsid w:val="00884C0C"/>
    <w:rsid w:val="00884C6A"/>
    <w:rsid w:val="0088600E"/>
    <w:rsid w:val="00895078"/>
    <w:rsid w:val="008C633E"/>
    <w:rsid w:val="008E3282"/>
    <w:rsid w:val="008E4A46"/>
    <w:rsid w:val="008E4B19"/>
    <w:rsid w:val="008E4EB8"/>
    <w:rsid w:val="008F5DB4"/>
    <w:rsid w:val="00903DE2"/>
    <w:rsid w:val="009049AE"/>
    <w:rsid w:val="00910478"/>
    <w:rsid w:val="009147BE"/>
    <w:rsid w:val="00926014"/>
    <w:rsid w:val="00926863"/>
    <w:rsid w:val="00931E77"/>
    <w:rsid w:val="00932513"/>
    <w:rsid w:val="00934810"/>
    <w:rsid w:val="0094032D"/>
    <w:rsid w:val="00962465"/>
    <w:rsid w:val="00962F3B"/>
    <w:rsid w:val="00965A3F"/>
    <w:rsid w:val="00966C65"/>
    <w:rsid w:val="00972BDC"/>
    <w:rsid w:val="00977B64"/>
    <w:rsid w:val="00977E46"/>
    <w:rsid w:val="009B149C"/>
    <w:rsid w:val="009B5548"/>
    <w:rsid w:val="009B5FDE"/>
    <w:rsid w:val="009B6E68"/>
    <w:rsid w:val="009B751B"/>
    <w:rsid w:val="009D062C"/>
    <w:rsid w:val="009D4002"/>
    <w:rsid w:val="009D61D7"/>
    <w:rsid w:val="009E5DD6"/>
    <w:rsid w:val="009F17C9"/>
    <w:rsid w:val="009F693F"/>
    <w:rsid w:val="009F7DA2"/>
    <w:rsid w:val="009F7F94"/>
    <w:rsid w:val="00A02508"/>
    <w:rsid w:val="00A04DA5"/>
    <w:rsid w:val="00A062E5"/>
    <w:rsid w:val="00A164E1"/>
    <w:rsid w:val="00A20D10"/>
    <w:rsid w:val="00A21F9E"/>
    <w:rsid w:val="00A23473"/>
    <w:rsid w:val="00A265C0"/>
    <w:rsid w:val="00A26DCB"/>
    <w:rsid w:val="00A3193D"/>
    <w:rsid w:val="00A41408"/>
    <w:rsid w:val="00A41BB7"/>
    <w:rsid w:val="00A42001"/>
    <w:rsid w:val="00A42C63"/>
    <w:rsid w:val="00A50CA5"/>
    <w:rsid w:val="00A52CFC"/>
    <w:rsid w:val="00A52EE3"/>
    <w:rsid w:val="00A67B96"/>
    <w:rsid w:val="00A7746B"/>
    <w:rsid w:val="00A80CEE"/>
    <w:rsid w:val="00A86A83"/>
    <w:rsid w:val="00AA521B"/>
    <w:rsid w:val="00AB54CA"/>
    <w:rsid w:val="00AB5869"/>
    <w:rsid w:val="00AC1838"/>
    <w:rsid w:val="00AC1B3A"/>
    <w:rsid w:val="00AC2E8C"/>
    <w:rsid w:val="00AD098E"/>
    <w:rsid w:val="00AD3FB4"/>
    <w:rsid w:val="00B101BD"/>
    <w:rsid w:val="00B14789"/>
    <w:rsid w:val="00B21620"/>
    <w:rsid w:val="00B21BFA"/>
    <w:rsid w:val="00B32018"/>
    <w:rsid w:val="00B36947"/>
    <w:rsid w:val="00B42286"/>
    <w:rsid w:val="00B44A97"/>
    <w:rsid w:val="00B453C8"/>
    <w:rsid w:val="00B50247"/>
    <w:rsid w:val="00B53FC9"/>
    <w:rsid w:val="00B544E8"/>
    <w:rsid w:val="00B5592A"/>
    <w:rsid w:val="00B56205"/>
    <w:rsid w:val="00B579AE"/>
    <w:rsid w:val="00B57FD2"/>
    <w:rsid w:val="00B61544"/>
    <w:rsid w:val="00B860FC"/>
    <w:rsid w:val="00B92EC0"/>
    <w:rsid w:val="00B967A9"/>
    <w:rsid w:val="00BB124F"/>
    <w:rsid w:val="00BB251B"/>
    <w:rsid w:val="00BB6A05"/>
    <w:rsid w:val="00BD1639"/>
    <w:rsid w:val="00BD2EC5"/>
    <w:rsid w:val="00BD6813"/>
    <w:rsid w:val="00BE46B9"/>
    <w:rsid w:val="00BE4E4A"/>
    <w:rsid w:val="00BF1300"/>
    <w:rsid w:val="00BF3B9D"/>
    <w:rsid w:val="00BF4614"/>
    <w:rsid w:val="00C0534F"/>
    <w:rsid w:val="00C0776B"/>
    <w:rsid w:val="00C07900"/>
    <w:rsid w:val="00C12733"/>
    <w:rsid w:val="00C238DE"/>
    <w:rsid w:val="00C26C84"/>
    <w:rsid w:val="00C35411"/>
    <w:rsid w:val="00C4167D"/>
    <w:rsid w:val="00C449C2"/>
    <w:rsid w:val="00C46E22"/>
    <w:rsid w:val="00C47390"/>
    <w:rsid w:val="00C51528"/>
    <w:rsid w:val="00C64F03"/>
    <w:rsid w:val="00C75463"/>
    <w:rsid w:val="00C823DE"/>
    <w:rsid w:val="00C83BB3"/>
    <w:rsid w:val="00C85BA3"/>
    <w:rsid w:val="00C91A7F"/>
    <w:rsid w:val="00C934CB"/>
    <w:rsid w:val="00C93B0C"/>
    <w:rsid w:val="00CA0C8A"/>
    <w:rsid w:val="00CA0E8F"/>
    <w:rsid w:val="00CA306D"/>
    <w:rsid w:val="00CB04DE"/>
    <w:rsid w:val="00CB5144"/>
    <w:rsid w:val="00CB65DD"/>
    <w:rsid w:val="00CB70C1"/>
    <w:rsid w:val="00CC0083"/>
    <w:rsid w:val="00CD0AED"/>
    <w:rsid w:val="00CE7DD8"/>
    <w:rsid w:val="00D102FC"/>
    <w:rsid w:val="00D1417D"/>
    <w:rsid w:val="00D16EA7"/>
    <w:rsid w:val="00D308E1"/>
    <w:rsid w:val="00D3247E"/>
    <w:rsid w:val="00D42FB5"/>
    <w:rsid w:val="00D43284"/>
    <w:rsid w:val="00D43DAF"/>
    <w:rsid w:val="00D47A69"/>
    <w:rsid w:val="00D55EA3"/>
    <w:rsid w:val="00D567F0"/>
    <w:rsid w:val="00D56838"/>
    <w:rsid w:val="00D62A88"/>
    <w:rsid w:val="00D70FD3"/>
    <w:rsid w:val="00D73585"/>
    <w:rsid w:val="00D80F7B"/>
    <w:rsid w:val="00D8624C"/>
    <w:rsid w:val="00D90C62"/>
    <w:rsid w:val="00D964FB"/>
    <w:rsid w:val="00DA0FE2"/>
    <w:rsid w:val="00DA438E"/>
    <w:rsid w:val="00DB1E75"/>
    <w:rsid w:val="00DB5CAD"/>
    <w:rsid w:val="00DC1A5C"/>
    <w:rsid w:val="00DC2B47"/>
    <w:rsid w:val="00DC3FEF"/>
    <w:rsid w:val="00DD1674"/>
    <w:rsid w:val="00DD303D"/>
    <w:rsid w:val="00DD5AA8"/>
    <w:rsid w:val="00DD76FD"/>
    <w:rsid w:val="00DD7F0E"/>
    <w:rsid w:val="00DE077F"/>
    <w:rsid w:val="00E00198"/>
    <w:rsid w:val="00E04319"/>
    <w:rsid w:val="00E05B0F"/>
    <w:rsid w:val="00E12141"/>
    <w:rsid w:val="00E21CE7"/>
    <w:rsid w:val="00E31C87"/>
    <w:rsid w:val="00E31FCC"/>
    <w:rsid w:val="00E51646"/>
    <w:rsid w:val="00E520EB"/>
    <w:rsid w:val="00E53672"/>
    <w:rsid w:val="00E603FD"/>
    <w:rsid w:val="00E608EF"/>
    <w:rsid w:val="00E61D16"/>
    <w:rsid w:val="00E703CC"/>
    <w:rsid w:val="00E73CEE"/>
    <w:rsid w:val="00E85B0E"/>
    <w:rsid w:val="00E93CDF"/>
    <w:rsid w:val="00E9674B"/>
    <w:rsid w:val="00EB0A7C"/>
    <w:rsid w:val="00EB2C95"/>
    <w:rsid w:val="00EC5031"/>
    <w:rsid w:val="00EC5D17"/>
    <w:rsid w:val="00ED079A"/>
    <w:rsid w:val="00EE197A"/>
    <w:rsid w:val="00EE20CE"/>
    <w:rsid w:val="00EE4DC7"/>
    <w:rsid w:val="00EE6C16"/>
    <w:rsid w:val="00EE7605"/>
    <w:rsid w:val="00F12400"/>
    <w:rsid w:val="00F1386F"/>
    <w:rsid w:val="00F205DC"/>
    <w:rsid w:val="00F21684"/>
    <w:rsid w:val="00F23B5D"/>
    <w:rsid w:val="00F27B1D"/>
    <w:rsid w:val="00F30C13"/>
    <w:rsid w:val="00F407BA"/>
    <w:rsid w:val="00F570B2"/>
    <w:rsid w:val="00F57C2E"/>
    <w:rsid w:val="00F60DE2"/>
    <w:rsid w:val="00F72A97"/>
    <w:rsid w:val="00F73CD4"/>
    <w:rsid w:val="00F82C86"/>
    <w:rsid w:val="00F8611A"/>
    <w:rsid w:val="00F875B9"/>
    <w:rsid w:val="00F932A3"/>
    <w:rsid w:val="00F96411"/>
    <w:rsid w:val="00F97987"/>
    <w:rsid w:val="00F97BF8"/>
    <w:rsid w:val="00FA7B18"/>
    <w:rsid w:val="00FB13C9"/>
    <w:rsid w:val="00FB70DC"/>
    <w:rsid w:val="00FB7CCA"/>
    <w:rsid w:val="00FD5563"/>
    <w:rsid w:val="00FD777A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DD856FE8-D1CB-4DBD-B966-59560728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376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66C65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52"/>
    </w:rPr>
  </w:style>
  <w:style w:type="paragraph" w:styleId="Heading2">
    <w:name w:val="heading 2"/>
    <w:basedOn w:val="Normal"/>
    <w:next w:val="1stparagraph"/>
    <w:link w:val="Heading2Char"/>
    <w:uiPriority w:val="9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966C65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6C65"/>
    <w:pPr>
      <w:keepNext/>
      <w:keepLines/>
      <w:spacing w:before="40"/>
      <w:ind w:left="1008" w:hanging="1008"/>
      <w:outlineLvl w:val="4"/>
    </w:pPr>
    <w:rPr>
      <w:rFonts w:ascii="Times New Roman" w:hAnsi="Times New Roman"/>
      <w:b/>
      <w:bCs/>
      <w:i/>
      <w:iCs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6C65"/>
    <w:rPr>
      <w:rFonts w:ascii="Cambria" w:eastAsia="Batang" w:hAnsi="Cambria" w:cs="B Zar"/>
      <w:b/>
      <w:bCs/>
      <w:sz w:val="52"/>
      <w:szCs w:val="52"/>
      <w:lang w:bidi="fa-IR"/>
    </w:rPr>
  </w:style>
  <w:style w:type="character" w:customStyle="1" w:styleId="Heading2Char">
    <w:name w:val="Heading 2 Char"/>
    <w:link w:val="Heading2"/>
    <w:uiPriority w:val="9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uiPriority w:val="9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966C65"/>
    <w:rPr>
      <w:rFonts w:ascii="Times New Roman" w:eastAsia="Batang" w:hAnsi="Times New Roman" w:cs="B Lotus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yriad Pro Cond" w:eastAsia="Times New Roman" w:hAnsi="Myriad Pro Cond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yriad Pro Cond" w:eastAsia="Times New Roman" w:hAnsi="Myriad Pro Cond" w:cs="Times New Roman"/>
        <w:b/>
        <w:bCs/>
      </w:rPr>
    </w:tblStylePr>
    <w:tblStylePr w:type="lastCol">
      <w:rPr>
        <w:rFonts w:ascii="Myriad Pro Cond" w:eastAsia="Times New Roman" w:hAnsi="Myriad Pro Cond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966C65"/>
    <w:rPr>
      <w:rFonts w:ascii="Times New Roman" w:hAnsi="Times New Roman" w:cs="B Lotus"/>
      <w:b/>
      <w:bCs/>
      <w:i/>
      <w:iCs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1684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65A3F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tns-c1864472868-594">
    <w:name w:val="ng-tns-c1864472868-594"/>
    <w:basedOn w:val="DefaultParagraphFont"/>
    <w:rsid w:val="00965A3F"/>
  </w:style>
  <w:style w:type="character" w:customStyle="1" w:styleId="mat-mdc-button-persistent-ripple">
    <w:name w:val="mat-mdc-button-persistent-ripple"/>
    <w:basedOn w:val="DefaultParagraphFont"/>
    <w:rsid w:val="00965A3F"/>
  </w:style>
  <w:style w:type="character" w:customStyle="1" w:styleId="mat-focus-indicator">
    <w:name w:val="mat-focus-indicator"/>
    <w:basedOn w:val="DefaultParagraphFont"/>
    <w:rsid w:val="00965A3F"/>
  </w:style>
  <w:style w:type="character" w:customStyle="1" w:styleId="mat-mdc-button-touch-target">
    <w:name w:val="mat-mdc-button-touch-target"/>
    <w:basedOn w:val="DefaultParagraphFont"/>
    <w:rsid w:val="00965A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3F"/>
    <w:rPr>
      <w:rFonts w:ascii="Courier New" w:hAnsi="Courier New" w:cs="Courier New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965A3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5A3F"/>
  </w:style>
  <w:style w:type="character" w:customStyle="1" w:styleId="hljs-meta-keyword">
    <w:name w:val="hljs-meta-keyword"/>
    <w:basedOn w:val="DefaultParagraphFont"/>
    <w:rsid w:val="00965A3F"/>
  </w:style>
  <w:style w:type="character" w:customStyle="1" w:styleId="hljs-meta-string">
    <w:name w:val="hljs-meta-string"/>
    <w:basedOn w:val="DefaultParagraphFont"/>
    <w:rsid w:val="00965A3F"/>
  </w:style>
  <w:style w:type="character" w:customStyle="1" w:styleId="hljs-function">
    <w:name w:val="hljs-function"/>
    <w:basedOn w:val="DefaultParagraphFont"/>
    <w:rsid w:val="00965A3F"/>
  </w:style>
  <w:style w:type="character" w:customStyle="1" w:styleId="hljs-keyword">
    <w:name w:val="hljs-keyword"/>
    <w:basedOn w:val="DefaultParagraphFont"/>
    <w:rsid w:val="00965A3F"/>
  </w:style>
  <w:style w:type="character" w:customStyle="1" w:styleId="hljs-title">
    <w:name w:val="hljs-title"/>
    <w:basedOn w:val="DefaultParagraphFont"/>
    <w:rsid w:val="00965A3F"/>
  </w:style>
  <w:style w:type="character" w:customStyle="1" w:styleId="hljs-params">
    <w:name w:val="hljs-params"/>
    <w:basedOn w:val="DefaultParagraphFont"/>
    <w:rsid w:val="00965A3F"/>
  </w:style>
  <w:style w:type="character" w:customStyle="1" w:styleId="hljs-number">
    <w:name w:val="hljs-number"/>
    <w:basedOn w:val="DefaultParagraphFont"/>
    <w:rsid w:val="00965A3F"/>
  </w:style>
  <w:style w:type="character" w:customStyle="1" w:styleId="hljs-comment">
    <w:name w:val="hljs-comment"/>
    <w:basedOn w:val="DefaultParagraphFont"/>
    <w:rsid w:val="00965A3F"/>
  </w:style>
  <w:style w:type="character" w:customStyle="1" w:styleId="hljs-builtin">
    <w:name w:val="hljs-built_in"/>
    <w:basedOn w:val="DefaultParagraphFont"/>
    <w:rsid w:val="00965A3F"/>
  </w:style>
  <w:style w:type="character" w:customStyle="1" w:styleId="hljs-string">
    <w:name w:val="hljs-string"/>
    <w:basedOn w:val="DefaultParagraphFont"/>
    <w:rsid w:val="00965A3F"/>
  </w:style>
  <w:style w:type="character" w:customStyle="1" w:styleId="ng-tns-c1864472868-595">
    <w:name w:val="ng-tns-c1864472868-595"/>
    <w:basedOn w:val="DefaultParagraphFont"/>
    <w:rsid w:val="00965A3F"/>
  </w:style>
  <w:style w:type="character" w:customStyle="1" w:styleId="ng-tns-c1864472868-596">
    <w:name w:val="ng-tns-c1864472868-596"/>
    <w:basedOn w:val="DefaultParagraphFont"/>
    <w:rsid w:val="00965A3F"/>
  </w:style>
  <w:style w:type="character" w:customStyle="1" w:styleId="ng-tns-c1864472868-597">
    <w:name w:val="ng-tns-c1864472868-597"/>
    <w:basedOn w:val="DefaultParagraphFont"/>
    <w:rsid w:val="00965A3F"/>
  </w:style>
  <w:style w:type="character" w:customStyle="1" w:styleId="ng-tns-c1864472868-598">
    <w:name w:val="ng-tns-c1864472868-598"/>
    <w:basedOn w:val="DefaultParagraphFont"/>
    <w:rsid w:val="00965A3F"/>
  </w:style>
  <w:style w:type="character" w:customStyle="1" w:styleId="ng-tns-c1864472868-599">
    <w:name w:val="ng-tns-c1864472868-599"/>
    <w:basedOn w:val="DefaultParagraphFont"/>
    <w:rsid w:val="00965A3F"/>
  </w:style>
  <w:style w:type="character" w:customStyle="1" w:styleId="ng-tns-c1864472868-600">
    <w:name w:val="ng-tns-c1864472868-600"/>
    <w:basedOn w:val="DefaultParagraphFont"/>
    <w:rsid w:val="00965A3F"/>
  </w:style>
  <w:style w:type="character" w:customStyle="1" w:styleId="ng-tns-c1864472868-601">
    <w:name w:val="ng-tns-c1864472868-601"/>
    <w:basedOn w:val="DefaultParagraphFont"/>
    <w:rsid w:val="00965A3F"/>
  </w:style>
  <w:style w:type="character" w:customStyle="1" w:styleId="ng-tns-c1864472868-602">
    <w:name w:val="ng-tns-c1864472868-602"/>
    <w:basedOn w:val="DefaultParagraphFont"/>
    <w:rsid w:val="00965A3F"/>
  </w:style>
  <w:style w:type="character" w:customStyle="1" w:styleId="ng-tns-c1864472868-603">
    <w:name w:val="ng-tns-c1864472868-603"/>
    <w:basedOn w:val="DefaultParagraphFont"/>
    <w:rsid w:val="00965A3F"/>
  </w:style>
  <w:style w:type="character" w:customStyle="1" w:styleId="ng-tns-c1864472868-604">
    <w:name w:val="ng-tns-c1864472868-604"/>
    <w:basedOn w:val="DefaultParagraphFont"/>
    <w:rsid w:val="00965A3F"/>
  </w:style>
  <w:style w:type="character" w:customStyle="1" w:styleId="ng-tns-c1864472868-605">
    <w:name w:val="ng-tns-c1864472868-605"/>
    <w:basedOn w:val="DefaultParagraphFont"/>
    <w:rsid w:val="00965A3F"/>
  </w:style>
  <w:style w:type="character" w:customStyle="1" w:styleId="ng-tns-c1864472868-606">
    <w:name w:val="ng-tns-c1864472868-606"/>
    <w:basedOn w:val="DefaultParagraphFont"/>
    <w:rsid w:val="00965A3F"/>
  </w:style>
  <w:style w:type="character" w:customStyle="1" w:styleId="ng-tns-c1864472868-607">
    <w:name w:val="ng-tns-c1864472868-607"/>
    <w:basedOn w:val="DefaultParagraphFont"/>
    <w:rsid w:val="00965A3F"/>
  </w:style>
  <w:style w:type="character" w:customStyle="1" w:styleId="ng-tns-c1864472868-608">
    <w:name w:val="ng-tns-c1864472868-608"/>
    <w:basedOn w:val="DefaultParagraphFont"/>
    <w:rsid w:val="00965A3F"/>
  </w:style>
  <w:style w:type="character" w:customStyle="1" w:styleId="ng-tns-c1864472868-609">
    <w:name w:val="ng-tns-c1864472868-609"/>
    <w:basedOn w:val="DefaultParagraphFont"/>
    <w:rsid w:val="00965A3F"/>
  </w:style>
  <w:style w:type="character" w:customStyle="1" w:styleId="ng-tns-c1864472868-610">
    <w:name w:val="ng-tns-c1864472868-610"/>
    <w:basedOn w:val="DefaultParagraphFont"/>
    <w:rsid w:val="00965A3F"/>
  </w:style>
  <w:style w:type="character" w:customStyle="1" w:styleId="ng-tns-c1864472868-611">
    <w:name w:val="ng-tns-c1864472868-611"/>
    <w:basedOn w:val="DefaultParagraphFont"/>
    <w:rsid w:val="00965A3F"/>
  </w:style>
  <w:style w:type="character" w:customStyle="1" w:styleId="ng-tns-c1864472868-612">
    <w:name w:val="ng-tns-c1864472868-612"/>
    <w:basedOn w:val="DefaultParagraphFont"/>
    <w:rsid w:val="00965A3F"/>
  </w:style>
  <w:style w:type="character" w:customStyle="1" w:styleId="ng-tns-c1864472868-613">
    <w:name w:val="ng-tns-c1864472868-613"/>
    <w:basedOn w:val="DefaultParagraphFont"/>
    <w:rsid w:val="00965A3F"/>
  </w:style>
  <w:style w:type="character" w:customStyle="1" w:styleId="ng-tns-c1864472868-614">
    <w:name w:val="ng-tns-c1864472868-614"/>
    <w:basedOn w:val="DefaultParagraphFont"/>
    <w:rsid w:val="00965A3F"/>
  </w:style>
  <w:style w:type="character" w:customStyle="1" w:styleId="ng-tns-c1864472868-615">
    <w:name w:val="ng-tns-c1864472868-615"/>
    <w:basedOn w:val="DefaultParagraphFont"/>
    <w:rsid w:val="00965A3F"/>
  </w:style>
  <w:style w:type="character" w:customStyle="1" w:styleId="ng-tns-c1864472868-616">
    <w:name w:val="ng-tns-c1864472868-616"/>
    <w:basedOn w:val="DefaultParagraphFont"/>
    <w:rsid w:val="00965A3F"/>
  </w:style>
  <w:style w:type="character" w:customStyle="1" w:styleId="ng-tns-c1864472868-617">
    <w:name w:val="ng-tns-c1864472868-617"/>
    <w:basedOn w:val="DefaultParagraphFont"/>
    <w:rsid w:val="00965A3F"/>
  </w:style>
  <w:style w:type="character" w:customStyle="1" w:styleId="ng-tns-c1864472868-618">
    <w:name w:val="ng-tns-c1864472868-618"/>
    <w:basedOn w:val="DefaultParagraphFont"/>
    <w:rsid w:val="00965A3F"/>
  </w:style>
  <w:style w:type="character" w:customStyle="1" w:styleId="ng-tns-c1864472868-619">
    <w:name w:val="ng-tns-c1864472868-619"/>
    <w:basedOn w:val="DefaultParagraphFont"/>
    <w:rsid w:val="00965A3F"/>
  </w:style>
  <w:style w:type="character" w:customStyle="1" w:styleId="ng-tns-c1864472868-620">
    <w:name w:val="ng-tns-c1864472868-620"/>
    <w:basedOn w:val="DefaultParagraphFont"/>
    <w:rsid w:val="00965A3F"/>
  </w:style>
  <w:style w:type="character" w:customStyle="1" w:styleId="ng-tns-c1864472868-621">
    <w:name w:val="ng-tns-c1864472868-621"/>
    <w:basedOn w:val="DefaultParagraphFont"/>
    <w:rsid w:val="00965A3F"/>
  </w:style>
  <w:style w:type="character" w:customStyle="1" w:styleId="ng-tns-c1864472868-622">
    <w:name w:val="ng-tns-c1864472868-622"/>
    <w:basedOn w:val="DefaultParagraphFont"/>
    <w:rsid w:val="00965A3F"/>
  </w:style>
  <w:style w:type="character" w:customStyle="1" w:styleId="ng-tns-c1864472868-623">
    <w:name w:val="ng-tns-c1864472868-623"/>
    <w:basedOn w:val="DefaultParagraphFont"/>
    <w:rsid w:val="00965A3F"/>
  </w:style>
  <w:style w:type="character" w:customStyle="1" w:styleId="ng-tns-c1864472868-624">
    <w:name w:val="ng-tns-c1864472868-624"/>
    <w:basedOn w:val="DefaultParagraphFont"/>
    <w:rsid w:val="00965A3F"/>
  </w:style>
  <w:style w:type="character" w:customStyle="1" w:styleId="ng-tns-c1864472868-625">
    <w:name w:val="ng-tns-c1864472868-625"/>
    <w:basedOn w:val="DefaultParagraphFont"/>
    <w:rsid w:val="00965A3F"/>
  </w:style>
  <w:style w:type="character" w:customStyle="1" w:styleId="ng-tns-c1864472868-626">
    <w:name w:val="ng-tns-c1864472868-626"/>
    <w:basedOn w:val="DefaultParagraphFont"/>
    <w:rsid w:val="00965A3F"/>
  </w:style>
  <w:style w:type="character" w:customStyle="1" w:styleId="ng-tns-c1864472868-627">
    <w:name w:val="ng-tns-c1864472868-627"/>
    <w:basedOn w:val="DefaultParagraphFont"/>
    <w:rsid w:val="00965A3F"/>
  </w:style>
  <w:style w:type="character" w:customStyle="1" w:styleId="ng-tns-c1864472868-628">
    <w:name w:val="ng-tns-c1864472868-628"/>
    <w:basedOn w:val="DefaultParagraphFont"/>
    <w:rsid w:val="00965A3F"/>
  </w:style>
  <w:style w:type="character" w:customStyle="1" w:styleId="ng-tns-c1864472868-629">
    <w:name w:val="ng-tns-c1864472868-629"/>
    <w:basedOn w:val="DefaultParagraphFont"/>
    <w:rsid w:val="00965A3F"/>
  </w:style>
  <w:style w:type="character" w:customStyle="1" w:styleId="ng-tns-c1864472868-630">
    <w:name w:val="ng-tns-c1864472868-630"/>
    <w:basedOn w:val="DefaultParagraphFont"/>
    <w:rsid w:val="00965A3F"/>
  </w:style>
  <w:style w:type="character" w:customStyle="1" w:styleId="ng-tns-c1864472868-631">
    <w:name w:val="ng-tns-c1864472868-631"/>
    <w:basedOn w:val="DefaultParagraphFont"/>
    <w:rsid w:val="00965A3F"/>
  </w:style>
  <w:style w:type="character" w:customStyle="1" w:styleId="ng-tns-c1864472868-632">
    <w:name w:val="ng-tns-c1864472868-632"/>
    <w:basedOn w:val="DefaultParagraphFont"/>
    <w:rsid w:val="00965A3F"/>
  </w:style>
  <w:style w:type="character" w:customStyle="1" w:styleId="ng-tns-c1864472868-633">
    <w:name w:val="ng-tns-c1864472868-633"/>
    <w:basedOn w:val="DefaultParagraphFont"/>
    <w:rsid w:val="00965A3F"/>
  </w:style>
  <w:style w:type="character" w:customStyle="1" w:styleId="user-query-container">
    <w:name w:val="user-query-container"/>
    <w:basedOn w:val="DefaultParagraphFont"/>
    <w:rsid w:val="00812960"/>
  </w:style>
  <w:style w:type="character" w:customStyle="1" w:styleId="user-query-bubble-with-background">
    <w:name w:val="user-query-bubble-with-background"/>
    <w:basedOn w:val="DefaultParagraphFont"/>
    <w:rsid w:val="00812960"/>
  </w:style>
  <w:style w:type="character" w:customStyle="1" w:styleId="horizontal-container">
    <w:name w:val="horizontal-container"/>
    <w:basedOn w:val="DefaultParagraphFont"/>
    <w:rsid w:val="00812960"/>
  </w:style>
  <w:style w:type="paragraph" w:customStyle="1" w:styleId="query-text-line">
    <w:name w:val="query-text-line"/>
    <w:basedOn w:val="Normal"/>
    <w:rsid w:val="00812960"/>
    <w:pPr>
      <w:bidi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mdc-buttonlabel">
    <w:name w:val="mdc-button__label"/>
    <w:basedOn w:val="DefaultParagraphFont"/>
    <w:rsid w:val="00812960"/>
  </w:style>
  <w:style w:type="character" w:customStyle="1" w:styleId="citation-15">
    <w:name w:val="citation-15"/>
    <w:basedOn w:val="DefaultParagraphFont"/>
    <w:rsid w:val="00812960"/>
  </w:style>
  <w:style w:type="character" w:customStyle="1" w:styleId="citation-14">
    <w:name w:val="citation-14"/>
    <w:basedOn w:val="DefaultParagraphFont"/>
    <w:rsid w:val="00812960"/>
  </w:style>
  <w:style w:type="character" w:customStyle="1" w:styleId="citation-13">
    <w:name w:val="citation-13"/>
    <w:basedOn w:val="DefaultParagraphFont"/>
    <w:rsid w:val="00812960"/>
  </w:style>
  <w:style w:type="character" w:customStyle="1" w:styleId="citation-12">
    <w:name w:val="citation-12"/>
    <w:basedOn w:val="DefaultParagraphFont"/>
    <w:rsid w:val="00812960"/>
  </w:style>
  <w:style w:type="character" w:customStyle="1" w:styleId="ng-tns-c3098535048-26">
    <w:name w:val="ng-tns-c3098535048-26"/>
    <w:basedOn w:val="DefaultParagraphFont"/>
    <w:rsid w:val="00812960"/>
  </w:style>
  <w:style w:type="character" w:customStyle="1" w:styleId="citation-11">
    <w:name w:val="citation-11"/>
    <w:basedOn w:val="DefaultParagraphFont"/>
    <w:rsid w:val="00812960"/>
  </w:style>
  <w:style w:type="character" w:customStyle="1" w:styleId="citation-10">
    <w:name w:val="citation-10"/>
    <w:basedOn w:val="DefaultParagraphFont"/>
    <w:rsid w:val="00812960"/>
  </w:style>
  <w:style w:type="character" w:customStyle="1" w:styleId="citation-9">
    <w:name w:val="citation-9"/>
    <w:basedOn w:val="DefaultParagraphFont"/>
    <w:rsid w:val="00812960"/>
  </w:style>
  <w:style w:type="character" w:customStyle="1" w:styleId="citation-8">
    <w:name w:val="citation-8"/>
    <w:basedOn w:val="DefaultParagraphFont"/>
    <w:rsid w:val="00812960"/>
  </w:style>
  <w:style w:type="character" w:customStyle="1" w:styleId="citation-31">
    <w:name w:val="citation-31"/>
    <w:basedOn w:val="DefaultParagraphFont"/>
    <w:rsid w:val="00812960"/>
  </w:style>
  <w:style w:type="character" w:customStyle="1" w:styleId="citation-30">
    <w:name w:val="citation-30"/>
    <w:basedOn w:val="DefaultParagraphFont"/>
    <w:rsid w:val="00812960"/>
  </w:style>
  <w:style w:type="character" w:customStyle="1" w:styleId="ng-tns-c3098535048-38">
    <w:name w:val="ng-tns-c3098535048-38"/>
    <w:basedOn w:val="DefaultParagraphFont"/>
    <w:rsid w:val="00812960"/>
  </w:style>
  <w:style w:type="character" w:customStyle="1" w:styleId="ng-tns-c3098535048-56">
    <w:name w:val="ng-tns-c3098535048-56"/>
    <w:basedOn w:val="DefaultParagraphFont"/>
    <w:rsid w:val="00812960"/>
  </w:style>
  <w:style w:type="character" w:customStyle="1" w:styleId="ng-tns-c3098535048-68">
    <w:name w:val="ng-tns-c3098535048-68"/>
    <w:basedOn w:val="DefaultParagraphFont"/>
    <w:rsid w:val="00812960"/>
  </w:style>
  <w:style w:type="character" w:customStyle="1" w:styleId="ng-tns-c3098535048-80">
    <w:name w:val="ng-tns-c3098535048-80"/>
    <w:basedOn w:val="DefaultParagraphFont"/>
    <w:rsid w:val="00812960"/>
  </w:style>
  <w:style w:type="character" w:customStyle="1" w:styleId="ng-tns-c3098535048-90">
    <w:name w:val="ng-tns-c3098535048-90"/>
    <w:basedOn w:val="DefaultParagraphFont"/>
    <w:rsid w:val="00812960"/>
  </w:style>
  <w:style w:type="character" w:customStyle="1" w:styleId="ng-tns-c3098535048-102">
    <w:name w:val="ng-tns-c3098535048-102"/>
    <w:basedOn w:val="DefaultParagraphFont"/>
    <w:rsid w:val="00812960"/>
  </w:style>
  <w:style w:type="character" w:customStyle="1" w:styleId="label">
    <w:name w:val="label"/>
    <w:basedOn w:val="DefaultParagraphFont"/>
    <w:rsid w:val="00812960"/>
  </w:style>
  <w:style w:type="character" w:customStyle="1" w:styleId="math-inline">
    <w:name w:val="math-inline"/>
    <w:basedOn w:val="DefaultParagraphFont"/>
    <w:rsid w:val="00812960"/>
  </w:style>
  <w:style w:type="character" w:customStyle="1" w:styleId="katex">
    <w:name w:val="katex"/>
    <w:basedOn w:val="DefaultParagraphFont"/>
    <w:rsid w:val="00812960"/>
  </w:style>
  <w:style w:type="character" w:customStyle="1" w:styleId="katex-html">
    <w:name w:val="katex-html"/>
    <w:basedOn w:val="DefaultParagraphFont"/>
    <w:rsid w:val="00812960"/>
  </w:style>
  <w:style w:type="character" w:customStyle="1" w:styleId="base">
    <w:name w:val="base"/>
    <w:basedOn w:val="DefaultParagraphFont"/>
    <w:rsid w:val="00812960"/>
  </w:style>
  <w:style w:type="character" w:customStyle="1" w:styleId="strut">
    <w:name w:val="strut"/>
    <w:basedOn w:val="DefaultParagraphFont"/>
    <w:rsid w:val="00812960"/>
  </w:style>
  <w:style w:type="character" w:customStyle="1" w:styleId="mord">
    <w:name w:val="mord"/>
    <w:basedOn w:val="DefaultParagraphFont"/>
    <w:rsid w:val="00812960"/>
  </w:style>
  <w:style w:type="character" w:customStyle="1" w:styleId="msupsub">
    <w:name w:val="msupsub"/>
    <w:basedOn w:val="DefaultParagraphFont"/>
    <w:rsid w:val="00812960"/>
  </w:style>
  <w:style w:type="character" w:customStyle="1" w:styleId="vlist-t">
    <w:name w:val="vlist-t"/>
    <w:basedOn w:val="DefaultParagraphFont"/>
    <w:rsid w:val="00812960"/>
  </w:style>
  <w:style w:type="character" w:customStyle="1" w:styleId="vlist-r">
    <w:name w:val="vlist-r"/>
    <w:basedOn w:val="DefaultParagraphFont"/>
    <w:rsid w:val="00812960"/>
  </w:style>
  <w:style w:type="character" w:customStyle="1" w:styleId="vlist">
    <w:name w:val="vlist"/>
    <w:basedOn w:val="DefaultParagraphFont"/>
    <w:rsid w:val="00812960"/>
  </w:style>
  <w:style w:type="character" w:customStyle="1" w:styleId="pstrut">
    <w:name w:val="pstrut"/>
    <w:basedOn w:val="DefaultParagraphFont"/>
    <w:rsid w:val="00812960"/>
  </w:style>
  <w:style w:type="character" w:customStyle="1" w:styleId="sizing">
    <w:name w:val="sizing"/>
    <w:basedOn w:val="DefaultParagraphFont"/>
    <w:rsid w:val="00812960"/>
  </w:style>
  <w:style w:type="character" w:customStyle="1" w:styleId="ng-tns-c3098535048-111">
    <w:name w:val="ng-tns-c3098535048-111"/>
    <w:basedOn w:val="DefaultParagraphFont"/>
    <w:rsid w:val="00812960"/>
  </w:style>
  <w:style w:type="character" w:customStyle="1" w:styleId="katex-display">
    <w:name w:val="katex-display"/>
    <w:basedOn w:val="DefaultParagraphFont"/>
    <w:rsid w:val="00812960"/>
  </w:style>
  <w:style w:type="character" w:customStyle="1" w:styleId="mspace">
    <w:name w:val="mspace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character" w:customStyle="1" w:styleId="mrel">
    <w:name w:val="mrel"/>
    <w:basedOn w:val="DefaultParagraphFont"/>
    <w:rsid w:val="00812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mailto:mahdighaemi123@gmail.com" TargetMode="Externa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3F956-68A7-4CFB-B86E-B9653A544B3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735</TotalTime>
  <Pages>70</Pages>
  <Words>11538</Words>
  <Characters>65771</Characters>
  <Application>Microsoft Office Word</Application>
  <DocSecurity>0</DocSecurity>
  <Lines>548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77155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>arangweb.ir</dc:description>
  <cp:lastModifiedBy>mahdi ghaemi</cp:lastModifiedBy>
  <cp:revision>87</cp:revision>
  <cp:lastPrinted>2026-01-03T12:17:00Z</cp:lastPrinted>
  <dcterms:created xsi:type="dcterms:W3CDTF">2019-12-13T09:00:00Z</dcterms:created>
  <dcterms:modified xsi:type="dcterms:W3CDTF">2026-01-03T12:26:00Z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