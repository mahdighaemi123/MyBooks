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B3AE" w14:textId="77777777" w:rsidR="003D0863" w:rsidRDefault="003D0863">
      <w:pPr>
        <w:bidi w:val="0"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ACD1B8" wp14:editId="24F673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17336" cy="8823960"/>
            <wp:effectExtent l="0" t="0" r="0" b="0"/>
            <wp:wrapTopAndBottom/>
            <wp:docPr id="113237029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299D9C" w14:textId="052E3511" w:rsidR="003D0863" w:rsidRPr="003D0863" w:rsidRDefault="003D0863" w:rsidP="003D0863">
      <w:pPr>
        <w:bidi w:val="0"/>
        <w:rPr>
          <w:rFonts w:hint="cs"/>
          <w:noProof/>
          <w:rtl/>
        </w:rPr>
      </w:pPr>
      <w:r>
        <w:rPr>
          <w:noProof/>
        </w:rPr>
        <w:lastRenderedPageBreak/>
        <w:drawing>
          <wp:inline distT="0" distB="0" distL="0" distR="0" wp14:anchorId="1DECCB43" wp14:editId="405BF938">
            <wp:extent cx="6117336" cy="8823960"/>
            <wp:effectExtent l="0" t="0" r="0" b="0"/>
            <wp:docPr id="107577460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3E84E9" wp14:editId="6DE90BB6">
            <wp:extent cx="6117336" cy="8823960"/>
            <wp:effectExtent l="0" t="0" r="0" b="0"/>
            <wp:docPr id="79453516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DA1A2" wp14:editId="6E8CF2E2">
            <wp:extent cx="6117336" cy="8823960"/>
            <wp:effectExtent l="0" t="0" r="0" b="0"/>
            <wp:docPr id="126524413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rtl/>
        </w:rPr>
        <w:br w:type="page"/>
      </w:r>
      <w:r>
        <w:rPr>
          <w:noProof/>
        </w:rPr>
        <w:lastRenderedPageBreak/>
        <w:drawing>
          <wp:inline distT="0" distB="0" distL="0" distR="0" wp14:anchorId="4AC6F471" wp14:editId="1D757FEA">
            <wp:extent cx="6117336" cy="8823960"/>
            <wp:effectExtent l="0" t="0" r="0" b="0"/>
            <wp:docPr id="699483228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0863">
        <w:t xml:space="preserve"> </w:t>
      </w:r>
      <w:r>
        <w:rPr>
          <w:noProof/>
        </w:rPr>
        <w:lastRenderedPageBreak/>
        <w:drawing>
          <wp:inline distT="0" distB="0" distL="0" distR="0" wp14:anchorId="0CDC8B17" wp14:editId="566533E7">
            <wp:extent cx="6117336" cy="8823960"/>
            <wp:effectExtent l="0" t="0" r="0" b="0"/>
            <wp:docPr id="390684169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F8A242" wp14:editId="5ED01D6F">
            <wp:extent cx="6117336" cy="8823960"/>
            <wp:effectExtent l="0" t="0" r="0" b="0"/>
            <wp:docPr id="130538199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36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863" w:rsidRPr="003D0863" w:rsidSect="003D0863">
      <w:footerReference w:type="first" r:id="rId16"/>
      <w:footnotePr>
        <w:numRestart w:val="eachPage"/>
      </w:footnotePr>
      <w:endnotePr>
        <w:numFmt w:val="decimal"/>
        <w:numRestart w:val="eachSect"/>
      </w:endnotePr>
      <w:pgSz w:w="9639" w:h="13892" w:code="9"/>
      <w:pgMar w:top="0" w:right="0" w:bottom="0" w:left="0" w:header="850" w:footer="619" w:gutter="0"/>
      <w:cols w:space="720"/>
      <w:titlePg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43">
      <wne:acd wne:acdName="acd0"/>
    </wne:keymap>
    <wne:keymap wne:kcmPrimary="074A">
      <wne:acd wne:acdName="acd1"/>
    </wne:keymap>
    <wne:keymap wne:kcmPrimary="0754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BFBioGRgYgADIGzAYxBiAARgZFBkgGLwYnBjEG" wne:acdName="acd0" wne:fciIndexBasedOn="0065"/>
    <wne:acd wne:argValue="AgBFBioGRgYgADIGzAYxBiAALAYvBkgGRAY=" wne:acdName="acd1" wne:fciIndexBasedOn="0065"/>
    <wne:acd wne:argValue="AgBUAGEAYgAgAEMAYQBwAHQAaQBvAG4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ADCA" w14:textId="77777777" w:rsidR="00A04644" w:rsidRDefault="00A04644" w:rsidP="00DA438E">
      <w:proofErr w:type="spellStart"/>
      <w:r w:rsidRPr="00DA438E">
        <w:rPr>
          <w:rFonts w:cs="B Zar" w:hint="cs"/>
          <w:b/>
          <w:bCs/>
          <w:rtl/>
        </w:rPr>
        <w:t>پی‌نوشت‌ها</w:t>
      </w:r>
      <w:proofErr w:type="spellEnd"/>
    </w:p>
  </w:endnote>
  <w:endnote w:type="continuationSeparator" w:id="0">
    <w:p w14:paraId="099296B6" w14:textId="77777777" w:rsidR="00A04644" w:rsidRPr="00DC3FEF" w:rsidRDefault="00A04644" w:rsidP="00DC3FEF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y">
    <w:panose1 w:val="02000504000000020004"/>
    <w:charset w:val="00"/>
    <w:family w:val="auto"/>
    <w:pitch w:val="variable"/>
    <w:sig w:usb0="8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zanin">
    <w:charset w:val="B2"/>
    <w:family w:val="auto"/>
    <w:pitch w:val="variable"/>
    <w:sig w:usb0="00002001" w:usb1="00000000" w:usb2="00000000" w:usb3="00000000" w:csb0="00000040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CCB0B" w14:textId="77777777" w:rsidR="00F23B5D" w:rsidRPr="005F6A44" w:rsidRDefault="00F23B5D" w:rsidP="00E703CC">
    <w:pPr>
      <w:pStyle w:val="Footer"/>
      <w:jc w:val="center"/>
      <w:rPr>
        <w:rFonts w:ascii="Calibri" w:hAnsi="Calibri"/>
        <w:sz w:val="20"/>
        <w:szCs w:val="20"/>
        <w:rtl/>
      </w:rPr>
    </w:pPr>
    <w:r w:rsidRPr="005F6A44">
      <w:rPr>
        <w:rFonts w:ascii="Calibri" w:hAnsi="Calibri"/>
        <w:sz w:val="20"/>
        <w:szCs w:val="20"/>
      </w:rPr>
      <w:fldChar w:fldCharType="begin"/>
    </w:r>
    <w:r w:rsidRPr="005F6A44">
      <w:rPr>
        <w:rFonts w:ascii="Calibri" w:hAnsi="Calibri"/>
        <w:sz w:val="20"/>
        <w:szCs w:val="20"/>
      </w:rPr>
      <w:instrText xml:space="preserve"> PAGE   \* MERGEFORMAT </w:instrText>
    </w:r>
    <w:r w:rsidRPr="005F6A44">
      <w:rPr>
        <w:rFonts w:ascii="Calibri" w:hAnsi="Calibri"/>
        <w:sz w:val="20"/>
        <w:szCs w:val="20"/>
      </w:rPr>
      <w:fldChar w:fldCharType="separate"/>
    </w:r>
    <w:r>
      <w:rPr>
        <w:rFonts w:ascii="Calibri" w:hAnsi="Calibri"/>
        <w:noProof/>
        <w:sz w:val="20"/>
        <w:szCs w:val="20"/>
        <w:rtl/>
      </w:rPr>
      <w:t>9</w:t>
    </w:r>
    <w:r w:rsidRPr="005F6A44">
      <w:rPr>
        <w:rFonts w:ascii="Calibri" w:hAnsi="Calibr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E4FD2" w14:textId="77777777" w:rsidR="00A04644" w:rsidRPr="00036FB0" w:rsidRDefault="00A04644" w:rsidP="00036FB0">
      <w:r>
        <w:continuationSeparator/>
      </w:r>
    </w:p>
  </w:footnote>
  <w:footnote w:type="continuationSeparator" w:id="0">
    <w:p w14:paraId="7325F12B" w14:textId="77777777" w:rsidR="00A04644" w:rsidRDefault="00A04644" w:rsidP="00A26DCB">
      <w:r>
        <w:continuationSeparator/>
      </w:r>
    </w:p>
    <w:p w14:paraId="11A2056C" w14:textId="77777777" w:rsidR="00A04644" w:rsidRDefault="00A04644">
      <w:r>
        <w:rPr>
          <w:rFonts w:cs="Times New Roman"/>
          <w:rtl/>
        </w:rPr>
        <w:t>←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DB9"/>
    <w:multiLevelType w:val="multilevel"/>
    <w:tmpl w:val="98B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26D3"/>
    <w:multiLevelType w:val="multilevel"/>
    <w:tmpl w:val="52FE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662E8"/>
    <w:multiLevelType w:val="multilevel"/>
    <w:tmpl w:val="4D0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8703D"/>
    <w:multiLevelType w:val="hybridMultilevel"/>
    <w:tmpl w:val="5B4C050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435F3"/>
    <w:multiLevelType w:val="multilevel"/>
    <w:tmpl w:val="C11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7148B"/>
    <w:multiLevelType w:val="multilevel"/>
    <w:tmpl w:val="766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44766"/>
    <w:multiLevelType w:val="hybridMultilevel"/>
    <w:tmpl w:val="96665F8E"/>
    <w:lvl w:ilvl="0" w:tplc="81645CB2">
      <w:start w:val="1"/>
      <w:numFmt w:val="decimal"/>
      <w:lvlText w:val="%1."/>
      <w:lvlJc w:val="left"/>
      <w:pPr>
        <w:ind w:left="720" w:hanging="360"/>
      </w:pPr>
      <w:rPr>
        <w:rFonts w:hint="default"/>
        <w:color w:val="54545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AA14CF"/>
    <w:multiLevelType w:val="multilevel"/>
    <w:tmpl w:val="FDD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75885"/>
    <w:multiLevelType w:val="hybridMultilevel"/>
    <w:tmpl w:val="44F2713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C871A2"/>
    <w:multiLevelType w:val="multilevel"/>
    <w:tmpl w:val="5276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63D05"/>
    <w:multiLevelType w:val="hybridMultilevel"/>
    <w:tmpl w:val="41F0F7AA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953891"/>
    <w:multiLevelType w:val="multilevel"/>
    <w:tmpl w:val="803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BE6"/>
    <w:multiLevelType w:val="multilevel"/>
    <w:tmpl w:val="45C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46A04"/>
    <w:multiLevelType w:val="multilevel"/>
    <w:tmpl w:val="DFC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14EBE"/>
    <w:multiLevelType w:val="multilevel"/>
    <w:tmpl w:val="3C6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B6B39"/>
    <w:multiLevelType w:val="multilevel"/>
    <w:tmpl w:val="6D2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C3F92"/>
    <w:multiLevelType w:val="multilevel"/>
    <w:tmpl w:val="027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1784A"/>
    <w:multiLevelType w:val="multilevel"/>
    <w:tmpl w:val="E2A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32A7B"/>
    <w:multiLevelType w:val="multilevel"/>
    <w:tmpl w:val="D6E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917A8"/>
    <w:multiLevelType w:val="multilevel"/>
    <w:tmpl w:val="76D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945AE6"/>
    <w:multiLevelType w:val="multilevel"/>
    <w:tmpl w:val="CAE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5686B"/>
    <w:multiLevelType w:val="multilevel"/>
    <w:tmpl w:val="30E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AC6F63"/>
    <w:multiLevelType w:val="multilevel"/>
    <w:tmpl w:val="E27A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AF3771"/>
    <w:multiLevelType w:val="multilevel"/>
    <w:tmpl w:val="353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C2DBB"/>
    <w:multiLevelType w:val="multilevel"/>
    <w:tmpl w:val="4A2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A81A94"/>
    <w:multiLevelType w:val="multilevel"/>
    <w:tmpl w:val="C3F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BC0099"/>
    <w:multiLevelType w:val="multilevel"/>
    <w:tmpl w:val="2698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045C7B"/>
    <w:multiLevelType w:val="multilevel"/>
    <w:tmpl w:val="337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B1D24"/>
    <w:multiLevelType w:val="multilevel"/>
    <w:tmpl w:val="582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3C286A"/>
    <w:multiLevelType w:val="multilevel"/>
    <w:tmpl w:val="B6C06262"/>
    <w:lvl w:ilvl="0">
      <w:start w:val="1"/>
      <w:numFmt w:val="decimal"/>
      <w:lvlText w:val="فصل 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2-%1."/>
      <w:lvlJc w:val="left"/>
      <w:pPr>
        <w:ind w:left="576" w:hanging="576"/>
      </w:pPr>
      <w:rPr>
        <w:rFonts w:cs="B Zar" w:hint="cs"/>
        <w:bCs/>
        <w:iCs w:val="0"/>
        <w:szCs w:val="26"/>
      </w:rPr>
    </w:lvl>
    <w:lvl w:ilvl="2">
      <w:start w:val="1"/>
      <w:numFmt w:val="decimal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-%4-%3-%2-%1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6-%5-%4-%3-%2-%1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12F731D4"/>
    <w:multiLevelType w:val="multilevel"/>
    <w:tmpl w:val="96B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5B339B"/>
    <w:multiLevelType w:val="multilevel"/>
    <w:tmpl w:val="1DA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D86747"/>
    <w:multiLevelType w:val="multilevel"/>
    <w:tmpl w:val="D3D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7413BC"/>
    <w:multiLevelType w:val="multilevel"/>
    <w:tmpl w:val="8C1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9141A1"/>
    <w:multiLevelType w:val="multilevel"/>
    <w:tmpl w:val="141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D0559"/>
    <w:multiLevelType w:val="multilevel"/>
    <w:tmpl w:val="B33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3974DF"/>
    <w:multiLevelType w:val="multilevel"/>
    <w:tmpl w:val="B19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7043B7"/>
    <w:multiLevelType w:val="multilevel"/>
    <w:tmpl w:val="059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B22477"/>
    <w:multiLevelType w:val="multilevel"/>
    <w:tmpl w:val="2A3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E960C0"/>
    <w:multiLevelType w:val="multilevel"/>
    <w:tmpl w:val="DEC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3947DC"/>
    <w:multiLevelType w:val="multilevel"/>
    <w:tmpl w:val="07F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5E56FF"/>
    <w:multiLevelType w:val="multilevel"/>
    <w:tmpl w:val="922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767763"/>
    <w:multiLevelType w:val="hybridMultilevel"/>
    <w:tmpl w:val="7376E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lang w:bidi="fa-I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9A1700B"/>
    <w:multiLevelType w:val="multilevel"/>
    <w:tmpl w:val="6B00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E77AB4"/>
    <w:multiLevelType w:val="multilevel"/>
    <w:tmpl w:val="2222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2A72C5"/>
    <w:multiLevelType w:val="multilevel"/>
    <w:tmpl w:val="8DA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814E17"/>
    <w:multiLevelType w:val="multilevel"/>
    <w:tmpl w:val="3C5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F24370"/>
    <w:multiLevelType w:val="multilevel"/>
    <w:tmpl w:val="BF6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D00287"/>
    <w:multiLevelType w:val="multilevel"/>
    <w:tmpl w:val="457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D371F0"/>
    <w:multiLevelType w:val="multilevel"/>
    <w:tmpl w:val="90B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365E8A"/>
    <w:multiLevelType w:val="multilevel"/>
    <w:tmpl w:val="1F6E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EB09F3"/>
    <w:multiLevelType w:val="multilevel"/>
    <w:tmpl w:val="9D2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0029CE"/>
    <w:multiLevelType w:val="multilevel"/>
    <w:tmpl w:val="EE1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6B215D"/>
    <w:multiLevelType w:val="multilevel"/>
    <w:tmpl w:val="680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764ACB"/>
    <w:multiLevelType w:val="multilevel"/>
    <w:tmpl w:val="1598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43159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208F4A2F"/>
    <w:multiLevelType w:val="multilevel"/>
    <w:tmpl w:val="471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AD4D1A"/>
    <w:multiLevelType w:val="multilevel"/>
    <w:tmpl w:val="3CA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D00482"/>
    <w:multiLevelType w:val="hybridMultilevel"/>
    <w:tmpl w:val="46A80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0D25ACF"/>
    <w:multiLevelType w:val="multilevel"/>
    <w:tmpl w:val="079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085582"/>
    <w:multiLevelType w:val="multilevel"/>
    <w:tmpl w:val="357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9C0609"/>
    <w:multiLevelType w:val="multilevel"/>
    <w:tmpl w:val="801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4960D8"/>
    <w:multiLevelType w:val="multilevel"/>
    <w:tmpl w:val="247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B3242C"/>
    <w:multiLevelType w:val="multilevel"/>
    <w:tmpl w:val="DB3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09015B"/>
    <w:multiLevelType w:val="multilevel"/>
    <w:tmpl w:val="6C2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3813C7"/>
    <w:multiLevelType w:val="multilevel"/>
    <w:tmpl w:val="CF8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3E6DDA"/>
    <w:multiLevelType w:val="multilevel"/>
    <w:tmpl w:val="385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DD5B16"/>
    <w:multiLevelType w:val="multilevel"/>
    <w:tmpl w:val="27A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8E56D1"/>
    <w:multiLevelType w:val="multilevel"/>
    <w:tmpl w:val="9D8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CC2945"/>
    <w:multiLevelType w:val="multilevel"/>
    <w:tmpl w:val="C81E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337BD7"/>
    <w:multiLevelType w:val="multilevel"/>
    <w:tmpl w:val="952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A87F85"/>
    <w:multiLevelType w:val="multilevel"/>
    <w:tmpl w:val="F1D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737216"/>
    <w:multiLevelType w:val="multilevel"/>
    <w:tmpl w:val="1DC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376C6B"/>
    <w:multiLevelType w:val="multilevel"/>
    <w:tmpl w:val="12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C40103"/>
    <w:multiLevelType w:val="multilevel"/>
    <w:tmpl w:val="0DB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FB4A70"/>
    <w:multiLevelType w:val="multilevel"/>
    <w:tmpl w:val="01F2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A594D9D"/>
    <w:multiLevelType w:val="multilevel"/>
    <w:tmpl w:val="6EA0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D42F96"/>
    <w:multiLevelType w:val="multilevel"/>
    <w:tmpl w:val="71D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120013"/>
    <w:multiLevelType w:val="multilevel"/>
    <w:tmpl w:val="119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F7590D"/>
    <w:multiLevelType w:val="multilevel"/>
    <w:tmpl w:val="2C80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CC4210"/>
    <w:multiLevelType w:val="multilevel"/>
    <w:tmpl w:val="5EA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1B1933"/>
    <w:multiLevelType w:val="multilevel"/>
    <w:tmpl w:val="FC4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3931AD"/>
    <w:multiLevelType w:val="multilevel"/>
    <w:tmpl w:val="E12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DE5515"/>
    <w:multiLevelType w:val="multilevel"/>
    <w:tmpl w:val="9EA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6054A2"/>
    <w:multiLevelType w:val="multilevel"/>
    <w:tmpl w:val="0F5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3363E1"/>
    <w:multiLevelType w:val="multilevel"/>
    <w:tmpl w:val="D59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420B89"/>
    <w:multiLevelType w:val="multilevel"/>
    <w:tmpl w:val="960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BB4495"/>
    <w:multiLevelType w:val="multilevel"/>
    <w:tmpl w:val="91D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E16FC8"/>
    <w:multiLevelType w:val="multilevel"/>
    <w:tmpl w:val="46D8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195A48"/>
    <w:multiLevelType w:val="multilevel"/>
    <w:tmpl w:val="9B0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665665"/>
    <w:multiLevelType w:val="multilevel"/>
    <w:tmpl w:val="418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6F29D3"/>
    <w:multiLevelType w:val="multilevel"/>
    <w:tmpl w:val="8E3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7F0124"/>
    <w:multiLevelType w:val="multilevel"/>
    <w:tmpl w:val="DBB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9D1F17"/>
    <w:multiLevelType w:val="multilevel"/>
    <w:tmpl w:val="B70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B06637"/>
    <w:multiLevelType w:val="hybridMultilevel"/>
    <w:tmpl w:val="1B72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1D73A94"/>
    <w:multiLevelType w:val="multilevel"/>
    <w:tmpl w:val="0A7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7D1B9B"/>
    <w:multiLevelType w:val="multilevel"/>
    <w:tmpl w:val="5CA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835689"/>
    <w:multiLevelType w:val="multilevel"/>
    <w:tmpl w:val="072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B82379"/>
    <w:multiLevelType w:val="multilevel"/>
    <w:tmpl w:val="226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083513"/>
    <w:multiLevelType w:val="multilevel"/>
    <w:tmpl w:val="D26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1700E7"/>
    <w:multiLevelType w:val="hybridMultilevel"/>
    <w:tmpl w:val="6E24F648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53442F7"/>
    <w:multiLevelType w:val="multilevel"/>
    <w:tmpl w:val="9C3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6A4F86"/>
    <w:multiLevelType w:val="multilevel"/>
    <w:tmpl w:val="F7C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A17DE7"/>
    <w:multiLevelType w:val="multilevel"/>
    <w:tmpl w:val="A4A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ED5EDB"/>
    <w:multiLevelType w:val="multilevel"/>
    <w:tmpl w:val="77B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2410C9"/>
    <w:multiLevelType w:val="multilevel"/>
    <w:tmpl w:val="5C4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0C5EEA"/>
    <w:multiLevelType w:val="multilevel"/>
    <w:tmpl w:val="E3F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880A5B"/>
    <w:multiLevelType w:val="multilevel"/>
    <w:tmpl w:val="C8F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146FC9"/>
    <w:multiLevelType w:val="multilevel"/>
    <w:tmpl w:val="872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232A98"/>
    <w:multiLevelType w:val="multilevel"/>
    <w:tmpl w:val="7B8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3654F3"/>
    <w:multiLevelType w:val="multilevel"/>
    <w:tmpl w:val="5DDE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1649EE"/>
    <w:multiLevelType w:val="multilevel"/>
    <w:tmpl w:val="DD2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4574FB"/>
    <w:multiLevelType w:val="multilevel"/>
    <w:tmpl w:val="382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314508"/>
    <w:multiLevelType w:val="multilevel"/>
    <w:tmpl w:val="2AA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D008AD"/>
    <w:multiLevelType w:val="hybridMultilevel"/>
    <w:tmpl w:val="03900D5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E143807"/>
    <w:multiLevelType w:val="multilevel"/>
    <w:tmpl w:val="6B1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D64BC9"/>
    <w:multiLevelType w:val="multilevel"/>
    <w:tmpl w:val="34D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391CBE"/>
    <w:multiLevelType w:val="multilevel"/>
    <w:tmpl w:val="A25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393687"/>
    <w:multiLevelType w:val="hybridMultilevel"/>
    <w:tmpl w:val="31502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F9F04F0"/>
    <w:multiLevelType w:val="multilevel"/>
    <w:tmpl w:val="1AE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DF1445"/>
    <w:multiLevelType w:val="multilevel"/>
    <w:tmpl w:val="9FAE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FFB4674"/>
    <w:multiLevelType w:val="multilevel"/>
    <w:tmpl w:val="341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373005"/>
    <w:multiLevelType w:val="multilevel"/>
    <w:tmpl w:val="BB5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4546CB"/>
    <w:multiLevelType w:val="multilevel"/>
    <w:tmpl w:val="203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CD3A0F"/>
    <w:multiLevelType w:val="hybridMultilevel"/>
    <w:tmpl w:val="133073C0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1D846C1"/>
    <w:multiLevelType w:val="multilevel"/>
    <w:tmpl w:val="5B8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E8355D"/>
    <w:multiLevelType w:val="hybridMultilevel"/>
    <w:tmpl w:val="F6386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20D24F4"/>
    <w:multiLevelType w:val="multilevel"/>
    <w:tmpl w:val="CC9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0F72B1"/>
    <w:multiLevelType w:val="multilevel"/>
    <w:tmpl w:val="827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8944C3"/>
    <w:multiLevelType w:val="multilevel"/>
    <w:tmpl w:val="7E8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2520EC"/>
    <w:multiLevelType w:val="multilevel"/>
    <w:tmpl w:val="6AA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491334"/>
    <w:multiLevelType w:val="multilevel"/>
    <w:tmpl w:val="DDD6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D80250"/>
    <w:multiLevelType w:val="multilevel"/>
    <w:tmpl w:val="BA62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4286824"/>
    <w:multiLevelType w:val="multilevel"/>
    <w:tmpl w:val="E7E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F94F7A"/>
    <w:multiLevelType w:val="multilevel"/>
    <w:tmpl w:val="814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24286C"/>
    <w:multiLevelType w:val="multilevel"/>
    <w:tmpl w:val="EFA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6E3EE9"/>
    <w:multiLevelType w:val="multilevel"/>
    <w:tmpl w:val="719A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A43401"/>
    <w:multiLevelType w:val="hybridMultilevel"/>
    <w:tmpl w:val="E4F8B7C8"/>
    <w:lvl w:ilvl="0" w:tplc="BBBA5B2A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7A66050"/>
    <w:multiLevelType w:val="multilevel"/>
    <w:tmpl w:val="6FB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CB0759"/>
    <w:multiLevelType w:val="hybridMultilevel"/>
    <w:tmpl w:val="FF52ACA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7E2698F"/>
    <w:multiLevelType w:val="multilevel"/>
    <w:tmpl w:val="CD1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786A72"/>
    <w:multiLevelType w:val="multilevel"/>
    <w:tmpl w:val="AD20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8885A2B"/>
    <w:multiLevelType w:val="multilevel"/>
    <w:tmpl w:val="C66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0B7FE5"/>
    <w:multiLevelType w:val="multilevel"/>
    <w:tmpl w:val="AD20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91C6EEC"/>
    <w:multiLevelType w:val="multilevel"/>
    <w:tmpl w:val="6AF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480DCC"/>
    <w:multiLevelType w:val="multilevel"/>
    <w:tmpl w:val="D8E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D356EA"/>
    <w:multiLevelType w:val="multilevel"/>
    <w:tmpl w:val="48C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EC32DF"/>
    <w:multiLevelType w:val="multilevel"/>
    <w:tmpl w:val="C4E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9F0425D"/>
    <w:multiLevelType w:val="multilevel"/>
    <w:tmpl w:val="326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FD457A"/>
    <w:multiLevelType w:val="multilevel"/>
    <w:tmpl w:val="305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1E2E9B"/>
    <w:multiLevelType w:val="multilevel"/>
    <w:tmpl w:val="67E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956972"/>
    <w:multiLevelType w:val="multilevel"/>
    <w:tmpl w:val="F86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EE5ADE"/>
    <w:multiLevelType w:val="hybridMultilevel"/>
    <w:tmpl w:val="9D649EB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B276214"/>
    <w:multiLevelType w:val="multilevel"/>
    <w:tmpl w:val="EAC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3067C8"/>
    <w:multiLevelType w:val="multilevel"/>
    <w:tmpl w:val="594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C34617"/>
    <w:multiLevelType w:val="multilevel"/>
    <w:tmpl w:val="346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CF22BD"/>
    <w:multiLevelType w:val="multilevel"/>
    <w:tmpl w:val="B50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913DB2"/>
    <w:multiLevelType w:val="multilevel"/>
    <w:tmpl w:val="3D6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96702C"/>
    <w:multiLevelType w:val="multilevel"/>
    <w:tmpl w:val="0F6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FA956E1"/>
    <w:multiLevelType w:val="multilevel"/>
    <w:tmpl w:val="65C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D5496B"/>
    <w:multiLevelType w:val="multilevel"/>
    <w:tmpl w:val="C47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583F29"/>
    <w:multiLevelType w:val="multilevel"/>
    <w:tmpl w:val="AEC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98678B"/>
    <w:multiLevelType w:val="hybridMultilevel"/>
    <w:tmpl w:val="56DEF606"/>
    <w:lvl w:ilvl="0" w:tplc="8828FB9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7" w15:restartNumberingAfterBreak="0">
    <w:nsid w:val="533F58F0"/>
    <w:multiLevelType w:val="multilevel"/>
    <w:tmpl w:val="5F3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693560"/>
    <w:multiLevelType w:val="multilevel"/>
    <w:tmpl w:val="CD5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AF183C"/>
    <w:multiLevelType w:val="multilevel"/>
    <w:tmpl w:val="D44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254DA2"/>
    <w:multiLevelType w:val="multilevel"/>
    <w:tmpl w:val="1EF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904E91"/>
    <w:multiLevelType w:val="multilevel"/>
    <w:tmpl w:val="C4B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D10CCD"/>
    <w:multiLevelType w:val="multilevel"/>
    <w:tmpl w:val="AB0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3C7229"/>
    <w:multiLevelType w:val="multilevel"/>
    <w:tmpl w:val="CC2A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6680C7E"/>
    <w:multiLevelType w:val="multilevel"/>
    <w:tmpl w:val="CAE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D54703"/>
    <w:multiLevelType w:val="multilevel"/>
    <w:tmpl w:val="FF0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D846CE"/>
    <w:multiLevelType w:val="multilevel"/>
    <w:tmpl w:val="0C7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143A52"/>
    <w:multiLevelType w:val="multilevel"/>
    <w:tmpl w:val="448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480614"/>
    <w:multiLevelType w:val="multilevel"/>
    <w:tmpl w:val="AB0A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894C60"/>
    <w:multiLevelType w:val="multilevel"/>
    <w:tmpl w:val="79A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8A63AC"/>
    <w:multiLevelType w:val="multilevel"/>
    <w:tmpl w:val="2D5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B9475E"/>
    <w:multiLevelType w:val="multilevel"/>
    <w:tmpl w:val="44B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1446D9"/>
    <w:multiLevelType w:val="multilevel"/>
    <w:tmpl w:val="6896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B674284"/>
    <w:multiLevelType w:val="multilevel"/>
    <w:tmpl w:val="077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D6376E"/>
    <w:multiLevelType w:val="multilevel"/>
    <w:tmpl w:val="7318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803A75"/>
    <w:multiLevelType w:val="multilevel"/>
    <w:tmpl w:val="C06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645F0A"/>
    <w:multiLevelType w:val="multilevel"/>
    <w:tmpl w:val="9A1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9F3E68"/>
    <w:multiLevelType w:val="multilevel"/>
    <w:tmpl w:val="B302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6618EA"/>
    <w:multiLevelType w:val="multilevel"/>
    <w:tmpl w:val="0F1E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FC01BCB"/>
    <w:multiLevelType w:val="hybridMultilevel"/>
    <w:tmpl w:val="01CAE60A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FF73ED4"/>
    <w:multiLevelType w:val="multilevel"/>
    <w:tmpl w:val="0DA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9A4592"/>
    <w:multiLevelType w:val="hybridMultilevel"/>
    <w:tmpl w:val="697AC5D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1513DD6"/>
    <w:multiLevelType w:val="hybridMultilevel"/>
    <w:tmpl w:val="D18C9E7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16B14FA"/>
    <w:multiLevelType w:val="multilevel"/>
    <w:tmpl w:val="ED5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FB264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5" w15:restartNumberingAfterBreak="0">
    <w:nsid w:val="635D2C81"/>
    <w:multiLevelType w:val="hybridMultilevel"/>
    <w:tmpl w:val="2376C18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38F3D7E"/>
    <w:multiLevelType w:val="multilevel"/>
    <w:tmpl w:val="965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905AB3"/>
    <w:multiLevelType w:val="multilevel"/>
    <w:tmpl w:val="864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CF5503"/>
    <w:multiLevelType w:val="multilevel"/>
    <w:tmpl w:val="38D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142517"/>
    <w:multiLevelType w:val="multilevel"/>
    <w:tmpl w:val="4F6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1431E1"/>
    <w:multiLevelType w:val="multilevel"/>
    <w:tmpl w:val="9954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792FEF"/>
    <w:multiLevelType w:val="hybridMultilevel"/>
    <w:tmpl w:val="A02E7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61215AD"/>
    <w:multiLevelType w:val="multilevel"/>
    <w:tmpl w:val="8ED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7F56AC"/>
    <w:multiLevelType w:val="hybridMultilevel"/>
    <w:tmpl w:val="82069F96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72E0D0C"/>
    <w:multiLevelType w:val="multilevel"/>
    <w:tmpl w:val="8E7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7A0067"/>
    <w:multiLevelType w:val="multilevel"/>
    <w:tmpl w:val="330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9F0FD6"/>
    <w:multiLevelType w:val="multilevel"/>
    <w:tmpl w:val="7D6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4F6631"/>
    <w:multiLevelType w:val="multilevel"/>
    <w:tmpl w:val="7E5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8D3447"/>
    <w:multiLevelType w:val="multilevel"/>
    <w:tmpl w:val="AFE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04565E"/>
    <w:multiLevelType w:val="multilevel"/>
    <w:tmpl w:val="30C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213860"/>
    <w:multiLevelType w:val="multilevel"/>
    <w:tmpl w:val="F92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C33983"/>
    <w:multiLevelType w:val="multilevel"/>
    <w:tmpl w:val="3E0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A2307E"/>
    <w:multiLevelType w:val="hybridMultilevel"/>
    <w:tmpl w:val="33824E5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6E3E0957"/>
    <w:multiLevelType w:val="multilevel"/>
    <w:tmpl w:val="E0C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841B39"/>
    <w:multiLevelType w:val="multilevel"/>
    <w:tmpl w:val="049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BE4F90"/>
    <w:multiLevelType w:val="multilevel"/>
    <w:tmpl w:val="39E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C42D84"/>
    <w:multiLevelType w:val="multilevel"/>
    <w:tmpl w:val="9B8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3F7C4C"/>
    <w:multiLevelType w:val="multilevel"/>
    <w:tmpl w:val="9B6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FB2727"/>
    <w:multiLevelType w:val="multilevel"/>
    <w:tmpl w:val="6BD6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3C4C91"/>
    <w:multiLevelType w:val="multilevel"/>
    <w:tmpl w:val="545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1B45A0E"/>
    <w:multiLevelType w:val="multilevel"/>
    <w:tmpl w:val="AD20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2422F62"/>
    <w:multiLevelType w:val="multilevel"/>
    <w:tmpl w:val="1E2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464808"/>
    <w:multiLevelType w:val="multilevel"/>
    <w:tmpl w:val="296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294F7C"/>
    <w:multiLevelType w:val="multilevel"/>
    <w:tmpl w:val="34B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3E27B6E"/>
    <w:multiLevelType w:val="multilevel"/>
    <w:tmpl w:val="FB8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F4298E"/>
    <w:multiLevelType w:val="multilevel"/>
    <w:tmpl w:val="D71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7A3D05"/>
    <w:multiLevelType w:val="multilevel"/>
    <w:tmpl w:val="42E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C7745D"/>
    <w:multiLevelType w:val="multilevel"/>
    <w:tmpl w:val="EFA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1D6EAB"/>
    <w:multiLevelType w:val="multilevel"/>
    <w:tmpl w:val="E48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7B22914"/>
    <w:multiLevelType w:val="multilevel"/>
    <w:tmpl w:val="52F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5F1AAC"/>
    <w:multiLevelType w:val="multilevel"/>
    <w:tmpl w:val="F08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E95546"/>
    <w:multiLevelType w:val="multilevel"/>
    <w:tmpl w:val="3F8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300780"/>
    <w:multiLevelType w:val="multilevel"/>
    <w:tmpl w:val="B43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724B0E"/>
    <w:multiLevelType w:val="multilevel"/>
    <w:tmpl w:val="4E8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0A326D"/>
    <w:multiLevelType w:val="multilevel"/>
    <w:tmpl w:val="0409001D"/>
    <w:styleLink w:val="Style4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6" w15:restartNumberingAfterBreak="0">
    <w:nsid w:val="7C397615"/>
    <w:multiLevelType w:val="multilevel"/>
    <w:tmpl w:val="8D1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4C3368"/>
    <w:multiLevelType w:val="multilevel"/>
    <w:tmpl w:val="C2D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D865E3D"/>
    <w:multiLevelType w:val="multilevel"/>
    <w:tmpl w:val="1E4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9A3FB2"/>
    <w:multiLevelType w:val="multilevel"/>
    <w:tmpl w:val="7B9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BE260D"/>
    <w:multiLevelType w:val="multilevel"/>
    <w:tmpl w:val="139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F3725A7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1670122">
    <w:abstractNumId w:val="241"/>
  </w:num>
  <w:num w:numId="2" w16cid:durableId="805318665">
    <w:abstractNumId w:val="194"/>
  </w:num>
  <w:num w:numId="3" w16cid:durableId="2130853327">
    <w:abstractNumId w:val="56"/>
  </w:num>
  <w:num w:numId="4" w16cid:durableId="1477914247">
    <w:abstractNumId w:val="235"/>
  </w:num>
  <w:num w:numId="5" w16cid:durableId="1625499200">
    <w:abstractNumId w:val="30"/>
  </w:num>
  <w:num w:numId="6" w16cid:durableId="835456867">
    <w:abstractNumId w:val="102"/>
  </w:num>
  <w:num w:numId="7" w16cid:durableId="2052726974">
    <w:abstractNumId w:val="7"/>
  </w:num>
  <w:num w:numId="8" w16cid:durableId="1037240802">
    <w:abstractNumId w:val="166"/>
  </w:num>
  <w:num w:numId="9" w16cid:durableId="78017856">
    <w:abstractNumId w:val="130"/>
  </w:num>
  <w:num w:numId="10" w16cid:durableId="869145256">
    <w:abstractNumId w:val="72"/>
  </w:num>
  <w:num w:numId="11" w16cid:durableId="865752164">
    <w:abstractNumId w:val="151"/>
  </w:num>
  <w:num w:numId="12" w16cid:durableId="608396186">
    <w:abstractNumId w:val="124"/>
  </w:num>
  <w:num w:numId="13" w16cid:durableId="798186390">
    <w:abstractNumId w:val="173"/>
  </w:num>
  <w:num w:numId="14" w16cid:durableId="866916268">
    <w:abstractNumId w:val="188"/>
  </w:num>
  <w:num w:numId="15" w16cid:durableId="1417557310">
    <w:abstractNumId w:val="52"/>
  </w:num>
  <w:num w:numId="16" w16cid:durableId="1536195724">
    <w:abstractNumId w:val="191"/>
  </w:num>
  <w:num w:numId="17" w16cid:durableId="59864458">
    <w:abstractNumId w:val="11"/>
  </w:num>
  <w:num w:numId="18" w16cid:durableId="707143783">
    <w:abstractNumId w:val="117"/>
  </w:num>
  <w:num w:numId="19" w16cid:durableId="1916355503">
    <w:abstractNumId w:val="128"/>
  </w:num>
  <w:num w:numId="20" w16cid:durableId="850295581">
    <w:abstractNumId w:val="203"/>
  </w:num>
  <w:num w:numId="21" w16cid:durableId="1340428850">
    <w:abstractNumId w:val="3"/>
  </w:num>
  <w:num w:numId="22" w16cid:durableId="1478035852">
    <w:abstractNumId w:val="192"/>
  </w:num>
  <w:num w:numId="23" w16cid:durableId="2134402591">
    <w:abstractNumId w:val="212"/>
  </w:num>
  <w:num w:numId="24" w16cid:durableId="3212699">
    <w:abstractNumId w:val="156"/>
  </w:num>
  <w:num w:numId="25" w16cid:durableId="1266040805">
    <w:abstractNumId w:val="9"/>
  </w:num>
  <w:num w:numId="26" w16cid:durableId="896085750">
    <w:abstractNumId w:val="141"/>
  </w:num>
  <w:num w:numId="27" w16cid:durableId="1594126568">
    <w:abstractNumId w:val="201"/>
  </w:num>
  <w:num w:numId="28" w16cid:durableId="1988238036">
    <w:abstractNumId w:val="195"/>
  </w:num>
  <w:num w:numId="29" w16cid:durableId="1596862208">
    <w:abstractNumId w:val="122"/>
  </w:num>
  <w:num w:numId="30" w16cid:durableId="1430269383">
    <w:abstractNumId w:val="240"/>
  </w:num>
  <w:num w:numId="31" w16cid:durableId="1746758986">
    <w:abstractNumId w:val="47"/>
  </w:num>
  <w:num w:numId="32" w16cid:durableId="1572034653">
    <w:abstractNumId w:val="43"/>
  </w:num>
  <w:num w:numId="33" w16cid:durableId="1139148646">
    <w:abstractNumId w:val="4"/>
  </w:num>
  <w:num w:numId="34" w16cid:durableId="1701932915">
    <w:abstractNumId w:val="121"/>
  </w:num>
  <w:num w:numId="35" w16cid:durableId="429392974">
    <w:abstractNumId w:val="175"/>
  </w:num>
  <w:num w:numId="36" w16cid:durableId="1502772373">
    <w:abstractNumId w:val="154"/>
  </w:num>
  <w:num w:numId="37" w16cid:durableId="2085182956">
    <w:abstractNumId w:val="183"/>
  </w:num>
  <w:num w:numId="38" w16cid:durableId="1155293573">
    <w:abstractNumId w:val="226"/>
  </w:num>
  <w:num w:numId="39" w16cid:durableId="1987969062">
    <w:abstractNumId w:val="231"/>
  </w:num>
  <w:num w:numId="40" w16cid:durableId="2000187884">
    <w:abstractNumId w:val="37"/>
  </w:num>
  <w:num w:numId="41" w16cid:durableId="331956173">
    <w:abstractNumId w:val="106"/>
  </w:num>
  <w:num w:numId="42" w16cid:durableId="415130361">
    <w:abstractNumId w:val="174"/>
  </w:num>
  <w:num w:numId="43" w16cid:durableId="380598549">
    <w:abstractNumId w:val="170"/>
  </w:num>
  <w:num w:numId="44" w16cid:durableId="1353267339">
    <w:abstractNumId w:val="220"/>
  </w:num>
  <w:num w:numId="45" w16cid:durableId="568082371">
    <w:abstractNumId w:val="211"/>
  </w:num>
  <w:num w:numId="46" w16cid:durableId="1272930781">
    <w:abstractNumId w:val="177"/>
  </w:num>
  <w:num w:numId="47" w16cid:durableId="1827017293">
    <w:abstractNumId w:val="111"/>
  </w:num>
  <w:num w:numId="48" w16cid:durableId="1257443877">
    <w:abstractNumId w:val="80"/>
  </w:num>
  <w:num w:numId="49" w16cid:durableId="989792617">
    <w:abstractNumId w:val="133"/>
  </w:num>
  <w:num w:numId="50" w16cid:durableId="1712458028">
    <w:abstractNumId w:val="134"/>
  </w:num>
  <w:num w:numId="51" w16cid:durableId="343173074">
    <w:abstractNumId w:val="63"/>
  </w:num>
  <w:num w:numId="52" w16cid:durableId="1287614616">
    <w:abstractNumId w:val="107"/>
  </w:num>
  <w:num w:numId="53" w16cid:durableId="1289242701">
    <w:abstractNumId w:val="135"/>
  </w:num>
  <w:num w:numId="54" w16cid:durableId="279384769">
    <w:abstractNumId w:val="227"/>
  </w:num>
  <w:num w:numId="55" w16cid:durableId="129596296">
    <w:abstractNumId w:val="99"/>
  </w:num>
  <w:num w:numId="56" w16cid:durableId="1685932971">
    <w:abstractNumId w:val="147"/>
  </w:num>
  <w:num w:numId="57" w16cid:durableId="2095467438">
    <w:abstractNumId w:val="87"/>
  </w:num>
  <w:num w:numId="58" w16cid:durableId="1571619921">
    <w:abstractNumId w:val="12"/>
  </w:num>
  <w:num w:numId="59" w16cid:durableId="441535916">
    <w:abstractNumId w:val="131"/>
  </w:num>
  <w:num w:numId="60" w16cid:durableId="2146507053">
    <w:abstractNumId w:val="31"/>
  </w:num>
  <w:num w:numId="61" w16cid:durableId="1880623078">
    <w:abstractNumId w:val="150"/>
  </w:num>
  <w:num w:numId="62" w16cid:durableId="1190141364">
    <w:abstractNumId w:val="77"/>
  </w:num>
  <w:num w:numId="63" w16cid:durableId="1756199655">
    <w:abstractNumId w:val="101"/>
  </w:num>
  <w:num w:numId="64" w16cid:durableId="273485178">
    <w:abstractNumId w:val="172"/>
  </w:num>
  <w:num w:numId="65" w16cid:durableId="1501889577">
    <w:abstractNumId w:val="208"/>
  </w:num>
  <w:num w:numId="66" w16cid:durableId="1563058739">
    <w:abstractNumId w:val="123"/>
  </w:num>
  <w:num w:numId="67" w16cid:durableId="1922136258">
    <w:abstractNumId w:val="27"/>
  </w:num>
  <w:num w:numId="68" w16cid:durableId="1708219809">
    <w:abstractNumId w:val="238"/>
  </w:num>
  <w:num w:numId="69" w16cid:durableId="1083065263">
    <w:abstractNumId w:val="214"/>
  </w:num>
  <w:num w:numId="70" w16cid:durableId="171919585">
    <w:abstractNumId w:val="176"/>
  </w:num>
  <w:num w:numId="71" w16cid:durableId="1369917333">
    <w:abstractNumId w:val="74"/>
  </w:num>
  <w:num w:numId="72" w16cid:durableId="288971237">
    <w:abstractNumId w:val="209"/>
  </w:num>
  <w:num w:numId="73" w16cid:durableId="1405447970">
    <w:abstractNumId w:val="215"/>
  </w:num>
  <w:num w:numId="74" w16cid:durableId="1044334545">
    <w:abstractNumId w:val="92"/>
  </w:num>
  <w:num w:numId="75" w16cid:durableId="541209627">
    <w:abstractNumId w:val="182"/>
  </w:num>
  <w:num w:numId="76" w16cid:durableId="1546067383">
    <w:abstractNumId w:val="60"/>
  </w:num>
  <w:num w:numId="77" w16cid:durableId="447696775">
    <w:abstractNumId w:val="67"/>
  </w:num>
  <w:num w:numId="78" w16cid:durableId="1639799185">
    <w:abstractNumId w:val="120"/>
  </w:num>
  <w:num w:numId="79" w16cid:durableId="661394290">
    <w:abstractNumId w:val="171"/>
  </w:num>
  <w:num w:numId="80" w16cid:durableId="545484009">
    <w:abstractNumId w:val="84"/>
  </w:num>
  <w:num w:numId="81" w16cid:durableId="1954511010">
    <w:abstractNumId w:val="160"/>
  </w:num>
  <w:num w:numId="82" w16cid:durableId="222833650">
    <w:abstractNumId w:val="58"/>
  </w:num>
  <w:num w:numId="83" w16cid:durableId="1763454962">
    <w:abstractNumId w:val="79"/>
  </w:num>
  <w:num w:numId="84" w16cid:durableId="794718676">
    <w:abstractNumId w:val="33"/>
  </w:num>
  <w:num w:numId="85" w16cid:durableId="1530338953">
    <w:abstractNumId w:val="40"/>
  </w:num>
  <w:num w:numId="86" w16cid:durableId="1607544930">
    <w:abstractNumId w:val="73"/>
  </w:num>
  <w:num w:numId="87" w16cid:durableId="1989552105">
    <w:abstractNumId w:val="114"/>
  </w:num>
  <w:num w:numId="88" w16cid:durableId="626931171">
    <w:abstractNumId w:val="167"/>
  </w:num>
  <w:num w:numId="89" w16cid:durableId="22556589">
    <w:abstractNumId w:val="2"/>
  </w:num>
  <w:num w:numId="90" w16cid:durableId="1085760520">
    <w:abstractNumId w:val="89"/>
  </w:num>
  <w:num w:numId="91" w16cid:durableId="146558287">
    <w:abstractNumId w:val="159"/>
  </w:num>
  <w:num w:numId="92" w16cid:durableId="1350334907">
    <w:abstractNumId w:val="8"/>
  </w:num>
  <w:num w:numId="93" w16cid:durableId="1885409686">
    <w:abstractNumId w:val="115"/>
  </w:num>
  <w:num w:numId="94" w16cid:durableId="2141536326">
    <w:abstractNumId w:val="186"/>
  </w:num>
  <w:num w:numId="95" w16cid:durableId="1436556953">
    <w:abstractNumId w:val="25"/>
  </w:num>
  <w:num w:numId="96" w16cid:durableId="1981105489">
    <w:abstractNumId w:val="18"/>
  </w:num>
  <w:num w:numId="97" w16cid:durableId="1604412178">
    <w:abstractNumId w:val="49"/>
  </w:num>
  <w:num w:numId="98" w16cid:durableId="294259781">
    <w:abstractNumId w:val="64"/>
  </w:num>
  <w:num w:numId="99" w16cid:durableId="679509862">
    <w:abstractNumId w:val="222"/>
  </w:num>
  <w:num w:numId="100" w16cid:durableId="994793950">
    <w:abstractNumId w:val="139"/>
  </w:num>
  <w:num w:numId="101" w16cid:durableId="1056047458">
    <w:abstractNumId w:val="163"/>
  </w:num>
  <w:num w:numId="102" w16cid:durableId="853573556">
    <w:abstractNumId w:val="105"/>
  </w:num>
  <w:num w:numId="103" w16cid:durableId="403915932">
    <w:abstractNumId w:val="5"/>
  </w:num>
  <w:num w:numId="104" w16cid:durableId="1948266252">
    <w:abstractNumId w:val="145"/>
  </w:num>
  <w:num w:numId="105" w16cid:durableId="479856632">
    <w:abstractNumId w:val="146"/>
  </w:num>
  <w:num w:numId="106" w16cid:durableId="414865529">
    <w:abstractNumId w:val="221"/>
  </w:num>
  <w:num w:numId="107" w16cid:durableId="1431124806">
    <w:abstractNumId w:val="218"/>
  </w:num>
  <w:num w:numId="108" w16cid:durableId="808938699">
    <w:abstractNumId w:val="96"/>
  </w:num>
  <w:num w:numId="109" w16cid:durableId="1382753374">
    <w:abstractNumId w:val="22"/>
  </w:num>
  <w:num w:numId="110" w16cid:durableId="42561756">
    <w:abstractNumId w:val="165"/>
  </w:num>
  <w:num w:numId="111" w16cid:durableId="1776628147">
    <w:abstractNumId w:val="83"/>
  </w:num>
  <w:num w:numId="112" w16cid:durableId="166944355">
    <w:abstractNumId w:val="65"/>
  </w:num>
  <w:num w:numId="113" w16cid:durableId="1894194081">
    <w:abstractNumId w:val="178"/>
  </w:num>
  <w:num w:numId="114" w16cid:durableId="429594269">
    <w:abstractNumId w:val="78"/>
  </w:num>
  <w:num w:numId="115" w16cid:durableId="1827162416">
    <w:abstractNumId w:val="153"/>
  </w:num>
  <w:num w:numId="116" w16cid:durableId="875970484">
    <w:abstractNumId w:val="13"/>
  </w:num>
  <w:num w:numId="117" w16cid:durableId="1025517945">
    <w:abstractNumId w:val="26"/>
  </w:num>
  <w:num w:numId="118" w16cid:durableId="532768502">
    <w:abstractNumId w:val="55"/>
  </w:num>
  <w:num w:numId="119" w16cid:durableId="1265722716">
    <w:abstractNumId w:val="196"/>
  </w:num>
  <w:num w:numId="120" w16cid:durableId="602222281">
    <w:abstractNumId w:val="138"/>
  </w:num>
  <w:num w:numId="121" w16cid:durableId="1660960818">
    <w:abstractNumId w:val="57"/>
  </w:num>
  <w:num w:numId="122" w16cid:durableId="1948193963">
    <w:abstractNumId w:val="234"/>
  </w:num>
  <w:num w:numId="123" w16cid:durableId="1520435373">
    <w:abstractNumId w:val="46"/>
  </w:num>
  <w:num w:numId="124" w16cid:durableId="1442605018">
    <w:abstractNumId w:val="48"/>
  </w:num>
  <w:num w:numId="125" w16cid:durableId="383409602">
    <w:abstractNumId w:val="181"/>
  </w:num>
  <w:num w:numId="126" w16cid:durableId="155608742">
    <w:abstractNumId w:val="76"/>
  </w:num>
  <w:num w:numId="127" w16cid:durableId="892228898">
    <w:abstractNumId w:val="98"/>
  </w:num>
  <w:num w:numId="128" w16cid:durableId="1402092988">
    <w:abstractNumId w:val="119"/>
  </w:num>
  <w:num w:numId="129" w16cid:durableId="2042781542">
    <w:abstractNumId w:val="6"/>
  </w:num>
  <w:num w:numId="130" w16cid:durableId="1366982391">
    <w:abstractNumId w:val="14"/>
  </w:num>
  <w:num w:numId="131" w16cid:durableId="442382972">
    <w:abstractNumId w:val="217"/>
  </w:num>
  <w:num w:numId="132" w16cid:durableId="776828807">
    <w:abstractNumId w:val="110"/>
  </w:num>
  <w:num w:numId="133" w16cid:durableId="1583178349">
    <w:abstractNumId w:val="185"/>
  </w:num>
  <w:num w:numId="134" w16cid:durableId="1469007347">
    <w:abstractNumId w:val="213"/>
  </w:num>
  <w:num w:numId="135" w16cid:durableId="1251513">
    <w:abstractNumId w:val="210"/>
  </w:num>
  <w:num w:numId="136" w16cid:durableId="1864829181">
    <w:abstractNumId w:val="51"/>
  </w:num>
  <w:num w:numId="137" w16cid:durableId="1299338261">
    <w:abstractNumId w:val="70"/>
  </w:num>
  <w:num w:numId="138" w16cid:durableId="1441991325">
    <w:abstractNumId w:val="197"/>
  </w:num>
  <w:num w:numId="139" w16cid:durableId="832793535">
    <w:abstractNumId w:val="169"/>
  </w:num>
  <w:num w:numId="140" w16cid:durableId="1634362251">
    <w:abstractNumId w:val="193"/>
  </w:num>
  <w:num w:numId="141" w16cid:durableId="581335816">
    <w:abstractNumId w:val="143"/>
  </w:num>
  <w:num w:numId="142" w16cid:durableId="720372326">
    <w:abstractNumId w:val="59"/>
  </w:num>
  <w:num w:numId="143" w16cid:durableId="1885366430">
    <w:abstractNumId w:val="95"/>
  </w:num>
  <w:num w:numId="144" w16cid:durableId="1671561387">
    <w:abstractNumId w:val="189"/>
  </w:num>
  <w:num w:numId="145" w16cid:durableId="646402836">
    <w:abstractNumId w:val="16"/>
  </w:num>
  <w:num w:numId="146" w16cid:durableId="1097946555">
    <w:abstractNumId w:val="229"/>
  </w:num>
  <w:num w:numId="147" w16cid:durableId="1731883883">
    <w:abstractNumId w:val="69"/>
  </w:num>
  <w:num w:numId="148" w16cid:durableId="1067798957">
    <w:abstractNumId w:val="216"/>
  </w:num>
  <w:num w:numId="149" w16cid:durableId="673531242">
    <w:abstractNumId w:val="39"/>
  </w:num>
  <w:num w:numId="150" w16cid:durableId="1504934638">
    <w:abstractNumId w:val="44"/>
  </w:num>
  <w:num w:numId="151" w16cid:durableId="1432897311">
    <w:abstractNumId w:val="223"/>
  </w:num>
  <w:num w:numId="152" w16cid:durableId="1663650">
    <w:abstractNumId w:val="61"/>
  </w:num>
  <w:num w:numId="153" w16cid:durableId="194344770">
    <w:abstractNumId w:val="88"/>
  </w:num>
  <w:num w:numId="154" w16cid:durableId="592666333">
    <w:abstractNumId w:val="230"/>
  </w:num>
  <w:num w:numId="155" w16cid:durableId="469332">
    <w:abstractNumId w:val="19"/>
  </w:num>
  <w:num w:numId="156" w16cid:durableId="1478768224">
    <w:abstractNumId w:val="118"/>
  </w:num>
  <w:num w:numId="157" w16cid:durableId="1782725840">
    <w:abstractNumId w:val="137"/>
  </w:num>
  <w:num w:numId="158" w16cid:durableId="982926512">
    <w:abstractNumId w:val="140"/>
  </w:num>
  <w:num w:numId="159" w16cid:durableId="849879741">
    <w:abstractNumId w:val="152"/>
  </w:num>
  <w:num w:numId="160" w16cid:durableId="1501580028">
    <w:abstractNumId w:val="187"/>
  </w:num>
  <w:num w:numId="161" w16cid:durableId="1359088645">
    <w:abstractNumId w:val="224"/>
  </w:num>
  <w:num w:numId="162" w16cid:durableId="1127120865">
    <w:abstractNumId w:val="127"/>
  </w:num>
  <w:num w:numId="163" w16cid:durableId="505021955">
    <w:abstractNumId w:val="116"/>
  </w:num>
  <w:num w:numId="164" w16cid:durableId="1074818742">
    <w:abstractNumId w:val="126"/>
  </w:num>
  <w:num w:numId="165" w16cid:durableId="778986115">
    <w:abstractNumId w:val="233"/>
  </w:num>
  <w:num w:numId="166" w16cid:durableId="106462344">
    <w:abstractNumId w:val="32"/>
  </w:num>
  <w:num w:numId="167" w16cid:durableId="1965505438">
    <w:abstractNumId w:val="109"/>
  </w:num>
  <w:num w:numId="168" w16cid:durableId="1401363999">
    <w:abstractNumId w:val="162"/>
  </w:num>
  <w:num w:numId="169" w16cid:durableId="1377315771">
    <w:abstractNumId w:val="112"/>
  </w:num>
  <w:num w:numId="170" w16cid:durableId="2006087188">
    <w:abstractNumId w:val="199"/>
  </w:num>
  <w:num w:numId="171" w16cid:durableId="1342511875">
    <w:abstractNumId w:val="108"/>
  </w:num>
  <w:num w:numId="172" w16cid:durableId="1379166110">
    <w:abstractNumId w:val="204"/>
  </w:num>
  <w:num w:numId="173" w16cid:durableId="123890213">
    <w:abstractNumId w:val="168"/>
  </w:num>
  <w:num w:numId="174" w16cid:durableId="1598128122">
    <w:abstractNumId w:val="155"/>
  </w:num>
  <w:num w:numId="175" w16cid:durableId="1620799661">
    <w:abstractNumId w:val="200"/>
  </w:num>
  <w:num w:numId="176" w16cid:durableId="338121056">
    <w:abstractNumId w:val="232"/>
  </w:num>
  <w:num w:numId="177" w16cid:durableId="2002655887">
    <w:abstractNumId w:val="34"/>
  </w:num>
  <w:num w:numId="178" w16cid:durableId="1080523144">
    <w:abstractNumId w:val="132"/>
  </w:num>
  <w:num w:numId="179" w16cid:durableId="514812090">
    <w:abstractNumId w:val="50"/>
  </w:num>
  <w:num w:numId="180" w16cid:durableId="409694929">
    <w:abstractNumId w:val="228"/>
  </w:num>
  <w:num w:numId="181" w16cid:durableId="13656844">
    <w:abstractNumId w:val="17"/>
  </w:num>
  <w:num w:numId="182" w16cid:durableId="1290866388">
    <w:abstractNumId w:val="45"/>
  </w:num>
  <w:num w:numId="183" w16cid:durableId="502160820">
    <w:abstractNumId w:val="54"/>
  </w:num>
  <w:num w:numId="184" w16cid:durableId="1933388666">
    <w:abstractNumId w:val="53"/>
  </w:num>
  <w:num w:numId="185" w16cid:durableId="2137677768">
    <w:abstractNumId w:val="68"/>
  </w:num>
  <w:num w:numId="186" w16cid:durableId="1816335672">
    <w:abstractNumId w:val="179"/>
  </w:num>
  <w:num w:numId="187" w16cid:durableId="356852930">
    <w:abstractNumId w:val="82"/>
  </w:num>
  <w:num w:numId="188" w16cid:durableId="230120994">
    <w:abstractNumId w:val="164"/>
  </w:num>
  <w:num w:numId="189" w16cid:durableId="216628886">
    <w:abstractNumId w:val="225"/>
  </w:num>
  <w:num w:numId="190" w16cid:durableId="1080904401">
    <w:abstractNumId w:val="21"/>
  </w:num>
  <w:num w:numId="191" w16cid:durableId="338702770">
    <w:abstractNumId w:val="219"/>
  </w:num>
  <w:num w:numId="192" w16cid:durableId="1030032269">
    <w:abstractNumId w:val="94"/>
  </w:num>
  <w:num w:numId="193" w16cid:durableId="29378600">
    <w:abstractNumId w:val="198"/>
  </w:num>
  <w:num w:numId="194" w16cid:durableId="1706174905">
    <w:abstractNumId w:val="190"/>
  </w:num>
  <w:num w:numId="195" w16cid:durableId="2137022370">
    <w:abstractNumId w:val="207"/>
  </w:num>
  <w:num w:numId="196" w16cid:durableId="1899700890">
    <w:abstractNumId w:val="24"/>
  </w:num>
  <w:num w:numId="197" w16cid:durableId="1121922795">
    <w:abstractNumId w:val="91"/>
  </w:num>
  <w:num w:numId="198" w16cid:durableId="1006445320">
    <w:abstractNumId w:val="104"/>
  </w:num>
  <w:num w:numId="199" w16cid:durableId="1705255574">
    <w:abstractNumId w:val="136"/>
  </w:num>
  <w:num w:numId="200" w16cid:durableId="272248536">
    <w:abstractNumId w:val="1"/>
  </w:num>
  <w:num w:numId="201" w16cid:durableId="447311851">
    <w:abstractNumId w:val="10"/>
  </w:num>
  <w:num w:numId="202" w16cid:durableId="1720737038">
    <w:abstractNumId w:val="157"/>
  </w:num>
  <w:num w:numId="203" w16cid:durableId="1100837965">
    <w:abstractNumId w:val="90"/>
  </w:num>
  <w:num w:numId="204" w16cid:durableId="233854703">
    <w:abstractNumId w:val="23"/>
  </w:num>
  <w:num w:numId="205" w16cid:durableId="338040736">
    <w:abstractNumId w:val="158"/>
  </w:num>
  <w:num w:numId="206" w16cid:durableId="1754351293">
    <w:abstractNumId w:val="35"/>
  </w:num>
  <w:num w:numId="207" w16cid:durableId="2085881870">
    <w:abstractNumId w:val="20"/>
  </w:num>
  <w:num w:numId="208" w16cid:durableId="959334690">
    <w:abstractNumId w:val="103"/>
  </w:num>
  <w:num w:numId="209" w16cid:durableId="1438019192">
    <w:abstractNumId w:val="205"/>
  </w:num>
  <w:num w:numId="210" w16cid:durableId="1875343662">
    <w:abstractNumId w:val="93"/>
  </w:num>
  <w:num w:numId="211" w16cid:durableId="319964802">
    <w:abstractNumId w:val="113"/>
  </w:num>
  <w:num w:numId="212" w16cid:durableId="733822889">
    <w:abstractNumId w:val="81"/>
  </w:num>
  <w:num w:numId="213" w16cid:durableId="1766612792">
    <w:abstractNumId w:val="236"/>
  </w:num>
  <w:num w:numId="214" w16cid:durableId="1776945999">
    <w:abstractNumId w:val="129"/>
  </w:num>
  <w:num w:numId="215" w16cid:durableId="1588726478">
    <w:abstractNumId w:val="239"/>
  </w:num>
  <w:num w:numId="216" w16cid:durableId="1269312485">
    <w:abstractNumId w:val="125"/>
  </w:num>
  <w:num w:numId="217" w16cid:durableId="729116936">
    <w:abstractNumId w:val="71"/>
  </w:num>
  <w:num w:numId="218" w16cid:durableId="1469660926">
    <w:abstractNumId w:val="36"/>
  </w:num>
  <w:num w:numId="219" w16cid:durableId="674840678">
    <w:abstractNumId w:val="161"/>
  </w:num>
  <w:num w:numId="220" w16cid:durableId="631137240">
    <w:abstractNumId w:val="148"/>
  </w:num>
  <w:num w:numId="221" w16cid:durableId="2131121213">
    <w:abstractNumId w:val="85"/>
  </w:num>
  <w:num w:numId="222" w16cid:durableId="1452479089">
    <w:abstractNumId w:val="237"/>
  </w:num>
  <w:num w:numId="223" w16cid:durableId="2113893298">
    <w:abstractNumId w:val="100"/>
  </w:num>
  <w:num w:numId="224" w16cid:durableId="578684073">
    <w:abstractNumId w:val="149"/>
  </w:num>
  <w:num w:numId="225" w16cid:durableId="675304445">
    <w:abstractNumId w:val="15"/>
  </w:num>
  <w:num w:numId="226" w16cid:durableId="622080601">
    <w:abstractNumId w:val="206"/>
  </w:num>
  <w:num w:numId="227" w16cid:durableId="636954497">
    <w:abstractNumId w:val="86"/>
  </w:num>
  <w:num w:numId="228" w16cid:durableId="1591084610">
    <w:abstractNumId w:val="97"/>
  </w:num>
  <w:num w:numId="229" w16cid:durableId="1103650062">
    <w:abstractNumId w:val="142"/>
  </w:num>
  <w:num w:numId="230" w16cid:durableId="86654673">
    <w:abstractNumId w:val="75"/>
  </w:num>
  <w:num w:numId="231" w16cid:durableId="1557618831">
    <w:abstractNumId w:val="41"/>
  </w:num>
  <w:num w:numId="232" w16cid:durableId="741564335">
    <w:abstractNumId w:val="28"/>
  </w:num>
  <w:num w:numId="233" w16cid:durableId="1081559389">
    <w:abstractNumId w:val="29"/>
  </w:num>
  <w:num w:numId="234" w16cid:durableId="1668244258">
    <w:abstractNumId w:val="144"/>
  </w:num>
  <w:num w:numId="235" w16cid:durableId="551161616">
    <w:abstractNumId w:val="202"/>
  </w:num>
  <w:num w:numId="236" w16cid:durableId="91703321">
    <w:abstractNumId w:val="38"/>
  </w:num>
  <w:num w:numId="237" w16cid:durableId="1776362905">
    <w:abstractNumId w:val="66"/>
  </w:num>
  <w:num w:numId="238" w16cid:durableId="1949119598">
    <w:abstractNumId w:val="42"/>
  </w:num>
  <w:num w:numId="239" w16cid:durableId="1085032978">
    <w:abstractNumId w:val="62"/>
  </w:num>
  <w:num w:numId="240" w16cid:durableId="613748806">
    <w:abstractNumId w:val="184"/>
  </w:num>
  <w:num w:numId="241" w16cid:durableId="747116800">
    <w:abstractNumId w:val="0"/>
  </w:num>
  <w:num w:numId="242" w16cid:durableId="2080253109">
    <w:abstractNumId w:val="18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evenAndOddHeaders/>
  <w:characterSpacingControl w:val="doNotCompress"/>
  <w:hdr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</w:hdrShapeDefaults>
  <w:footnotePr>
    <w:numRestart w:val="eachPage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1"/>
    <w:rsid w:val="00000EAC"/>
    <w:rsid w:val="0000145B"/>
    <w:rsid w:val="0000237F"/>
    <w:rsid w:val="00002E6E"/>
    <w:rsid w:val="00003560"/>
    <w:rsid w:val="000048E1"/>
    <w:rsid w:val="00005878"/>
    <w:rsid w:val="000119D1"/>
    <w:rsid w:val="000158CA"/>
    <w:rsid w:val="00015C83"/>
    <w:rsid w:val="00016662"/>
    <w:rsid w:val="00021BCD"/>
    <w:rsid w:val="00027FD3"/>
    <w:rsid w:val="000316BB"/>
    <w:rsid w:val="00036FB0"/>
    <w:rsid w:val="00041060"/>
    <w:rsid w:val="00041803"/>
    <w:rsid w:val="00041A3C"/>
    <w:rsid w:val="00043A42"/>
    <w:rsid w:val="00050D3D"/>
    <w:rsid w:val="00051500"/>
    <w:rsid w:val="00054A20"/>
    <w:rsid w:val="0005505A"/>
    <w:rsid w:val="00057353"/>
    <w:rsid w:val="00057B0E"/>
    <w:rsid w:val="000658DF"/>
    <w:rsid w:val="0006677A"/>
    <w:rsid w:val="00066DA4"/>
    <w:rsid w:val="000729A8"/>
    <w:rsid w:val="000749FE"/>
    <w:rsid w:val="00077536"/>
    <w:rsid w:val="00077B32"/>
    <w:rsid w:val="00082657"/>
    <w:rsid w:val="000842CE"/>
    <w:rsid w:val="00085891"/>
    <w:rsid w:val="00085EDC"/>
    <w:rsid w:val="00090738"/>
    <w:rsid w:val="00090DED"/>
    <w:rsid w:val="00095589"/>
    <w:rsid w:val="000967C3"/>
    <w:rsid w:val="00096DFA"/>
    <w:rsid w:val="0009763B"/>
    <w:rsid w:val="000B1BB2"/>
    <w:rsid w:val="000B35DB"/>
    <w:rsid w:val="000B79A7"/>
    <w:rsid w:val="000C0781"/>
    <w:rsid w:val="000C4FA6"/>
    <w:rsid w:val="000C5BDD"/>
    <w:rsid w:val="000D3600"/>
    <w:rsid w:val="000D36AE"/>
    <w:rsid w:val="000D413A"/>
    <w:rsid w:val="000D4306"/>
    <w:rsid w:val="000E0F27"/>
    <w:rsid w:val="000E2192"/>
    <w:rsid w:val="000E29F3"/>
    <w:rsid w:val="000E6B50"/>
    <w:rsid w:val="000E7619"/>
    <w:rsid w:val="000F0ECA"/>
    <w:rsid w:val="000F1837"/>
    <w:rsid w:val="000F2F7D"/>
    <w:rsid w:val="000F60C8"/>
    <w:rsid w:val="000F7669"/>
    <w:rsid w:val="001019AC"/>
    <w:rsid w:val="00103B5D"/>
    <w:rsid w:val="00104B46"/>
    <w:rsid w:val="00105B50"/>
    <w:rsid w:val="00105F1D"/>
    <w:rsid w:val="00106234"/>
    <w:rsid w:val="00107281"/>
    <w:rsid w:val="00110810"/>
    <w:rsid w:val="00111E93"/>
    <w:rsid w:val="00116471"/>
    <w:rsid w:val="00117F0C"/>
    <w:rsid w:val="00121F97"/>
    <w:rsid w:val="00122F83"/>
    <w:rsid w:val="0012385B"/>
    <w:rsid w:val="00125A52"/>
    <w:rsid w:val="00125ACB"/>
    <w:rsid w:val="00131F9C"/>
    <w:rsid w:val="00135325"/>
    <w:rsid w:val="00135B01"/>
    <w:rsid w:val="00136010"/>
    <w:rsid w:val="00136F38"/>
    <w:rsid w:val="00137B77"/>
    <w:rsid w:val="001437DC"/>
    <w:rsid w:val="00143F85"/>
    <w:rsid w:val="00145BD0"/>
    <w:rsid w:val="001472DA"/>
    <w:rsid w:val="0015261C"/>
    <w:rsid w:val="00155B8C"/>
    <w:rsid w:val="00156A67"/>
    <w:rsid w:val="00157ACA"/>
    <w:rsid w:val="00164CDC"/>
    <w:rsid w:val="00175961"/>
    <w:rsid w:val="001773AE"/>
    <w:rsid w:val="001778AB"/>
    <w:rsid w:val="001808CC"/>
    <w:rsid w:val="00184295"/>
    <w:rsid w:val="001877B7"/>
    <w:rsid w:val="00193E37"/>
    <w:rsid w:val="0019471A"/>
    <w:rsid w:val="00197111"/>
    <w:rsid w:val="00197E17"/>
    <w:rsid w:val="001A031F"/>
    <w:rsid w:val="001A4486"/>
    <w:rsid w:val="001A6659"/>
    <w:rsid w:val="001B3453"/>
    <w:rsid w:val="001B5E77"/>
    <w:rsid w:val="001B60E2"/>
    <w:rsid w:val="001C2095"/>
    <w:rsid w:val="001C27A6"/>
    <w:rsid w:val="001C2C68"/>
    <w:rsid w:val="001C5462"/>
    <w:rsid w:val="001C643C"/>
    <w:rsid w:val="001C7651"/>
    <w:rsid w:val="001C791A"/>
    <w:rsid w:val="001D114D"/>
    <w:rsid w:val="001D212D"/>
    <w:rsid w:val="001D2135"/>
    <w:rsid w:val="001D2555"/>
    <w:rsid w:val="001D4B19"/>
    <w:rsid w:val="001D6203"/>
    <w:rsid w:val="001E6106"/>
    <w:rsid w:val="001E7338"/>
    <w:rsid w:val="001F3361"/>
    <w:rsid w:val="001F4345"/>
    <w:rsid w:val="001F4D37"/>
    <w:rsid w:val="001F5AB5"/>
    <w:rsid w:val="001F6ACD"/>
    <w:rsid w:val="001F6D8A"/>
    <w:rsid w:val="001F6F1D"/>
    <w:rsid w:val="00201EDA"/>
    <w:rsid w:val="00205640"/>
    <w:rsid w:val="002058E0"/>
    <w:rsid w:val="00206C16"/>
    <w:rsid w:val="0021261B"/>
    <w:rsid w:val="0021347F"/>
    <w:rsid w:val="00215FC0"/>
    <w:rsid w:val="00221F31"/>
    <w:rsid w:val="002255D2"/>
    <w:rsid w:val="00227528"/>
    <w:rsid w:val="002300B5"/>
    <w:rsid w:val="0023082E"/>
    <w:rsid w:val="00236164"/>
    <w:rsid w:val="00236415"/>
    <w:rsid w:val="00236987"/>
    <w:rsid w:val="0024117E"/>
    <w:rsid w:val="0024280E"/>
    <w:rsid w:val="00242E36"/>
    <w:rsid w:val="00245B02"/>
    <w:rsid w:val="00247535"/>
    <w:rsid w:val="00247BA3"/>
    <w:rsid w:val="00250C8E"/>
    <w:rsid w:val="00254425"/>
    <w:rsid w:val="0025772F"/>
    <w:rsid w:val="00261F41"/>
    <w:rsid w:val="00264775"/>
    <w:rsid w:val="00264EAF"/>
    <w:rsid w:val="00264F9D"/>
    <w:rsid w:val="00265109"/>
    <w:rsid w:val="002666A6"/>
    <w:rsid w:val="002724E7"/>
    <w:rsid w:val="0027296A"/>
    <w:rsid w:val="00273098"/>
    <w:rsid w:val="0027726B"/>
    <w:rsid w:val="002813D0"/>
    <w:rsid w:val="00282AF3"/>
    <w:rsid w:val="002852E9"/>
    <w:rsid w:val="002860DA"/>
    <w:rsid w:val="0028611A"/>
    <w:rsid w:val="002965AE"/>
    <w:rsid w:val="002A1A7D"/>
    <w:rsid w:val="002A5E59"/>
    <w:rsid w:val="002B32E1"/>
    <w:rsid w:val="002B3528"/>
    <w:rsid w:val="002B46DE"/>
    <w:rsid w:val="002B64D8"/>
    <w:rsid w:val="002B7CE1"/>
    <w:rsid w:val="002C1455"/>
    <w:rsid w:val="002C211B"/>
    <w:rsid w:val="002D2BDA"/>
    <w:rsid w:val="002D2F84"/>
    <w:rsid w:val="002D646B"/>
    <w:rsid w:val="002E1512"/>
    <w:rsid w:val="002E4D3A"/>
    <w:rsid w:val="002E6A0D"/>
    <w:rsid w:val="002E7C9C"/>
    <w:rsid w:val="002F092A"/>
    <w:rsid w:val="002F13C2"/>
    <w:rsid w:val="002F266D"/>
    <w:rsid w:val="002F3782"/>
    <w:rsid w:val="002F41B7"/>
    <w:rsid w:val="00300608"/>
    <w:rsid w:val="00301998"/>
    <w:rsid w:val="00303CA0"/>
    <w:rsid w:val="00303E0A"/>
    <w:rsid w:val="00307A5B"/>
    <w:rsid w:val="003138B3"/>
    <w:rsid w:val="00313E30"/>
    <w:rsid w:val="003148B1"/>
    <w:rsid w:val="0031591E"/>
    <w:rsid w:val="00321AC9"/>
    <w:rsid w:val="003250E4"/>
    <w:rsid w:val="003254A5"/>
    <w:rsid w:val="00325DBD"/>
    <w:rsid w:val="00327959"/>
    <w:rsid w:val="00327C46"/>
    <w:rsid w:val="00333D2E"/>
    <w:rsid w:val="0033587F"/>
    <w:rsid w:val="00340E06"/>
    <w:rsid w:val="0034581E"/>
    <w:rsid w:val="0034791A"/>
    <w:rsid w:val="00350D8A"/>
    <w:rsid w:val="003519AD"/>
    <w:rsid w:val="0035330F"/>
    <w:rsid w:val="00353F68"/>
    <w:rsid w:val="00360703"/>
    <w:rsid w:val="00362072"/>
    <w:rsid w:val="0036497B"/>
    <w:rsid w:val="00384FC5"/>
    <w:rsid w:val="00385082"/>
    <w:rsid w:val="00386B47"/>
    <w:rsid w:val="00390052"/>
    <w:rsid w:val="0039422E"/>
    <w:rsid w:val="003A25C7"/>
    <w:rsid w:val="003A3A5D"/>
    <w:rsid w:val="003A4C0F"/>
    <w:rsid w:val="003B32C9"/>
    <w:rsid w:val="003B625D"/>
    <w:rsid w:val="003C0940"/>
    <w:rsid w:val="003C1579"/>
    <w:rsid w:val="003C32BE"/>
    <w:rsid w:val="003D0863"/>
    <w:rsid w:val="003D286C"/>
    <w:rsid w:val="003D4DE5"/>
    <w:rsid w:val="003D5F7E"/>
    <w:rsid w:val="003D6C54"/>
    <w:rsid w:val="003E78FA"/>
    <w:rsid w:val="003F2830"/>
    <w:rsid w:val="003F37A2"/>
    <w:rsid w:val="003F7D9C"/>
    <w:rsid w:val="00400EDD"/>
    <w:rsid w:val="00401EEE"/>
    <w:rsid w:val="0040254A"/>
    <w:rsid w:val="00403C7A"/>
    <w:rsid w:val="00405728"/>
    <w:rsid w:val="0041104A"/>
    <w:rsid w:val="004307DD"/>
    <w:rsid w:val="00431490"/>
    <w:rsid w:val="00432469"/>
    <w:rsid w:val="00432E2E"/>
    <w:rsid w:val="0043359D"/>
    <w:rsid w:val="00433C40"/>
    <w:rsid w:val="00436446"/>
    <w:rsid w:val="004376CC"/>
    <w:rsid w:val="00447102"/>
    <w:rsid w:val="00447C04"/>
    <w:rsid w:val="004562B3"/>
    <w:rsid w:val="004608DC"/>
    <w:rsid w:val="00461124"/>
    <w:rsid w:val="004622D0"/>
    <w:rsid w:val="00462D69"/>
    <w:rsid w:val="00463ADA"/>
    <w:rsid w:val="00476A8D"/>
    <w:rsid w:val="0048191F"/>
    <w:rsid w:val="00487BA7"/>
    <w:rsid w:val="00490E38"/>
    <w:rsid w:val="00492B63"/>
    <w:rsid w:val="004932F6"/>
    <w:rsid w:val="004A406B"/>
    <w:rsid w:val="004A406C"/>
    <w:rsid w:val="004A64EB"/>
    <w:rsid w:val="004A7001"/>
    <w:rsid w:val="004A76EA"/>
    <w:rsid w:val="004B0E98"/>
    <w:rsid w:val="004B1F37"/>
    <w:rsid w:val="004B3E3A"/>
    <w:rsid w:val="004B4D45"/>
    <w:rsid w:val="004B69B0"/>
    <w:rsid w:val="004C3093"/>
    <w:rsid w:val="004D0EDA"/>
    <w:rsid w:val="004D1F06"/>
    <w:rsid w:val="004D2718"/>
    <w:rsid w:val="004D40A8"/>
    <w:rsid w:val="004D47F9"/>
    <w:rsid w:val="004D5812"/>
    <w:rsid w:val="004D60AD"/>
    <w:rsid w:val="004F316E"/>
    <w:rsid w:val="004F4EDB"/>
    <w:rsid w:val="004F59FC"/>
    <w:rsid w:val="004F74C3"/>
    <w:rsid w:val="004F7DAE"/>
    <w:rsid w:val="005007DF"/>
    <w:rsid w:val="005014CB"/>
    <w:rsid w:val="00510DEA"/>
    <w:rsid w:val="0051212A"/>
    <w:rsid w:val="005128D4"/>
    <w:rsid w:val="00512AEA"/>
    <w:rsid w:val="005139AB"/>
    <w:rsid w:val="005155B9"/>
    <w:rsid w:val="00517311"/>
    <w:rsid w:val="005259C2"/>
    <w:rsid w:val="00530B55"/>
    <w:rsid w:val="00534EC1"/>
    <w:rsid w:val="0053503B"/>
    <w:rsid w:val="00535382"/>
    <w:rsid w:val="00541D05"/>
    <w:rsid w:val="005447D5"/>
    <w:rsid w:val="00550FDA"/>
    <w:rsid w:val="00552448"/>
    <w:rsid w:val="00555893"/>
    <w:rsid w:val="00571028"/>
    <w:rsid w:val="00571173"/>
    <w:rsid w:val="00574F96"/>
    <w:rsid w:val="00575F01"/>
    <w:rsid w:val="00576373"/>
    <w:rsid w:val="005865DB"/>
    <w:rsid w:val="005867C4"/>
    <w:rsid w:val="00592A51"/>
    <w:rsid w:val="00596D38"/>
    <w:rsid w:val="005972FD"/>
    <w:rsid w:val="0059788C"/>
    <w:rsid w:val="005A28C5"/>
    <w:rsid w:val="005B0FEB"/>
    <w:rsid w:val="005C04C2"/>
    <w:rsid w:val="005C44FB"/>
    <w:rsid w:val="005C4668"/>
    <w:rsid w:val="005D1E93"/>
    <w:rsid w:val="005E01D2"/>
    <w:rsid w:val="005E35E6"/>
    <w:rsid w:val="005E511B"/>
    <w:rsid w:val="005E5277"/>
    <w:rsid w:val="005F1600"/>
    <w:rsid w:val="005F2993"/>
    <w:rsid w:val="005F6A44"/>
    <w:rsid w:val="00601826"/>
    <w:rsid w:val="00602688"/>
    <w:rsid w:val="00605D3A"/>
    <w:rsid w:val="006066AE"/>
    <w:rsid w:val="00607758"/>
    <w:rsid w:val="006101C5"/>
    <w:rsid w:val="00612188"/>
    <w:rsid w:val="0061350C"/>
    <w:rsid w:val="00614A5F"/>
    <w:rsid w:val="006207AE"/>
    <w:rsid w:val="006234E1"/>
    <w:rsid w:val="00624EA5"/>
    <w:rsid w:val="00641CB5"/>
    <w:rsid w:val="00646EE4"/>
    <w:rsid w:val="006544EF"/>
    <w:rsid w:val="006549D5"/>
    <w:rsid w:val="00655D07"/>
    <w:rsid w:val="00656914"/>
    <w:rsid w:val="00657976"/>
    <w:rsid w:val="00662C33"/>
    <w:rsid w:val="00673575"/>
    <w:rsid w:val="00677802"/>
    <w:rsid w:val="00682974"/>
    <w:rsid w:val="00682E5E"/>
    <w:rsid w:val="00682F7E"/>
    <w:rsid w:val="00683EFA"/>
    <w:rsid w:val="00685EDA"/>
    <w:rsid w:val="00693823"/>
    <w:rsid w:val="00694831"/>
    <w:rsid w:val="00694A99"/>
    <w:rsid w:val="0069503A"/>
    <w:rsid w:val="006A2D48"/>
    <w:rsid w:val="006A600B"/>
    <w:rsid w:val="006A6EC1"/>
    <w:rsid w:val="006A78D2"/>
    <w:rsid w:val="006B0DE2"/>
    <w:rsid w:val="006B2187"/>
    <w:rsid w:val="006B7CC7"/>
    <w:rsid w:val="006C27EF"/>
    <w:rsid w:val="006C2C10"/>
    <w:rsid w:val="006C32D3"/>
    <w:rsid w:val="006C3933"/>
    <w:rsid w:val="006C594B"/>
    <w:rsid w:val="006D0215"/>
    <w:rsid w:val="006D1ADE"/>
    <w:rsid w:val="006D2F8F"/>
    <w:rsid w:val="006D4224"/>
    <w:rsid w:val="006D528E"/>
    <w:rsid w:val="006D5E46"/>
    <w:rsid w:val="006E3E49"/>
    <w:rsid w:val="006E49CC"/>
    <w:rsid w:val="006E527C"/>
    <w:rsid w:val="006E6835"/>
    <w:rsid w:val="006F5849"/>
    <w:rsid w:val="00704DE0"/>
    <w:rsid w:val="00705289"/>
    <w:rsid w:val="007061E8"/>
    <w:rsid w:val="007200AD"/>
    <w:rsid w:val="007204B5"/>
    <w:rsid w:val="0072063F"/>
    <w:rsid w:val="0072543B"/>
    <w:rsid w:val="00727DB1"/>
    <w:rsid w:val="00727FDD"/>
    <w:rsid w:val="007327A0"/>
    <w:rsid w:val="007329C2"/>
    <w:rsid w:val="007428CA"/>
    <w:rsid w:val="00742BFB"/>
    <w:rsid w:val="007454C2"/>
    <w:rsid w:val="007506FB"/>
    <w:rsid w:val="00752B7E"/>
    <w:rsid w:val="007568D5"/>
    <w:rsid w:val="00757936"/>
    <w:rsid w:val="00761B5F"/>
    <w:rsid w:val="007664EB"/>
    <w:rsid w:val="00767E83"/>
    <w:rsid w:val="007709FD"/>
    <w:rsid w:val="007717CA"/>
    <w:rsid w:val="00771E27"/>
    <w:rsid w:val="0077331A"/>
    <w:rsid w:val="00776DCA"/>
    <w:rsid w:val="00777437"/>
    <w:rsid w:val="00780045"/>
    <w:rsid w:val="00783763"/>
    <w:rsid w:val="00784EDE"/>
    <w:rsid w:val="00785C93"/>
    <w:rsid w:val="0079177A"/>
    <w:rsid w:val="00792358"/>
    <w:rsid w:val="007945BC"/>
    <w:rsid w:val="007A0709"/>
    <w:rsid w:val="007A502C"/>
    <w:rsid w:val="007B0910"/>
    <w:rsid w:val="007B0FFE"/>
    <w:rsid w:val="007B1CC0"/>
    <w:rsid w:val="007C040B"/>
    <w:rsid w:val="007C3149"/>
    <w:rsid w:val="007C3B08"/>
    <w:rsid w:val="007C51DC"/>
    <w:rsid w:val="007D0DEA"/>
    <w:rsid w:val="007D2A16"/>
    <w:rsid w:val="007D2AC8"/>
    <w:rsid w:val="007D515C"/>
    <w:rsid w:val="007E0732"/>
    <w:rsid w:val="007E0C38"/>
    <w:rsid w:val="007E2F21"/>
    <w:rsid w:val="007E4201"/>
    <w:rsid w:val="007F063C"/>
    <w:rsid w:val="007F0B86"/>
    <w:rsid w:val="007F1D66"/>
    <w:rsid w:val="007F1DA5"/>
    <w:rsid w:val="007F3AD5"/>
    <w:rsid w:val="0080054E"/>
    <w:rsid w:val="00800D15"/>
    <w:rsid w:val="00810AA6"/>
    <w:rsid w:val="00811BC1"/>
    <w:rsid w:val="008122A8"/>
    <w:rsid w:val="0081302B"/>
    <w:rsid w:val="00814422"/>
    <w:rsid w:val="008177A2"/>
    <w:rsid w:val="0082131F"/>
    <w:rsid w:val="00823B74"/>
    <w:rsid w:val="008243A4"/>
    <w:rsid w:val="0083344E"/>
    <w:rsid w:val="00843902"/>
    <w:rsid w:val="00844043"/>
    <w:rsid w:val="0085061D"/>
    <w:rsid w:val="00856A2B"/>
    <w:rsid w:val="00861981"/>
    <w:rsid w:val="00861E56"/>
    <w:rsid w:val="008658FD"/>
    <w:rsid w:val="00872CDD"/>
    <w:rsid w:val="0087303F"/>
    <w:rsid w:val="00873B32"/>
    <w:rsid w:val="00877CE0"/>
    <w:rsid w:val="00877D7A"/>
    <w:rsid w:val="00880A06"/>
    <w:rsid w:val="008818A2"/>
    <w:rsid w:val="00882758"/>
    <w:rsid w:val="00884C0C"/>
    <w:rsid w:val="00884C6A"/>
    <w:rsid w:val="008851B4"/>
    <w:rsid w:val="0088600E"/>
    <w:rsid w:val="00886F33"/>
    <w:rsid w:val="0088712F"/>
    <w:rsid w:val="008912D8"/>
    <w:rsid w:val="00895078"/>
    <w:rsid w:val="008A0E06"/>
    <w:rsid w:val="008A7804"/>
    <w:rsid w:val="008B01E3"/>
    <w:rsid w:val="008B04A3"/>
    <w:rsid w:val="008B6457"/>
    <w:rsid w:val="008B6504"/>
    <w:rsid w:val="008B7C11"/>
    <w:rsid w:val="008C577B"/>
    <w:rsid w:val="008C633E"/>
    <w:rsid w:val="008C6D31"/>
    <w:rsid w:val="008D0A4D"/>
    <w:rsid w:val="008D562A"/>
    <w:rsid w:val="008E0AF1"/>
    <w:rsid w:val="008E3B9F"/>
    <w:rsid w:val="008E4A46"/>
    <w:rsid w:val="008E4B19"/>
    <w:rsid w:val="008E4EB8"/>
    <w:rsid w:val="008E718B"/>
    <w:rsid w:val="008F132E"/>
    <w:rsid w:val="008F4090"/>
    <w:rsid w:val="008F52EE"/>
    <w:rsid w:val="008F5DB4"/>
    <w:rsid w:val="008F6C6E"/>
    <w:rsid w:val="00903DE2"/>
    <w:rsid w:val="009049AE"/>
    <w:rsid w:val="00910478"/>
    <w:rsid w:val="009141EA"/>
    <w:rsid w:val="009147BE"/>
    <w:rsid w:val="009255FD"/>
    <w:rsid w:val="00926014"/>
    <w:rsid w:val="00926500"/>
    <w:rsid w:val="00926863"/>
    <w:rsid w:val="009308BB"/>
    <w:rsid w:val="0093151D"/>
    <w:rsid w:val="00931E77"/>
    <w:rsid w:val="00932513"/>
    <w:rsid w:val="0093357D"/>
    <w:rsid w:val="00934810"/>
    <w:rsid w:val="00935707"/>
    <w:rsid w:val="0094032D"/>
    <w:rsid w:val="00941956"/>
    <w:rsid w:val="00945BD5"/>
    <w:rsid w:val="00946F8B"/>
    <w:rsid w:val="009508BD"/>
    <w:rsid w:val="00960C68"/>
    <w:rsid w:val="00961736"/>
    <w:rsid w:val="00962465"/>
    <w:rsid w:val="00962B9A"/>
    <w:rsid w:val="00966C65"/>
    <w:rsid w:val="00967987"/>
    <w:rsid w:val="00972BDC"/>
    <w:rsid w:val="00977B64"/>
    <w:rsid w:val="00977E46"/>
    <w:rsid w:val="00984874"/>
    <w:rsid w:val="0098518A"/>
    <w:rsid w:val="00987D1B"/>
    <w:rsid w:val="009928B8"/>
    <w:rsid w:val="009949E1"/>
    <w:rsid w:val="00994A85"/>
    <w:rsid w:val="009A1CBE"/>
    <w:rsid w:val="009A3E0E"/>
    <w:rsid w:val="009A4865"/>
    <w:rsid w:val="009A7889"/>
    <w:rsid w:val="009B5548"/>
    <w:rsid w:val="009B5FDE"/>
    <w:rsid w:val="009B6E68"/>
    <w:rsid w:val="009B7DE6"/>
    <w:rsid w:val="009C6854"/>
    <w:rsid w:val="009C737A"/>
    <w:rsid w:val="009D062C"/>
    <w:rsid w:val="009D4002"/>
    <w:rsid w:val="009D61D7"/>
    <w:rsid w:val="009E32B7"/>
    <w:rsid w:val="009F17C9"/>
    <w:rsid w:val="009F29A3"/>
    <w:rsid w:val="009F7DA2"/>
    <w:rsid w:val="009F7F94"/>
    <w:rsid w:val="00A02508"/>
    <w:rsid w:val="00A04644"/>
    <w:rsid w:val="00A04DA5"/>
    <w:rsid w:val="00A062E5"/>
    <w:rsid w:val="00A11118"/>
    <w:rsid w:val="00A11872"/>
    <w:rsid w:val="00A11F8C"/>
    <w:rsid w:val="00A13BBA"/>
    <w:rsid w:val="00A164E1"/>
    <w:rsid w:val="00A20D10"/>
    <w:rsid w:val="00A21F9E"/>
    <w:rsid w:val="00A26DCB"/>
    <w:rsid w:val="00A3193D"/>
    <w:rsid w:val="00A328E8"/>
    <w:rsid w:val="00A345BC"/>
    <w:rsid w:val="00A40F17"/>
    <w:rsid w:val="00A41408"/>
    <w:rsid w:val="00A41BB7"/>
    <w:rsid w:val="00A42001"/>
    <w:rsid w:val="00A450EB"/>
    <w:rsid w:val="00A50CA5"/>
    <w:rsid w:val="00A52CFC"/>
    <w:rsid w:val="00A5423E"/>
    <w:rsid w:val="00A559E0"/>
    <w:rsid w:val="00A57064"/>
    <w:rsid w:val="00A60EC6"/>
    <w:rsid w:val="00A627AC"/>
    <w:rsid w:val="00A67A29"/>
    <w:rsid w:val="00A67B96"/>
    <w:rsid w:val="00A70DFD"/>
    <w:rsid w:val="00A72026"/>
    <w:rsid w:val="00A72D6A"/>
    <w:rsid w:val="00A7463D"/>
    <w:rsid w:val="00A74F42"/>
    <w:rsid w:val="00A75331"/>
    <w:rsid w:val="00A80CEE"/>
    <w:rsid w:val="00A84760"/>
    <w:rsid w:val="00A84868"/>
    <w:rsid w:val="00A86A83"/>
    <w:rsid w:val="00A92301"/>
    <w:rsid w:val="00A952F5"/>
    <w:rsid w:val="00A95A6D"/>
    <w:rsid w:val="00AA3F54"/>
    <w:rsid w:val="00AA462D"/>
    <w:rsid w:val="00AA521B"/>
    <w:rsid w:val="00AA52AB"/>
    <w:rsid w:val="00AA66B9"/>
    <w:rsid w:val="00AA6831"/>
    <w:rsid w:val="00AA7368"/>
    <w:rsid w:val="00AA7A44"/>
    <w:rsid w:val="00AB4FBD"/>
    <w:rsid w:val="00AB54CA"/>
    <w:rsid w:val="00AB5652"/>
    <w:rsid w:val="00AB5869"/>
    <w:rsid w:val="00AC1838"/>
    <w:rsid w:val="00AC1B3A"/>
    <w:rsid w:val="00AC2E8C"/>
    <w:rsid w:val="00AC2F8E"/>
    <w:rsid w:val="00AC2F95"/>
    <w:rsid w:val="00AC4AEF"/>
    <w:rsid w:val="00AC6252"/>
    <w:rsid w:val="00AD098E"/>
    <w:rsid w:val="00AD3FB4"/>
    <w:rsid w:val="00AD4807"/>
    <w:rsid w:val="00AD675D"/>
    <w:rsid w:val="00AD7947"/>
    <w:rsid w:val="00AE3A4E"/>
    <w:rsid w:val="00AE4E08"/>
    <w:rsid w:val="00AF0D43"/>
    <w:rsid w:val="00B055D2"/>
    <w:rsid w:val="00B067C4"/>
    <w:rsid w:val="00B101BD"/>
    <w:rsid w:val="00B14789"/>
    <w:rsid w:val="00B15EDB"/>
    <w:rsid w:val="00B16871"/>
    <w:rsid w:val="00B177C2"/>
    <w:rsid w:val="00B21620"/>
    <w:rsid w:val="00B21BFA"/>
    <w:rsid w:val="00B32018"/>
    <w:rsid w:val="00B324C0"/>
    <w:rsid w:val="00B35272"/>
    <w:rsid w:val="00B36947"/>
    <w:rsid w:val="00B42286"/>
    <w:rsid w:val="00B44A97"/>
    <w:rsid w:val="00B45672"/>
    <w:rsid w:val="00B4712B"/>
    <w:rsid w:val="00B47835"/>
    <w:rsid w:val="00B544E8"/>
    <w:rsid w:val="00B56205"/>
    <w:rsid w:val="00B579AE"/>
    <w:rsid w:val="00B57F9A"/>
    <w:rsid w:val="00B57FD2"/>
    <w:rsid w:val="00B61544"/>
    <w:rsid w:val="00B81A8A"/>
    <w:rsid w:val="00B860FC"/>
    <w:rsid w:val="00B902BA"/>
    <w:rsid w:val="00B91DE7"/>
    <w:rsid w:val="00B94E09"/>
    <w:rsid w:val="00B967A9"/>
    <w:rsid w:val="00BA3DF0"/>
    <w:rsid w:val="00BA6F0A"/>
    <w:rsid w:val="00BB0887"/>
    <w:rsid w:val="00BB124F"/>
    <w:rsid w:val="00BB251B"/>
    <w:rsid w:val="00BB3E1A"/>
    <w:rsid w:val="00BB6A05"/>
    <w:rsid w:val="00BC0150"/>
    <w:rsid w:val="00BD4B44"/>
    <w:rsid w:val="00BD6813"/>
    <w:rsid w:val="00BD7C7B"/>
    <w:rsid w:val="00BE4535"/>
    <w:rsid w:val="00BE46B9"/>
    <w:rsid w:val="00BF1300"/>
    <w:rsid w:val="00BF4614"/>
    <w:rsid w:val="00BF671C"/>
    <w:rsid w:val="00C0534F"/>
    <w:rsid w:val="00C065DB"/>
    <w:rsid w:val="00C07F97"/>
    <w:rsid w:val="00C12733"/>
    <w:rsid w:val="00C12752"/>
    <w:rsid w:val="00C1597D"/>
    <w:rsid w:val="00C22950"/>
    <w:rsid w:val="00C23C27"/>
    <w:rsid w:val="00C24971"/>
    <w:rsid w:val="00C25270"/>
    <w:rsid w:val="00C26C84"/>
    <w:rsid w:val="00C33918"/>
    <w:rsid w:val="00C40376"/>
    <w:rsid w:val="00C4167D"/>
    <w:rsid w:val="00C44D79"/>
    <w:rsid w:val="00C46BA1"/>
    <w:rsid w:val="00C46E22"/>
    <w:rsid w:val="00C47390"/>
    <w:rsid w:val="00C47422"/>
    <w:rsid w:val="00C51528"/>
    <w:rsid w:val="00C52AB8"/>
    <w:rsid w:val="00C5384A"/>
    <w:rsid w:val="00C57924"/>
    <w:rsid w:val="00C64F03"/>
    <w:rsid w:val="00C67E13"/>
    <w:rsid w:val="00C739FA"/>
    <w:rsid w:val="00C75463"/>
    <w:rsid w:val="00C81A2F"/>
    <w:rsid w:val="00C8220F"/>
    <w:rsid w:val="00C823DE"/>
    <w:rsid w:val="00C82542"/>
    <w:rsid w:val="00C83BB3"/>
    <w:rsid w:val="00C84F2A"/>
    <w:rsid w:val="00C905AB"/>
    <w:rsid w:val="00C91A7F"/>
    <w:rsid w:val="00C92DB7"/>
    <w:rsid w:val="00C934CB"/>
    <w:rsid w:val="00C94B9A"/>
    <w:rsid w:val="00C94CC6"/>
    <w:rsid w:val="00CA0C8A"/>
    <w:rsid w:val="00CA0E8F"/>
    <w:rsid w:val="00CA306D"/>
    <w:rsid w:val="00CA5CEB"/>
    <w:rsid w:val="00CB04DE"/>
    <w:rsid w:val="00CB65DD"/>
    <w:rsid w:val="00CB70C1"/>
    <w:rsid w:val="00CB7755"/>
    <w:rsid w:val="00CC0083"/>
    <w:rsid w:val="00CC763D"/>
    <w:rsid w:val="00CD109B"/>
    <w:rsid w:val="00CD482C"/>
    <w:rsid w:val="00CE1E3B"/>
    <w:rsid w:val="00CE5EE5"/>
    <w:rsid w:val="00CE6A83"/>
    <w:rsid w:val="00CE736C"/>
    <w:rsid w:val="00CE7DD8"/>
    <w:rsid w:val="00CF0F01"/>
    <w:rsid w:val="00CF1711"/>
    <w:rsid w:val="00CF1F6B"/>
    <w:rsid w:val="00CF6731"/>
    <w:rsid w:val="00D1417D"/>
    <w:rsid w:val="00D14F0D"/>
    <w:rsid w:val="00D16EA7"/>
    <w:rsid w:val="00D22F70"/>
    <w:rsid w:val="00D24BAF"/>
    <w:rsid w:val="00D308E1"/>
    <w:rsid w:val="00D3247E"/>
    <w:rsid w:val="00D331F4"/>
    <w:rsid w:val="00D35758"/>
    <w:rsid w:val="00D37B05"/>
    <w:rsid w:val="00D421D0"/>
    <w:rsid w:val="00D42FB5"/>
    <w:rsid w:val="00D43DAF"/>
    <w:rsid w:val="00D47A69"/>
    <w:rsid w:val="00D53804"/>
    <w:rsid w:val="00D55EA3"/>
    <w:rsid w:val="00D567F0"/>
    <w:rsid w:val="00D56838"/>
    <w:rsid w:val="00D6272D"/>
    <w:rsid w:val="00D63ADD"/>
    <w:rsid w:val="00D63FAF"/>
    <w:rsid w:val="00D6432E"/>
    <w:rsid w:val="00D66E56"/>
    <w:rsid w:val="00D70FD3"/>
    <w:rsid w:val="00D73585"/>
    <w:rsid w:val="00D74A66"/>
    <w:rsid w:val="00D80F7B"/>
    <w:rsid w:val="00D810AF"/>
    <w:rsid w:val="00D8624C"/>
    <w:rsid w:val="00D90C62"/>
    <w:rsid w:val="00D931FF"/>
    <w:rsid w:val="00D95CE3"/>
    <w:rsid w:val="00D964FB"/>
    <w:rsid w:val="00DA0FE2"/>
    <w:rsid w:val="00DA438E"/>
    <w:rsid w:val="00DA5CB0"/>
    <w:rsid w:val="00DB1E75"/>
    <w:rsid w:val="00DB4BE5"/>
    <w:rsid w:val="00DB5CAD"/>
    <w:rsid w:val="00DB6738"/>
    <w:rsid w:val="00DC2B47"/>
    <w:rsid w:val="00DC3FEF"/>
    <w:rsid w:val="00DC402B"/>
    <w:rsid w:val="00DD303D"/>
    <w:rsid w:val="00DD5AA8"/>
    <w:rsid w:val="00DD5FE9"/>
    <w:rsid w:val="00DD7F0E"/>
    <w:rsid w:val="00DE077F"/>
    <w:rsid w:val="00DF168E"/>
    <w:rsid w:val="00DF551D"/>
    <w:rsid w:val="00DF5816"/>
    <w:rsid w:val="00E000F9"/>
    <w:rsid w:val="00E00198"/>
    <w:rsid w:val="00E12141"/>
    <w:rsid w:val="00E12DB6"/>
    <w:rsid w:val="00E17F49"/>
    <w:rsid w:val="00E21CE7"/>
    <w:rsid w:val="00E23A9A"/>
    <w:rsid w:val="00E263E6"/>
    <w:rsid w:val="00E31C87"/>
    <w:rsid w:val="00E3384F"/>
    <w:rsid w:val="00E44DAD"/>
    <w:rsid w:val="00E451CB"/>
    <w:rsid w:val="00E465C6"/>
    <w:rsid w:val="00E511FF"/>
    <w:rsid w:val="00E514CE"/>
    <w:rsid w:val="00E51646"/>
    <w:rsid w:val="00E520EB"/>
    <w:rsid w:val="00E53672"/>
    <w:rsid w:val="00E56968"/>
    <w:rsid w:val="00E603FD"/>
    <w:rsid w:val="00E608EF"/>
    <w:rsid w:val="00E61D16"/>
    <w:rsid w:val="00E703CC"/>
    <w:rsid w:val="00E72D3E"/>
    <w:rsid w:val="00E73CEE"/>
    <w:rsid w:val="00E7787D"/>
    <w:rsid w:val="00E811CB"/>
    <w:rsid w:val="00E92AC1"/>
    <w:rsid w:val="00E93CDF"/>
    <w:rsid w:val="00E9674B"/>
    <w:rsid w:val="00EA0A2A"/>
    <w:rsid w:val="00EA2F8F"/>
    <w:rsid w:val="00EA35DA"/>
    <w:rsid w:val="00EA4952"/>
    <w:rsid w:val="00EB0A7C"/>
    <w:rsid w:val="00EB0DCA"/>
    <w:rsid w:val="00EB2C95"/>
    <w:rsid w:val="00EC475B"/>
    <w:rsid w:val="00EC5036"/>
    <w:rsid w:val="00EC5D17"/>
    <w:rsid w:val="00ED3E28"/>
    <w:rsid w:val="00ED7796"/>
    <w:rsid w:val="00ED7E53"/>
    <w:rsid w:val="00EE197A"/>
    <w:rsid w:val="00EE20CE"/>
    <w:rsid w:val="00EE39AF"/>
    <w:rsid w:val="00EE41C5"/>
    <w:rsid w:val="00EE5C06"/>
    <w:rsid w:val="00EE6092"/>
    <w:rsid w:val="00EE6C16"/>
    <w:rsid w:val="00EF21E5"/>
    <w:rsid w:val="00EF482C"/>
    <w:rsid w:val="00EF6BBC"/>
    <w:rsid w:val="00EF7E89"/>
    <w:rsid w:val="00F00501"/>
    <w:rsid w:val="00F04743"/>
    <w:rsid w:val="00F05A4C"/>
    <w:rsid w:val="00F062E2"/>
    <w:rsid w:val="00F07EDE"/>
    <w:rsid w:val="00F07EF6"/>
    <w:rsid w:val="00F10ADC"/>
    <w:rsid w:val="00F12163"/>
    <w:rsid w:val="00F12400"/>
    <w:rsid w:val="00F1386F"/>
    <w:rsid w:val="00F205DC"/>
    <w:rsid w:val="00F23B5D"/>
    <w:rsid w:val="00F26BFF"/>
    <w:rsid w:val="00F271AC"/>
    <w:rsid w:val="00F30C13"/>
    <w:rsid w:val="00F31E9D"/>
    <w:rsid w:val="00F339CE"/>
    <w:rsid w:val="00F407BA"/>
    <w:rsid w:val="00F4455F"/>
    <w:rsid w:val="00F446C2"/>
    <w:rsid w:val="00F570B2"/>
    <w:rsid w:val="00F57C2E"/>
    <w:rsid w:val="00F60DE2"/>
    <w:rsid w:val="00F61F7D"/>
    <w:rsid w:val="00F63AE5"/>
    <w:rsid w:val="00F6596F"/>
    <w:rsid w:val="00F72A97"/>
    <w:rsid w:val="00F73CD4"/>
    <w:rsid w:val="00F743D3"/>
    <w:rsid w:val="00F77943"/>
    <w:rsid w:val="00F80FE3"/>
    <w:rsid w:val="00F82C86"/>
    <w:rsid w:val="00F8611A"/>
    <w:rsid w:val="00F86AEC"/>
    <w:rsid w:val="00F875B9"/>
    <w:rsid w:val="00F915AD"/>
    <w:rsid w:val="00F92203"/>
    <w:rsid w:val="00F92577"/>
    <w:rsid w:val="00F932A3"/>
    <w:rsid w:val="00F95A4C"/>
    <w:rsid w:val="00F96411"/>
    <w:rsid w:val="00F97987"/>
    <w:rsid w:val="00F97BF8"/>
    <w:rsid w:val="00FA43D9"/>
    <w:rsid w:val="00FA7623"/>
    <w:rsid w:val="00FB13C9"/>
    <w:rsid w:val="00FB42D8"/>
    <w:rsid w:val="00FB4DBF"/>
    <w:rsid w:val="00FB70DC"/>
    <w:rsid w:val="00FB729A"/>
    <w:rsid w:val="00FB7CCA"/>
    <w:rsid w:val="00FC5E9D"/>
    <w:rsid w:val="00FC6DCF"/>
    <w:rsid w:val="00FC6E4E"/>
    <w:rsid w:val="00FD5563"/>
    <w:rsid w:val="00FD777A"/>
    <w:rsid w:val="00FD7B39"/>
    <w:rsid w:val="00FE21F1"/>
    <w:rsid w:val="00FE4907"/>
    <w:rsid w:val="00FE5460"/>
    <w:rsid w:val="00FE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top;mso-position-vertical-relative:margin;mso-width-percent:1000;mso-width-relative:margin;mso-height-relative:margin" fill="f" fillcolor="white" stroke="f">
      <v:fill color="white" on="f"/>
      <v:stroke on="f"/>
      <v:textbox style="mso-fit-shape-to-text:t" inset=".5mm,0,.5mm,0"/>
    </o:shapedefaults>
    <o:shapelayout v:ext="edit">
      <o:idmap v:ext="edit" data="2"/>
    </o:shapelayout>
  </w:shapeDefaults>
  <w:decimalSymbol w:val="."/>
  <w:listSeparator w:val=","/>
  <w14:docId w14:val="417725EB"/>
  <w15:docId w15:val="{9ECD9FBF-4C0B-412A-B64D-0853ABFB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1CB"/>
    <w:pPr>
      <w:bidi/>
    </w:pPr>
    <w:rPr>
      <w:rFonts w:cs="Ray"/>
      <w:sz w:val="23"/>
      <w:szCs w:val="24"/>
      <w:lang w:bidi="fa-IR"/>
    </w:rPr>
  </w:style>
  <w:style w:type="paragraph" w:styleId="Heading1">
    <w:name w:val="heading 1"/>
    <w:basedOn w:val="Normal"/>
    <w:next w:val="BodyText"/>
    <w:link w:val="Heading1Char"/>
    <w:qFormat/>
    <w:rsid w:val="00A84868"/>
    <w:pPr>
      <w:keepNext/>
      <w:keepLines/>
      <w:spacing w:before="1440" w:after="240"/>
      <w:ind w:left="504" w:hanging="504"/>
      <w:outlineLvl w:val="0"/>
    </w:pPr>
    <w:rPr>
      <w:rFonts w:ascii="Cambria" w:eastAsia="Batang" w:hAnsi="Cambria"/>
      <w:b/>
      <w:bCs/>
      <w:sz w:val="52"/>
      <w:szCs w:val="72"/>
    </w:rPr>
  </w:style>
  <w:style w:type="paragraph" w:styleId="Heading2">
    <w:name w:val="heading 2"/>
    <w:basedOn w:val="Normal"/>
    <w:next w:val="1stparagraph"/>
    <w:link w:val="Heading2Char"/>
    <w:unhideWhenUsed/>
    <w:qFormat/>
    <w:rsid w:val="00761B5F"/>
    <w:pPr>
      <w:keepNext/>
      <w:keepLines/>
      <w:spacing w:before="240" w:after="120"/>
      <w:ind w:left="576" w:hanging="576"/>
      <w:jc w:val="lowKashida"/>
      <w:outlineLvl w:val="1"/>
    </w:pPr>
    <w:rPr>
      <w:rFonts w:ascii="Times New Roman" w:eastAsia="Batang" w:hAnsi="Times New Roman"/>
      <w:b/>
      <w:bCs/>
      <w:sz w:val="24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61B5F"/>
    <w:pPr>
      <w:keepNext/>
      <w:keepLines/>
      <w:tabs>
        <w:tab w:val="left" w:pos="851"/>
      </w:tabs>
      <w:spacing w:before="120"/>
      <w:ind w:left="720" w:hanging="720"/>
      <w:jc w:val="lowKashida"/>
      <w:outlineLvl w:val="2"/>
    </w:pPr>
    <w:rPr>
      <w:rFonts w:ascii="Times New Roman" w:eastAsia="Batang" w:hAnsi="Times New Roman"/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F3782"/>
    <w:pPr>
      <w:keepNext/>
      <w:keepLines/>
      <w:tabs>
        <w:tab w:val="left" w:pos="1134"/>
      </w:tabs>
      <w:ind w:left="864" w:hanging="864"/>
      <w:jc w:val="lowKashida"/>
      <w:outlineLvl w:val="3"/>
    </w:pPr>
    <w:rPr>
      <w:rFonts w:ascii="Times New Roman" w:eastAsia="Batang" w:hAnsi="Times New Roman"/>
      <w:b/>
      <w:bCs/>
      <w:sz w:val="20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4345"/>
    <w:pPr>
      <w:keepNext/>
      <w:keepLines/>
      <w:spacing w:before="40"/>
      <w:ind w:left="1008" w:hanging="1008"/>
      <w:outlineLvl w:val="4"/>
    </w:pPr>
    <w:rPr>
      <w:rFonts w:ascii="Times New Roman" w:hAnsi="Times New Roman"/>
      <w:b/>
      <w:bCs/>
      <w:i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6C65"/>
    <w:pPr>
      <w:keepNext/>
      <w:keepLines/>
      <w:spacing w:before="40"/>
      <w:outlineLvl w:val="5"/>
    </w:pPr>
    <w:rPr>
      <w:rFonts w:ascii="Times New Roman" w:hAnsi="Times New Roman"/>
      <w:i/>
      <w:i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97"/>
    <w:pPr>
      <w:keepNext/>
      <w:keepLines/>
      <w:numPr>
        <w:ilvl w:val="6"/>
        <w:numId w:val="5"/>
      </w:numPr>
      <w:spacing w:before="40"/>
      <w:outlineLvl w:val="6"/>
    </w:pPr>
    <w:rPr>
      <w:rFonts w:ascii="Cambria" w:hAnsi="Cambria" w:cs="Times New Roman"/>
      <w:i/>
      <w:iCs/>
      <w:color w:val="243F6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97"/>
    <w:pPr>
      <w:keepNext/>
      <w:keepLines/>
      <w:numPr>
        <w:ilvl w:val="7"/>
        <w:numId w:val="5"/>
      </w:numPr>
      <w:spacing w:before="40"/>
      <w:outlineLvl w:val="7"/>
    </w:pPr>
    <w:rPr>
      <w:rFonts w:ascii="Cambria" w:hAnsi="Cambria" w:cs="Times New Roman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97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 w:cs="Times New Roman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84868"/>
    <w:rPr>
      <w:rFonts w:ascii="Cambria" w:eastAsia="Batang" w:hAnsi="Cambria" w:cs="Ray"/>
      <w:b/>
      <w:bCs/>
      <w:sz w:val="52"/>
      <w:szCs w:val="72"/>
      <w:lang w:bidi="fa-IR"/>
    </w:rPr>
  </w:style>
  <w:style w:type="character" w:customStyle="1" w:styleId="Heading2Char">
    <w:name w:val="Heading 2 Char"/>
    <w:link w:val="Heading2"/>
    <w:rsid w:val="00761B5F"/>
    <w:rPr>
      <w:rFonts w:ascii="Times New Roman" w:eastAsia="Batang" w:hAnsi="Times New Roman" w:cs="Ray"/>
      <w:b/>
      <w:bCs/>
      <w:sz w:val="24"/>
      <w:szCs w:val="32"/>
      <w:lang w:bidi="fa-IR"/>
    </w:rPr>
  </w:style>
  <w:style w:type="character" w:customStyle="1" w:styleId="Heading3Char">
    <w:name w:val="Heading 3 Char"/>
    <w:link w:val="Heading3"/>
    <w:rsid w:val="00761B5F"/>
    <w:rPr>
      <w:rFonts w:ascii="Times New Roman" w:eastAsia="Batang" w:hAnsi="Times New Roman" w:cs="Ray"/>
      <w:b/>
      <w:bCs/>
      <w:sz w:val="24"/>
      <w:szCs w:val="28"/>
      <w:lang w:bidi="fa-IR"/>
    </w:rPr>
  </w:style>
  <w:style w:type="character" w:customStyle="1" w:styleId="Heading4Char">
    <w:name w:val="Heading 4 Char"/>
    <w:link w:val="Heading4"/>
    <w:rsid w:val="002F3782"/>
    <w:rPr>
      <w:rFonts w:ascii="Times New Roman" w:eastAsia="Batang" w:hAnsi="Times New Roman" w:cs="Ray"/>
      <w:b/>
      <w:bCs/>
      <w:szCs w:val="26"/>
      <w:lang w:bidi="fa-IR"/>
    </w:rPr>
  </w:style>
  <w:style w:type="paragraph" w:styleId="FootnoteText">
    <w:name w:val="footnote text"/>
    <w:basedOn w:val="Normal"/>
    <w:link w:val="FootnoteTextChar"/>
    <w:rsid w:val="00895078"/>
    <w:pPr>
      <w:spacing w:line="216" w:lineRule="auto"/>
      <w:jc w:val="lowKashida"/>
    </w:pPr>
    <w:rPr>
      <w:rFonts w:eastAsia="Batang"/>
      <w:sz w:val="20"/>
      <w:szCs w:val="22"/>
    </w:rPr>
  </w:style>
  <w:style w:type="character" w:customStyle="1" w:styleId="FootnoteTextChar">
    <w:name w:val="Footnote Text Char"/>
    <w:link w:val="FootnoteText"/>
    <w:rsid w:val="00895078"/>
    <w:rPr>
      <w:rFonts w:eastAsia="Batang" w:cs="B Lotus"/>
      <w:szCs w:val="22"/>
      <w:lang w:bidi="fa-IR"/>
    </w:rPr>
  </w:style>
  <w:style w:type="character" w:styleId="FootnoteReference">
    <w:name w:val="footnote reference"/>
    <w:rsid w:val="00A26DCB"/>
    <w:rPr>
      <w:vertAlign w:val="superscript"/>
    </w:rPr>
  </w:style>
  <w:style w:type="paragraph" w:styleId="Footer">
    <w:name w:val="footer"/>
    <w:basedOn w:val="Normal"/>
    <w:link w:val="FooterChar"/>
    <w:rsid w:val="00A26DCB"/>
    <w:pPr>
      <w:tabs>
        <w:tab w:val="center" w:pos="4153"/>
        <w:tab w:val="right" w:pos="8306"/>
      </w:tabs>
      <w:jc w:val="lowKashida"/>
    </w:pPr>
    <w:rPr>
      <w:rFonts w:ascii="Times New Roman" w:eastAsia="Batang" w:hAnsi="Times New Roman"/>
      <w:sz w:val="24"/>
    </w:rPr>
  </w:style>
  <w:style w:type="character" w:customStyle="1" w:styleId="FooterChar">
    <w:name w:val="Footer Char"/>
    <w:link w:val="Footer"/>
    <w:rsid w:val="00A26DCB"/>
    <w:rPr>
      <w:rFonts w:ascii="Times New Roman" w:eastAsia="Batang" w:hAnsi="Times New Roman" w:cs="B Lotus"/>
      <w:sz w:val="24"/>
      <w:szCs w:val="26"/>
    </w:rPr>
  </w:style>
  <w:style w:type="character" w:styleId="PageNumber">
    <w:name w:val="page number"/>
    <w:rsid w:val="00A26DCB"/>
    <w:rPr>
      <w:rFonts w:cs="B Nazanin"/>
      <w:sz w:val="20"/>
      <w:szCs w:val="22"/>
    </w:rPr>
  </w:style>
  <w:style w:type="character" w:styleId="CommentReference">
    <w:name w:val="annotation reference"/>
    <w:uiPriority w:val="99"/>
    <w:rsid w:val="00A26D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6DCB"/>
    <w:pPr>
      <w:jc w:val="lowKashida"/>
    </w:pPr>
    <w:rPr>
      <w:rFonts w:ascii="Times New Roman" w:eastAsia="Batang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A26DCB"/>
    <w:rPr>
      <w:rFonts w:ascii="Times New Roman" w:eastAsia="Batang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26D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26DCB"/>
    <w:rPr>
      <w:rFonts w:ascii="Times New Roman" w:eastAsia="Batang" w:hAnsi="Times New Roman" w:cs="B Lotus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6DCB"/>
    <w:rPr>
      <w:rFonts w:ascii="Tahoma" w:eastAsia="Batang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A26DCB"/>
    <w:pPr>
      <w:ind w:left="567"/>
      <w:contextualSpacing/>
      <w:jc w:val="lowKashida"/>
    </w:pPr>
    <w:rPr>
      <w:rFonts w:ascii="Times New Roman" w:eastAsia="Batang" w:hAnsi="Times New Roman"/>
      <w:sz w:val="24"/>
    </w:rPr>
  </w:style>
  <w:style w:type="character" w:styleId="PlaceholderText">
    <w:name w:val="Placeholder Text"/>
    <w:uiPriority w:val="99"/>
    <w:semiHidden/>
    <w:rsid w:val="00A26DCB"/>
    <w:rPr>
      <w:color w:val="808080"/>
    </w:rPr>
  </w:style>
  <w:style w:type="paragraph" w:styleId="Header">
    <w:name w:val="header"/>
    <w:aliases w:val="Char Char Char2, Char Char Char2"/>
    <w:basedOn w:val="Normal"/>
    <w:link w:val="HeaderChar"/>
    <w:rsid w:val="00A26DCB"/>
    <w:pPr>
      <w:tabs>
        <w:tab w:val="right" w:pos="7088"/>
      </w:tabs>
      <w:spacing w:line="192" w:lineRule="auto"/>
      <w:jc w:val="lowKashida"/>
    </w:pPr>
    <w:rPr>
      <w:rFonts w:ascii="Times New Roman" w:eastAsia="Batang" w:hAnsi="Times New Roman" w:cs="B Nazanin"/>
      <w:b/>
      <w:bCs/>
      <w:sz w:val="18"/>
      <w:szCs w:val="20"/>
    </w:rPr>
  </w:style>
  <w:style w:type="character" w:customStyle="1" w:styleId="HeaderChar">
    <w:name w:val="Header Char"/>
    <w:aliases w:val="Char Char Char2 Char, Char Char Char2 Char"/>
    <w:link w:val="Header"/>
    <w:rsid w:val="00A26DCB"/>
    <w:rPr>
      <w:rFonts w:ascii="Times New Roman" w:eastAsia="Batang" w:hAnsi="Times New Roman" w:cs="B Nazanin"/>
      <w:b/>
      <w:bCs/>
      <w:sz w:val="18"/>
      <w:szCs w:val="20"/>
    </w:rPr>
  </w:style>
  <w:style w:type="table" w:styleId="TableGrid">
    <w:name w:val="Table Grid"/>
    <w:basedOn w:val="TableNormal"/>
    <w:rsid w:val="00A26DCB"/>
    <w:rPr>
      <w:rFonts w:ascii="Times New Roman" w:eastAsia="Batang" w:hAnsi="Times New Roman" w:cs="B Lotus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link w:val="NoSpacingChar"/>
    <w:qFormat/>
    <w:rsid w:val="00A26DCB"/>
    <w:pPr>
      <w:spacing w:before="120"/>
    </w:pPr>
    <w:rPr>
      <w:rFonts w:ascii="Times New Roman" w:eastAsia="Batang" w:hAnsi="Times New Roman" w:cs="B Lotus"/>
      <w:sz w:val="22"/>
      <w:szCs w:val="22"/>
    </w:rPr>
  </w:style>
  <w:style w:type="character" w:customStyle="1" w:styleId="NoSpacingChar">
    <w:name w:val="No Spacing Char"/>
    <w:link w:val="NoSpacing"/>
    <w:rsid w:val="00A26DCB"/>
    <w:rPr>
      <w:rFonts w:ascii="Times New Roman" w:eastAsia="Batang" w:hAnsi="Times New Roman" w:cs="B Lotus"/>
      <w:lang w:bidi="ar-SA"/>
    </w:rPr>
  </w:style>
  <w:style w:type="character" w:customStyle="1" w:styleId="ListParagraphChar">
    <w:name w:val="List Paragraph Char"/>
    <w:link w:val="ListParagraph"/>
    <w:rsid w:val="00A26DCB"/>
    <w:rPr>
      <w:rFonts w:ascii="Times New Roman" w:eastAsia="Batang" w:hAnsi="Times New Roman" w:cs="B Lotus"/>
      <w:sz w:val="24"/>
      <w:szCs w:val="26"/>
    </w:rPr>
  </w:style>
  <w:style w:type="paragraph" w:styleId="Caption">
    <w:name w:val="caption"/>
    <w:basedOn w:val="Normal"/>
    <w:next w:val="Normal"/>
    <w:unhideWhenUsed/>
    <w:qFormat/>
    <w:rsid w:val="00A84868"/>
    <w:pPr>
      <w:spacing w:before="120" w:line="192" w:lineRule="auto"/>
      <w:jc w:val="center"/>
    </w:pPr>
    <w:rPr>
      <w:rFonts w:ascii="Times New Roman" w:eastAsia="Batang" w:hAnsi="Times New Roman"/>
      <w:b/>
      <w:bCs/>
    </w:rPr>
  </w:style>
  <w:style w:type="table" w:styleId="Table3Deffects3">
    <w:name w:val="Table 3D effects 3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A26DCB"/>
    <w:pPr>
      <w:bidi/>
      <w:ind w:firstLine="284"/>
    </w:pPr>
    <w:rPr>
      <w:rFonts w:ascii="Times New Roman" w:eastAsia="Batang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Normal"/>
    <w:link w:val="EndnoteTextChar"/>
    <w:rsid w:val="00DA438E"/>
    <w:pPr>
      <w:jc w:val="lowKashida"/>
    </w:pPr>
    <w:rPr>
      <w:rFonts w:ascii="Times New Roman" w:eastAsia="Batang" w:hAnsi="Times New Roman"/>
      <w:sz w:val="18"/>
      <w:szCs w:val="22"/>
    </w:rPr>
  </w:style>
  <w:style w:type="character" w:customStyle="1" w:styleId="EndnoteTextChar">
    <w:name w:val="Endnote Text Char"/>
    <w:link w:val="EndnoteText"/>
    <w:rsid w:val="00DA438E"/>
    <w:rPr>
      <w:rFonts w:ascii="Times New Roman" w:eastAsia="Batang" w:hAnsi="Times New Roman" w:cs="B Lotus"/>
      <w:sz w:val="18"/>
    </w:rPr>
  </w:style>
  <w:style w:type="character" w:styleId="EndnoteReference">
    <w:name w:val="endnote reference"/>
    <w:rsid w:val="00A26DCB"/>
    <w:rPr>
      <w:vertAlign w:val="baseline"/>
    </w:rPr>
  </w:style>
  <w:style w:type="paragraph" w:customStyle="1" w:styleId="References">
    <w:name w:val="References"/>
    <w:basedOn w:val="Normal"/>
    <w:qFormat/>
    <w:rsid w:val="00A26DCB"/>
    <w:pPr>
      <w:bidi w:val="0"/>
      <w:spacing w:after="120"/>
      <w:jc w:val="lowKashida"/>
    </w:pPr>
    <w:rPr>
      <w:rFonts w:ascii="Times New Roman" w:eastAsia="Batang" w:hAnsi="Times New Roman"/>
      <w:sz w:val="24"/>
    </w:rPr>
  </w:style>
  <w:style w:type="character" w:customStyle="1" w:styleId="MTEquationSection">
    <w:name w:val="MTEquationSection"/>
    <w:rsid w:val="00A26DCB"/>
    <w:rPr>
      <w:rFonts w:cs="Nazanin"/>
      <w:vanish/>
      <w:color w:val="FF0000"/>
      <w:sz w:val="28"/>
      <w:szCs w:val="28"/>
      <w:lang w:bidi="fa-IR"/>
    </w:rPr>
  </w:style>
  <w:style w:type="paragraph" w:customStyle="1" w:styleId="MTDisplayEquation">
    <w:name w:val="MTDisplayEquation"/>
    <w:basedOn w:val="Normal"/>
    <w:next w:val="Normal"/>
    <w:rsid w:val="00A26DCB"/>
    <w:pPr>
      <w:tabs>
        <w:tab w:val="center" w:pos="4420"/>
        <w:tab w:val="right" w:pos="8840"/>
      </w:tabs>
      <w:spacing w:line="660" w:lineRule="exact"/>
      <w:ind w:firstLine="564"/>
      <w:jc w:val="lowKashida"/>
    </w:pPr>
    <w:rPr>
      <w:rFonts w:ascii="Times New Roman" w:eastAsia="Batang" w:hAnsi="Times New Roman" w:cs="Nazanin"/>
      <w:sz w:val="28"/>
      <w:szCs w:val="28"/>
    </w:rPr>
  </w:style>
  <w:style w:type="paragraph" w:styleId="Revision">
    <w:name w:val="Revision"/>
    <w:hidden/>
    <w:uiPriority w:val="99"/>
    <w:semiHidden/>
    <w:rsid w:val="00A26DCB"/>
    <w:rPr>
      <w:rFonts w:ascii="Times New Roman" w:eastAsia="Batang" w:hAnsi="Times New Roman" w:cs="B Lotus"/>
      <w:i/>
      <w:sz w:val="24"/>
      <w:szCs w:val="26"/>
    </w:rPr>
  </w:style>
  <w:style w:type="paragraph" w:styleId="BodyText">
    <w:name w:val="Body Text"/>
    <w:basedOn w:val="Normal"/>
    <w:next w:val="BodyTextFirstIndent"/>
    <w:link w:val="BodyTextChar"/>
    <w:rsid w:val="00884C0C"/>
    <w:pPr>
      <w:jc w:val="both"/>
    </w:pPr>
    <w:rPr>
      <w:rFonts w:ascii="Times New Roman" w:eastAsia="Batang" w:hAnsi="Times New Roman"/>
    </w:rPr>
  </w:style>
  <w:style w:type="character" w:customStyle="1" w:styleId="BodyTextChar">
    <w:name w:val="Body Text Char"/>
    <w:link w:val="BodyText"/>
    <w:rsid w:val="00884C0C"/>
    <w:rPr>
      <w:rFonts w:ascii="Times New Roman" w:eastAsia="Batang" w:hAnsi="Times New Roman" w:cs="B Lotus"/>
      <w:sz w:val="23"/>
      <w:szCs w:val="26"/>
    </w:rPr>
  </w:style>
  <w:style w:type="paragraph" w:styleId="BodyTextFirstIndent">
    <w:name w:val="Body Text First Indent"/>
    <w:basedOn w:val="BodyText"/>
    <w:link w:val="BodyTextFirstIndentChar"/>
    <w:rsid w:val="00884C0C"/>
    <w:pPr>
      <w:ind w:firstLine="357"/>
    </w:pPr>
  </w:style>
  <w:style w:type="character" w:customStyle="1" w:styleId="BodyTextFirstIndentChar">
    <w:name w:val="Body Text First Indent Char"/>
    <w:link w:val="BodyTextFirstIndent"/>
    <w:rsid w:val="00884C0C"/>
    <w:rPr>
      <w:rFonts w:ascii="Times New Roman" w:eastAsia="Batang" w:hAnsi="Times New Roman" w:cs="B Lotus"/>
      <w:sz w:val="23"/>
      <w:szCs w:val="26"/>
    </w:rPr>
  </w:style>
  <w:style w:type="character" w:styleId="Hyperlink">
    <w:name w:val="Hyperlink"/>
    <w:uiPriority w:val="99"/>
    <w:rsid w:val="00CB65DD"/>
    <w:rPr>
      <w:color w:val="1F497D"/>
      <w:u w:val="single"/>
    </w:rPr>
  </w:style>
  <w:style w:type="paragraph" w:customStyle="1" w:styleId="photo">
    <w:name w:val="photo"/>
    <w:basedOn w:val="1stparagraph"/>
    <w:qFormat/>
    <w:rsid w:val="008122A8"/>
    <w:pPr>
      <w:spacing w:before="240"/>
      <w:jc w:val="center"/>
    </w:pPr>
    <w:rPr>
      <w:noProof/>
    </w:rPr>
  </w:style>
  <w:style w:type="table" w:customStyle="1" w:styleId="LightShading1">
    <w:name w:val="Light Shading1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ColorfulList1">
    <w:name w:val="Colorful List1"/>
    <w:basedOn w:val="TableNormal"/>
    <w:uiPriority w:val="72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ghtGrid-Accent4">
    <w:name w:val="Light Grid Accent 4"/>
    <w:basedOn w:val="TableNormal"/>
    <w:uiPriority w:val="62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Nazanin" w:eastAsia="Times New Roman" w:hAnsi="Nazani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Nazanin" w:eastAsia="Times New Roman" w:hAnsi="Nazani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Nazanin" w:eastAsia="Times New Roman" w:hAnsi="Nazanin" w:cs="Times New Roman"/>
        <w:b/>
        <w:bCs/>
      </w:rPr>
    </w:tblStylePr>
    <w:tblStylePr w:type="lastCol">
      <w:rPr>
        <w:rFonts w:ascii="Nazanin" w:eastAsia="Times New Roman" w:hAnsi="Nazani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Shading-Accent4">
    <w:name w:val="Light Shading Accent 4"/>
    <w:basedOn w:val="TableNormal"/>
    <w:uiPriority w:val="60"/>
    <w:rsid w:val="00A26DCB"/>
    <w:rPr>
      <w:rFonts w:eastAsia="Calibri" w:cs="B Lotus"/>
      <w:color w:val="5F497A"/>
      <w:sz w:val="28"/>
      <w:szCs w:val="28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ableSimple1">
    <w:name w:val="Table Simple 1"/>
    <w:basedOn w:val="TableNormal"/>
    <w:uiPriority w:val="99"/>
    <w:unhideWhenUsed/>
    <w:rsid w:val="00A26DCB"/>
    <w:rPr>
      <w:rFonts w:eastAsia="Calibri" w:cs="B Lotus"/>
      <w:sz w:val="28"/>
      <w:szCs w:val="28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rsid w:val="00A26DCB"/>
    <w:rPr>
      <w:rFonts w:eastAsia="Calibri" w:cs="B Lotus"/>
      <w:sz w:val="28"/>
      <w:szCs w:val="28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2">
    <w:name w:val="Light Shading2"/>
    <w:basedOn w:val="TableNormal"/>
    <w:uiPriority w:val="60"/>
    <w:rsid w:val="00A26DCB"/>
    <w:rPr>
      <w:rFonts w:eastAsia="Calibri" w:cs="B Lotus"/>
      <w:color w:val="000000"/>
      <w:sz w:val="28"/>
      <w:szCs w:val="28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OC9">
    <w:name w:val="toc 9"/>
    <w:basedOn w:val="Normal"/>
    <w:next w:val="Normal"/>
    <w:autoRedefine/>
    <w:uiPriority w:val="39"/>
    <w:unhideWhenUsed/>
    <w:rsid w:val="00A26DCB"/>
    <w:pPr>
      <w:bidi w:val="0"/>
      <w:spacing w:after="100"/>
      <w:ind w:left="1760"/>
    </w:pPr>
    <w:rPr>
      <w:rFonts w:eastAsia="Calibri"/>
    </w:rPr>
  </w:style>
  <w:style w:type="numbering" w:customStyle="1" w:styleId="Style3">
    <w:name w:val="Style3"/>
    <w:rsid w:val="00A26DCB"/>
    <w:pPr>
      <w:numPr>
        <w:numId w:val="3"/>
      </w:numPr>
    </w:pPr>
  </w:style>
  <w:style w:type="numbering" w:customStyle="1" w:styleId="Style4">
    <w:name w:val="Style4"/>
    <w:rsid w:val="00A26DCB"/>
    <w:pPr>
      <w:numPr>
        <w:numId w:val="4"/>
      </w:numPr>
    </w:pPr>
  </w:style>
  <w:style w:type="table" w:customStyle="1" w:styleId="LightShading21">
    <w:name w:val="Light Shading21"/>
    <w:basedOn w:val="TableNormal"/>
    <w:uiPriority w:val="60"/>
    <w:rsid w:val="00A26DCB"/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Style1">
    <w:name w:val="Style1"/>
    <w:uiPriority w:val="99"/>
    <w:rsid w:val="00A26DCB"/>
    <w:pPr>
      <w:numPr>
        <w:numId w:val="1"/>
      </w:numPr>
    </w:pPr>
  </w:style>
  <w:style w:type="numbering" w:customStyle="1" w:styleId="Style2">
    <w:name w:val="Style2"/>
    <w:uiPriority w:val="99"/>
    <w:rsid w:val="00A26DCB"/>
    <w:pPr>
      <w:numPr>
        <w:numId w:val="2"/>
      </w:numPr>
    </w:pPr>
  </w:style>
  <w:style w:type="table" w:styleId="Table3Deffects1">
    <w:name w:val="Table 3D effects 1"/>
    <w:basedOn w:val="TableNormal"/>
    <w:rsid w:val="00A26DCB"/>
    <w:pPr>
      <w:bidi/>
      <w:jc w:val="both"/>
    </w:pPr>
    <w:rPr>
      <w:rFonts w:ascii="Times New Roman" w:eastAsia="Batang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-12ptbefore">
    <w:name w:val="Body Text-12ptbefore"/>
    <w:basedOn w:val="BodyText"/>
    <w:qFormat/>
    <w:rsid w:val="00A84868"/>
    <w:pPr>
      <w:spacing w:before="240"/>
    </w:pPr>
  </w:style>
  <w:style w:type="paragraph" w:customStyle="1" w:styleId="Heading2-nonum">
    <w:name w:val="Heading 2-nonum"/>
    <w:basedOn w:val="Heading2"/>
    <w:qFormat/>
    <w:rsid w:val="00A84868"/>
  </w:style>
  <w:style w:type="paragraph" w:styleId="Quote">
    <w:name w:val="Quote"/>
    <w:basedOn w:val="Normal"/>
    <w:next w:val="Normal"/>
    <w:link w:val="QuoteChar"/>
    <w:uiPriority w:val="29"/>
    <w:qFormat/>
    <w:rsid w:val="00A26DCB"/>
    <w:pPr>
      <w:spacing w:before="120" w:after="120"/>
      <w:ind w:left="567"/>
      <w:jc w:val="lowKashida"/>
    </w:pPr>
    <w:rPr>
      <w:rFonts w:ascii="Times New Roman" w:eastAsia="Batang" w:hAnsi="Times New Roman"/>
      <w:i/>
      <w:iCs/>
      <w:color w:val="000000"/>
      <w:sz w:val="24"/>
    </w:rPr>
  </w:style>
  <w:style w:type="character" w:customStyle="1" w:styleId="QuoteChar">
    <w:name w:val="Quote Char"/>
    <w:link w:val="Quote"/>
    <w:uiPriority w:val="29"/>
    <w:rsid w:val="00A26DCB"/>
    <w:rPr>
      <w:rFonts w:ascii="Times New Roman" w:eastAsia="Batang" w:hAnsi="Times New Roman" w:cs="B Lotus"/>
      <w:i/>
      <w:iCs/>
      <w:color w:val="000000"/>
      <w:sz w:val="24"/>
      <w:szCs w:val="26"/>
    </w:rPr>
  </w:style>
  <w:style w:type="table" w:customStyle="1" w:styleId="DahlTable">
    <w:name w:val="Dahl Table"/>
    <w:basedOn w:val="TableNormal"/>
    <w:rsid w:val="00A26DCB"/>
    <w:pPr>
      <w:spacing w:line="192" w:lineRule="auto"/>
      <w:jc w:val="right"/>
    </w:pPr>
    <w:rPr>
      <w:rFonts w:ascii="Times New Roman" w:hAnsi="Times New Roman" w:cs="B Lotus"/>
      <w:szCs w:val="26"/>
    </w:rPr>
    <w:tblPr>
      <w:tblBorders>
        <w:top w:val="single" w:sz="2" w:space="0" w:color="auto"/>
        <w:bottom w:val="single" w:sz="12" w:space="0" w:color="auto"/>
        <w:insideH w:val="single" w:sz="2" w:space="0" w:color="auto"/>
        <w:insideV w:val="single" w:sz="6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cantSplit/>
    </w:trPr>
    <w:tblStylePr w:type="firstRow">
      <w:pPr>
        <w:wordWrap/>
        <w:spacing w:line="192" w:lineRule="auto"/>
        <w:ind w:firstLineChars="0" w:firstLine="0"/>
        <w:jc w:val="center"/>
      </w:pPr>
      <w:rPr>
        <w:rFonts w:cs="Verdana"/>
        <w:b/>
        <w:bCs/>
        <w:szCs w:val="24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6" w:space="0" w:color="auto"/>
          <w:tl2br w:val="nil"/>
          <w:tr2bl w:val="nil"/>
        </w:tcBorders>
        <w:shd w:val="clear" w:color="auto" w:fill="D9D9D9"/>
      </w:tcPr>
    </w:tblStylePr>
    <w:tblStylePr w:type="lastRow">
      <w:rPr>
        <w:sz w:val="20"/>
        <w:szCs w:val="22"/>
      </w:rPr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ocumentMap">
    <w:name w:val="Document Map"/>
    <w:basedOn w:val="Normal"/>
    <w:link w:val="DocumentMapChar"/>
    <w:rsid w:val="00A26DCB"/>
    <w:pPr>
      <w:jc w:val="lowKashida"/>
    </w:pPr>
    <w:rPr>
      <w:rFonts w:ascii="Tahoma" w:eastAsia="Batang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A26DCB"/>
    <w:rPr>
      <w:rFonts w:ascii="Tahoma" w:eastAsia="Batang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A26DCB"/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A26DCB"/>
    <w:rPr>
      <w:rFonts w:ascii="Consolas" w:eastAsia="Times New Roman" w:hAnsi="Consolas"/>
      <w:sz w:val="21"/>
      <w:szCs w:val="21"/>
    </w:rPr>
  </w:style>
  <w:style w:type="paragraph" w:styleId="Title">
    <w:name w:val="Title"/>
    <w:basedOn w:val="Normal"/>
    <w:next w:val="Normal"/>
    <w:link w:val="TitleChar"/>
    <w:qFormat/>
    <w:rsid w:val="00A84868"/>
    <w:pPr>
      <w:spacing w:after="300"/>
      <w:contextualSpacing/>
      <w:jc w:val="center"/>
    </w:pPr>
    <w:rPr>
      <w:rFonts w:ascii="Cambria" w:hAnsi="Cambria"/>
      <w:b/>
      <w:bCs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rsid w:val="00A84868"/>
    <w:rPr>
      <w:rFonts w:ascii="Cambria" w:hAnsi="Cambria" w:cs="Ray"/>
      <w:b/>
      <w:bCs/>
      <w:color w:val="000000"/>
      <w:spacing w:val="5"/>
      <w:kern w:val="28"/>
      <w:sz w:val="48"/>
      <w:szCs w:val="52"/>
      <w:lang w:bidi="fa-IR"/>
    </w:rPr>
  </w:style>
  <w:style w:type="character" w:styleId="Emphasis">
    <w:name w:val="Emphasis"/>
    <w:qFormat/>
    <w:rsid w:val="004D1F06"/>
    <w:rPr>
      <w:rFonts w:cs="Times New Roman"/>
      <w:i/>
    </w:rPr>
  </w:style>
  <w:style w:type="table" w:customStyle="1" w:styleId="TableGrid1">
    <w:name w:val="Table Grid1"/>
    <w:rsid w:val="004D1F06"/>
    <w:pPr>
      <w:bidi/>
    </w:pPr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qFormat/>
    <w:rsid w:val="0085061D"/>
    <w:pPr>
      <w:bidi w:val="0"/>
      <w:spacing w:after="60"/>
      <w:jc w:val="center"/>
      <w:outlineLvl w:val="1"/>
    </w:pPr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SubtitleChar">
    <w:name w:val="Subtitle Char"/>
    <w:link w:val="Subtitle"/>
    <w:rsid w:val="0085061D"/>
    <w:rPr>
      <w:rFonts w:ascii="Cambria" w:eastAsia="Calibri" w:hAnsi="Cambria" w:cs="B Zar"/>
      <w:b/>
      <w:bCs/>
      <w:sz w:val="32"/>
      <w:szCs w:val="36"/>
      <w:lang w:val="x-none" w:eastAsia="x-none" w:bidi="ar-SA"/>
    </w:rPr>
  </w:style>
  <w:style w:type="character" w:customStyle="1" w:styleId="EndnoteTextChar1">
    <w:name w:val="Endnote Text Char1"/>
    <w:rsid w:val="004D1F06"/>
  </w:style>
  <w:style w:type="character" w:customStyle="1" w:styleId="CharChar1">
    <w:name w:val="Char Char1"/>
    <w:rsid w:val="004D1F06"/>
  </w:style>
  <w:style w:type="paragraph" w:styleId="TOC1">
    <w:name w:val="toc 1"/>
    <w:basedOn w:val="Normal"/>
    <w:next w:val="Normal"/>
    <w:uiPriority w:val="39"/>
    <w:unhideWhenUsed/>
    <w:rsid w:val="000B35DB"/>
    <w:pPr>
      <w:keepNext/>
      <w:tabs>
        <w:tab w:val="left" w:pos="709"/>
        <w:tab w:val="right" w:pos="7078"/>
      </w:tabs>
      <w:spacing w:before="120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1386F"/>
    <w:pPr>
      <w:tabs>
        <w:tab w:val="left" w:pos="1418"/>
        <w:tab w:val="right" w:leader="dot" w:pos="7078"/>
      </w:tabs>
      <w:ind w:left="709"/>
    </w:pPr>
  </w:style>
  <w:style w:type="paragraph" w:styleId="TOC3">
    <w:name w:val="toc 3"/>
    <w:basedOn w:val="Normal"/>
    <w:next w:val="Normal"/>
    <w:autoRedefine/>
    <w:uiPriority w:val="39"/>
    <w:unhideWhenUsed/>
    <w:rsid w:val="00A41408"/>
    <w:pPr>
      <w:tabs>
        <w:tab w:val="left" w:pos="2126"/>
        <w:tab w:val="right" w:leader="dot" w:pos="7078"/>
      </w:tabs>
      <w:ind w:left="1134"/>
    </w:pPr>
  </w:style>
  <w:style w:type="paragraph" w:styleId="TOC4">
    <w:name w:val="toc 4"/>
    <w:basedOn w:val="Normal"/>
    <w:next w:val="Normal"/>
    <w:autoRedefine/>
    <w:uiPriority w:val="39"/>
    <w:unhideWhenUsed/>
    <w:rsid w:val="00F97BF8"/>
    <w:pPr>
      <w:tabs>
        <w:tab w:val="left" w:pos="2410"/>
        <w:tab w:val="right" w:leader="dot" w:pos="7088"/>
      </w:tabs>
      <w:ind w:left="1418"/>
    </w:pPr>
  </w:style>
  <w:style w:type="paragraph" w:styleId="TOC5">
    <w:name w:val="toc 5"/>
    <w:basedOn w:val="Normal"/>
    <w:next w:val="Normal"/>
    <w:autoRedefine/>
    <w:uiPriority w:val="39"/>
    <w:unhideWhenUsed/>
    <w:rsid w:val="00F570B2"/>
    <w:pPr>
      <w:tabs>
        <w:tab w:val="left" w:pos="2693"/>
        <w:tab w:val="right" w:leader="dot" w:pos="7088"/>
      </w:tabs>
      <w:ind w:left="1559"/>
    </w:pPr>
  </w:style>
  <w:style w:type="paragraph" w:styleId="TOC6">
    <w:name w:val="toc 6"/>
    <w:basedOn w:val="Normal"/>
    <w:next w:val="Normal"/>
    <w:autoRedefine/>
    <w:uiPriority w:val="39"/>
    <w:unhideWhenUsed/>
    <w:rsid w:val="00F570B2"/>
    <w:pPr>
      <w:tabs>
        <w:tab w:val="left" w:pos="2977"/>
        <w:tab w:val="right" w:leader="dot" w:pos="7088"/>
      </w:tabs>
      <w:ind w:left="1701"/>
    </w:pPr>
  </w:style>
  <w:style w:type="paragraph" w:styleId="TOC7">
    <w:name w:val="toc 7"/>
    <w:basedOn w:val="Normal"/>
    <w:next w:val="Normal"/>
    <w:autoRedefine/>
    <w:uiPriority w:val="39"/>
    <w:unhideWhenUsed/>
    <w:rsid w:val="00DD5AA8"/>
    <w:pPr>
      <w:spacing w:after="100"/>
      <w:ind w:left="1320"/>
    </w:pPr>
    <w:rPr>
      <w:rFonts w:cs="Arial"/>
    </w:rPr>
  </w:style>
  <w:style w:type="paragraph" w:styleId="TOC8">
    <w:name w:val="toc 8"/>
    <w:basedOn w:val="Normal"/>
    <w:next w:val="Normal"/>
    <w:autoRedefine/>
    <w:uiPriority w:val="39"/>
    <w:unhideWhenUsed/>
    <w:rsid w:val="00DD5AA8"/>
    <w:pPr>
      <w:spacing w:after="100"/>
      <w:ind w:left="1540"/>
    </w:pPr>
    <w:rPr>
      <w:rFonts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884C6A"/>
    <w:pPr>
      <w:bidi w:val="0"/>
      <w:spacing w:after="0" w:line="276" w:lineRule="auto"/>
      <w:ind w:left="0" w:firstLine="0"/>
      <w:outlineLvl w:val="9"/>
    </w:pPr>
    <w:rPr>
      <w:rFonts w:eastAsia="Times New Roman"/>
      <w:sz w:val="36"/>
      <w:szCs w:val="40"/>
      <w:lang w:eastAsia="ja-JP" w:bidi="ar-SA"/>
    </w:rPr>
  </w:style>
  <w:style w:type="paragraph" w:customStyle="1" w:styleId="TabCaption">
    <w:name w:val="Tab Caption"/>
    <w:basedOn w:val="Caption"/>
    <w:qFormat/>
    <w:rsid w:val="000E29F3"/>
  </w:style>
  <w:style w:type="character" w:customStyle="1" w:styleId="Heading5Char">
    <w:name w:val="Heading 5 Char"/>
    <w:link w:val="Heading5"/>
    <w:uiPriority w:val="9"/>
    <w:rsid w:val="001F4345"/>
    <w:rPr>
      <w:rFonts w:ascii="Times New Roman" w:hAnsi="Times New Roman" w:cs="Ray"/>
      <w:b/>
      <w:bCs/>
      <w:i/>
      <w:sz w:val="22"/>
      <w:szCs w:val="24"/>
      <w:lang w:bidi="fa-IR"/>
    </w:rPr>
  </w:style>
  <w:style w:type="character" w:customStyle="1" w:styleId="Heading6Char">
    <w:name w:val="Heading 6 Char"/>
    <w:link w:val="Heading6"/>
    <w:uiPriority w:val="9"/>
    <w:rsid w:val="00966C65"/>
    <w:rPr>
      <w:rFonts w:ascii="Times New Roman" w:hAnsi="Times New Roman" w:cs="B Lotus"/>
      <w:i/>
      <w:iCs/>
      <w:sz w:val="22"/>
      <w:szCs w:val="24"/>
      <w:lang w:bidi="fa-IR"/>
    </w:rPr>
  </w:style>
  <w:style w:type="character" w:customStyle="1" w:styleId="Heading7Char">
    <w:name w:val="Heading 7 Char"/>
    <w:link w:val="Heading7"/>
    <w:uiPriority w:val="9"/>
    <w:semiHidden/>
    <w:rsid w:val="00121F97"/>
    <w:rPr>
      <w:rFonts w:ascii="Cambria" w:hAnsi="Cambria" w:cs="Times New Roman"/>
      <w:i/>
      <w:iCs/>
      <w:color w:val="243F60"/>
      <w:sz w:val="23"/>
      <w:szCs w:val="24"/>
      <w:lang w:bidi="fa-IR"/>
    </w:rPr>
  </w:style>
  <w:style w:type="character" w:customStyle="1" w:styleId="Heading8Char">
    <w:name w:val="Heading 8 Char"/>
    <w:link w:val="Heading8"/>
    <w:uiPriority w:val="9"/>
    <w:semiHidden/>
    <w:rsid w:val="00121F97"/>
    <w:rPr>
      <w:rFonts w:ascii="Cambria" w:hAnsi="Cambria" w:cs="Times New Roman"/>
      <w:color w:val="272727"/>
      <w:sz w:val="21"/>
      <w:szCs w:val="21"/>
      <w:lang w:bidi="fa-IR"/>
    </w:rPr>
  </w:style>
  <w:style w:type="character" w:customStyle="1" w:styleId="Heading9Char">
    <w:name w:val="Heading 9 Char"/>
    <w:link w:val="Heading9"/>
    <w:uiPriority w:val="9"/>
    <w:semiHidden/>
    <w:rsid w:val="00121F97"/>
    <w:rPr>
      <w:rFonts w:ascii="Cambria" w:hAnsi="Cambria" w:cs="Times New Roman"/>
      <w:i/>
      <w:iCs/>
      <w:color w:val="272727"/>
      <w:sz w:val="21"/>
      <w:szCs w:val="21"/>
      <w:lang w:bidi="fa-IR"/>
    </w:rPr>
  </w:style>
  <w:style w:type="table" w:styleId="GridTable1Light">
    <w:name w:val="Grid Table 1 Light"/>
    <w:basedOn w:val="TableNormal"/>
    <w:uiPriority w:val="46"/>
    <w:rsid w:val="009D062C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9D062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641CB5"/>
  </w:style>
  <w:style w:type="paragraph" w:customStyle="1" w:styleId="H1noTOC">
    <w:name w:val="H1 no TOC"/>
    <w:basedOn w:val="Normal"/>
    <w:qFormat/>
    <w:rsid w:val="00A84868"/>
    <w:pPr>
      <w:spacing w:before="1440" w:after="240"/>
    </w:pPr>
    <w:rPr>
      <w:b/>
      <w:bCs/>
      <w:sz w:val="48"/>
      <w:szCs w:val="52"/>
    </w:rPr>
  </w:style>
  <w:style w:type="character" w:styleId="FollowedHyperlink">
    <w:name w:val="FollowedHyperlink"/>
    <w:uiPriority w:val="99"/>
    <w:semiHidden/>
    <w:unhideWhenUsed/>
    <w:rsid w:val="00D80F7B"/>
    <w:rPr>
      <w:color w:val="800080"/>
      <w:u w:val="single"/>
    </w:rPr>
  </w:style>
  <w:style w:type="paragraph" w:customStyle="1" w:styleId="1stparagraph">
    <w:name w:val="1st paragraph"/>
    <w:basedOn w:val="BodyText"/>
    <w:qFormat/>
    <w:rsid w:val="00A84868"/>
  </w:style>
  <w:style w:type="paragraph" w:customStyle="1" w:styleId="2ndparagraphandothers">
    <w:name w:val="2nd paragraph and others"/>
    <w:basedOn w:val="BodyTextFirstIndent"/>
    <w:qFormat/>
    <w:rsid w:val="00A84868"/>
  </w:style>
  <w:style w:type="character" w:styleId="UnresolvedMention">
    <w:name w:val="Unresolved Mention"/>
    <w:basedOn w:val="DefaultParagraphFont"/>
    <w:uiPriority w:val="99"/>
    <w:semiHidden/>
    <w:unhideWhenUsed/>
    <w:rsid w:val="004324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10ADC"/>
    <w:pPr>
      <w:bidi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8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9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3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7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1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3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of%20Mine\Work%20Folder\Hill%20Econometrics\&#1601;&#1589;&#1604;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2AAA23B-FAD6-4E77-B751-3989FDBC7FA7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31791F3-A111-4478-B6AA-F753FF96D3EF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50173-36BD-4300-AD6E-7E8523C4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فصل 1.dotx</Template>
  <TotalTime>6044</TotalTime>
  <Pages>7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arangweb.ir</vt:lpstr>
    </vt:vector>
  </TitlesOfParts>
  <Company>Office07</Company>
  <LinksUpToDate>false</LinksUpToDate>
  <CharactersWithSpaces>10</CharactersWithSpaces>
  <SharedDoc>false</SharedDoc>
  <HLinks>
    <vt:vector size="84" baseType="variant">
      <vt:variant>
        <vt:i4>983074</vt:i4>
      </vt:variant>
      <vt:variant>
        <vt:i4>88</vt:i4>
      </vt:variant>
      <vt:variant>
        <vt:i4>0</vt:i4>
      </vt:variant>
      <vt:variant>
        <vt:i4>5</vt:i4>
      </vt:variant>
      <vt:variant>
        <vt:lpwstr>mailto:fekrazadeh@gmail.com</vt:lpwstr>
      </vt:variant>
      <vt:variant>
        <vt:lpwstr/>
      </vt:variant>
      <vt:variant>
        <vt:i4>1048587</vt:i4>
      </vt:variant>
      <vt:variant>
        <vt:i4>85</vt:i4>
      </vt:variant>
      <vt:variant>
        <vt:i4>0</vt:i4>
      </vt:variant>
      <vt:variant>
        <vt:i4>5</vt:i4>
      </vt:variant>
      <vt:variant>
        <vt:lpwstr>http://arangweb.ir/template-word-book-design/</vt:lpwstr>
      </vt:variant>
      <vt:variant>
        <vt:lpwstr/>
      </vt:variant>
      <vt:variant>
        <vt:i4>1900594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_Toc531111799</vt:lpwstr>
      </vt:variant>
      <vt:variant>
        <vt:i4>1900594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_Toc531111798</vt:lpwstr>
      </vt:variant>
      <vt:variant>
        <vt:i4>1900594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_Toc531111797</vt:lpwstr>
      </vt:variant>
      <vt:variant>
        <vt:i4>1900594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_Toc531111796</vt:lpwstr>
      </vt:variant>
      <vt:variant>
        <vt:i4>1900594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_Toc531111795</vt:lpwstr>
      </vt:variant>
      <vt:variant>
        <vt:i4>1900594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_Toc531111794</vt:lpwstr>
      </vt:variant>
      <vt:variant>
        <vt:i4>1900594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_Toc531111793</vt:lpwstr>
      </vt:variant>
      <vt:variant>
        <vt:i4>1900594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_Toc531111792</vt:lpwstr>
      </vt:variant>
      <vt:variant>
        <vt:i4>1900594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_Toc531111791</vt:lpwstr>
      </vt:variant>
      <vt:variant>
        <vt:i4>1900594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_Toc531111790</vt:lpwstr>
      </vt:variant>
      <vt:variant>
        <vt:i4>1835058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_Toc531111789</vt:lpwstr>
      </vt:variant>
      <vt:variant>
        <vt:i4>1835058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_Toc531111788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arangweb.ir</dc:title>
  <dc:subject/>
  <dc:creator>Arangweb.ir</dc:creator>
  <cp:keywords>arangweb.ir</cp:keywords>
  <dc:description/>
  <cp:lastModifiedBy>mahdi ghaemi</cp:lastModifiedBy>
  <cp:revision>19</cp:revision>
  <cp:lastPrinted>2026-02-02T12:16:00Z</cp:lastPrinted>
  <dcterms:created xsi:type="dcterms:W3CDTF">2019-12-13T09:00:00Z</dcterms:created>
  <dcterms:modified xsi:type="dcterms:W3CDTF">2026-02-02T12:35:00Z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قطع">
    <vt:lpwstr>وزیری</vt:lpwstr>
  </property>
</Properties>
</file>